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8F517" w14:textId="77777777" w:rsidR="00AE32F4" w:rsidRPr="00C830F1" w:rsidRDefault="00A572E9">
      <w:pPr>
        <w:spacing w:before="120" w:after="120"/>
        <w:rPr>
          <w:rFonts w:ascii="Arial" w:hAnsi="Arial" w:cs="Arial"/>
          <w:b/>
          <w:sz w:val="36"/>
          <w:szCs w:val="36"/>
        </w:rPr>
      </w:pPr>
      <w:r w:rsidRPr="00C830F1">
        <w:rPr>
          <w:rFonts w:ascii="Arial" w:hAnsi="Arial" w:cs="Arial"/>
          <w:b/>
          <w:sz w:val="36"/>
          <w:szCs w:val="36"/>
        </w:rPr>
        <w:t>Spec Tracking Number: PIS2033</w:t>
      </w:r>
    </w:p>
    <w:p w14:paraId="4A9F5AAE" w14:textId="77777777" w:rsidR="00AE32F4" w:rsidRPr="00C830F1" w:rsidRDefault="00AE32F4">
      <w:pPr>
        <w:rPr>
          <w:rFonts w:ascii="Arial" w:hAnsi="Arial" w:cs="Arial"/>
          <w:b/>
          <w:sz w:val="36"/>
          <w:szCs w:val="36"/>
        </w:rPr>
      </w:pPr>
    </w:p>
    <w:p w14:paraId="5E66B18E" w14:textId="77777777" w:rsidR="00AE32F4" w:rsidRPr="00C830F1" w:rsidRDefault="00A572E9">
      <w:pPr>
        <w:spacing w:after="120"/>
        <w:rPr>
          <w:rFonts w:ascii="Arial" w:hAnsi="Arial" w:cs="Arial"/>
          <w:b/>
          <w:kern w:val="44"/>
          <w:sz w:val="60"/>
          <w:szCs w:val="44"/>
        </w:rPr>
      </w:pPr>
      <w:r w:rsidRPr="00C830F1">
        <w:rPr>
          <w:rFonts w:ascii="Arial" w:hAnsi="Arial" w:cs="Arial"/>
          <w:b/>
          <w:sz w:val="60"/>
        </w:rPr>
        <w:t>Driving Behavior Analysis</w:t>
      </w:r>
    </w:p>
    <w:p w14:paraId="24B68774" w14:textId="77777777" w:rsidR="00AE32F4" w:rsidRPr="00C830F1" w:rsidRDefault="00AE32F4">
      <w:pPr>
        <w:widowControl/>
        <w:spacing w:after="200" w:line="276" w:lineRule="auto"/>
        <w:jc w:val="left"/>
        <w:rPr>
          <w:rFonts w:ascii="Arial" w:hAnsi="Arial" w:cs="Arial"/>
          <w:b/>
          <w:kern w:val="0"/>
          <w:sz w:val="28"/>
          <w:szCs w:val="32"/>
        </w:rPr>
      </w:pPr>
    </w:p>
    <w:p w14:paraId="09773214" w14:textId="77777777" w:rsidR="00AE32F4" w:rsidRPr="00C830F1" w:rsidRDefault="00A572E9">
      <w:pPr>
        <w:widowControl/>
        <w:spacing w:after="200" w:line="276" w:lineRule="auto"/>
        <w:jc w:val="left"/>
        <w:rPr>
          <w:rFonts w:ascii="Arial" w:eastAsia="MS Mincho" w:hAnsi="Arial" w:cs="Arial"/>
          <w:b/>
          <w:kern w:val="0"/>
          <w:sz w:val="28"/>
          <w:szCs w:val="32"/>
        </w:rPr>
      </w:pPr>
      <w:r w:rsidRPr="00C830F1">
        <w:rPr>
          <w:rFonts w:ascii="Arial" w:hAnsi="Arial" w:cs="Arial"/>
          <w:b/>
          <w:sz w:val="28"/>
          <w:szCs w:val="32"/>
        </w:rPr>
        <w:t xml:space="preserve">Document Owner </w:t>
      </w:r>
    </w:p>
    <w:p w14:paraId="3CC8E0F0" w14:textId="77777777" w:rsidR="00AE32F4" w:rsidRPr="00C830F1" w:rsidRDefault="00A572E9">
      <w:pPr>
        <w:widowControl/>
        <w:spacing w:after="120" w:line="276" w:lineRule="auto"/>
        <w:jc w:val="left"/>
        <w:rPr>
          <w:rFonts w:ascii="Arial" w:eastAsia="MS Mincho" w:hAnsi="Arial" w:cs="Arial"/>
          <w:kern w:val="0"/>
          <w:sz w:val="20"/>
          <w:szCs w:val="20"/>
        </w:rPr>
      </w:pPr>
      <w:r w:rsidRPr="00C830F1">
        <w:rPr>
          <w:rFonts w:ascii="Arial" w:hAnsi="Arial" w:cs="Arial"/>
          <w:sz w:val="20"/>
          <w:szCs w:val="20"/>
        </w:rPr>
        <w:t xml:space="preserve">This specification </w:t>
      </w:r>
      <w:proofErr w:type="gramStart"/>
      <w:r w:rsidRPr="00C830F1">
        <w:rPr>
          <w:rFonts w:ascii="Arial" w:hAnsi="Arial" w:cs="Arial"/>
          <w:sz w:val="20"/>
          <w:szCs w:val="20"/>
        </w:rPr>
        <w:t>is owned</w:t>
      </w:r>
      <w:proofErr w:type="gramEnd"/>
      <w:r w:rsidRPr="00C830F1">
        <w:rPr>
          <w:rFonts w:ascii="Arial" w:hAnsi="Arial" w:cs="Arial"/>
          <w:sz w:val="20"/>
          <w:szCs w:val="20"/>
        </w:rPr>
        <w:t xml:space="preserve"> by:</w:t>
      </w:r>
    </w:p>
    <w:p w14:paraId="016A2F75" w14:textId="2DDD61A8" w:rsidR="00AE32F4" w:rsidRPr="00C830F1" w:rsidRDefault="002F35DD">
      <w:pPr>
        <w:widowControl/>
        <w:spacing w:after="120" w:line="276" w:lineRule="auto"/>
        <w:ind w:left="720"/>
        <w:jc w:val="left"/>
        <w:rPr>
          <w:rFonts w:ascii="Arial" w:hAnsi="Arial" w:cs="Arial"/>
          <w:kern w:val="0"/>
          <w:sz w:val="20"/>
          <w:szCs w:val="20"/>
        </w:rPr>
      </w:pPr>
      <w:r w:rsidRPr="00C830F1">
        <w:rPr>
          <w:rFonts w:ascii="Arial" w:hAnsi="Arial" w:cs="Arial"/>
          <w:sz w:val="20"/>
          <w:szCs w:val="20"/>
        </w:rPr>
        <w:t>Wang Manyi</w:t>
      </w:r>
    </w:p>
    <w:p w14:paraId="61AB4DEE" w14:textId="77777777" w:rsidR="00AE32F4" w:rsidRPr="00C830F1" w:rsidRDefault="00A572E9">
      <w:pPr>
        <w:widowControl/>
        <w:spacing w:after="120" w:line="276" w:lineRule="auto"/>
        <w:ind w:left="720"/>
        <w:jc w:val="left"/>
        <w:rPr>
          <w:rFonts w:ascii="Arial" w:hAnsi="Arial" w:cs="Arial"/>
          <w:kern w:val="0"/>
          <w:sz w:val="20"/>
          <w:szCs w:val="20"/>
        </w:rPr>
      </w:pPr>
      <w:r w:rsidRPr="00C830F1">
        <w:rPr>
          <w:rFonts w:ascii="Arial" w:hAnsi="Arial" w:cs="Arial"/>
          <w:sz w:val="20"/>
          <w:szCs w:val="20"/>
        </w:rPr>
        <w:t>Infotainment Group, ELEC, PATAC</w:t>
      </w:r>
    </w:p>
    <w:p w14:paraId="03D986AC" w14:textId="47CC5898" w:rsidR="00AE32F4" w:rsidRPr="00C830F1" w:rsidRDefault="00151C0A">
      <w:pPr>
        <w:widowControl/>
        <w:spacing w:after="120" w:line="276" w:lineRule="auto"/>
        <w:ind w:left="720"/>
        <w:jc w:val="left"/>
        <w:rPr>
          <w:rFonts w:ascii="Arial" w:hAnsi="Arial" w:cs="Arial"/>
          <w:kern w:val="0"/>
          <w:sz w:val="20"/>
          <w:szCs w:val="20"/>
        </w:rPr>
      </w:pPr>
      <w:r w:rsidRPr="00C830F1">
        <w:rPr>
          <w:rFonts w:ascii="Arial" w:hAnsi="Arial" w:cs="Arial"/>
          <w:sz w:val="20"/>
          <w:szCs w:val="20"/>
        </w:rPr>
        <w:t>+86 21 50165016 - (ext</w:t>
      </w:r>
      <w:proofErr w:type="gramStart"/>
      <w:r w:rsidRPr="00C830F1">
        <w:rPr>
          <w:rFonts w:ascii="Arial" w:hAnsi="Arial" w:cs="Arial"/>
          <w:sz w:val="20"/>
          <w:szCs w:val="20"/>
        </w:rPr>
        <w:t>)</w:t>
      </w:r>
      <w:r w:rsidR="002F35DD" w:rsidRPr="00C830F1">
        <w:rPr>
          <w:rFonts w:ascii="Arial" w:hAnsi="Arial" w:cs="Arial"/>
          <w:sz w:val="20"/>
          <w:szCs w:val="20"/>
        </w:rPr>
        <w:t>519013</w:t>
      </w:r>
      <w:proofErr w:type="gramEnd"/>
    </w:p>
    <w:p w14:paraId="4B101FF1" w14:textId="14721A2C" w:rsidR="00AE32F4" w:rsidRPr="00C830F1" w:rsidRDefault="007F4862">
      <w:pPr>
        <w:widowControl/>
        <w:spacing w:after="120" w:line="276" w:lineRule="auto"/>
        <w:ind w:left="720"/>
        <w:jc w:val="left"/>
        <w:rPr>
          <w:rFonts w:ascii="Arial" w:hAnsi="Arial" w:cs="Arial"/>
          <w:kern w:val="0"/>
          <w:sz w:val="20"/>
          <w:szCs w:val="20"/>
        </w:rPr>
      </w:pPr>
      <w:hyperlink r:id="rId9" w:history="1">
        <w:r w:rsidR="002F35DD" w:rsidRPr="00C830F1">
          <w:rPr>
            <w:rStyle w:val="Hyperlink"/>
            <w:rFonts w:ascii="Arial" w:hAnsi="Arial" w:cs="Arial"/>
            <w:color w:val="auto"/>
            <w:kern w:val="0"/>
            <w:sz w:val="20"/>
            <w:szCs w:val="20"/>
          </w:rPr>
          <w:t>manyi_wang@patac.com.cn</w:t>
        </w:r>
      </w:hyperlink>
    </w:p>
    <w:p w14:paraId="44A647E0" w14:textId="77777777" w:rsidR="00AE32F4" w:rsidRPr="00C830F1" w:rsidRDefault="00AE32F4">
      <w:pPr>
        <w:widowControl/>
        <w:jc w:val="left"/>
        <w:rPr>
          <w:rFonts w:ascii="Arial" w:hAnsi="Arial" w:cs="Arial"/>
          <w:kern w:val="0"/>
          <w:sz w:val="20"/>
          <w:szCs w:val="20"/>
          <w:lang w:val="en-GB"/>
        </w:rPr>
      </w:pPr>
    </w:p>
    <w:p w14:paraId="3A2048B9" w14:textId="77777777" w:rsidR="00AE32F4" w:rsidRPr="00C830F1" w:rsidRDefault="00AE32F4">
      <w:pPr>
        <w:widowControl/>
        <w:jc w:val="left"/>
        <w:rPr>
          <w:rFonts w:ascii="Arial" w:hAnsi="Arial" w:cs="Arial"/>
          <w:kern w:val="0"/>
          <w:sz w:val="20"/>
          <w:szCs w:val="20"/>
          <w:lang w:val="en-GB"/>
        </w:rPr>
      </w:pPr>
    </w:p>
    <w:p w14:paraId="0392ADB6" w14:textId="77777777" w:rsidR="00AE32F4" w:rsidRPr="00C830F1" w:rsidRDefault="00A572E9">
      <w:pPr>
        <w:widowControl/>
        <w:jc w:val="left"/>
        <w:rPr>
          <w:rFonts w:ascii="Arial" w:hAnsi="Arial" w:cs="Arial"/>
          <w:kern w:val="0"/>
          <w:sz w:val="20"/>
          <w:szCs w:val="20"/>
        </w:rPr>
      </w:pPr>
      <w:r w:rsidRPr="00C830F1">
        <w:rPr>
          <w:rFonts w:ascii="Arial" w:hAnsi="Arial" w:cs="Arial"/>
        </w:rPr>
        <w:br w:type="page"/>
      </w:r>
    </w:p>
    <w:p w14:paraId="2D1EE40D" w14:textId="77777777" w:rsidR="00AE32F4" w:rsidRPr="00C830F1" w:rsidRDefault="00A572E9">
      <w:pPr>
        <w:jc w:val="center"/>
        <w:rPr>
          <w:rFonts w:ascii="Arial" w:hAnsi="Arial" w:cs="Arial"/>
          <w:sz w:val="36"/>
        </w:rPr>
      </w:pPr>
      <w:r w:rsidRPr="00C830F1">
        <w:rPr>
          <w:rFonts w:ascii="Arial" w:hAnsi="Arial" w:cs="Arial"/>
          <w:sz w:val="36"/>
        </w:rPr>
        <w:lastRenderedPageBreak/>
        <w:t>目录</w:t>
      </w:r>
      <w:r w:rsidR="00F21140" w:rsidRPr="00C830F1">
        <w:rPr>
          <w:rFonts w:ascii="Arial" w:hAnsi="Arial" w:cs="Arial"/>
          <w:sz w:val="36"/>
        </w:rPr>
        <w:br/>
      </w:r>
      <w:r w:rsidRPr="00C830F1">
        <w:rPr>
          <w:rFonts w:ascii="Arial" w:hAnsi="Arial" w:cs="Arial"/>
          <w:sz w:val="36"/>
        </w:rPr>
        <w:t>Table of Contents</w:t>
      </w:r>
    </w:p>
    <w:p w14:paraId="26B4FBA8" w14:textId="019DD81E" w:rsidR="007604F1" w:rsidRPr="00C830F1" w:rsidRDefault="00A572E9">
      <w:pPr>
        <w:pStyle w:val="TOC1"/>
        <w:tabs>
          <w:tab w:val="right" w:leader="dot" w:pos="9742"/>
        </w:tabs>
        <w:rPr>
          <w:noProof/>
          <w:kern w:val="0"/>
          <w:sz w:val="22"/>
        </w:rPr>
      </w:pPr>
      <w:r w:rsidRPr="00C830F1">
        <w:rPr>
          <w:rFonts w:ascii="Arial" w:hAnsi="Arial" w:cs="Arial"/>
        </w:rPr>
        <w:fldChar w:fldCharType="begin"/>
      </w:r>
      <w:r w:rsidRPr="00C830F1">
        <w:rPr>
          <w:rFonts w:ascii="Arial" w:hAnsi="Arial" w:cs="Arial"/>
        </w:rPr>
        <w:instrText xml:space="preserve"> TOC \o "1-3" \h \z \u \t "Heading 4,7" </w:instrText>
      </w:r>
      <w:r w:rsidRPr="00C830F1">
        <w:rPr>
          <w:rFonts w:ascii="Arial" w:hAnsi="Arial" w:cs="Arial"/>
        </w:rPr>
        <w:fldChar w:fldCharType="separate"/>
      </w:r>
      <w:hyperlink w:anchor="_Toc44502122" w:history="1">
        <w:r w:rsidR="007604F1" w:rsidRPr="00C830F1">
          <w:rPr>
            <w:rStyle w:val="Hyperlink"/>
            <w:rFonts w:ascii="Arial" w:hAnsi="Arial" w:cs="Arial"/>
            <w:noProof/>
            <w:color w:val="auto"/>
          </w:rPr>
          <w:t>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概要</w:t>
        </w:r>
        <w:r w:rsidR="007604F1" w:rsidRPr="00C830F1">
          <w:rPr>
            <w:rStyle w:val="Hyperlink"/>
            <w:rFonts w:ascii="Arial" w:hAnsi="Arial" w:cs="Arial"/>
            <w:noProof/>
            <w:color w:val="auto"/>
          </w:rPr>
          <w:t>/Overview</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_Toc44502122 \h </w:instrText>
        </w:r>
        <w:r w:rsidR="007604F1" w:rsidRPr="00C830F1">
          <w:rPr>
            <w:noProof/>
            <w:webHidden/>
          </w:rPr>
        </w:r>
        <w:r w:rsidR="007604F1" w:rsidRPr="00C830F1">
          <w:rPr>
            <w:noProof/>
            <w:webHidden/>
          </w:rPr>
          <w:fldChar w:fldCharType="separate"/>
        </w:r>
        <w:r w:rsidR="00983A5F" w:rsidRPr="00C830F1">
          <w:rPr>
            <w:noProof/>
            <w:webHidden/>
          </w:rPr>
          <w:t>5</w:t>
        </w:r>
        <w:r w:rsidR="007604F1" w:rsidRPr="00C830F1">
          <w:rPr>
            <w:noProof/>
            <w:webHidden/>
          </w:rPr>
          <w:fldChar w:fldCharType="end"/>
        </w:r>
      </w:hyperlink>
    </w:p>
    <w:p w14:paraId="08272D1B" w14:textId="1202F101" w:rsidR="007604F1" w:rsidRPr="00C830F1" w:rsidRDefault="007F4862">
      <w:pPr>
        <w:pStyle w:val="TOC1"/>
        <w:tabs>
          <w:tab w:val="right" w:leader="dot" w:pos="9742"/>
        </w:tabs>
        <w:rPr>
          <w:noProof/>
          <w:kern w:val="0"/>
          <w:sz w:val="22"/>
        </w:rPr>
      </w:pPr>
      <w:hyperlink w:anchor="_Toc44502123" w:history="1">
        <w:r w:rsidR="007604F1" w:rsidRPr="00C830F1">
          <w:rPr>
            <w:rStyle w:val="Hyperlink"/>
            <w:rFonts w:ascii="Arial" w:hAnsi="Arial" w:cs="Arial"/>
            <w:noProof/>
            <w:color w:val="auto"/>
          </w:rPr>
          <w:t>2</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账户关联</w:t>
        </w:r>
        <w:r w:rsidR="007604F1" w:rsidRPr="00C830F1">
          <w:rPr>
            <w:rStyle w:val="Hyperlink"/>
            <w:rFonts w:ascii="Arial" w:hAnsi="Arial" w:cs="Arial"/>
            <w:noProof/>
            <w:color w:val="auto"/>
          </w:rPr>
          <w:t>/Account-related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_Toc44502123 \h </w:instrText>
        </w:r>
        <w:r w:rsidR="007604F1" w:rsidRPr="00C830F1">
          <w:rPr>
            <w:noProof/>
            <w:webHidden/>
          </w:rPr>
        </w:r>
        <w:r w:rsidR="007604F1" w:rsidRPr="00C830F1">
          <w:rPr>
            <w:noProof/>
            <w:webHidden/>
          </w:rPr>
          <w:fldChar w:fldCharType="separate"/>
        </w:r>
        <w:r w:rsidR="00983A5F" w:rsidRPr="00C830F1">
          <w:rPr>
            <w:noProof/>
            <w:webHidden/>
          </w:rPr>
          <w:t>5</w:t>
        </w:r>
        <w:r w:rsidR="007604F1" w:rsidRPr="00C830F1">
          <w:rPr>
            <w:noProof/>
            <w:webHidden/>
          </w:rPr>
          <w:fldChar w:fldCharType="end"/>
        </w:r>
      </w:hyperlink>
    </w:p>
    <w:p w14:paraId="61FA2CD0" w14:textId="75B1BEA1" w:rsidR="007604F1" w:rsidRPr="00C830F1" w:rsidRDefault="007F4862">
      <w:pPr>
        <w:pStyle w:val="TOC2"/>
        <w:tabs>
          <w:tab w:val="right" w:leader="dot" w:pos="9742"/>
        </w:tabs>
        <w:rPr>
          <w:noProof/>
          <w:kern w:val="0"/>
          <w:sz w:val="22"/>
        </w:rPr>
      </w:pPr>
      <w:hyperlink w:anchor="_Toc44502124" w:history="1">
        <w:r w:rsidR="007604F1" w:rsidRPr="00C830F1">
          <w:rPr>
            <w:rStyle w:val="Hyperlink"/>
            <w:noProof/>
            <w:color w:val="auto"/>
          </w:rPr>
          <w:t>2.1</w:t>
        </w:r>
        <w:r w:rsidR="007604F1" w:rsidRPr="00C830F1">
          <w:rPr>
            <w:rStyle w:val="Hyperlink"/>
            <w:rFonts w:hint="eastAsia"/>
            <w:noProof/>
            <w:color w:val="auto"/>
          </w:rPr>
          <w:t xml:space="preserve"> </w:t>
        </w:r>
        <w:r w:rsidR="007604F1" w:rsidRPr="00C830F1">
          <w:rPr>
            <w:rStyle w:val="Hyperlink"/>
            <w:rFonts w:hint="eastAsia"/>
            <w:noProof/>
            <w:color w:val="auto"/>
          </w:rPr>
          <w:t>未认领数据</w:t>
        </w:r>
        <w:r w:rsidR="007604F1" w:rsidRPr="00C830F1">
          <w:rPr>
            <w:rStyle w:val="Hyperlink"/>
            <w:noProof/>
            <w:color w:val="auto"/>
          </w:rPr>
          <w:t xml:space="preserve">/ </w:t>
        </w:r>
        <w:r w:rsidR="007604F1" w:rsidRPr="00C830F1">
          <w:rPr>
            <w:rStyle w:val="Hyperlink"/>
            <w:rFonts w:ascii="Arial" w:hAnsi="Arial" w:cs="Arial"/>
            <w:noProof/>
            <w:color w:val="auto"/>
          </w:rPr>
          <w:t>Unclaimed Data</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_Toc44502124 \h </w:instrText>
        </w:r>
        <w:r w:rsidR="007604F1" w:rsidRPr="00C830F1">
          <w:rPr>
            <w:noProof/>
            <w:webHidden/>
          </w:rPr>
        </w:r>
        <w:r w:rsidR="007604F1" w:rsidRPr="00C830F1">
          <w:rPr>
            <w:noProof/>
            <w:webHidden/>
          </w:rPr>
          <w:fldChar w:fldCharType="separate"/>
        </w:r>
        <w:r w:rsidR="00983A5F" w:rsidRPr="00C830F1">
          <w:rPr>
            <w:noProof/>
            <w:webHidden/>
          </w:rPr>
          <w:t>5</w:t>
        </w:r>
        <w:r w:rsidR="007604F1" w:rsidRPr="00C830F1">
          <w:rPr>
            <w:noProof/>
            <w:webHidden/>
          </w:rPr>
          <w:fldChar w:fldCharType="end"/>
        </w:r>
      </w:hyperlink>
    </w:p>
    <w:p w14:paraId="559616C1" w14:textId="5C639B0D" w:rsidR="007604F1" w:rsidRPr="00C830F1" w:rsidRDefault="007F4862">
      <w:pPr>
        <w:pStyle w:val="TOC2"/>
        <w:tabs>
          <w:tab w:val="right" w:leader="dot" w:pos="9742"/>
        </w:tabs>
        <w:rPr>
          <w:noProof/>
          <w:kern w:val="0"/>
          <w:sz w:val="22"/>
        </w:rPr>
      </w:pPr>
      <w:hyperlink w:anchor="_Toc44502125" w:history="1">
        <w:r w:rsidR="007604F1" w:rsidRPr="00C830F1">
          <w:rPr>
            <w:rStyle w:val="Hyperlink"/>
            <w:noProof/>
            <w:color w:val="auto"/>
          </w:rPr>
          <w:t>2.2</w:t>
        </w:r>
        <w:r w:rsidR="007604F1" w:rsidRPr="00C830F1">
          <w:rPr>
            <w:rStyle w:val="Hyperlink"/>
            <w:rFonts w:hint="eastAsia"/>
            <w:noProof/>
            <w:color w:val="auto"/>
          </w:rPr>
          <w:t xml:space="preserve"> </w:t>
        </w:r>
        <w:r w:rsidR="007604F1" w:rsidRPr="00C830F1">
          <w:rPr>
            <w:rStyle w:val="Hyperlink"/>
            <w:rFonts w:hint="eastAsia"/>
            <w:noProof/>
            <w:color w:val="auto"/>
          </w:rPr>
          <w:t>账号切换的数据归属</w:t>
        </w:r>
        <w:r w:rsidR="007604F1" w:rsidRPr="00C830F1">
          <w:rPr>
            <w:rStyle w:val="Hyperlink"/>
            <w:noProof/>
            <w:color w:val="auto"/>
          </w:rPr>
          <w:t xml:space="preserve">/ </w:t>
        </w:r>
        <w:r w:rsidR="007604F1" w:rsidRPr="00C830F1">
          <w:rPr>
            <w:rStyle w:val="Hyperlink"/>
            <w:rFonts w:ascii="Arial" w:hAnsi="Arial" w:cs="Arial"/>
            <w:noProof/>
            <w:color w:val="auto"/>
          </w:rPr>
          <w:t>Data Attribution of Account Switching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_Toc44502125 \h </w:instrText>
        </w:r>
        <w:r w:rsidR="007604F1" w:rsidRPr="00C830F1">
          <w:rPr>
            <w:noProof/>
            <w:webHidden/>
          </w:rPr>
        </w:r>
        <w:r w:rsidR="007604F1" w:rsidRPr="00C830F1">
          <w:rPr>
            <w:noProof/>
            <w:webHidden/>
          </w:rPr>
          <w:fldChar w:fldCharType="separate"/>
        </w:r>
        <w:r w:rsidR="00983A5F" w:rsidRPr="00C830F1">
          <w:rPr>
            <w:noProof/>
            <w:webHidden/>
          </w:rPr>
          <w:t>5</w:t>
        </w:r>
        <w:r w:rsidR="007604F1" w:rsidRPr="00C830F1">
          <w:rPr>
            <w:noProof/>
            <w:webHidden/>
          </w:rPr>
          <w:fldChar w:fldCharType="end"/>
        </w:r>
      </w:hyperlink>
    </w:p>
    <w:p w14:paraId="79F3D93B" w14:textId="5D4B3401" w:rsidR="007604F1" w:rsidRPr="00C830F1" w:rsidRDefault="007F4862">
      <w:pPr>
        <w:pStyle w:val="TOC1"/>
        <w:tabs>
          <w:tab w:val="right" w:leader="dot" w:pos="9742"/>
        </w:tabs>
        <w:rPr>
          <w:noProof/>
          <w:kern w:val="0"/>
          <w:sz w:val="22"/>
        </w:rPr>
      </w:pPr>
      <w:hyperlink w:anchor="_Toc44502126" w:history="1">
        <w:r w:rsidR="007604F1" w:rsidRPr="00C830F1">
          <w:rPr>
            <w:rStyle w:val="Hyperlink"/>
            <w:rFonts w:ascii="Arial" w:hAnsi="Arial" w:cs="Arial"/>
            <w:noProof/>
            <w:color w:val="auto"/>
          </w:rPr>
          <w:t>3</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后台交互</w:t>
        </w:r>
        <w:r w:rsidR="007604F1" w:rsidRPr="00C830F1">
          <w:rPr>
            <w:rStyle w:val="Hyperlink"/>
            <w:rFonts w:ascii="Arial" w:hAnsi="Arial" w:cs="Arial"/>
            <w:noProof/>
            <w:color w:val="auto"/>
          </w:rPr>
          <w:t>/Background Interaction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_Toc44502126 \h </w:instrText>
        </w:r>
        <w:r w:rsidR="007604F1" w:rsidRPr="00C830F1">
          <w:rPr>
            <w:noProof/>
            <w:webHidden/>
          </w:rPr>
        </w:r>
        <w:r w:rsidR="007604F1" w:rsidRPr="00C830F1">
          <w:rPr>
            <w:noProof/>
            <w:webHidden/>
          </w:rPr>
          <w:fldChar w:fldCharType="separate"/>
        </w:r>
        <w:r w:rsidR="00983A5F" w:rsidRPr="00C830F1">
          <w:rPr>
            <w:noProof/>
            <w:webHidden/>
          </w:rPr>
          <w:t>6</w:t>
        </w:r>
        <w:r w:rsidR="007604F1" w:rsidRPr="00C830F1">
          <w:rPr>
            <w:noProof/>
            <w:webHidden/>
          </w:rPr>
          <w:fldChar w:fldCharType="end"/>
        </w:r>
      </w:hyperlink>
    </w:p>
    <w:p w14:paraId="1AE19496" w14:textId="71AD08FC" w:rsidR="007604F1" w:rsidRPr="00C830F1" w:rsidRDefault="007F4862">
      <w:pPr>
        <w:pStyle w:val="TOC2"/>
        <w:tabs>
          <w:tab w:val="right" w:leader="dot" w:pos="9742"/>
        </w:tabs>
        <w:rPr>
          <w:noProof/>
          <w:kern w:val="0"/>
          <w:sz w:val="22"/>
        </w:rPr>
      </w:pPr>
      <w:hyperlink w:anchor="_Toc44502127" w:history="1">
        <w:r w:rsidR="007604F1" w:rsidRPr="00C830F1">
          <w:rPr>
            <w:rStyle w:val="Hyperlink"/>
            <w:rFonts w:ascii="Arial" w:hAnsi="Arial" w:cs="Arial"/>
            <w:noProof/>
            <w:color w:val="auto"/>
          </w:rPr>
          <w:t>3.1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上传的数据</w:t>
        </w:r>
        <w:r w:rsidR="007604F1" w:rsidRPr="00C830F1">
          <w:rPr>
            <w:rStyle w:val="Hyperlink"/>
            <w:rFonts w:ascii="Arial" w:hAnsi="Arial" w:cs="Arial"/>
            <w:noProof/>
            <w:color w:val="auto"/>
          </w:rPr>
          <w:t>/</w:t>
        </w:r>
        <w:r w:rsidR="007604F1" w:rsidRPr="00C830F1">
          <w:rPr>
            <w:rStyle w:val="Hyperlink"/>
            <w:noProof/>
            <w:color w:val="auto"/>
          </w:rPr>
          <w:t xml:space="preserve"> </w:t>
        </w:r>
        <w:r w:rsidR="007604F1" w:rsidRPr="00C830F1">
          <w:rPr>
            <w:rStyle w:val="Hyperlink"/>
            <w:rFonts w:ascii="Arial" w:hAnsi="Arial" w:cs="Arial"/>
            <w:noProof/>
            <w:color w:val="auto"/>
          </w:rPr>
          <w:t>Uploaded Data</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_Toc44502127 \h </w:instrText>
        </w:r>
        <w:r w:rsidR="007604F1" w:rsidRPr="00C830F1">
          <w:rPr>
            <w:noProof/>
            <w:webHidden/>
          </w:rPr>
        </w:r>
        <w:r w:rsidR="007604F1" w:rsidRPr="00C830F1">
          <w:rPr>
            <w:noProof/>
            <w:webHidden/>
          </w:rPr>
          <w:fldChar w:fldCharType="separate"/>
        </w:r>
        <w:r w:rsidR="00983A5F" w:rsidRPr="00C830F1">
          <w:rPr>
            <w:noProof/>
            <w:webHidden/>
          </w:rPr>
          <w:t>6</w:t>
        </w:r>
        <w:r w:rsidR="007604F1" w:rsidRPr="00C830F1">
          <w:rPr>
            <w:noProof/>
            <w:webHidden/>
          </w:rPr>
          <w:fldChar w:fldCharType="end"/>
        </w:r>
      </w:hyperlink>
    </w:p>
    <w:p w14:paraId="5B0E048C" w14:textId="7DFC2EBC" w:rsidR="007604F1" w:rsidRPr="00C830F1" w:rsidRDefault="007F4862">
      <w:pPr>
        <w:pStyle w:val="TOC2"/>
        <w:tabs>
          <w:tab w:val="right" w:leader="dot" w:pos="9742"/>
        </w:tabs>
        <w:rPr>
          <w:noProof/>
          <w:kern w:val="0"/>
          <w:sz w:val="22"/>
        </w:rPr>
      </w:pPr>
      <w:hyperlink w:anchor="_Toc44502128" w:history="1">
        <w:r w:rsidR="007604F1" w:rsidRPr="00C830F1">
          <w:rPr>
            <w:rStyle w:val="Hyperlink"/>
            <w:noProof/>
            <w:color w:val="auto"/>
          </w:rPr>
          <w:t>3.2</w:t>
        </w:r>
        <w:r w:rsidR="007604F1" w:rsidRPr="00C830F1">
          <w:rPr>
            <w:rStyle w:val="Hyperlink"/>
            <w:rFonts w:hint="eastAsia"/>
            <w:noProof/>
            <w:color w:val="auto"/>
          </w:rPr>
          <w:t xml:space="preserve"> </w:t>
        </w:r>
        <w:r w:rsidR="007604F1" w:rsidRPr="00C830F1">
          <w:rPr>
            <w:rStyle w:val="Hyperlink"/>
            <w:rFonts w:hint="eastAsia"/>
            <w:noProof/>
            <w:color w:val="auto"/>
          </w:rPr>
          <w:t>下载的数据</w:t>
        </w:r>
        <w:r w:rsidR="007604F1" w:rsidRPr="00C830F1">
          <w:rPr>
            <w:rStyle w:val="Hyperlink"/>
            <w:noProof/>
            <w:color w:val="auto"/>
          </w:rPr>
          <w:t xml:space="preserve">/ </w:t>
        </w:r>
        <w:r w:rsidR="007604F1" w:rsidRPr="00C830F1">
          <w:rPr>
            <w:rStyle w:val="Hyperlink"/>
            <w:rFonts w:ascii="Arial" w:hAnsi="Arial" w:cs="Arial"/>
            <w:noProof/>
            <w:color w:val="auto"/>
          </w:rPr>
          <w:t>Downloaded Data</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_Toc44502128 \h </w:instrText>
        </w:r>
        <w:r w:rsidR="007604F1" w:rsidRPr="00C830F1">
          <w:rPr>
            <w:noProof/>
            <w:webHidden/>
          </w:rPr>
        </w:r>
        <w:r w:rsidR="007604F1" w:rsidRPr="00C830F1">
          <w:rPr>
            <w:noProof/>
            <w:webHidden/>
          </w:rPr>
          <w:fldChar w:fldCharType="separate"/>
        </w:r>
        <w:r w:rsidR="00983A5F" w:rsidRPr="00C830F1">
          <w:rPr>
            <w:noProof/>
            <w:webHidden/>
          </w:rPr>
          <w:t>10</w:t>
        </w:r>
        <w:r w:rsidR="007604F1" w:rsidRPr="00C830F1">
          <w:rPr>
            <w:noProof/>
            <w:webHidden/>
          </w:rPr>
          <w:fldChar w:fldCharType="end"/>
        </w:r>
      </w:hyperlink>
    </w:p>
    <w:p w14:paraId="43D168B1" w14:textId="7EFDCC8E" w:rsidR="007604F1" w:rsidRPr="00C830F1" w:rsidRDefault="007F4862">
      <w:pPr>
        <w:pStyle w:val="TOC2"/>
        <w:tabs>
          <w:tab w:val="right" w:leader="dot" w:pos="9742"/>
        </w:tabs>
        <w:rPr>
          <w:noProof/>
          <w:kern w:val="0"/>
          <w:sz w:val="22"/>
        </w:rPr>
      </w:pPr>
      <w:hyperlink w:anchor="_Toc44502129" w:history="1">
        <w:r w:rsidR="007604F1" w:rsidRPr="00C830F1">
          <w:rPr>
            <w:rStyle w:val="Hyperlink"/>
            <w:noProof/>
            <w:color w:val="auto"/>
          </w:rPr>
          <w:t>3.3</w:t>
        </w:r>
        <w:r w:rsidR="007604F1" w:rsidRPr="00C830F1">
          <w:rPr>
            <w:rStyle w:val="Hyperlink"/>
            <w:rFonts w:hint="eastAsia"/>
            <w:noProof/>
            <w:color w:val="auto"/>
          </w:rPr>
          <w:t xml:space="preserve"> </w:t>
        </w:r>
        <w:r w:rsidR="007604F1" w:rsidRPr="00C830F1">
          <w:rPr>
            <w:rStyle w:val="Hyperlink"/>
            <w:rFonts w:hint="eastAsia"/>
            <w:noProof/>
            <w:color w:val="auto"/>
          </w:rPr>
          <w:t>数据上传和下载时机</w:t>
        </w:r>
        <w:r w:rsidR="007604F1" w:rsidRPr="00C830F1">
          <w:rPr>
            <w:rStyle w:val="Hyperlink"/>
            <w:noProof/>
            <w:color w:val="auto"/>
          </w:rPr>
          <w:t xml:space="preserve">/ </w:t>
        </w:r>
        <w:r w:rsidR="007604F1" w:rsidRPr="00C830F1">
          <w:rPr>
            <w:rStyle w:val="Hyperlink"/>
            <w:rFonts w:ascii="Arial" w:hAnsi="Arial" w:cs="Arial"/>
            <w:noProof/>
            <w:color w:val="auto"/>
          </w:rPr>
          <w:t>Timing of Data Upload and Download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_Toc44502129 \h </w:instrText>
        </w:r>
        <w:r w:rsidR="007604F1" w:rsidRPr="00C830F1">
          <w:rPr>
            <w:noProof/>
            <w:webHidden/>
          </w:rPr>
        </w:r>
        <w:r w:rsidR="007604F1" w:rsidRPr="00C830F1">
          <w:rPr>
            <w:noProof/>
            <w:webHidden/>
          </w:rPr>
          <w:fldChar w:fldCharType="separate"/>
        </w:r>
        <w:r w:rsidR="00983A5F" w:rsidRPr="00C830F1">
          <w:rPr>
            <w:noProof/>
            <w:webHidden/>
          </w:rPr>
          <w:t>14</w:t>
        </w:r>
        <w:r w:rsidR="007604F1" w:rsidRPr="00C830F1">
          <w:rPr>
            <w:noProof/>
            <w:webHidden/>
          </w:rPr>
          <w:fldChar w:fldCharType="end"/>
        </w:r>
      </w:hyperlink>
    </w:p>
    <w:p w14:paraId="53AA357A" w14:textId="53274F71" w:rsidR="007604F1" w:rsidRPr="00C830F1" w:rsidRDefault="007F4862">
      <w:pPr>
        <w:pStyle w:val="TOC3"/>
        <w:tabs>
          <w:tab w:val="right" w:leader="dot" w:pos="9742"/>
        </w:tabs>
        <w:rPr>
          <w:noProof/>
          <w:kern w:val="0"/>
          <w:sz w:val="22"/>
        </w:rPr>
      </w:pPr>
      <w:hyperlink w:anchor="_Toc44502130" w:history="1">
        <w:r w:rsidR="007604F1" w:rsidRPr="00C830F1">
          <w:rPr>
            <w:rStyle w:val="Hyperlink"/>
            <w:noProof/>
            <w:color w:val="auto"/>
          </w:rPr>
          <w:t>3.3.1</w:t>
        </w:r>
        <w:r w:rsidR="007604F1" w:rsidRPr="00C830F1">
          <w:rPr>
            <w:rStyle w:val="Hyperlink"/>
            <w:rFonts w:hint="eastAsia"/>
            <w:noProof/>
            <w:color w:val="auto"/>
          </w:rPr>
          <w:t xml:space="preserve"> </w:t>
        </w:r>
        <w:r w:rsidR="007604F1" w:rsidRPr="00C830F1">
          <w:rPr>
            <w:rStyle w:val="Hyperlink"/>
            <w:rFonts w:hint="eastAsia"/>
            <w:noProof/>
            <w:color w:val="auto"/>
          </w:rPr>
          <w:t>行程数据缓存</w:t>
        </w:r>
        <w:r w:rsidR="007604F1" w:rsidRPr="00C830F1">
          <w:rPr>
            <w:rStyle w:val="Hyperlink"/>
            <w:noProof/>
            <w:color w:val="auto"/>
          </w:rPr>
          <w:t xml:space="preserve">/ </w:t>
        </w:r>
        <w:r w:rsidR="007604F1" w:rsidRPr="00C830F1">
          <w:rPr>
            <w:rStyle w:val="Hyperlink"/>
            <w:rFonts w:ascii="Arial" w:hAnsi="Arial" w:cs="Arial"/>
            <w:noProof/>
            <w:color w:val="auto"/>
          </w:rPr>
          <w:t>Travel Data Cache</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_Toc44502130 \h </w:instrText>
        </w:r>
        <w:r w:rsidR="007604F1" w:rsidRPr="00C830F1">
          <w:rPr>
            <w:noProof/>
            <w:webHidden/>
          </w:rPr>
        </w:r>
        <w:r w:rsidR="007604F1" w:rsidRPr="00C830F1">
          <w:rPr>
            <w:noProof/>
            <w:webHidden/>
          </w:rPr>
          <w:fldChar w:fldCharType="separate"/>
        </w:r>
        <w:r w:rsidR="00983A5F" w:rsidRPr="00C830F1">
          <w:rPr>
            <w:noProof/>
            <w:webHidden/>
          </w:rPr>
          <w:t>14</w:t>
        </w:r>
        <w:r w:rsidR="007604F1" w:rsidRPr="00C830F1">
          <w:rPr>
            <w:noProof/>
            <w:webHidden/>
          </w:rPr>
          <w:fldChar w:fldCharType="end"/>
        </w:r>
      </w:hyperlink>
    </w:p>
    <w:p w14:paraId="43D267BB" w14:textId="20A44E38" w:rsidR="007604F1" w:rsidRPr="00C830F1" w:rsidRDefault="007F4862">
      <w:pPr>
        <w:pStyle w:val="TOC3"/>
        <w:tabs>
          <w:tab w:val="right" w:leader="dot" w:pos="9742"/>
        </w:tabs>
        <w:rPr>
          <w:noProof/>
          <w:kern w:val="0"/>
          <w:sz w:val="22"/>
        </w:rPr>
      </w:pPr>
      <w:hyperlink w:anchor="_Toc44502131" w:history="1">
        <w:r w:rsidR="007604F1" w:rsidRPr="00C830F1">
          <w:rPr>
            <w:rStyle w:val="Hyperlink"/>
            <w:noProof/>
            <w:color w:val="auto"/>
          </w:rPr>
          <w:t>3.3.2</w:t>
        </w:r>
        <w:r w:rsidR="007604F1" w:rsidRPr="00C830F1">
          <w:rPr>
            <w:rStyle w:val="Hyperlink"/>
            <w:rFonts w:hint="eastAsia"/>
            <w:noProof/>
            <w:color w:val="auto"/>
          </w:rPr>
          <w:t xml:space="preserve"> </w:t>
        </w:r>
        <w:r w:rsidR="007604F1" w:rsidRPr="00C830F1">
          <w:rPr>
            <w:rStyle w:val="Hyperlink"/>
            <w:rFonts w:hint="eastAsia"/>
            <w:noProof/>
            <w:color w:val="auto"/>
          </w:rPr>
          <w:t>数据上传时机</w:t>
        </w:r>
        <w:r w:rsidR="007604F1" w:rsidRPr="00C830F1">
          <w:rPr>
            <w:rStyle w:val="Hyperlink"/>
            <w:noProof/>
            <w:color w:val="auto"/>
          </w:rPr>
          <w:t xml:space="preserve">/ </w:t>
        </w:r>
        <w:r w:rsidR="007604F1" w:rsidRPr="00C830F1">
          <w:rPr>
            <w:rStyle w:val="Hyperlink"/>
            <w:rFonts w:ascii="Arial" w:hAnsi="Arial" w:cs="Arial"/>
            <w:noProof/>
            <w:color w:val="auto"/>
          </w:rPr>
          <w:t>Timing of Data Upload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_Toc44502131 \h </w:instrText>
        </w:r>
        <w:r w:rsidR="007604F1" w:rsidRPr="00C830F1">
          <w:rPr>
            <w:noProof/>
            <w:webHidden/>
          </w:rPr>
        </w:r>
        <w:r w:rsidR="007604F1" w:rsidRPr="00C830F1">
          <w:rPr>
            <w:noProof/>
            <w:webHidden/>
          </w:rPr>
          <w:fldChar w:fldCharType="separate"/>
        </w:r>
        <w:r w:rsidR="00983A5F" w:rsidRPr="00C830F1">
          <w:rPr>
            <w:noProof/>
            <w:webHidden/>
          </w:rPr>
          <w:t>14</w:t>
        </w:r>
        <w:r w:rsidR="007604F1" w:rsidRPr="00C830F1">
          <w:rPr>
            <w:noProof/>
            <w:webHidden/>
          </w:rPr>
          <w:fldChar w:fldCharType="end"/>
        </w:r>
      </w:hyperlink>
    </w:p>
    <w:p w14:paraId="79E245AD" w14:textId="353E32CC" w:rsidR="007604F1" w:rsidRPr="00C830F1" w:rsidRDefault="007F4862">
      <w:pPr>
        <w:pStyle w:val="TOC3"/>
        <w:tabs>
          <w:tab w:val="right" w:leader="dot" w:pos="9742"/>
        </w:tabs>
        <w:rPr>
          <w:noProof/>
          <w:kern w:val="0"/>
          <w:sz w:val="22"/>
        </w:rPr>
      </w:pPr>
      <w:hyperlink w:anchor="_Toc44502132" w:history="1">
        <w:r w:rsidR="007604F1" w:rsidRPr="00C830F1">
          <w:rPr>
            <w:rStyle w:val="Hyperlink"/>
            <w:noProof/>
            <w:color w:val="auto"/>
          </w:rPr>
          <w:t>3.3.3</w:t>
        </w:r>
        <w:r w:rsidR="007604F1" w:rsidRPr="00C830F1">
          <w:rPr>
            <w:rStyle w:val="Hyperlink"/>
            <w:rFonts w:hint="eastAsia"/>
            <w:noProof/>
            <w:color w:val="auto"/>
          </w:rPr>
          <w:t xml:space="preserve"> </w:t>
        </w:r>
        <w:r w:rsidR="007604F1" w:rsidRPr="00C830F1">
          <w:rPr>
            <w:rStyle w:val="Hyperlink"/>
            <w:rFonts w:hint="eastAsia"/>
            <w:noProof/>
            <w:color w:val="auto"/>
          </w:rPr>
          <w:t>数据重传机制</w:t>
        </w:r>
        <w:r w:rsidR="007604F1" w:rsidRPr="00C830F1">
          <w:rPr>
            <w:rStyle w:val="Hyperlink"/>
            <w:noProof/>
            <w:color w:val="auto"/>
          </w:rPr>
          <w:t>/</w:t>
        </w:r>
        <w:r w:rsidR="007604F1" w:rsidRPr="00C830F1">
          <w:rPr>
            <w:rStyle w:val="Hyperlink"/>
            <w:rFonts w:ascii="Arial" w:hAnsi="Arial" w:cs="Arial"/>
            <w:noProof/>
            <w:color w:val="auto"/>
          </w:rPr>
          <w:t>Data Retransmission Mechanism</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_Toc44502132 \h </w:instrText>
        </w:r>
        <w:r w:rsidR="007604F1" w:rsidRPr="00C830F1">
          <w:rPr>
            <w:noProof/>
            <w:webHidden/>
          </w:rPr>
        </w:r>
        <w:r w:rsidR="007604F1" w:rsidRPr="00C830F1">
          <w:rPr>
            <w:noProof/>
            <w:webHidden/>
          </w:rPr>
          <w:fldChar w:fldCharType="separate"/>
        </w:r>
        <w:r w:rsidR="00983A5F" w:rsidRPr="00C830F1">
          <w:rPr>
            <w:noProof/>
            <w:webHidden/>
          </w:rPr>
          <w:t>15</w:t>
        </w:r>
        <w:r w:rsidR="007604F1" w:rsidRPr="00C830F1">
          <w:rPr>
            <w:noProof/>
            <w:webHidden/>
          </w:rPr>
          <w:fldChar w:fldCharType="end"/>
        </w:r>
      </w:hyperlink>
    </w:p>
    <w:p w14:paraId="7897E864" w14:textId="70119A0B" w:rsidR="007604F1" w:rsidRPr="00C830F1" w:rsidRDefault="007F4862">
      <w:pPr>
        <w:pStyle w:val="TOC3"/>
        <w:tabs>
          <w:tab w:val="right" w:leader="dot" w:pos="9742"/>
        </w:tabs>
        <w:rPr>
          <w:noProof/>
          <w:kern w:val="0"/>
          <w:sz w:val="22"/>
        </w:rPr>
      </w:pPr>
      <w:hyperlink w:anchor="_Toc44502133" w:history="1">
        <w:r w:rsidR="007604F1" w:rsidRPr="00C830F1">
          <w:rPr>
            <w:rStyle w:val="Hyperlink"/>
            <w:noProof/>
            <w:color w:val="auto"/>
          </w:rPr>
          <w:t>3.3.4</w:t>
        </w:r>
        <w:r w:rsidR="007604F1" w:rsidRPr="00C830F1">
          <w:rPr>
            <w:rStyle w:val="Hyperlink"/>
            <w:rFonts w:hint="eastAsia"/>
            <w:noProof/>
            <w:color w:val="auto"/>
          </w:rPr>
          <w:t xml:space="preserve"> </w:t>
        </w:r>
        <w:r w:rsidR="007604F1" w:rsidRPr="00C830F1">
          <w:rPr>
            <w:rStyle w:val="Hyperlink"/>
            <w:rFonts w:hint="eastAsia"/>
            <w:noProof/>
            <w:color w:val="auto"/>
          </w:rPr>
          <w:t>数据下载时机</w:t>
        </w:r>
        <w:r w:rsidR="007604F1" w:rsidRPr="00C830F1">
          <w:rPr>
            <w:rStyle w:val="Hyperlink"/>
            <w:noProof/>
            <w:color w:val="auto"/>
          </w:rPr>
          <w:t xml:space="preserve">/ </w:t>
        </w:r>
        <w:r w:rsidR="007604F1" w:rsidRPr="00C830F1">
          <w:rPr>
            <w:rStyle w:val="Hyperlink"/>
            <w:rFonts w:ascii="Arial" w:hAnsi="Arial" w:cs="Arial"/>
            <w:noProof/>
            <w:color w:val="auto"/>
          </w:rPr>
          <w:t>Timing of Data Download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_Toc44502133 \h </w:instrText>
        </w:r>
        <w:r w:rsidR="007604F1" w:rsidRPr="00C830F1">
          <w:rPr>
            <w:noProof/>
            <w:webHidden/>
          </w:rPr>
        </w:r>
        <w:r w:rsidR="007604F1" w:rsidRPr="00C830F1">
          <w:rPr>
            <w:noProof/>
            <w:webHidden/>
          </w:rPr>
          <w:fldChar w:fldCharType="separate"/>
        </w:r>
        <w:r w:rsidR="00983A5F" w:rsidRPr="00C830F1">
          <w:rPr>
            <w:noProof/>
            <w:webHidden/>
          </w:rPr>
          <w:t>15</w:t>
        </w:r>
        <w:r w:rsidR="007604F1" w:rsidRPr="00C830F1">
          <w:rPr>
            <w:noProof/>
            <w:webHidden/>
          </w:rPr>
          <w:fldChar w:fldCharType="end"/>
        </w:r>
      </w:hyperlink>
    </w:p>
    <w:p w14:paraId="76BB4FEB" w14:textId="7F7783B8" w:rsidR="007604F1" w:rsidRPr="00C830F1" w:rsidRDefault="007F4862">
      <w:pPr>
        <w:pStyle w:val="TOC3"/>
        <w:tabs>
          <w:tab w:val="right" w:leader="dot" w:pos="9742"/>
        </w:tabs>
        <w:rPr>
          <w:noProof/>
          <w:kern w:val="0"/>
          <w:sz w:val="22"/>
        </w:rPr>
      </w:pPr>
      <w:hyperlink w:anchor="_Toc44502134" w:history="1">
        <w:r w:rsidR="007604F1" w:rsidRPr="00C830F1">
          <w:rPr>
            <w:rStyle w:val="Hyperlink"/>
            <w:noProof/>
            <w:color w:val="auto"/>
          </w:rPr>
          <w:t>3.3.5</w:t>
        </w:r>
        <w:r w:rsidR="007604F1" w:rsidRPr="00C830F1">
          <w:rPr>
            <w:rStyle w:val="Hyperlink"/>
            <w:rFonts w:hint="eastAsia"/>
            <w:noProof/>
            <w:color w:val="auto"/>
          </w:rPr>
          <w:t xml:space="preserve"> </w:t>
        </w:r>
        <w:r w:rsidR="007604F1" w:rsidRPr="00C830F1">
          <w:rPr>
            <w:rStyle w:val="Hyperlink"/>
            <w:rFonts w:hint="eastAsia"/>
            <w:noProof/>
            <w:color w:val="auto"/>
          </w:rPr>
          <w:t>自动下载数据机制</w:t>
        </w:r>
        <w:r w:rsidR="007604F1" w:rsidRPr="00C830F1">
          <w:rPr>
            <w:rStyle w:val="Hyperlink"/>
            <w:noProof/>
            <w:color w:val="auto"/>
          </w:rPr>
          <w:t xml:space="preserve">/ </w:t>
        </w:r>
        <w:r w:rsidR="007604F1" w:rsidRPr="00C830F1">
          <w:rPr>
            <w:rStyle w:val="Hyperlink"/>
            <w:rFonts w:ascii="Arial" w:hAnsi="Arial" w:cs="Arial"/>
            <w:noProof/>
            <w:color w:val="auto"/>
          </w:rPr>
          <w:t>Automatic Data Download Mechanism</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_Toc44502134 \h </w:instrText>
        </w:r>
        <w:r w:rsidR="007604F1" w:rsidRPr="00C830F1">
          <w:rPr>
            <w:noProof/>
            <w:webHidden/>
          </w:rPr>
        </w:r>
        <w:r w:rsidR="007604F1" w:rsidRPr="00C830F1">
          <w:rPr>
            <w:noProof/>
            <w:webHidden/>
          </w:rPr>
          <w:fldChar w:fldCharType="separate"/>
        </w:r>
        <w:r w:rsidR="00983A5F" w:rsidRPr="00C830F1">
          <w:rPr>
            <w:noProof/>
            <w:webHidden/>
          </w:rPr>
          <w:t>15</w:t>
        </w:r>
        <w:r w:rsidR="007604F1" w:rsidRPr="00C830F1">
          <w:rPr>
            <w:noProof/>
            <w:webHidden/>
          </w:rPr>
          <w:fldChar w:fldCharType="end"/>
        </w:r>
      </w:hyperlink>
    </w:p>
    <w:p w14:paraId="0AF5D380" w14:textId="0DD44CF8" w:rsidR="007604F1" w:rsidRPr="00C830F1" w:rsidRDefault="007F4862">
      <w:pPr>
        <w:pStyle w:val="TOC3"/>
        <w:tabs>
          <w:tab w:val="right" w:leader="dot" w:pos="9742"/>
        </w:tabs>
        <w:rPr>
          <w:noProof/>
          <w:kern w:val="0"/>
          <w:sz w:val="22"/>
        </w:rPr>
      </w:pPr>
      <w:hyperlink w:anchor="_Toc44502135" w:history="1">
        <w:r w:rsidR="007604F1" w:rsidRPr="00C830F1">
          <w:rPr>
            <w:rStyle w:val="Hyperlink"/>
            <w:noProof/>
            <w:color w:val="auto"/>
          </w:rPr>
          <w:t>3.3.6</w:t>
        </w:r>
        <w:r w:rsidR="007604F1" w:rsidRPr="00C830F1">
          <w:rPr>
            <w:rStyle w:val="Hyperlink"/>
            <w:rFonts w:hint="eastAsia"/>
            <w:noProof/>
            <w:color w:val="auto"/>
          </w:rPr>
          <w:t xml:space="preserve"> </w:t>
        </w:r>
        <w:r w:rsidR="007604F1" w:rsidRPr="00C830F1">
          <w:rPr>
            <w:rStyle w:val="Hyperlink"/>
            <w:rFonts w:hint="eastAsia"/>
            <w:noProof/>
            <w:color w:val="auto"/>
          </w:rPr>
          <w:t>查看详情时数据下载</w:t>
        </w:r>
        <w:r w:rsidR="007604F1" w:rsidRPr="00C830F1">
          <w:rPr>
            <w:rStyle w:val="Hyperlink"/>
            <w:noProof/>
            <w:color w:val="auto"/>
          </w:rPr>
          <w:t xml:space="preserve">/ </w:t>
        </w:r>
        <w:r w:rsidR="007604F1" w:rsidRPr="00C830F1">
          <w:rPr>
            <w:rStyle w:val="Hyperlink"/>
            <w:rFonts w:ascii="Arial" w:hAnsi="Arial" w:cs="Arial"/>
            <w:noProof/>
            <w:color w:val="auto"/>
          </w:rPr>
          <w:t>Data Download When Viewing Details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_Toc44502135 \h </w:instrText>
        </w:r>
        <w:r w:rsidR="007604F1" w:rsidRPr="00C830F1">
          <w:rPr>
            <w:noProof/>
            <w:webHidden/>
          </w:rPr>
        </w:r>
        <w:r w:rsidR="007604F1" w:rsidRPr="00C830F1">
          <w:rPr>
            <w:noProof/>
            <w:webHidden/>
          </w:rPr>
          <w:fldChar w:fldCharType="separate"/>
        </w:r>
        <w:r w:rsidR="00983A5F" w:rsidRPr="00C830F1">
          <w:rPr>
            <w:noProof/>
            <w:webHidden/>
          </w:rPr>
          <w:t>16</w:t>
        </w:r>
        <w:r w:rsidR="007604F1" w:rsidRPr="00C830F1">
          <w:rPr>
            <w:noProof/>
            <w:webHidden/>
          </w:rPr>
          <w:fldChar w:fldCharType="end"/>
        </w:r>
      </w:hyperlink>
    </w:p>
    <w:p w14:paraId="13BF82FC" w14:textId="306935BC" w:rsidR="007604F1" w:rsidRPr="00C830F1" w:rsidRDefault="007F4862">
      <w:pPr>
        <w:pStyle w:val="TOC2"/>
        <w:tabs>
          <w:tab w:val="right" w:leader="dot" w:pos="9742"/>
        </w:tabs>
        <w:rPr>
          <w:noProof/>
          <w:kern w:val="0"/>
          <w:sz w:val="22"/>
        </w:rPr>
      </w:pPr>
      <w:hyperlink w:anchor="_Toc44502136" w:history="1">
        <w:r w:rsidR="007604F1" w:rsidRPr="00C830F1">
          <w:rPr>
            <w:rStyle w:val="Hyperlink"/>
            <w:noProof/>
            <w:color w:val="auto"/>
          </w:rPr>
          <w:t>3.4 DBA</w:t>
        </w:r>
        <w:r w:rsidR="007604F1" w:rsidRPr="00C830F1">
          <w:rPr>
            <w:rStyle w:val="Hyperlink"/>
            <w:rFonts w:hint="eastAsia"/>
            <w:noProof/>
            <w:color w:val="auto"/>
          </w:rPr>
          <w:t>开关状态同步</w:t>
        </w:r>
        <w:r w:rsidR="007604F1" w:rsidRPr="00C830F1">
          <w:rPr>
            <w:rStyle w:val="Hyperlink"/>
            <w:noProof/>
            <w:color w:val="auto"/>
          </w:rPr>
          <w:t xml:space="preserve">/ </w:t>
        </w:r>
        <w:r w:rsidR="007604F1" w:rsidRPr="00C830F1">
          <w:rPr>
            <w:rStyle w:val="Hyperlink"/>
            <w:rFonts w:ascii="Arial" w:hAnsi="Arial" w:cs="Arial"/>
            <w:noProof/>
            <w:color w:val="auto"/>
          </w:rPr>
          <w:t>DBA On-off State Synchronization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_Toc44502136 \h </w:instrText>
        </w:r>
        <w:r w:rsidR="007604F1" w:rsidRPr="00C830F1">
          <w:rPr>
            <w:noProof/>
            <w:webHidden/>
          </w:rPr>
        </w:r>
        <w:r w:rsidR="007604F1" w:rsidRPr="00C830F1">
          <w:rPr>
            <w:noProof/>
            <w:webHidden/>
          </w:rPr>
          <w:fldChar w:fldCharType="separate"/>
        </w:r>
        <w:r w:rsidR="00983A5F" w:rsidRPr="00C830F1">
          <w:rPr>
            <w:noProof/>
            <w:webHidden/>
          </w:rPr>
          <w:t>16</w:t>
        </w:r>
        <w:r w:rsidR="007604F1" w:rsidRPr="00C830F1">
          <w:rPr>
            <w:noProof/>
            <w:webHidden/>
          </w:rPr>
          <w:fldChar w:fldCharType="end"/>
        </w:r>
      </w:hyperlink>
    </w:p>
    <w:p w14:paraId="3510BAD7" w14:textId="49EC37A3" w:rsidR="007604F1" w:rsidRPr="00C830F1" w:rsidRDefault="007F4862">
      <w:pPr>
        <w:pStyle w:val="TOC1"/>
        <w:tabs>
          <w:tab w:val="right" w:leader="dot" w:pos="9742"/>
        </w:tabs>
        <w:rPr>
          <w:noProof/>
          <w:kern w:val="0"/>
          <w:sz w:val="22"/>
        </w:rPr>
      </w:pPr>
      <w:hyperlink w:anchor="_Toc44502137" w:history="1">
        <w:r w:rsidR="007604F1" w:rsidRPr="00C830F1">
          <w:rPr>
            <w:rStyle w:val="Hyperlink"/>
            <w:rFonts w:ascii="Arial" w:hAnsi="Arial" w:cs="Arial"/>
            <w:noProof/>
            <w:color w:val="auto"/>
          </w:rPr>
          <w:t>4</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行程划分</w:t>
        </w:r>
        <w:r w:rsidR="007604F1" w:rsidRPr="00C830F1">
          <w:rPr>
            <w:rStyle w:val="Hyperlink"/>
            <w:rFonts w:ascii="Arial" w:hAnsi="Arial" w:cs="Arial"/>
            <w:noProof/>
            <w:color w:val="auto"/>
          </w:rPr>
          <w:t>/Trip Division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_Toc44502137 \h </w:instrText>
        </w:r>
        <w:r w:rsidR="007604F1" w:rsidRPr="00C830F1">
          <w:rPr>
            <w:noProof/>
            <w:webHidden/>
          </w:rPr>
        </w:r>
        <w:r w:rsidR="007604F1" w:rsidRPr="00C830F1">
          <w:rPr>
            <w:noProof/>
            <w:webHidden/>
          </w:rPr>
          <w:fldChar w:fldCharType="separate"/>
        </w:r>
        <w:r w:rsidR="00983A5F" w:rsidRPr="00C830F1">
          <w:rPr>
            <w:noProof/>
            <w:webHidden/>
          </w:rPr>
          <w:t>16</w:t>
        </w:r>
        <w:r w:rsidR="007604F1" w:rsidRPr="00C830F1">
          <w:rPr>
            <w:noProof/>
            <w:webHidden/>
          </w:rPr>
          <w:fldChar w:fldCharType="end"/>
        </w:r>
      </w:hyperlink>
    </w:p>
    <w:p w14:paraId="5DDC93E9" w14:textId="777B0D29" w:rsidR="007604F1" w:rsidRPr="00C830F1" w:rsidRDefault="007F4862">
      <w:pPr>
        <w:pStyle w:val="TOC2"/>
        <w:tabs>
          <w:tab w:val="right" w:leader="dot" w:pos="9742"/>
        </w:tabs>
        <w:rPr>
          <w:noProof/>
          <w:kern w:val="0"/>
          <w:sz w:val="22"/>
        </w:rPr>
      </w:pPr>
      <w:hyperlink w:anchor="_Toc44502138" w:history="1">
        <w:r w:rsidR="007604F1" w:rsidRPr="00C830F1">
          <w:rPr>
            <w:rStyle w:val="Hyperlink"/>
            <w:noProof/>
            <w:color w:val="auto"/>
          </w:rPr>
          <w:t>4.1</w:t>
        </w:r>
        <w:r w:rsidR="007604F1" w:rsidRPr="00C830F1">
          <w:rPr>
            <w:rStyle w:val="Hyperlink"/>
            <w:rFonts w:hint="eastAsia"/>
            <w:noProof/>
            <w:color w:val="auto"/>
          </w:rPr>
          <w:t xml:space="preserve"> </w:t>
        </w:r>
        <w:r w:rsidR="007604F1" w:rsidRPr="00C830F1">
          <w:rPr>
            <w:rStyle w:val="Hyperlink"/>
            <w:rFonts w:hint="eastAsia"/>
            <w:noProof/>
            <w:color w:val="auto"/>
          </w:rPr>
          <w:t>驾驶评分自动提示</w:t>
        </w:r>
        <w:r w:rsidR="007604F1" w:rsidRPr="00C830F1">
          <w:rPr>
            <w:rStyle w:val="Hyperlink"/>
            <w:noProof/>
            <w:color w:val="auto"/>
          </w:rPr>
          <w:t>/</w:t>
        </w:r>
        <w:r w:rsidR="007604F1" w:rsidRPr="00C830F1">
          <w:rPr>
            <w:rStyle w:val="Hyperlink"/>
            <w:rFonts w:ascii="Arial" w:hAnsi="Arial" w:cs="Arial"/>
            <w:noProof/>
            <w:color w:val="auto"/>
          </w:rPr>
          <w:t>Automatic Prompt for Driving Score</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_Toc44502138 \h </w:instrText>
        </w:r>
        <w:r w:rsidR="007604F1" w:rsidRPr="00C830F1">
          <w:rPr>
            <w:noProof/>
            <w:webHidden/>
          </w:rPr>
        </w:r>
        <w:r w:rsidR="007604F1" w:rsidRPr="00C830F1">
          <w:rPr>
            <w:noProof/>
            <w:webHidden/>
          </w:rPr>
          <w:fldChar w:fldCharType="separate"/>
        </w:r>
        <w:r w:rsidR="00983A5F" w:rsidRPr="00C830F1">
          <w:rPr>
            <w:noProof/>
            <w:webHidden/>
          </w:rPr>
          <w:t>17</w:t>
        </w:r>
        <w:r w:rsidR="007604F1" w:rsidRPr="00C830F1">
          <w:rPr>
            <w:noProof/>
            <w:webHidden/>
          </w:rPr>
          <w:fldChar w:fldCharType="end"/>
        </w:r>
      </w:hyperlink>
    </w:p>
    <w:p w14:paraId="72232842" w14:textId="238E18B2" w:rsidR="007604F1" w:rsidRPr="00C830F1" w:rsidRDefault="007F4862">
      <w:pPr>
        <w:pStyle w:val="TOC2"/>
        <w:tabs>
          <w:tab w:val="right" w:leader="dot" w:pos="9742"/>
        </w:tabs>
        <w:rPr>
          <w:noProof/>
          <w:kern w:val="0"/>
          <w:sz w:val="22"/>
        </w:rPr>
      </w:pPr>
      <w:hyperlink w:anchor="_Toc44502139" w:history="1">
        <w:r w:rsidR="007604F1" w:rsidRPr="00C830F1">
          <w:rPr>
            <w:rStyle w:val="Hyperlink"/>
            <w:rFonts w:ascii="Arial" w:hAnsi="Arial" w:cs="Arial"/>
            <w:noProof/>
            <w:color w:val="auto"/>
          </w:rPr>
          <w:t>4.2</w:t>
        </w:r>
        <w:r w:rsidR="007604F1" w:rsidRPr="00C830F1">
          <w:rPr>
            <w:rStyle w:val="Hyperlink"/>
            <w:rFonts w:hint="eastAsia"/>
            <w:noProof/>
            <w:color w:val="auto"/>
          </w:rPr>
          <w:t xml:space="preserve"> </w:t>
        </w:r>
        <w:r w:rsidR="007604F1" w:rsidRPr="00C830F1">
          <w:rPr>
            <w:rStyle w:val="Hyperlink"/>
            <w:rFonts w:hint="eastAsia"/>
            <w:noProof/>
            <w:color w:val="auto"/>
          </w:rPr>
          <w:t>其他情况对行程划分的影响</w:t>
        </w:r>
        <w:r w:rsidR="007604F1" w:rsidRPr="00C830F1">
          <w:rPr>
            <w:rStyle w:val="Hyperlink"/>
            <w:rFonts w:ascii="Arial" w:hAnsi="Arial" w:cs="Arial"/>
            <w:noProof/>
            <w:color w:val="auto"/>
          </w:rPr>
          <w:t>/Influence of Other Conditions on Trip Division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_Toc44502139 \h </w:instrText>
        </w:r>
        <w:r w:rsidR="007604F1" w:rsidRPr="00C830F1">
          <w:rPr>
            <w:noProof/>
            <w:webHidden/>
          </w:rPr>
        </w:r>
        <w:r w:rsidR="007604F1" w:rsidRPr="00C830F1">
          <w:rPr>
            <w:noProof/>
            <w:webHidden/>
          </w:rPr>
          <w:fldChar w:fldCharType="separate"/>
        </w:r>
        <w:r w:rsidR="00983A5F" w:rsidRPr="00C830F1">
          <w:rPr>
            <w:noProof/>
            <w:webHidden/>
          </w:rPr>
          <w:t>17</w:t>
        </w:r>
        <w:r w:rsidR="007604F1" w:rsidRPr="00C830F1">
          <w:rPr>
            <w:noProof/>
            <w:webHidden/>
          </w:rPr>
          <w:fldChar w:fldCharType="end"/>
        </w:r>
      </w:hyperlink>
    </w:p>
    <w:p w14:paraId="49CC6B48" w14:textId="0E5B670D" w:rsidR="007604F1" w:rsidRPr="00C830F1" w:rsidRDefault="007F4862">
      <w:pPr>
        <w:pStyle w:val="TOC3"/>
        <w:tabs>
          <w:tab w:val="right" w:leader="dot" w:pos="9742"/>
        </w:tabs>
        <w:rPr>
          <w:noProof/>
          <w:kern w:val="0"/>
          <w:sz w:val="22"/>
        </w:rPr>
      </w:pPr>
      <w:hyperlink w:anchor="_Toc44502140" w:history="1">
        <w:r w:rsidR="007604F1" w:rsidRPr="00C830F1">
          <w:rPr>
            <w:rStyle w:val="Hyperlink"/>
            <w:rFonts w:ascii="Arial" w:hAnsi="Arial" w:cs="Arial"/>
            <w:noProof/>
            <w:color w:val="auto"/>
          </w:rPr>
          <w:t>4.2.1</w:t>
        </w:r>
        <w:r w:rsidR="007604F1" w:rsidRPr="00C830F1">
          <w:rPr>
            <w:rStyle w:val="Hyperlink"/>
            <w:rFonts w:hint="eastAsia"/>
            <w:noProof/>
            <w:color w:val="auto"/>
          </w:rPr>
          <w:t xml:space="preserve"> </w:t>
        </w:r>
        <w:r w:rsidR="007604F1" w:rsidRPr="00C830F1">
          <w:rPr>
            <w:rStyle w:val="Hyperlink"/>
            <w:rFonts w:hint="eastAsia"/>
            <w:noProof/>
            <w:color w:val="auto"/>
          </w:rPr>
          <w:t>账号切换对行程划分的影响</w:t>
        </w:r>
        <w:r w:rsidR="007604F1" w:rsidRPr="00C830F1">
          <w:rPr>
            <w:rStyle w:val="Hyperlink"/>
            <w:noProof/>
            <w:color w:val="auto"/>
          </w:rPr>
          <w:t>/</w:t>
        </w:r>
        <w:r w:rsidR="007604F1" w:rsidRPr="00C830F1">
          <w:rPr>
            <w:rStyle w:val="Hyperlink"/>
            <w:rFonts w:ascii="Arial" w:hAnsi="Arial" w:cs="Arial"/>
            <w:noProof/>
            <w:color w:val="auto"/>
          </w:rPr>
          <w:t>Impact of Account Number Switching on Trip Division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_Toc44502140 \h </w:instrText>
        </w:r>
        <w:r w:rsidR="007604F1" w:rsidRPr="00C830F1">
          <w:rPr>
            <w:noProof/>
            <w:webHidden/>
          </w:rPr>
        </w:r>
        <w:r w:rsidR="007604F1" w:rsidRPr="00C830F1">
          <w:rPr>
            <w:noProof/>
            <w:webHidden/>
          </w:rPr>
          <w:fldChar w:fldCharType="separate"/>
        </w:r>
        <w:r w:rsidR="00983A5F" w:rsidRPr="00C830F1">
          <w:rPr>
            <w:noProof/>
            <w:webHidden/>
          </w:rPr>
          <w:t>17</w:t>
        </w:r>
        <w:r w:rsidR="007604F1" w:rsidRPr="00C830F1">
          <w:rPr>
            <w:noProof/>
            <w:webHidden/>
          </w:rPr>
          <w:fldChar w:fldCharType="end"/>
        </w:r>
      </w:hyperlink>
    </w:p>
    <w:p w14:paraId="423C7403" w14:textId="35E8028E" w:rsidR="007604F1" w:rsidRPr="00C830F1" w:rsidRDefault="007F4862">
      <w:pPr>
        <w:pStyle w:val="TOC3"/>
        <w:tabs>
          <w:tab w:val="right" w:leader="dot" w:pos="9742"/>
        </w:tabs>
        <w:rPr>
          <w:noProof/>
          <w:kern w:val="0"/>
          <w:sz w:val="22"/>
        </w:rPr>
      </w:pPr>
      <w:hyperlink w:anchor="_Toc44502141" w:history="1">
        <w:r w:rsidR="007604F1" w:rsidRPr="00C830F1">
          <w:rPr>
            <w:rStyle w:val="Hyperlink"/>
            <w:rFonts w:ascii="Arial" w:hAnsi="Arial" w:cs="Arial"/>
            <w:noProof/>
            <w:color w:val="auto"/>
          </w:rPr>
          <w:t>4.2.2</w:t>
        </w:r>
        <w:r w:rsidR="007604F1" w:rsidRPr="00C830F1">
          <w:rPr>
            <w:rStyle w:val="Hyperlink"/>
            <w:rFonts w:hint="eastAsia"/>
            <w:noProof/>
            <w:color w:val="auto"/>
          </w:rPr>
          <w:t xml:space="preserve"> </w:t>
        </w:r>
        <w:r w:rsidR="007604F1" w:rsidRPr="00C830F1">
          <w:rPr>
            <w:rStyle w:val="Hyperlink"/>
            <w:rFonts w:hint="eastAsia"/>
            <w:noProof/>
            <w:color w:val="auto"/>
          </w:rPr>
          <w:t>功能开关对行程划分的影响</w:t>
        </w:r>
        <w:r w:rsidR="007604F1" w:rsidRPr="00C830F1">
          <w:rPr>
            <w:rStyle w:val="Hyperlink"/>
            <w:noProof/>
            <w:color w:val="auto"/>
          </w:rPr>
          <w:t>/</w:t>
        </w:r>
        <w:r w:rsidR="007604F1" w:rsidRPr="00C830F1">
          <w:rPr>
            <w:rStyle w:val="Hyperlink"/>
            <w:rFonts w:ascii="Arial" w:hAnsi="Arial" w:cs="Arial"/>
            <w:noProof/>
            <w:color w:val="auto"/>
          </w:rPr>
          <w:t>Influence of Function On-off on Trip Division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_Toc44502141 \h </w:instrText>
        </w:r>
        <w:r w:rsidR="007604F1" w:rsidRPr="00C830F1">
          <w:rPr>
            <w:noProof/>
            <w:webHidden/>
          </w:rPr>
        </w:r>
        <w:r w:rsidR="007604F1" w:rsidRPr="00C830F1">
          <w:rPr>
            <w:noProof/>
            <w:webHidden/>
          </w:rPr>
          <w:fldChar w:fldCharType="separate"/>
        </w:r>
        <w:r w:rsidR="00983A5F" w:rsidRPr="00C830F1">
          <w:rPr>
            <w:noProof/>
            <w:webHidden/>
          </w:rPr>
          <w:t>18</w:t>
        </w:r>
        <w:r w:rsidR="007604F1" w:rsidRPr="00C830F1">
          <w:rPr>
            <w:noProof/>
            <w:webHidden/>
          </w:rPr>
          <w:fldChar w:fldCharType="end"/>
        </w:r>
      </w:hyperlink>
    </w:p>
    <w:p w14:paraId="243B5C2D" w14:textId="1EE4FA9D" w:rsidR="007604F1" w:rsidRPr="00C830F1" w:rsidRDefault="007F4862">
      <w:pPr>
        <w:pStyle w:val="TOC1"/>
        <w:tabs>
          <w:tab w:val="right" w:leader="dot" w:pos="9742"/>
        </w:tabs>
        <w:rPr>
          <w:noProof/>
          <w:kern w:val="0"/>
          <w:sz w:val="22"/>
        </w:rPr>
      </w:pPr>
      <w:hyperlink w:anchor="_Toc44502142" w:history="1">
        <w:r w:rsidR="007604F1" w:rsidRPr="00C830F1">
          <w:rPr>
            <w:rStyle w:val="Hyperlink"/>
            <w:rFonts w:ascii="Arial" w:hAnsi="Arial" w:cs="Arial"/>
            <w:noProof/>
            <w:color w:val="auto"/>
          </w:rPr>
          <w:t>5</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驾驶数据分析</w:t>
        </w:r>
        <w:r w:rsidR="007604F1" w:rsidRPr="00C830F1">
          <w:rPr>
            <w:rStyle w:val="Hyperlink"/>
            <w:rFonts w:ascii="Arial" w:hAnsi="Arial" w:cs="Arial"/>
            <w:noProof/>
            <w:color w:val="auto"/>
          </w:rPr>
          <w:t>/Driving Data Analysis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_Toc44502142 \h </w:instrText>
        </w:r>
        <w:r w:rsidR="007604F1" w:rsidRPr="00C830F1">
          <w:rPr>
            <w:noProof/>
            <w:webHidden/>
          </w:rPr>
        </w:r>
        <w:r w:rsidR="007604F1" w:rsidRPr="00C830F1">
          <w:rPr>
            <w:noProof/>
            <w:webHidden/>
          </w:rPr>
          <w:fldChar w:fldCharType="separate"/>
        </w:r>
        <w:r w:rsidR="00983A5F" w:rsidRPr="00C830F1">
          <w:rPr>
            <w:noProof/>
            <w:webHidden/>
          </w:rPr>
          <w:t>19</w:t>
        </w:r>
        <w:r w:rsidR="007604F1" w:rsidRPr="00C830F1">
          <w:rPr>
            <w:noProof/>
            <w:webHidden/>
          </w:rPr>
          <w:fldChar w:fldCharType="end"/>
        </w:r>
      </w:hyperlink>
    </w:p>
    <w:p w14:paraId="144BEFF6" w14:textId="2D3FA3C1" w:rsidR="007604F1" w:rsidRPr="00C830F1" w:rsidRDefault="007F4862">
      <w:pPr>
        <w:pStyle w:val="TOC2"/>
        <w:tabs>
          <w:tab w:val="right" w:leader="dot" w:pos="9742"/>
        </w:tabs>
        <w:rPr>
          <w:noProof/>
          <w:kern w:val="0"/>
          <w:sz w:val="22"/>
        </w:rPr>
      </w:pPr>
      <w:hyperlink w:anchor="_Toc44502143" w:history="1">
        <w:r w:rsidR="007604F1" w:rsidRPr="00C830F1">
          <w:rPr>
            <w:rStyle w:val="Hyperlink"/>
            <w:rFonts w:ascii="Arial" w:hAnsi="Arial" w:cs="Arial"/>
            <w:noProof/>
            <w:color w:val="auto"/>
          </w:rPr>
          <w:t>5.1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驾驶数据分析定义</w:t>
        </w:r>
        <w:r w:rsidR="007604F1" w:rsidRPr="00C830F1">
          <w:rPr>
            <w:rStyle w:val="Hyperlink"/>
            <w:rFonts w:ascii="Arial" w:hAnsi="Arial" w:cs="Arial"/>
            <w:noProof/>
            <w:color w:val="auto"/>
          </w:rPr>
          <w:t>/Definition of Driving Data Analysis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_Toc44502143 \h </w:instrText>
        </w:r>
        <w:r w:rsidR="007604F1" w:rsidRPr="00C830F1">
          <w:rPr>
            <w:noProof/>
            <w:webHidden/>
          </w:rPr>
        </w:r>
        <w:r w:rsidR="007604F1" w:rsidRPr="00C830F1">
          <w:rPr>
            <w:noProof/>
            <w:webHidden/>
          </w:rPr>
          <w:fldChar w:fldCharType="separate"/>
        </w:r>
        <w:r w:rsidR="00983A5F" w:rsidRPr="00C830F1">
          <w:rPr>
            <w:noProof/>
            <w:webHidden/>
          </w:rPr>
          <w:t>19</w:t>
        </w:r>
        <w:r w:rsidR="007604F1" w:rsidRPr="00C830F1">
          <w:rPr>
            <w:noProof/>
            <w:webHidden/>
          </w:rPr>
          <w:fldChar w:fldCharType="end"/>
        </w:r>
      </w:hyperlink>
    </w:p>
    <w:p w14:paraId="40415A07" w14:textId="489FB434" w:rsidR="007604F1" w:rsidRPr="00C830F1" w:rsidRDefault="007F4862">
      <w:pPr>
        <w:pStyle w:val="TOC2"/>
        <w:tabs>
          <w:tab w:val="right" w:leader="dot" w:pos="9742"/>
        </w:tabs>
        <w:rPr>
          <w:noProof/>
          <w:kern w:val="0"/>
          <w:sz w:val="22"/>
        </w:rPr>
      </w:pPr>
      <w:hyperlink w:anchor="_Toc44502144" w:history="1">
        <w:r w:rsidR="007604F1" w:rsidRPr="00C830F1">
          <w:rPr>
            <w:rStyle w:val="Hyperlink"/>
            <w:rFonts w:ascii="Arial" w:hAnsi="Arial" w:cs="Arial"/>
            <w:noProof/>
            <w:color w:val="auto"/>
          </w:rPr>
          <w:t>5.2</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源数据</w:t>
        </w:r>
        <w:r w:rsidR="007604F1" w:rsidRPr="00C830F1">
          <w:rPr>
            <w:rStyle w:val="Hyperlink"/>
            <w:rFonts w:ascii="Arial" w:hAnsi="Arial" w:cs="Arial"/>
            <w:noProof/>
            <w:color w:val="auto"/>
          </w:rPr>
          <w:t>/Source Data</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_Toc44502144 \h </w:instrText>
        </w:r>
        <w:r w:rsidR="007604F1" w:rsidRPr="00C830F1">
          <w:rPr>
            <w:noProof/>
            <w:webHidden/>
          </w:rPr>
        </w:r>
        <w:r w:rsidR="007604F1" w:rsidRPr="00C830F1">
          <w:rPr>
            <w:noProof/>
            <w:webHidden/>
          </w:rPr>
          <w:fldChar w:fldCharType="separate"/>
        </w:r>
        <w:r w:rsidR="00983A5F" w:rsidRPr="00C830F1">
          <w:rPr>
            <w:noProof/>
            <w:webHidden/>
          </w:rPr>
          <w:t>19</w:t>
        </w:r>
        <w:r w:rsidR="007604F1" w:rsidRPr="00C830F1">
          <w:rPr>
            <w:noProof/>
            <w:webHidden/>
          </w:rPr>
          <w:fldChar w:fldCharType="end"/>
        </w:r>
      </w:hyperlink>
    </w:p>
    <w:p w14:paraId="26279816" w14:textId="3DF4E0D4" w:rsidR="007604F1" w:rsidRPr="00C830F1" w:rsidRDefault="007F4862">
      <w:pPr>
        <w:pStyle w:val="TOC2"/>
        <w:tabs>
          <w:tab w:val="right" w:leader="dot" w:pos="9742"/>
        </w:tabs>
        <w:rPr>
          <w:noProof/>
          <w:kern w:val="0"/>
          <w:sz w:val="22"/>
        </w:rPr>
      </w:pPr>
      <w:hyperlink w:anchor="_Toc44502145" w:history="1">
        <w:r w:rsidR="007604F1" w:rsidRPr="00C830F1">
          <w:rPr>
            <w:rStyle w:val="Hyperlink"/>
            <w:rFonts w:ascii="Arial" w:hAnsi="Arial" w:cs="Arial"/>
            <w:noProof/>
            <w:color w:val="auto"/>
          </w:rPr>
          <w:t>5.3</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分析内容</w:t>
        </w:r>
        <w:r w:rsidR="007604F1" w:rsidRPr="00C830F1">
          <w:rPr>
            <w:rStyle w:val="Hyperlink"/>
            <w:rFonts w:ascii="Arial" w:hAnsi="Arial" w:cs="Arial"/>
            <w:noProof/>
            <w:color w:val="auto"/>
          </w:rPr>
          <w:t>/Analysis Content</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_Toc44502145 \h </w:instrText>
        </w:r>
        <w:r w:rsidR="007604F1" w:rsidRPr="00C830F1">
          <w:rPr>
            <w:noProof/>
            <w:webHidden/>
          </w:rPr>
        </w:r>
        <w:r w:rsidR="007604F1" w:rsidRPr="00C830F1">
          <w:rPr>
            <w:noProof/>
            <w:webHidden/>
          </w:rPr>
          <w:fldChar w:fldCharType="separate"/>
        </w:r>
        <w:r w:rsidR="00983A5F" w:rsidRPr="00C830F1">
          <w:rPr>
            <w:noProof/>
            <w:webHidden/>
          </w:rPr>
          <w:t>19</w:t>
        </w:r>
        <w:r w:rsidR="007604F1" w:rsidRPr="00C830F1">
          <w:rPr>
            <w:noProof/>
            <w:webHidden/>
          </w:rPr>
          <w:fldChar w:fldCharType="end"/>
        </w:r>
      </w:hyperlink>
    </w:p>
    <w:p w14:paraId="580239CA" w14:textId="25280F83" w:rsidR="007604F1" w:rsidRPr="00C830F1" w:rsidRDefault="007F4862">
      <w:pPr>
        <w:pStyle w:val="TOC3"/>
        <w:tabs>
          <w:tab w:val="right" w:leader="dot" w:pos="9742"/>
        </w:tabs>
        <w:rPr>
          <w:noProof/>
          <w:kern w:val="0"/>
          <w:sz w:val="22"/>
        </w:rPr>
      </w:pPr>
      <w:hyperlink w:anchor="_Toc44502146" w:history="1">
        <w:r w:rsidR="007604F1" w:rsidRPr="00C830F1">
          <w:rPr>
            <w:rStyle w:val="Hyperlink"/>
            <w:rFonts w:ascii="Arial" w:hAnsi="Arial" w:cs="Arial"/>
            <w:noProof/>
            <w:color w:val="auto"/>
          </w:rPr>
          <w:t>5.3.1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基础信息</w:t>
        </w:r>
        <w:r w:rsidR="007604F1" w:rsidRPr="00C830F1">
          <w:rPr>
            <w:rStyle w:val="Hyperlink"/>
            <w:rFonts w:ascii="Arial" w:hAnsi="Arial" w:cs="Arial"/>
            <w:noProof/>
            <w:color w:val="auto"/>
          </w:rPr>
          <w:t>/Basic Information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_Toc44502146 \h </w:instrText>
        </w:r>
        <w:r w:rsidR="007604F1" w:rsidRPr="00C830F1">
          <w:rPr>
            <w:noProof/>
            <w:webHidden/>
          </w:rPr>
        </w:r>
        <w:r w:rsidR="007604F1" w:rsidRPr="00C830F1">
          <w:rPr>
            <w:noProof/>
            <w:webHidden/>
          </w:rPr>
          <w:fldChar w:fldCharType="separate"/>
        </w:r>
        <w:r w:rsidR="00983A5F" w:rsidRPr="00C830F1">
          <w:rPr>
            <w:noProof/>
            <w:webHidden/>
          </w:rPr>
          <w:t>19</w:t>
        </w:r>
        <w:r w:rsidR="007604F1" w:rsidRPr="00C830F1">
          <w:rPr>
            <w:noProof/>
            <w:webHidden/>
          </w:rPr>
          <w:fldChar w:fldCharType="end"/>
        </w:r>
      </w:hyperlink>
    </w:p>
    <w:p w14:paraId="686FE441" w14:textId="377C519A" w:rsidR="007604F1" w:rsidRPr="00C830F1" w:rsidRDefault="007F4862">
      <w:pPr>
        <w:pStyle w:val="TOC7"/>
        <w:tabs>
          <w:tab w:val="right" w:leader="dot" w:pos="9742"/>
        </w:tabs>
        <w:rPr>
          <w:noProof/>
          <w:kern w:val="0"/>
          <w:sz w:val="22"/>
        </w:rPr>
      </w:pPr>
      <w:hyperlink w:anchor="_Toc44502147" w:history="1">
        <w:r w:rsidR="007604F1" w:rsidRPr="00C830F1">
          <w:rPr>
            <w:rStyle w:val="Hyperlink"/>
            <w:rFonts w:ascii="Arial" w:hAnsi="Arial" w:cs="Arial"/>
            <w:noProof/>
            <w:color w:val="auto"/>
          </w:rPr>
          <w:t>5.3.1.1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行程起点</w:t>
        </w:r>
        <w:r w:rsidR="007604F1" w:rsidRPr="00C830F1">
          <w:rPr>
            <w:rStyle w:val="Hyperlink"/>
            <w:rFonts w:ascii="Arial" w:hAnsi="Arial" w:cs="Arial"/>
            <w:noProof/>
            <w:color w:val="auto"/>
          </w:rPr>
          <w:t>/Trip Start Point</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_Toc44502147 \h </w:instrText>
        </w:r>
        <w:r w:rsidR="007604F1" w:rsidRPr="00C830F1">
          <w:rPr>
            <w:noProof/>
            <w:webHidden/>
          </w:rPr>
        </w:r>
        <w:r w:rsidR="007604F1" w:rsidRPr="00C830F1">
          <w:rPr>
            <w:noProof/>
            <w:webHidden/>
          </w:rPr>
          <w:fldChar w:fldCharType="separate"/>
        </w:r>
        <w:r w:rsidR="00983A5F" w:rsidRPr="00C830F1">
          <w:rPr>
            <w:noProof/>
            <w:webHidden/>
          </w:rPr>
          <w:t>19</w:t>
        </w:r>
        <w:r w:rsidR="007604F1" w:rsidRPr="00C830F1">
          <w:rPr>
            <w:noProof/>
            <w:webHidden/>
          </w:rPr>
          <w:fldChar w:fldCharType="end"/>
        </w:r>
      </w:hyperlink>
    </w:p>
    <w:p w14:paraId="279484B4" w14:textId="1172FDDA" w:rsidR="007604F1" w:rsidRPr="00C830F1" w:rsidRDefault="007F4862">
      <w:pPr>
        <w:pStyle w:val="TOC7"/>
        <w:tabs>
          <w:tab w:val="right" w:leader="dot" w:pos="9742"/>
        </w:tabs>
        <w:rPr>
          <w:noProof/>
          <w:kern w:val="0"/>
          <w:sz w:val="22"/>
        </w:rPr>
      </w:pPr>
      <w:hyperlink w:anchor="_Toc44502148" w:history="1">
        <w:r w:rsidR="007604F1" w:rsidRPr="00C830F1">
          <w:rPr>
            <w:rStyle w:val="Hyperlink"/>
            <w:rFonts w:ascii="Arial" w:hAnsi="Arial" w:cs="Arial"/>
            <w:noProof/>
            <w:color w:val="auto"/>
          </w:rPr>
          <w:t>5.3.1.2</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行程终点</w:t>
        </w:r>
        <w:r w:rsidR="007604F1" w:rsidRPr="00C830F1">
          <w:rPr>
            <w:rStyle w:val="Hyperlink"/>
            <w:rFonts w:ascii="Arial" w:hAnsi="Arial" w:cs="Arial"/>
            <w:noProof/>
            <w:color w:val="auto"/>
          </w:rPr>
          <w:t>/Trip End Point</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_Toc44502148 \h </w:instrText>
        </w:r>
        <w:r w:rsidR="007604F1" w:rsidRPr="00C830F1">
          <w:rPr>
            <w:noProof/>
            <w:webHidden/>
          </w:rPr>
        </w:r>
        <w:r w:rsidR="007604F1" w:rsidRPr="00C830F1">
          <w:rPr>
            <w:noProof/>
            <w:webHidden/>
          </w:rPr>
          <w:fldChar w:fldCharType="separate"/>
        </w:r>
        <w:r w:rsidR="00983A5F" w:rsidRPr="00C830F1">
          <w:rPr>
            <w:noProof/>
            <w:webHidden/>
          </w:rPr>
          <w:t>20</w:t>
        </w:r>
        <w:r w:rsidR="007604F1" w:rsidRPr="00C830F1">
          <w:rPr>
            <w:noProof/>
            <w:webHidden/>
          </w:rPr>
          <w:fldChar w:fldCharType="end"/>
        </w:r>
      </w:hyperlink>
    </w:p>
    <w:p w14:paraId="07B3C73C" w14:textId="14CC3EF3" w:rsidR="007604F1" w:rsidRPr="00C830F1" w:rsidRDefault="007F4862">
      <w:pPr>
        <w:pStyle w:val="TOC7"/>
        <w:tabs>
          <w:tab w:val="right" w:leader="dot" w:pos="9742"/>
        </w:tabs>
        <w:rPr>
          <w:noProof/>
          <w:kern w:val="0"/>
          <w:sz w:val="22"/>
        </w:rPr>
      </w:pPr>
      <w:hyperlink w:anchor="_Toc44502149" w:history="1">
        <w:r w:rsidR="007604F1" w:rsidRPr="00C830F1">
          <w:rPr>
            <w:rStyle w:val="Hyperlink"/>
            <w:rFonts w:ascii="Arial" w:hAnsi="Arial" w:cs="Arial"/>
            <w:noProof/>
            <w:color w:val="auto"/>
          </w:rPr>
          <w:t>5.3.1.3</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行程距离</w:t>
        </w:r>
        <w:r w:rsidR="007604F1" w:rsidRPr="00C830F1">
          <w:rPr>
            <w:rStyle w:val="Hyperlink"/>
            <w:rFonts w:ascii="Arial" w:hAnsi="Arial" w:cs="Arial"/>
            <w:noProof/>
            <w:color w:val="auto"/>
          </w:rPr>
          <w:t>/Trip Distance</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_Toc44502149 \h </w:instrText>
        </w:r>
        <w:r w:rsidR="007604F1" w:rsidRPr="00C830F1">
          <w:rPr>
            <w:noProof/>
            <w:webHidden/>
          </w:rPr>
        </w:r>
        <w:r w:rsidR="007604F1" w:rsidRPr="00C830F1">
          <w:rPr>
            <w:noProof/>
            <w:webHidden/>
          </w:rPr>
          <w:fldChar w:fldCharType="separate"/>
        </w:r>
        <w:r w:rsidR="00983A5F" w:rsidRPr="00C830F1">
          <w:rPr>
            <w:noProof/>
            <w:webHidden/>
          </w:rPr>
          <w:t>20</w:t>
        </w:r>
        <w:r w:rsidR="007604F1" w:rsidRPr="00C830F1">
          <w:rPr>
            <w:noProof/>
            <w:webHidden/>
          </w:rPr>
          <w:fldChar w:fldCharType="end"/>
        </w:r>
      </w:hyperlink>
    </w:p>
    <w:p w14:paraId="16EEF41C" w14:textId="25EDBABC" w:rsidR="007604F1" w:rsidRPr="00C830F1" w:rsidRDefault="007F4862">
      <w:pPr>
        <w:pStyle w:val="TOC7"/>
        <w:tabs>
          <w:tab w:val="right" w:leader="dot" w:pos="9742"/>
        </w:tabs>
        <w:rPr>
          <w:noProof/>
          <w:kern w:val="0"/>
          <w:sz w:val="22"/>
        </w:rPr>
      </w:pPr>
      <w:hyperlink w:anchor="_Toc44502150" w:history="1">
        <w:r w:rsidR="007604F1" w:rsidRPr="00C830F1">
          <w:rPr>
            <w:rStyle w:val="Hyperlink"/>
            <w:rFonts w:ascii="Arial" w:hAnsi="Arial" w:cs="Arial"/>
            <w:noProof/>
            <w:color w:val="auto"/>
          </w:rPr>
          <w:t>5.3.1.4</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行程时长</w:t>
        </w:r>
        <w:r w:rsidR="007604F1" w:rsidRPr="00C830F1">
          <w:rPr>
            <w:rStyle w:val="Hyperlink"/>
            <w:rFonts w:ascii="Arial" w:hAnsi="Arial" w:cs="Arial"/>
            <w:noProof/>
            <w:color w:val="auto"/>
          </w:rPr>
          <w:t>/Trip Duration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_Toc44502150 \h </w:instrText>
        </w:r>
        <w:r w:rsidR="007604F1" w:rsidRPr="00C830F1">
          <w:rPr>
            <w:noProof/>
            <w:webHidden/>
          </w:rPr>
        </w:r>
        <w:r w:rsidR="007604F1" w:rsidRPr="00C830F1">
          <w:rPr>
            <w:noProof/>
            <w:webHidden/>
          </w:rPr>
          <w:fldChar w:fldCharType="separate"/>
        </w:r>
        <w:r w:rsidR="00983A5F" w:rsidRPr="00C830F1">
          <w:rPr>
            <w:noProof/>
            <w:webHidden/>
          </w:rPr>
          <w:t>21</w:t>
        </w:r>
        <w:r w:rsidR="007604F1" w:rsidRPr="00C830F1">
          <w:rPr>
            <w:noProof/>
            <w:webHidden/>
          </w:rPr>
          <w:fldChar w:fldCharType="end"/>
        </w:r>
      </w:hyperlink>
    </w:p>
    <w:p w14:paraId="68178932" w14:textId="1F6ECD0B" w:rsidR="007604F1" w:rsidRPr="00C830F1" w:rsidRDefault="007F4862">
      <w:pPr>
        <w:pStyle w:val="TOC7"/>
        <w:tabs>
          <w:tab w:val="right" w:leader="dot" w:pos="9742"/>
        </w:tabs>
        <w:rPr>
          <w:noProof/>
          <w:kern w:val="0"/>
          <w:sz w:val="22"/>
        </w:rPr>
      </w:pPr>
      <w:hyperlink w:anchor="_Toc44502151" w:history="1">
        <w:r w:rsidR="007604F1" w:rsidRPr="00C830F1">
          <w:rPr>
            <w:rStyle w:val="Hyperlink"/>
            <w:rFonts w:ascii="Arial" w:hAnsi="Arial" w:cs="Arial"/>
            <w:noProof/>
            <w:color w:val="auto"/>
          </w:rPr>
          <w:t>5.3.1.5</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巡航里程</w:t>
        </w:r>
        <w:r w:rsidR="007604F1" w:rsidRPr="00C830F1">
          <w:rPr>
            <w:rStyle w:val="Hyperlink"/>
            <w:rFonts w:ascii="Arial" w:hAnsi="Arial" w:cs="Arial"/>
            <w:noProof/>
            <w:color w:val="auto"/>
          </w:rPr>
          <w:t>/Cruise Mileage</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_Toc44502151 \h </w:instrText>
        </w:r>
        <w:r w:rsidR="007604F1" w:rsidRPr="00C830F1">
          <w:rPr>
            <w:noProof/>
            <w:webHidden/>
          </w:rPr>
        </w:r>
        <w:r w:rsidR="007604F1" w:rsidRPr="00C830F1">
          <w:rPr>
            <w:noProof/>
            <w:webHidden/>
          </w:rPr>
          <w:fldChar w:fldCharType="separate"/>
        </w:r>
        <w:r w:rsidR="00983A5F" w:rsidRPr="00C830F1">
          <w:rPr>
            <w:noProof/>
            <w:webHidden/>
          </w:rPr>
          <w:t>21</w:t>
        </w:r>
        <w:r w:rsidR="007604F1" w:rsidRPr="00C830F1">
          <w:rPr>
            <w:noProof/>
            <w:webHidden/>
          </w:rPr>
          <w:fldChar w:fldCharType="end"/>
        </w:r>
      </w:hyperlink>
    </w:p>
    <w:p w14:paraId="69F737C0" w14:textId="03CE44FD" w:rsidR="007604F1" w:rsidRPr="00C830F1" w:rsidRDefault="007F4862">
      <w:pPr>
        <w:pStyle w:val="TOC7"/>
        <w:tabs>
          <w:tab w:val="right" w:leader="dot" w:pos="9742"/>
        </w:tabs>
        <w:rPr>
          <w:noProof/>
          <w:kern w:val="0"/>
          <w:sz w:val="22"/>
        </w:rPr>
      </w:pPr>
      <w:hyperlink w:anchor="_Toc44502152" w:history="1">
        <w:r w:rsidR="007604F1" w:rsidRPr="00C830F1">
          <w:rPr>
            <w:rStyle w:val="Hyperlink"/>
            <w:rFonts w:ascii="Arial" w:hAnsi="Arial" w:cs="Arial"/>
            <w:noProof/>
            <w:color w:val="auto"/>
          </w:rPr>
          <w:t>5.3.1.6</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行程平均油耗</w:t>
        </w:r>
        <w:r w:rsidR="007604F1" w:rsidRPr="00C830F1">
          <w:rPr>
            <w:rStyle w:val="Hyperlink"/>
            <w:rFonts w:ascii="Arial" w:hAnsi="Arial" w:cs="Arial"/>
            <w:noProof/>
            <w:color w:val="auto"/>
          </w:rPr>
          <w:t>/Average Trip Fuel Consumption (ICE Only)</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_Toc44502152 \h </w:instrText>
        </w:r>
        <w:r w:rsidR="007604F1" w:rsidRPr="00C830F1">
          <w:rPr>
            <w:noProof/>
            <w:webHidden/>
          </w:rPr>
        </w:r>
        <w:r w:rsidR="007604F1" w:rsidRPr="00C830F1">
          <w:rPr>
            <w:noProof/>
            <w:webHidden/>
          </w:rPr>
          <w:fldChar w:fldCharType="separate"/>
        </w:r>
        <w:r w:rsidR="00983A5F" w:rsidRPr="00C830F1">
          <w:rPr>
            <w:noProof/>
            <w:webHidden/>
          </w:rPr>
          <w:t>22</w:t>
        </w:r>
        <w:r w:rsidR="007604F1" w:rsidRPr="00C830F1">
          <w:rPr>
            <w:noProof/>
            <w:webHidden/>
          </w:rPr>
          <w:fldChar w:fldCharType="end"/>
        </w:r>
      </w:hyperlink>
    </w:p>
    <w:p w14:paraId="4C22B2DE" w14:textId="009818C8" w:rsidR="007604F1" w:rsidRPr="00C830F1" w:rsidRDefault="007F4862">
      <w:pPr>
        <w:pStyle w:val="TOC7"/>
        <w:tabs>
          <w:tab w:val="right" w:leader="dot" w:pos="9742"/>
        </w:tabs>
        <w:rPr>
          <w:noProof/>
          <w:kern w:val="0"/>
          <w:sz w:val="22"/>
        </w:rPr>
      </w:pPr>
      <w:hyperlink w:anchor="_Toc44502153" w:history="1">
        <w:r w:rsidR="007604F1" w:rsidRPr="00C830F1">
          <w:rPr>
            <w:rStyle w:val="Hyperlink"/>
            <w:rFonts w:ascii="Arial" w:hAnsi="Arial" w:cs="Arial"/>
            <w:noProof/>
            <w:color w:val="auto"/>
          </w:rPr>
          <w:t>5.3.1.7</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行程平均速度</w:t>
        </w:r>
        <w:r w:rsidR="007604F1" w:rsidRPr="00C830F1">
          <w:rPr>
            <w:rStyle w:val="Hyperlink"/>
            <w:rFonts w:ascii="Arial" w:hAnsi="Arial" w:cs="Arial"/>
            <w:noProof/>
            <w:color w:val="auto"/>
          </w:rPr>
          <w:t>/Average Trip Speed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_Toc44502153 \h </w:instrText>
        </w:r>
        <w:r w:rsidR="007604F1" w:rsidRPr="00C830F1">
          <w:rPr>
            <w:noProof/>
            <w:webHidden/>
          </w:rPr>
        </w:r>
        <w:r w:rsidR="007604F1" w:rsidRPr="00C830F1">
          <w:rPr>
            <w:noProof/>
            <w:webHidden/>
          </w:rPr>
          <w:fldChar w:fldCharType="separate"/>
        </w:r>
        <w:r w:rsidR="00983A5F" w:rsidRPr="00C830F1">
          <w:rPr>
            <w:noProof/>
            <w:webHidden/>
          </w:rPr>
          <w:t>24</w:t>
        </w:r>
        <w:r w:rsidR="007604F1" w:rsidRPr="00C830F1">
          <w:rPr>
            <w:noProof/>
            <w:webHidden/>
          </w:rPr>
          <w:fldChar w:fldCharType="end"/>
        </w:r>
      </w:hyperlink>
    </w:p>
    <w:p w14:paraId="6A34BAA0" w14:textId="74F0240B" w:rsidR="007604F1" w:rsidRPr="00C830F1" w:rsidRDefault="007F4862">
      <w:pPr>
        <w:pStyle w:val="TOC7"/>
        <w:tabs>
          <w:tab w:val="right" w:leader="dot" w:pos="9742"/>
        </w:tabs>
        <w:rPr>
          <w:noProof/>
          <w:kern w:val="0"/>
          <w:sz w:val="22"/>
        </w:rPr>
      </w:pPr>
      <w:hyperlink w:anchor="_Toc44502154" w:history="1">
        <w:r w:rsidR="007604F1" w:rsidRPr="00C830F1">
          <w:rPr>
            <w:rStyle w:val="Hyperlink"/>
            <w:rFonts w:ascii="Arial" w:hAnsi="Arial" w:cs="Arial"/>
            <w:noProof/>
            <w:color w:val="auto"/>
          </w:rPr>
          <w:t>5.3.1.8</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行程最高速度</w:t>
        </w:r>
        <w:r w:rsidR="007604F1" w:rsidRPr="00C830F1">
          <w:rPr>
            <w:rStyle w:val="Hyperlink"/>
            <w:rFonts w:ascii="Arial" w:hAnsi="Arial" w:cs="Arial"/>
            <w:noProof/>
            <w:color w:val="auto"/>
          </w:rPr>
          <w:t>/Maximum Trip Speed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_Toc44502154 \h </w:instrText>
        </w:r>
        <w:r w:rsidR="007604F1" w:rsidRPr="00C830F1">
          <w:rPr>
            <w:noProof/>
            <w:webHidden/>
          </w:rPr>
        </w:r>
        <w:r w:rsidR="007604F1" w:rsidRPr="00C830F1">
          <w:rPr>
            <w:noProof/>
            <w:webHidden/>
          </w:rPr>
          <w:fldChar w:fldCharType="separate"/>
        </w:r>
        <w:r w:rsidR="00983A5F" w:rsidRPr="00C830F1">
          <w:rPr>
            <w:noProof/>
            <w:webHidden/>
          </w:rPr>
          <w:t>24</w:t>
        </w:r>
        <w:r w:rsidR="007604F1" w:rsidRPr="00C830F1">
          <w:rPr>
            <w:noProof/>
            <w:webHidden/>
          </w:rPr>
          <w:fldChar w:fldCharType="end"/>
        </w:r>
      </w:hyperlink>
    </w:p>
    <w:p w14:paraId="03E86D03" w14:textId="126A70DE" w:rsidR="007604F1" w:rsidRPr="00C830F1" w:rsidRDefault="007F4862">
      <w:pPr>
        <w:pStyle w:val="TOC7"/>
        <w:tabs>
          <w:tab w:val="right" w:leader="dot" w:pos="9742"/>
        </w:tabs>
        <w:rPr>
          <w:noProof/>
          <w:kern w:val="0"/>
          <w:sz w:val="22"/>
        </w:rPr>
      </w:pPr>
      <w:hyperlink w:anchor="_Toc44502155" w:history="1">
        <w:r w:rsidR="007604F1" w:rsidRPr="00C830F1">
          <w:rPr>
            <w:rStyle w:val="Hyperlink"/>
            <w:rFonts w:ascii="Arial" w:hAnsi="Arial" w:cs="Arial"/>
            <w:noProof/>
            <w:color w:val="auto"/>
          </w:rPr>
          <w:t>5.3.1.9</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行程拥堵等待时间</w:t>
        </w:r>
        <w:r w:rsidR="007604F1" w:rsidRPr="00C830F1">
          <w:rPr>
            <w:rStyle w:val="Hyperlink"/>
            <w:rFonts w:ascii="Arial" w:hAnsi="Arial" w:cs="Arial"/>
            <w:noProof/>
            <w:color w:val="auto"/>
          </w:rPr>
          <w:t>/Trip Congestion Waiting Time</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_Toc44502155 \h </w:instrText>
        </w:r>
        <w:r w:rsidR="007604F1" w:rsidRPr="00C830F1">
          <w:rPr>
            <w:noProof/>
            <w:webHidden/>
          </w:rPr>
        </w:r>
        <w:r w:rsidR="007604F1" w:rsidRPr="00C830F1">
          <w:rPr>
            <w:noProof/>
            <w:webHidden/>
          </w:rPr>
          <w:fldChar w:fldCharType="separate"/>
        </w:r>
        <w:r w:rsidR="00983A5F" w:rsidRPr="00C830F1">
          <w:rPr>
            <w:noProof/>
            <w:webHidden/>
          </w:rPr>
          <w:t>24</w:t>
        </w:r>
        <w:r w:rsidR="007604F1" w:rsidRPr="00C830F1">
          <w:rPr>
            <w:noProof/>
            <w:webHidden/>
          </w:rPr>
          <w:fldChar w:fldCharType="end"/>
        </w:r>
      </w:hyperlink>
    </w:p>
    <w:p w14:paraId="06AABA40" w14:textId="68E7B902" w:rsidR="007604F1" w:rsidRPr="00C830F1" w:rsidRDefault="007F4862">
      <w:pPr>
        <w:pStyle w:val="TOC7"/>
        <w:tabs>
          <w:tab w:val="right" w:leader="dot" w:pos="9742"/>
        </w:tabs>
        <w:rPr>
          <w:noProof/>
          <w:kern w:val="0"/>
          <w:sz w:val="22"/>
        </w:rPr>
      </w:pPr>
      <w:hyperlink w:anchor="_Toc44502156" w:history="1">
        <w:r w:rsidR="007604F1" w:rsidRPr="00C830F1">
          <w:rPr>
            <w:rStyle w:val="Hyperlink"/>
            <w:rFonts w:ascii="Arial" w:hAnsi="Arial" w:cs="Arial"/>
            <w:noProof/>
            <w:color w:val="auto"/>
          </w:rPr>
          <w:t>5.3.1.10</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行程驾驶员心率变化</w:t>
        </w:r>
        <w:r w:rsidR="007604F1" w:rsidRPr="00C830F1">
          <w:rPr>
            <w:rStyle w:val="Hyperlink"/>
            <w:rFonts w:ascii="Arial" w:hAnsi="Arial" w:cs="Arial"/>
            <w:noProof/>
            <w:color w:val="auto"/>
          </w:rPr>
          <w:t>/Driver Heart Rate Changes during Trip [MY TBD]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_Toc44502156 \h </w:instrText>
        </w:r>
        <w:r w:rsidR="007604F1" w:rsidRPr="00C830F1">
          <w:rPr>
            <w:noProof/>
            <w:webHidden/>
          </w:rPr>
        </w:r>
        <w:r w:rsidR="007604F1" w:rsidRPr="00C830F1">
          <w:rPr>
            <w:noProof/>
            <w:webHidden/>
          </w:rPr>
          <w:fldChar w:fldCharType="separate"/>
        </w:r>
        <w:r w:rsidR="00983A5F" w:rsidRPr="00C830F1">
          <w:rPr>
            <w:noProof/>
            <w:webHidden/>
          </w:rPr>
          <w:t>25</w:t>
        </w:r>
        <w:r w:rsidR="007604F1" w:rsidRPr="00C830F1">
          <w:rPr>
            <w:noProof/>
            <w:webHidden/>
          </w:rPr>
          <w:fldChar w:fldCharType="end"/>
        </w:r>
      </w:hyperlink>
    </w:p>
    <w:p w14:paraId="5EB7D887" w14:textId="5F93477D" w:rsidR="007604F1" w:rsidRPr="00C830F1" w:rsidRDefault="007F4862">
      <w:pPr>
        <w:pStyle w:val="TOC7"/>
        <w:tabs>
          <w:tab w:val="right" w:leader="dot" w:pos="9742"/>
        </w:tabs>
        <w:rPr>
          <w:noProof/>
          <w:kern w:val="0"/>
          <w:sz w:val="22"/>
        </w:rPr>
      </w:pPr>
      <w:hyperlink w:anchor="_Toc44502157" w:history="1">
        <w:r w:rsidR="007604F1" w:rsidRPr="00C830F1">
          <w:rPr>
            <w:rStyle w:val="Hyperlink"/>
            <w:noProof/>
            <w:color w:val="auto"/>
          </w:rPr>
          <w:t>5.3.1.11</w:t>
        </w:r>
        <w:r w:rsidR="007604F1" w:rsidRPr="00C830F1">
          <w:rPr>
            <w:rStyle w:val="Hyperlink"/>
            <w:rFonts w:hint="eastAsia"/>
            <w:noProof/>
            <w:color w:val="auto"/>
          </w:rPr>
          <w:t xml:space="preserve"> </w:t>
        </w:r>
        <w:r w:rsidR="007604F1" w:rsidRPr="00C830F1">
          <w:rPr>
            <w:rStyle w:val="Hyperlink"/>
            <w:rFonts w:hint="eastAsia"/>
            <w:noProof/>
            <w:color w:val="auto"/>
          </w:rPr>
          <w:t>行程平均电耗</w:t>
        </w:r>
        <w:r w:rsidR="007604F1" w:rsidRPr="00C830F1">
          <w:rPr>
            <w:rStyle w:val="Hyperlink"/>
            <w:noProof/>
            <w:color w:val="auto"/>
          </w:rPr>
          <w:t xml:space="preserve">/ </w:t>
        </w:r>
        <w:r w:rsidR="007604F1" w:rsidRPr="00C830F1">
          <w:rPr>
            <w:rStyle w:val="Hyperlink"/>
            <w:rFonts w:ascii="Arial" w:hAnsi="Arial" w:cs="Arial"/>
            <w:noProof/>
            <w:color w:val="auto"/>
          </w:rPr>
          <w:t>Average Trip Power Consumption (EV Only)</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_Toc44502157 \h </w:instrText>
        </w:r>
        <w:r w:rsidR="007604F1" w:rsidRPr="00C830F1">
          <w:rPr>
            <w:noProof/>
            <w:webHidden/>
          </w:rPr>
        </w:r>
        <w:r w:rsidR="007604F1" w:rsidRPr="00C830F1">
          <w:rPr>
            <w:noProof/>
            <w:webHidden/>
          </w:rPr>
          <w:fldChar w:fldCharType="separate"/>
        </w:r>
        <w:r w:rsidR="00983A5F" w:rsidRPr="00C830F1">
          <w:rPr>
            <w:noProof/>
            <w:webHidden/>
          </w:rPr>
          <w:t>25</w:t>
        </w:r>
        <w:r w:rsidR="007604F1" w:rsidRPr="00C830F1">
          <w:rPr>
            <w:noProof/>
            <w:webHidden/>
          </w:rPr>
          <w:fldChar w:fldCharType="end"/>
        </w:r>
      </w:hyperlink>
    </w:p>
    <w:p w14:paraId="4DFAA47C" w14:textId="6439EEBD" w:rsidR="007604F1" w:rsidRPr="00C830F1" w:rsidRDefault="007F4862">
      <w:pPr>
        <w:pStyle w:val="TOC3"/>
        <w:tabs>
          <w:tab w:val="right" w:leader="dot" w:pos="9742"/>
        </w:tabs>
        <w:rPr>
          <w:noProof/>
          <w:kern w:val="0"/>
          <w:sz w:val="22"/>
        </w:rPr>
      </w:pPr>
      <w:hyperlink w:anchor="_Toc44502158" w:history="1">
        <w:r w:rsidR="007604F1" w:rsidRPr="00C830F1">
          <w:rPr>
            <w:rStyle w:val="Hyperlink"/>
            <w:rFonts w:ascii="Arial" w:hAnsi="Arial" w:cs="Arial"/>
            <w:noProof/>
            <w:color w:val="auto"/>
          </w:rPr>
          <w:t>5.3.2</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行程不良驾驶行为</w:t>
        </w:r>
        <w:r w:rsidR="007604F1" w:rsidRPr="00C830F1">
          <w:rPr>
            <w:rStyle w:val="Hyperlink"/>
            <w:rFonts w:ascii="Arial" w:hAnsi="Arial" w:cs="Arial"/>
            <w:noProof/>
            <w:color w:val="auto"/>
          </w:rPr>
          <w:t>/Bad Driving Behaviors during Trip</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_Toc44502158 \h </w:instrText>
        </w:r>
        <w:r w:rsidR="007604F1" w:rsidRPr="00C830F1">
          <w:rPr>
            <w:noProof/>
            <w:webHidden/>
          </w:rPr>
        </w:r>
        <w:r w:rsidR="007604F1" w:rsidRPr="00C830F1">
          <w:rPr>
            <w:noProof/>
            <w:webHidden/>
          </w:rPr>
          <w:fldChar w:fldCharType="separate"/>
        </w:r>
        <w:r w:rsidR="00983A5F" w:rsidRPr="00C830F1">
          <w:rPr>
            <w:noProof/>
            <w:webHidden/>
          </w:rPr>
          <w:t>26</w:t>
        </w:r>
        <w:r w:rsidR="007604F1" w:rsidRPr="00C830F1">
          <w:rPr>
            <w:noProof/>
            <w:webHidden/>
          </w:rPr>
          <w:fldChar w:fldCharType="end"/>
        </w:r>
      </w:hyperlink>
    </w:p>
    <w:p w14:paraId="2385030A" w14:textId="228903BA" w:rsidR="007604F1" w:rsidRPr="00C830F1" w:rsidRDefault="007F4862">
      <w:pPr>
        <w:pStyle w:val="TOC7"/>
        <w:tabs>
          <w:tab w:val="right" w:leader="dot" w:pos="9742"/>
        </w:tabs>
        <w:rPr>
          <w:noProof/>
          <w:kern w:val="0"/>
          <w:sz w:val="22"/>
        </w:rPr>
      </w:pPr>
      <w:hyperlink w:anchor="_Toc44502159" w:history="1">
        <w:r w:rsidR="007604F1" w:rsidRPr="00C830F1">
          <w:rPr>
            <w:rStyle w:val="Hyperlink"/>
            <w:rFonts w:ascii="Arial" w:hAnsi="Arial" w:cs="Arial"/>
            <w:noProof/>
            <w:color w:val="auto"/>
          </w:rPr>
          <w:t>5.3.2.1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急转弯</w:t>
        </w:r>
        <w:r w:rsidR="007604F1" w:rsidRPr="00C830F1">
          <w:rPr>
            <w:rStyle w:val="Hyperlink"/>
            <w:rFonts w:ascii="Arial" w:hAnsi="Arial" w:cs="Arial"/>
            <w:noProof/>
            <w:color w:val="auto"/>
          </w:rPr>
          <w:t>/Sharp Turn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_Toc44502159 \h </w:instrText>
        </w:r>
        <w:r w:rsidR="007604F1" w:rsidRPr="00C830F1">
          <w:rPr>
            <w:noProof/>
            <w:webHidden/>
          </w:rPr>
        </w:r>
        <w:r w:rsidR="007604F1" w:rsidRPr="00C830F1">
          <w:rPr>
            <w:noProof/>
            <w:webHidden/>
          </w:rPr>
          <w:fldChar w:fldCharType="separate"/>
        </w:r>
        <w:r w:rsidR="00983A5F" w:rsidRPr="00C830F1">
          <w:rPr>
            <w:noProof/>
            <w:webHidden/>
          </w:rPr>
          <w:t>26</w:t>
        </w:r>
        <w:r w:rsidR="007604F1" w:rsidRPr="00C830F1">
          <w:rPr>
            <w:noProof/>
            <w:webHidden/>
          </w:rPr>
          <w:fldChar w:fldCharType="end"/>
        </w:r>
      </w:hyperlink>
    </w:p>
    <w:p w14:paraId="40D24FE1" w14:textId="04CC4D78" w:rsidR="007604F1" w:rsidRPr="00C830F1" w:rsidRDefault="007F4862">
      <w:pPr>
        <w:pStyle w:val="TOC7"/>
        <w:tabs>
          <w:tab w:val="right" w:leader="dot" w:pos="9742"/>
        </w:tabs>
        <w:rPr>
          <w:noProof/>
          <w:kern w:val="0"/>
          <w:sz w:val="22"/>
        </w:rPr>
      </w:pPr>
      <w:hyperlink w:anchor="_Toc44502160" w:history="1">
        <w:r w:rsidR="007604F1" w:rsidRPr="00C830F1">
          <w:rPr>
            <w:rStyle w:val="Hyperlink"/>
            <w:rFonts w:ascii="Arial" w:hAnsi="Arial" w:cs="Arial"/>
            <w:noProof/>
            <w:color w:val="auto"/>
          </w:rPr>
          <w:t>5.3.2.2</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变道未打灯</w:t>
        </w:r>
        <w:r w:rsidR="007604F1" w:rsidRPr="00C830F1">
          <w:rPr>
            <w:rStyle w:val="Hyperlink"/>
            <w:rFonts w:ascii="Arial" w:hAnsi="Arial" w:cs="Arial"/>
            <w:noProof/>
            <w:color w:val="auto"/>
          </w:rPr>
          <w:t>/Lane Change without Signaling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_Toc44502160 \h </w:instrText>
        </w:r>
        <w:r w:rsidR="007604F1" w:rsidRPr="00C830F1">
          <w:rPr>
            <w:noProof/>
            <w:webHidden/>
          </w:rPr>
        </w:r>
        <w:r w:rsidR="007604F1" w:rsidRPr="00C830F1">
          <w:rPr>
            <w:noProof/>
            <w:webHidden/>
          </w:rPr>
          <w:fldChar w:fldCharType="separate"/>
        </w:r>
        <w:r w:rsidR="00983A5F" w:rsidRPr="00C830F1">
          <w:rPr>
            <w:noProof/>
            <w:webHidden/>
          </w:rPr>
          <w:t>27</w:t>
        </w:r>
        <w:r w:rsidR="007604F1" w:rsidRPr="00C830F1">
          <w:rPr>
            <w:noProof/>
            <w:webHidden/>
          </w:rPr>
          <w:fldChar w:fldCharType="end"/>
        </w:r>
      </w:hyperlink>
    </w:p>
    <w:p w14:paraId="5F4F3BE2" w14:textId="0F5F4CFD" w:rsidR="007604F1" w:rsidRPr="00C830F1" w:rsidRDefault="007F4862">
      <w:pPr>
        <w:pStyle w:val="TOC7"/>
        <w:tabs>
          <w:tab w:val="right" w:leader="dot" w:pos="9742"/>
        </w:tabs>
        <w:rPr>
          <w:noProof/>
          <w:kern w:val="0"/>
          <w:sz w:val="22"/>
        </w:rPr>
      </w:pPr>
      <w:hyperlink w:anchor="_Toc44502161" w:history="1">
        <w:r w:rsidR="007604F1" w:rsidRPr="00C830F1">
          <w:rPr>
            <w:rStyle w:val="Hyperlink"/>
            <w:rFonts w:ascii="Arial" w:hAnsi="Arial" w:cs="Arial"/>
            <w:noProof/>
            <w:color w:val="auto"/>
          </w:rPr>
          <w:t>5.3.2.3</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急加速</w:t>
        </w:r>
        <w:r w:rsidR="007604F1" w:rsidRPr="00C830F1">
          <w:rPr>
            <w:rStyle w:val="Hyperlink"/>
            <w:rFonts w:ascii="Arial" w:hAnsi="Arial" w:cs="Arial"/>
            <w:noProof/>
            <w:color w:val="auto"/>
          </w:rPr>
          <w:t>/Sharp Acceleration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_Toc44502161 \h </w:instrText>
        </w:r>
        <w:r w:rsidR="007604F1" w:rsidRPr="00C830F1">
          <w:rPr>
            <w:noProof/>
            <w:webHidden/>
          </w:rPr>
        </w:r>
        <w:r w:rsidR="007604F1" w:rsidRPr="00C830F1">
          <w:rPr>
            <w:noProof/>
            <w:webHidden/>
          </w:rPr>
          <w:fldChar w:fldCharType="separate"/>
        </w:r>
        <w:r w:rsidR="00983A5F" w:rsidRPr="00C830F1">
          <w:rPr>
            <w:noProof/>
            <w:webHidden/>
          </w:rPr>
          <w:t>28</w:t>
        </w:r>
        <w:r w:rsidR="007604F1" w:rsidRPr="00C830F1">
          <w:rPr>
            <w:noProof/>
            <w:webHidden/>
          </w:rPr>
          <w:fldChar w:fldCharType="end"/>
        </w:r>
      </w:hyperlink>
    </w:p>
    <w:p w14:paraId="7DB94270" w14:textId="245EB2BD" w:rsidR="007604F1" w:rsidRPr="00C830F1" w:rsidRDefault="007F4862">
      <w:pPr>
        <w:pStyle w:val="TOC7"/>
        <w:tabs>
          <w:tab w:val="right" w:leader="dot" w:pos="9742"/>
        </w:tabs>
        <w:rPr>
          <w:noProof/>
          <w:kern w:val="0"/>
          <w:sz w:val="22"/>
        </w:rPr>
      </w:pPr>
      <w:hyperlink w:anchor="_Toc44502162" w:history="1">
        <w:r w:rsidR="007604F1" w:rsidRPr="00C830F1">
          <w:rPr>
            <w:rStyle w:val="Hyperlink"/>
            <w:rFonts w:ascii="Arial" w:hAnsi="Arial" w:cs="Arial"/>
            <w:noProof/>
            <w:color w:val="auto"/>
          </w:rPr>
          <w:t>5.3.2.4</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急减速</w:t>
        </w:r>
        <w:r w:rsidR="007604F1" w:rsidRPr="00C830F1">
          <w:rPr>
            <w:rStyle w:val="Hyperlink"/>
            <w:rFonts w:ascii="Arial" w:hAnsi="Arial" w:cs="Arial"/>
            <w:noProof/>
            <w:color w:val="auto"/>
          </w:rPr>
          <w:t>/Sharp Deceleration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_Toc44502162 \h </w:instrText>
        </w:r>
        <w:r w:rsidR="007604F1" w:rsidRPr="00C830F1">
          <w:rPr>
            <w:noProof/>
            <w:webHidden/>
          </w:rPr>
        </w:r>
        <w:r w:rsidR="007604F1" w:rsidRPr="00C830F1">
          <w:rPr>
            <w:noProof/>
            <w:webHidden/>
          </w:rPr>
          <w:fldChar w:fldCharType="separate"/>
        </w:r>
        <w:r w:rsidR="00983A5F" w:rsidRPr="00C830F1">
          <w:rPr>
            <w:noProof/>
            <w:webHidden/>
          </w:rPr>
          <w:t>29</w:t>
        </w:r>
        <w:r w:rsidR="007604F1" w:rsidRPr="00C830F1">
          <w:rPr>
            <w:noProof/>
            <w:webHidden/>
          </w:rPr>
          <w:fldChar w:fldCharType="end"/>
        </w:r>
      </w:hyperlink>
    </w:p>
    <w:p w14:paraId="4736ADC3" w14:textId="56AF343B" w:rsidR="007604F1" w:rsidRPr="00C830F1" w:rsidRDefault="007F4862">
      <w:pPr>
        <w:pStyle w:val="TOC7"/>
        <w:tabs>
          <w:tab w:val="right" w:leader="dot" w:pos="9742"/>
        </w:tabs>
        <w:rPr>
          <w:noProof/>
          <w:kern w:val="0"/>
          <w:sz w:val="22"/>
        </w:rPr>
      </w:pPr>
      <w:hyperlink w:anchor="_Toc44502163" w:history="1">
        <w:r w:rsidR="007604F1" w:rsidRPr="00C830F1">
          <w:rPr>
            <w:rStyle w:val="Hyperlink"/>
            <w:rFonts w:ascii="Arial" w:hAnsi="Arial" w:cs="Arial"/>
            <w:noProof/>
            <w:color w:val="auto"/>
          </w:rPr>
          <w:t>5.3.2.5</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疲劳驾驶</w:t>
        </w:r>
        <w:r w:rsidR="007604F1" w:rsidRPr="00C830F1">
          <w:rPr>
            <w:rStyle w:val="Hyperlink"/>
            <w:rFonts w:ascii="Arial" w:hAnsi="Arial" w:cs="Arial"/>
            <w:noProof/>
            <w:color w:val="auto"/>
          </w:rPr>
          <w:t>/Fatigue Driving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_Toc44502163 \h </w:instrText>
        </w:r>
        <w:r w:rsidR="007604F1" w:rsidRPr="00C830F1">
          <w:rPr>
            <w:noProof/>
            <w:webHidden/>
          </w:rPr>
        </w:r>
        <w:r w:rsidR="007604F1" w:rsidRPr="00C830F1">
          <w:rPr>
            <w:noProof/>
            <w:webHidden/>
          </w:rPr>
          <w:fldChar w:fldCharType="separate"/>
        </w:r>
        <w:r w:rsidR="00983A5F" w:rsidRPr="00C830F1">
          <w:rPr>
            <w:noProof/>
            <w:webHidden/>
          </w:rPr>
          <w:t>30</w:t>
        </w:r>
        <w:r w:rsidR="007604F1" w:rsidRPr="00C830F1">
          <w:rPr>
            <w:noProof/>
            <w:webHidden/>
          </w:rPr>
          <w:fldChar w:fldCharType="end"/>
        </w:r>
      </w:hyperlink>
    </w:p>
    <w:p w14:paraId="17B4DB0C" w14:textId="5E917758" w:rsidR="007604F1" w:rsidRPr="00C830F1" w:rsidRDefault="007F4862">
      <w:pPr>
        <w:pStyle w:val="TOC7"/>
        <w:tabs>
          <w:tab w:val="right" w:leader="dot" w:pos="9742"/>
        </w:tabs>
        <w:rPr>
          <w:noProof/>
          <w:kern w:val="0"/>
          <w:sz w:val="22"/>
        </w:rPr>
      </w:pPr>
      <w:hyperlink w:anchor="_Toc44502164" w:history="1">
        <w:r w:rsidR="007604F1" w:rsidRPr="00C830F1">
          <w:rPr>
            <w:rStyle w:val="Hyperlink"/>
            <w:rFonts w:ascii="Arial" w:hAnsi="Arial" w:cs="Arial"/>
            <w:noProof/>
            <w:color w:val="auto"/>
          </w:rPr>
          <w:t>5.3.2.6</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怠速过久（</w:t>
        </w:r>
        <w:r w:rsidR="007604F1" w:rsidRPr="00C830F1">
          <w:rPr>
            <w:rStyle w:val="Hyperlink"/>
            <w:rFonts w:ascii="Arial" w:hAnsi="Arial" w:cs="Arial"/>
            <w:noProof/>
            <w:color w:val="auto"/>
          </w:rPr>
          <w:t>ICE Only</w:t>
        </w:r>
        <w:r w:rsidR="007604F1" w:rsidRPr="00C830F1">
          <w:rPr>
            <w:rStyle w:val="Hyperlink"/>
            <w:rFonts w:ascii="Arial" w:hAnsi="Arial" w:cs="Arial" w:hint="eastAsia"/>
            <w:noProof/>
            <w:color w:val="auto"/>
          </w:rPr>
          <w:t>）</w:t>
        </w:r>
        <w:r w:rsidR="007604F1" w:rsidRPr="00C830F1">
          <w:rPr>
            <w:rStyle w:val="Hyperlink"/>
            <w:rFonts w:ascii="Arial" w:hAnsi="Arial" w:cs="Arial"/>
            <w:noProof/>
            <w:color w:val="auto"/>
          </w:rPr>
          <w:t>/Long Idling (ICE Only)</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_Toc44502164 \h </w:instrText>
        </w:r>
        <w:r w:rsidR="007604F1" w:rsidRPr="00C830F1">
          <w:rPr>
            <w:noProof/>
            <w:webHidden/>
          </w:rPr>
        </w:r>
        <w:r w:rsidR="007604F1" w:rsidRPr="00C830F1">
          <w:rPr>
            <w:noProof/>
            <w:webHidden/>
          </w:rPr>
          <w:fldChar w:fldCharType="separate"/>
        </w:r>
        <w:r w:rsidR="00983A5F" w:rsidRPr="00C830F1">
          <w:rPr>
            <w:noProof/>
            <w:webHidden/>
          </w:rPr>
          <w:t>31</w:t>
        </w:r>
        <w:r w:rsidR="007604F1" w:rsidRPr="00C830F1">
          <w:rPr>
            <w:noProof/>
            <w:webHidden/>
          </w:rPr>
          <w:fldChar w:fldCharType="end"/>
        </w:r>
      </w:hyperlink>
    </w:p>
    <w:p w14:paraId="10442099" w14:textId="3F0E4A9D" w:rsidR="007604F1" w:rsidRPr="00C830F1" w:rsidRDefault="007F4862">
      <w:pPr>
        <w:pStyle w:val="TOC7"/>
        <w:tabs>
          <w:tab w:val="right" w:leader="dot" w:pos="9742"/>
        </w:tabs>
        <w:rPr>
          <w:noProof/>
          <w:kern w:val="0"/>
          <w:sz w:val="22"/>
        </w:rPr>
      </w:pPr>
      <w:hyperlink w:anchor="_Toc44502165" w:history="1">
        <w:r w:rsidR="007604F1" w:rsidRPr="00C830F1">
          <w:rPr>
            <w:rStyle w:val="Hyperlink"/>
            <w:rFonts w:ascii="Arial" w:hAnsi="Arial" w:cs="Arial"/>
            <w:noProof/>
            <w:color w:val="auto"/>
          </w:rPr>
          <w:t>5.3.2.7</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停车轰油门（</w:t>
        </w:r>
        <w:r w:rsidR="007604F1" w:rsidRPr="00C830F1">
          <w:rPr>
            <w:rStyle w:val="Hyperlink"/>
            <w:rFonts w:ascii="Arial" w:hAnsi="Arial" w:cs="Arial"/>
            <w:noProof/>
            <w:color w:val="auto"/>
          </w:rPr>
          <w:t>ICE Only</w:t>
        </w:r>
        <w:r w:rsidR="007604F1" w:rsidRPr="00C830F1">
          <w:rPr>
            <w:rStyle w:val="Hyperlink"/>
            <w:rFonts w:ascii="Arial" w:hAnsi="Arial" w:cs="Arial" w:hint="eastAsia"/>
            <w:noProof/>
            <w:color w:val="auto"/>
          </w:rPr>
          <w:t>）</w:t>
        </w:r>
        <w:r w:rsidR="007604F1" w:rsidRPr="00C830F1">
          <w:rPr>
            <w:rStyle w:val="Hyperlink"/>
            <w:rFonts w:ascii="Arial" w:hAnsi="Arial" w:cs="Arial"/>
            <w:noProof/>
            <w:color w:val="auto"/>
          </w:rPr>
          <w:t>/Accelerator Hitting while Stopped (ICE Only)</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_Toc44502165 \h </w:instrText>
        </w:r>
        <w:r w:rsidR="007604F1" w:rsidRPr="00C830F1">
          <w:rPr>
            <w:noProof/>
            <w:webHidden/>
          </w:rPr>
        </w:r>
        <w:r w:rsidR="007604F1" w:rsidRPr="00C830F1">
          <w:rPr>
            <w:noProof/>
            <w:webHidden/>
          </w:rPr>
          <w:fldChar w:fldCharType="separate"/>
        </w:r>
        <w:r w:rsidR="00983A5F" w:rsidRPr="00C830F1">
          <w:rPr>
            <w:noProof/>
            <w:webHidden/>
          </w:rPr>
          <w:t>32</w:t>
        </w:r>
        <w:r w:rsidR="007604F1" w:rsidRPr="00C830F1">
          <w:rPr>
            <w:noProof/>
            <w:webHidden/>
          </w:rPr>
          <w:fldChar w:fldCharType="end"/>
        </w:r>
      </w:hyperlink>
    </w:p>
    <w:p w14:paraId="20A33AC4" w14:textId="2131EC0D" w:rsidR="007604F1" w:rsidRPr="00C830F1" w:rsidRDefault="007F4862">
      <w:pPr>
        <w:pStyle w:val="TOC7"/>
        <w:tabs>
          <w:tab w:val="right" w:leader="dot" w:pos="9742"/>
        </w:tabs>
        <w:rPr>
          <w:noProof/>
          <w:kern w:val="0"/>
          <w:sz w:val="22"/>
        </w:rPr>
      </w:pPr>
      <w:hyperlink w:anchor="_Toc44502166" w:history="1">
        <w:r w:rsidR="007604F1" w:rsidRPr="00C830F1">
          <w:rPr>
            <w:rStyle w:val="Hyperlink"/>
            <w:rFonts w:ascii="Arial" w:hAnsi="Arial" w:cs="Arial"/>
            <w:noProof/>
            <w:color w:val="auto"/>
          </w:rPr>
          <w:t>5.3.2.8</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空挡滑行（</w:t>
        </w:r>
        <w:r w:rsidR="007604F1" w:rsidRPr="00C830F1">
          <w:rPr>
            <w:rStyle w:val="Hyperlink"/>
            <w:rFonts w:ascii="Arial" w:hAnsi="Arial" w:cs="Arial"/>
            <w:noProof/>
            <w:color w:val="auto"/>
          </w:rPr>
          <w:t>ICE Only</w:t>
        </w:r>
        <w:r w:rsidR="007604F1" w:rsidRPr="00C830F1">
          <w:rPr>
            <w:rStyle w:val="Hyperlink"/>
            <w:rFonts w:ascii="Arial" w:hAnsi="Arial" w:cs="Arial" w:hint="eastAsia"/>
            <w:noProof/>
            <w:color w:val="auto"/>
          </w:rPr>
          <w:t>）</w:t>
        </w:r>
        <w:r w:rsidR="007604F1" w:rsidRPr="00C830F1">
          <w:rPr>
            <w:rStyle w:val="Hyperlink"/>
            <w:rFonts w:ascii="Arial" w:hAnsi="Arial" w:cs="Arial"/>
            <w:noProof/>
            <w:color w:val="auto"/>
          </w:rPr>
          <w:t>/Neutral Taxiing (ICE Only)</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_Toc44502166 \h </w:instrText>
        </w:r>
        <w:r w:rsidR="007604F1" w:rsidRPr="00C830F1">
          <w:rPr>
            <w:noProof/>
            <w:webHidden/>
          </w:rPr>
        </w:r>
        <w:r w:rsidR="007604F1" w:rsidRPr="00C830F1">
          <w:rPr>
            <w:noProof/>
            <w:webHidden/>
          </w:rPr>
          <w:fldChar w:fldCharType="separate"/>
        </w:r>
        <w:r w:rsidR="00983A5F" w:rsidRPr="00C830F1">
          <w:rPr>
            <w:noProof/>
            <w:webHidden/>
          </w:rPr>
          <w:t>33</w:t>
        </w:r>
        <w:r w:rsidR="007604F1" w:rsidRPr="00C830F1">
          <w:rPr>
            <w:noProof/>
            <w:webHidden/>
          </w:rPr>
          <w:fldChar w:fldCharType="end"/>
        </w:r>
      </w:hyperlink>
    </w:p>
    <w:p w14:paraId="311238FC" w14:textId="1E0E3275" w:rsidR="007604F1" w:rsidRPr="00C830F1" w:rsidRDefault="007F4862">
      <w:pPr>
        <w:pStyle w:val="TOC7"/>
        <w:tabs>
          <w:tab w:val="right" w:leader="dot" w:pos="9742"/>
        </w:tabs>
        <w:rPr>
          <w:noProof/>
          <w:kern w:val="0"/>
          <w:sz w:val="22"/>
        </w:rPr>
      </w:pPr>
      <w:hyperlink w:anchor="_Toc44502167" w:history="1">
        <w:r w:rsidR="007604F1" w:rsidRPr="00C830F1">
          <w:rPr>
            <w:rStyle w:val="Hyperlink"/>
            <w:rFonts w:ascii="Arial" w:hAnsi="Arial" w:cs="Arial"/>
            <w:noProof/>
            <w:color w:val="auto"/>
          </w:rPr>
          <w:t>5.3.2.9</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未停稳即挂挡（</w:t>
        </w:r>
        <w:r w:rsidR="007604F1" w:rsidRPr="00C830F1">
          <w:rPr>
            <w:rStyle w:val="Hyperlink"/>
            <w:rFonts w:ascii="Arial" w:hAnsi="Arial" w:cs="Arial"/>
            <w:noProof/>
            <w:color w:val="auto"/>
          </w:rPr>
          <w:t>ICE Only</w:t>
        </w:r>
        <w:r w:rsidR="007604F1" w:rsidRPr="00C830F1">
          <w:rPr>
            <w:rStyle w:val="Hyperlink"/>
            <w:rFonts w:ascii="Arial" w:hAnsi="Arial" w:cs="Arial" w:hint="eastAsia"/>
            <w:noProof/>
            <w:color w:val="auto"/>
          </w:rPr>
          <w:t>）</w:t>
        </w:r>
        <w:r w:rsidR="007604F1" w:rsidRPr="00C830F1">
          <w:rPr>
            <w:rStyle w:val="Hyperlink"/>
            <w:rFonts w:ascii="Arial" w:hAnsi="Arial" w:cs="Arial"/>
            <w:noProof/>
            <w:color w:val="auto"/>
          </w:rPr>
          <w:t>/Gear Shifting without Fully Stopped (ICE Only)</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_Toc44502167 \h </w:instrText>
        </w:r>
        <w:r w:rsidR="007604F1" w:rsidRPr="00C830F1">
          <w:rPr>
            <w:noProof/>
            <w:webHidden/>
          </w:rPr>
        </w:r>
        <w:r w:rsidR="007604F1" w:rsidRPr="00C830F1">
          <w:rPr>
            <w:noProof/>
            <w:webHidden/>
          </w:rPr>
          <w:fldChar w:fldCharType="separate"/>
        </w:r>
        <w:r w:rsidR="00983A5F" w:rsidRPr="00C830F1">
          <w:rPr>
            <w:noProof/>
            <w:webHidden/>
          </w:rPr>
          <w:t>34</w:t>
        </w:r>
        <w:r w:rsidR="007604F1" w:rsidRPr="00C830F1">
          <w:rPr>
            <w:noProof/>
            <w:webHidden/>
          </w:rPr>
          <w:fldChar w:fldCharType="end"/>
        </w:r>
      </w:hyperlink>
    </w:p>
    <w:p w14:paraId="2320F5D6" w14:textId="559D0D3B" w:rsidR="007604F1" w:rsidRPr="00C830F1" w:rsidRDefault="007F4862">
      <w:pPr>
        <w:pStyle w:val="TOC7"/>
        <w:tabs>
          <w:tab w:val="right" w:leader="dot" w:pos="9742"/>
        </w:tabs>
        <w:rPr>
          <w:noProof/>
          <w:kern w:val="0"/>
          <w:sz w:val="22"/>
        </w:rPr>
      </w:pPr>
      <w:hyperlink w:anchor="_Toc44502168" w:history="1">
        <w:r w:rsidR="007604F1" w:rsidRPr="00C830F1">
          <w:rPr>
            <w:rStyle w:val="Hyperlink"/>
            <w:rFonts w:ascii="Arial" w:hAnsi="Arial" w:cs="Arial"/>
            <w:noProof/>
            <w:color w:val="auto"/>
          </w:rPr>
          <w:t>5.3.2.10</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超速行驶</w:t>
        </w:r>
        <w:r w:rsidR="007604F1" w:rsidRPr="00C830F1">
          <w:rPr>
            <w:rStyle w:val="Hyperlink"/>
            <w:rFonts w:ascii="Arial" w:hAnsi="Arial" w:cs="Arial"/>
            <w:noProof/>
            <w:color w:val="auto"/>
          </w:rPr>
          <w:t>/Speeding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_Toc44502168 \h </w:instrText>
        </w:r>
        <w:r w:rsidR="007604F1" w:rsidRPr="00C830F1">
          <w:rPr>
            <w:noProof/>
            <w:webHidden/>
          </w:rPr>
        </w:r>
        <w:r w:rsidR="007604F1" w:rsidRPr="00C830F1">
          <w:rPr>
            <w:noProof/>
            <w:webHidden/>
          </w:rPr>
          <w:fldChar w:fldCharType="separate"/>
        </w:r>
        <w:r w:rsidR="00983A5F" w:rsidRPr="00C830F1">
          <w:rPr>
            <w:noProof/>
            <w:webHidden/>
          </w:rPr>
          <w:t>35</w:t>
        </w:r>
        <w:r w:rsidR="007604F1" w:rsidRPr="00C830F1">
          <w:rPr>
            <w:noProof/>
            <w:webHidden/>
          </w:rPr>
          <w:fldChar w:fldCharType="end"/>
        </w:r>
      </w:hyperlink>
    </w:p>
    <w:p w14:paraId="4283E7DC" w14:textId="0B236EB4" w:rsidR="007604F1" w:rsidRPr="00C830F1" w:rsidRDefault="007F4862">
      <w:pPr>
        <w:pStyle w:val="TOC7"/>
        <w:tabs>
          <w:tab w:val="right" w:leader="dot" w:pos="9742"/>
        </w:tabs>
        <w:rPr>
          <w:noProof/>
          <w:kern w:val="0"/>
          <w:sz w:val="22"/>
        </w:rPr>
      </w:pPr>
      <w:hyperlink w:anchor="_Toc44502169" w:history="1">
        <w:r w:rsidR="007604F1" w:rsidRPr="00C830F1">
          <w:rPr>
            <w:rStyle w:val="Hyperlink"/>
            <w:rFonts w:ascii="Arial" w:hAnsi="Arial" w:cs="Arial"/>
            <w:noProof/>
            <w:color w:val="auto"/>
          </w:rPr>
          <w:t>5.3.2.11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未系安全带</w:t>
        </w:r>
        <w:r w:rsidR="007604F1" w:rsidRPr="00C830F1">
          <w:rPr>
            <w:rStyle w:val="Hyperlink"/>
            <w:rFonts w:ascii="Arial" w:hAnsi="Arial" w:cs="Arial"/>
            <w:noProof/>
            <w:color w:val="auto"/>
          </w:rPr>
          <w:t>/Seatbelt Unfastened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_Toc44502169 \h </w:instrText>
        </w:r>
        <w:r w:rsidR="007604F1" w:rsidRPr="00C830F1">
          <w:rPr>
            <w:noProof/>
            <w:webHidden/>
          </w:rPr>
        </w:r>
        <w:r w:rsidR="007604F1" w:rsidRPr="00C830F1">
          <w:rPr>
            <w:noProof/>
            <w:webHidden/>
          </w:rPr>
          <w:fldChar w:fldCharType="separate"/>
        </w:r>
        <w:r w:rsidR="00983A5F" w:rsidRPr="00C830F1">
          <w:rPr>
            <w:noProof/>
            <w:webHidden/>
          </w:rPr>
          <w:t>36</w:t>
        </w:r>
        <w:r w:rsidR="007604F1" w:rsidRPr="00C830F1">
          <w:rPr>
            <w:noProof/>
            <w:webHidden/>
          </w:rPr>
          <w:fldChar w:fldCharType="end"/>
        </w:r>
      </w:hyperlink>
    </w:p>
    <w:p w14:paraId="5962C9F2" w14:textId="578854E7" w:rsidR="007604F1" w:rsidRPr="00C830F1" w:rsidRDefault="007F4862">
      <w:pPr>
        <w:pStyle w:val="TOC3"/>
        <w:tabs>
          <w:tab w:val="right" w:leader="dot" w:pos="9742"/>
        </w:tabs>
        <w:rPr>
          <w:noProof/>
          <w:kern w:val="0"/>
          <w:sz w:val="22"/>
        </w:rPr>
      </w:pPr>
      <w:hyperlink w:anchor="_Toc44502170" w:history="1">
        <w:r w:rsidR="007604F1" w:rsidRPr="00C830F1">
          <w:rPr>
            <w:rStyle w:val="Hyperlink"/>
            <w:rFonts w:ascii="Arial" w:hAnsi="Arial" w:cs="Arial"/>
            <w:noProof/>
            <w:color w:val="auto"/>
          </w:rPr>
          <w:t>5.3.3</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行程驾驶评分与评级</w:t>
        </w:r>
        <w:r w:rsidR="007604F1" w:rsidRPr="00C830F1">
          <w:rPr>
            <w:rStyle w:val="Hyperlink"/>
            <w:rFonts w:ascii="Arial" w:hAnsi="Arial" w:cs="Arial"/>
            <w:noProof/>
            <w:color w:val="auto"/>
          </w:rPr>
          <w:t>/Trip Driving Scoring and Grade</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_Toc44502170 \h </w:instrText>
        </w:r>
        <w:r w:rsidR="007604F1" w:rsidRPr="00C830F1">
          <w:rPr>
            <w:noProof/>
            <w:webHidden/>
          </w:rPr>
        </w:r>
        <w:r w:rsidR="007604F1" w:rsidRPr="00C830F1">
          <w:rPr>
            <w:noProof/>
            <w:webHidden/>
          </w:rPr>
          <w:fldChar w:fldCharType="separate"/>
        </w:r>
        <w:r w:rsidR="00983A5F" w:rsidRPr="00C830F1">
          <w:rPr>
            <w:noProof/>
            <w:webHidden/>
          </w:rPr>
          <w:t>37</w:t>
        </w:r>
        <w:r w:rsidR="007604F1" w:rsidRPr="00C830F1">
          <w:rPr>
            <w:noProof/>
            <w:webHidden/>
          </w:rPr>
          <w:fldChar w:fldCharType="end"/>
        </w:r>
      </w:hyperlink>
    </w:p>
    <w:p w14:paraId="3DEA3FC0" w14:textId="145C44ED" w:rsidR="007604F1" w:rsidRPr="00C830F1" w:rsidRDefault="007F4862">
      <w:pPr>
        <w:pStyle w:val="TOC7"/>
        <w:tabs>
          <w:tab w:val="right" w:leader="dot" w:pos="9742"/>
        </w:tabs>
        <w:rPr>
          <w:noProof/>
          <w:kern w:val="0"/>
          <w:sz w:val="22"/>
        </w:rPr>
      </w:pPr>
      <w:hyperlink w:anchor="_Toc44502171" w:history="1">
        <w:r w:rsidR="007604F1" w:rsidRPr="00C830F1">
          <w:rPr>
            <w:rStyle w:val="Hyperlink"/>
            <w:noProof/>
            <w:color w:val="auto"/>
          </w:rPr>
          <w:t>5.3.3.1</w:t>
        </w:r>
        <w:r w:rsidR="007604F1" w:rsidRPr="00C830F1">
          <w:rPr>
            <w:rStyle w:val="Hyperlink"/>
            <w:rFonts w:hint="eastAsia"/>
            <w:noProof/>
            <w:color w:val="auto"/>
          </w:rPr>
          <w:t xml:space="preserve"> </w:t>
        </w:r>
        <w:r w:rsidR="007604F1" w:rsidRPr="00C830F1">
          <w:rPr>
            <w:rStyle w:val="Hyperlink"/>
            <w:rFonts w:hint="eastAsia"/>
            <w:noProof/>
            <w:color w:val="auto"/>
          </w:rPr>
          <w:t>不同车型评分说明</w:t>
        </w:r>
        <w:r w:rsidR="007604F1" w:rsidRPr="00C830F1">
          <w:rPr>
            <w:rStyle w:val="Hyperlink"/>
            <w:noProof/>
            <w:color w:val="auto"/>
          </w:rPr>
          <w:t>/ Description of Scoring for Different Vehicle</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_Toc44502171 \h </w:instrText>
        </w:r>
        <w:r w:rsidR="007604F1" w:rsidRPr="00C830F1">
          <w:rPr>
            <w:noProof/>
            <w:webHidden/>
          </w:rPr>
        </w:r>
        <w:r w:rsidR="007604F1" w:rsidRPr="00C830F1">
          <w:rPr>
            <w:noProof/>
            <w:webHidden/>
          </w:rPr>
          <w:fldChar w:fldCharType="separate"/>
        </w:r>
        <w:r w:rsidR="00983A5F" w:rsidRPr="00C830F1">
          <w:rPr>
            <w:noProof/>
            <w:webHidden/>
          </w:rPr>
          <w:t>40</w:t>
        </w:r>
        <w:r w:rsidR="007604F1" w:rsidRPr="00C830F1">
          <w:rPr>
            <w:noProof/>
            <w:webHidden/>
          </w:rPr>
          <w:fldChar w:fldCharType="end"/>
        </w:r>
      </w:hyperlink>
    </w:p>
    <w:p w14:paraId="5E9C85BC" w14:textId="7B732CB1" w:rsidR="007604F1" w:rsidRPr="00C830F1" w:rsidRDefault="007F4862">
      <w:pPr>
        <w:pStyle w:val="TOC3"/>
        <w:tabs>
          <w:tab w:val="right" w:leader="dot" w:pos="9742"/>
        </w:tabs>
        <w:rPr>
          <w:noProof/>
          <w:kern w:val="0"/>
          <w:sz w:val="22"/>
        </w:rPr>
      </w:pPr>
      <w:hyperlink w:anchor="_Toc44502172" w:history="1">
        <w:r w:rsidR="007604F1" w:rsidRPr="00C830F1">
          <w:rPr>
            <w:rStyle w:val="Hyperlink"/>
            <w:rFonts w:ascii="Arial" w:hAnsi="Arial" w:cs="Arial"/>
            <w:noProof/>
            <w:color w:val="auto"/>
          </w:rPr>
          <w:t>5.3.4</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行程驾驶评分排名</w:t>
        </w:r>
        <w:r w:rsidR="007604F1" w:rsidRPr="00C830F1">
          <w:rPr>
            <w:rStyle w:val="Hyperlink"/>
            <w:rFonts w:ascii="Arial" w:hAnsi="Arial" w:cs="Arial"/>
            <w:noProof/>
            <w:color w:val="auto"/>
          </w:rPr>
          <w:t>/Trip Score Ranking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_Toc44502172 \h </w:instrText>
        </w:r>
        <w:r w:rsidR="007604F1" w:rsidRPr="00C830F1">
          <w:rPr>
            <w:noProof/>
            <w:webHidden/>
          </w:rPr>
        </w:r>
        <w:r w:rsidR="007604F1" w:rsidRPr="00C830F1">
          <w:rPr>
            <w:noProof/>
            <w:webHidden/>
          </w:rPr>
          <w:fldChar w:fldCharType="separate"/>
        </w:r>
        <w:r w:rsidR="00983A5F" w:rsidRPr="00C830F1">
          <w:rPr>
            <w:noProof/>
            <w:webHidden/>
          </w:rPr>
          <w:t>40</w:t>
        </w:r>
        <w:r w:rsidR="007604F1" w:rsidRPr="00C830F1">
          <w:rPr>
            <w:noProof/>
            <w:webHidden/>
          </w:rPr>
          <w:fldChar w:fldCharType="end"/>
        </w:r>
      </w:hyperlink>
    </w:p>
    <w:p w14:paraId="35C36719" w14:textId="1C9D3F64" w:rsidR="007604F1" w:rsidRPr="00C830F1" w:rsidRDefault="007F4862">
      <w:pPr>
        <w:pStyle w:val="TOC7"/>
        <w:tabs>
          <w:tab w:val="right" w:leader="dot" w:pos="9742"/>
        </w:tabs>
        <w:rPr>
          <w:noProof/>
          <w:kern w:val="0"/>
          <w:sz w:val="22"/>
        </w:rPr>
      </w:pPr>
      <w:hyperlink w:anchor="_Toc44502173" w:history="1">
        <w:r w:rsidR="007604F1" w:rsidRPr="00C830F1">
          <w:rPr>
            <w:rStyle w:val="Hyperlink"/>
            <w:rFonts w:ascii="Arial" w:hAnsi="Arial" w:cs="Arial"/>
            <w:noProof/>
            <w:color w:val="auto"/>
          </w:rPr>
          <w:t>5.3.4.1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评分排名</w:t>
        </w:r>
        <w:r w:rsidR="007604F1" w:rsidRPr="00C830F1">
          <w:rPr>
            <w:rStyle w:val="Hyperlink"/>
            <w:rFonts w:ascii="Arial" w:hAnsi="Arial" w:cs="Arial"/>
            <w:noProof/>
            <w:color w:val="auto"/>
          </w:rPr>
          <w:t>/Score Ranking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_Toc44502173 \h </w:instrText>
        </w:r>
        <w:r w:rsidR="007604F1" w:rsidRPr="00C830F1">
          <w:rPr>
            <w:noProof/>
            <w:webHidden/>
          </w:rPr>
        </w:r>
        <w:r w:rsidR="007604F1" w:rsidRPr="00C830F1">
          <w:rPr>
            <w:noProof/>
            <w:webHidden/>
          </w:rPr>
          <w:fldChar w:fldCharType="separate"/>
        </w:r>
        <w:r w:rsidR="00983A5F" w:rsidRPr="00C830F1">
          <w:rPr>
            <w:noProof/>
            <w:webHidden/>
          </w:rPr>
          <w:t>40</w:t>
        </w:r>
        <w:r w:rsidR="007604F1" w:rsidRPr="00C830F1">
          <w:rPr>
            <w:noProof/>
            <w:webHidden/>
          </w:rPr>
          <w:fldChar w:fldCharType="end"/>
        </w:r>
      </w:hyperlink>
    </w:p>
    <w:p w14:paraId="2456EFD8" w14:textId="246969C1" w:rsidR="007604F1" w:rsidRPr="00C830F1" w:rsidRDefault="007F4862">
      <w:pPr>
        <w:pStyle w:val="TOC7"/>
        <w:tabs>
          <w:tab w:val="right" w:leader="dot" w:pos="9742"/>
        </w:tabs>
        <w:rPr>
          <w:noProof/>
          <w:kern w:val="0"/>
          <w:sz w:val="22"/>
        </w:rPr>
      </w:pPr>
      <w:hyperlink w:anchor="_Toc44502174" w:history="1">
        <w:r w:rsidR="007604F1" w:rsidRPr="00C830F1">
          <w:rPr>
            <w:rStyle w:val="Hyperlink"/>
            <w:rFonts w:ascii="Arial" w:hAnsi="Arial" w:cs="Arial"/>
            <w:noProof/>
            <w:color w:val="auto"/>
          </w:rPr>
          <w:t>5.3.4.2</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评分排名分享</w:t>
        </w:r>
        <w:r w:rsidR="007604F1" w:rsidRPr="00C830F1">
          <w:rPr>
            <w:rStyle w:val="Hyperlink"/>
            <w:rFonts w:ascii="Arial" w:hAnsi="Arial" w:cs="Arial"/>
            <w:noProof/>
            <w:color w:val="auto"/>
          </w:rPr>
          <w:t>/Score Ranking Sharing[MY TBD]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_Toc44502174 \h </w:instrText>
        </w:r>
        <w:r w:rsidR="007604F1" w:rsidRPr="00C830F1">
          <w:rPr>
            <w:noProof/>
            <w:webHidden/>
          </w:rPr>
        </w:r>
        <w:r w:rsidR="007604F1" w:rsidRPr="00C830F1">
          <w:rPr>
            <w:noProof/>
            <w:webHidden/>
          </w:rPr>
          <w:fldChar w:fldCharType="separate"/>
        </w:r>
        <w:r w:rsidR="00983A5F" w:rsidRPr="00C830F1">
          <w:rPr>
            <w:noProof/>
            <w:webHidden/>
          </w:rPr>
          <w:t>42</w:t>
        </w:r>
        <w:r w:rsidR="007604F1" w:rsidRPr="00C830F1">
          <w:rPr>
            <w:noProof/>
            <w:webHidden/>
          </w:rPr>
          <w:fldChar w:fldCharType="end"/>
        </w:r>
      </w:hyperlink>
    </w:p>
    <w:p w14:paraId="363BE911" w14:textId="69F62610" w:rsidR="007604F1" w:rsidRPr="00C830F1" w:rsidRDefault="007F4862">
      <w:pPr>
        <w:pStyle w:val="TOC7"/>
        <w:tabs>
          <w:tab w:val="right" w:leader="dot" w:pos="9742"/>
        </w:tabs>
        <w:rPr>
          <w:noProof/>
          <w:kern w:val="0"/>
          <w:sz w:val="22"/>
        </w:rPr>
      </w:pPr>
      <w:hyperlink w:anchor="_Toc44502175" w:history="1">
        <w:r w:rsidR="007604F1" w:rsidRPr="00C830F1">
          <w:rPr>
            <w:rStyle w:val="Hyperlink"/>
            <w:rFonts w:ascii="Arial" w:hAnsi="Arial" w:cs="Arial"/>
            <w:noProof/>
            <w:color w:val="auto"/>
          </w:rPr>
          <w:t>5.3.4.3</w:t>
        </w:r>
        <w:r w:rsidR="007604F1" w:rsidRPr="00C830F1">
          <w:rPr>
            <w:rStyle w:val="Hyperlink"/>
            <w:rFonts w:hint="eastAsia"/>
            <w:noProof/>
            <w:color w:val="auto"/>
          </w:rPr>
          <w:t xml:space="preserve"> </w:t>
        </w:r>
        <w:r w:rsidR="007604F1" w:rsidRPr="00C830F1">
          <w:rPr>
            <w:rStyle w:val="Hyperlink"/>
            <w:rFonts w:hint="eastAsia"/>
            <w:noProof/>
            <w:color w:val="auto"/>
          </w:rPr>
          <w:t>驾驶评分排名信息脱敏处理</w:t>
        </w:r>
        <w:r w:rsidR="007604F1" w:rsidRPr="00C830F1">
          <w:rPr>
            <w:rStyle w:val="Hyperlink"/>
            <w:noProof/>
            <w:color w:val="auto"/>
          </w:rPr>
          <w:t>/</w:t>
        </w:r>
        <w:r w:rsidR="007604F1" w:rsidRPr="00C830F1">
          <w:rPr>
            <w:rStyle w:val="Hyperlink"/>
            <w:rFonts w:ascii="Arial" w:hAnsi="Arial" w:cs="Arial"/>
            <w:noProof/>
            <w:color w:val="auto"/>
          </w:rPr>
          <w:t>Desensitization of Driving Score Ranking Information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_Toc44502175 \h </w:instrText>
        </w:r>
        <w:r w:rsidR="007604F1" w:rsidRPr="00C830F1">
          <w:rPr>
            <w:noProof/>
            <w:webHidden/>
          </w:rPr>
        </w:r>
        <w:r w:rsidR="007604F1" w:rsidRPr="00C830F1">
          <w:rPr>
            <w:noProof/>
            <w:webHidden/>
          </w:rPr>
          <w:fldChar w:fldCharType="separate"/>
        </w:r>
        <w:r w:rsidR="00983A5F" w:rsidRPr="00C830F1">
          <w:rPr>
            <w:noProof/>
            <w:webHidden/>
          </w:rPr>
          <w:t>42</w:t>
        </w:r>
        <w:r w:rsidR="007604F1" w:rsidRPr="00C830F1">
          <w:rPr>
            <w:noProof/>
            <w:webHidden/>
          </w:rPr>
          <w:fldChar w:fldCharType="end"/>
        </w:r>
      </w:hyperlink>
    </w:p>
    <w:p w14:paraId="33690279" w14:textId="7F438D50" w:rsidR="007604F1" w:rsidRPr="00C830F1" w:rsidRDefault="007F4862">
      <w:pPr>
        <w:pStyle w:val="TOC3"/>
        <w:tabs>
          <w:tab w:val="right" w:leader="dot" w:pos="9742"/>
        </w:tabs>
        <w:rPr>
          <w:noProof/>
          <w:kern w:val="0"/>
          <w:sz w:val="22"/>
        </w:rPr>
      </w:pPr>
      <w:hyperlink w:anchor="_Toc44502176" w:history="1">
        <w:r w:rsidR="007604F1" w:rsidRPr="00C830F1">
          <w:rPr>
            <w:rStyle w:val="Hyperlink"/>
            <w:rFonts w:ascii="Arial" w:hAnsi="Arial" w:cs="Arial"/>
            <w:noProof/>
            <w:color w:val="auto"/>
          </w:rPr>
          <w:t>5.3.5</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行程油耗排名（</w:t>
        </w:r>
        <w:r w:rsidR="007604F1" w:rsidRPr="00C830F1">
          <w:rPr>
            <w:rStyle w:val="Hyperlink"/>
            <w:rFonts w:ascii="Arial" w:hAnsi="Arial" w:cs="Arial"/>
            <w:noProof/>
            <w:color w:val="auto"/>
          </w:rPr>
          <w:t>ICE Only</w:t>
        </w:r>
        <w:r w:rsidR="007604F1" w:rsidRPr="00C830F1">
          <w:rPr>
            <w:rStyle w:val="Hyperlink"/>
            <w:rFonts w:ascii="Arial" w:hAnsi="Arial" w:cs="Arial" w:hint="eastAsia"/>
            <w:noProof/>
            <w:color w:val="auto"/>
          </w:rPr>
          <w:t>）</w:t>
        </w:r>
        <w:r w:rsidR="007604F1" w:rsidRPr="00C830F1">
          <w:rPr>
            <w:rStyle w:val="Hyperlink"/>
            <w:rFonts w:ascii="Arial" w:hAnsi="Arial" w:cs="Arial"/>
            <w:noProof/>
            <w:color w:val="auto"/>
          </w:rPr>
          <w:t>/Trip Fuel Consumption Ranking (ICE Only)</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_Toc44502176 \h </w:instrText>
        </w:r>
        <w:r w:rsidR="007604F1" w:rsidRPr="00C830F1">
          <w:rPr>
            <w:noProof/>
            <w:webHidden/>
          </w:rPr>
        </w:r>
        <w:r w:rsidR="007604F1" w:rsidRPr="00C830F1">
          <w:rPr>
            <w:noProof/>
            <w:webHidden/>
          </w:rPr>
          <w:fldChar w:fldCharType="separate"/>
        </w:r>
        <w:r w:rsidR="00983A5F" w:rsidRPr="00C830F1">
          <w:rPr>
            <w:noProof/>
            <w:webHidden/>
          </w:rPr>
          <w:t>43</w:t>
        </w:r>
        <w:r w:rsidR="007604F1" w:rsidRPr="00C830F1">
          <w:rPr>
            <w:noProof/>
            <w:webHidden/>
          </w:rPr>
          <w:fldChar w:fldCharType="end"/>
        </w:r>
      </w:hyperlink>
    </w:p>
    <w:p w14:paraId="5E90B8DE" w14:textId="23E4C298" w:rsidR="007604F1" w:rsidRPr="00C830F1" w:rsidRDefault="007F4862">
      <w:pPr>
        <w:pStyle w:val="TOC7"/>
        <w:tabs>
          <w:tab w:val="right" w:leader="dot" w:pos="9742"/>
        </w:tabs>
        <w:rPr>
          <w:noProof/>
          <w:kern w:val="0"/>
          <w:sz w:val="22"/>
        </w:rPr>
      </w:pPr>
      <w:hyperlink w:anchor="_Toc44502177" w:history="1">
        <w:r w:rsidR="007604F1" w:rsidRPr="00C830F1">
          <w:rPr>
            <w:rStyle w:val="Hyperlink"/>
            <w:rFonts w:ascii="Arial" w:hAnsi="Arial" w:cs="Arial"/>
            <w:noProof/>
            <w:color w:val="auto"/>
          </w:rPr>
          <w:t>5.3.5.1</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油耗排名</w:t>
        </w:r>
        <w:r w:rsidR="007604F1" w:rsidRPr="00C830F1">
          <w:rPr>
            <w:rStyle w:val="Hyperlink"/>
            <w:rFonts w:ascii="Arial" w:hAnsi="Arial" w:cs="Arial"/>
            <w:noProof/>
            <w:color w:val="auto"/>
          </w:rPr>
          <w:t>/Fuel Consumption Ranking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_Toc44502177 \h </w:instrText>
        </w:r>
        <w:r w:rsidR="007604F1" w:rsidRPr="00C830F1">
          <w:rPr>
            <w:noProof/>
            <w:webHidden/>
          </w:rPr>
        </w:r>
        <w:r w:rsidR="007604F1" w:rsidRPr="00C830F1">
          <w:rPr>
            <w:noProof/>
            <w:webHidden/>
          </w:rPr>
          <w:fldChar w:fldCharType="separate"/>
        </w:r>
        <w:r w:rsidR="00983A5F" w:rsidRPr="00C830F1">
          <w:rPr>
            <w:noProof/>
            <w:webHidden/>
          </w:rPr>
          <w:t>43</w:t>
        </w:r>
        <w:r w:rsidR="007604F1" w:rsidRPr="00C830F1">
          <w:rPr>
            <w:noProof/>
            <w:webHidden/>
          </w:rPr>
          <w:fldChar w:fldCharType="end"/>
        </w:r>
      </w:hyperlink>
    </w:p>
    <w:p w14:paraId="7110FF7A" w14:textId="0E081F4B" w:rsidR="007604F1" w:rsidRPr="00C830F1" w:rsidRDefault="007F4862">
      <w:pPr>
        <w:pStyle w:val="TOC7"/>
        <w:tabs>
          <w:tab w:val="right" w:leader="dot" w:pos="9742"/>
        </w:tabs>
        <w:rPr>
          <w:noProof/>
          <w:kern w:val="0"/>
          <w:sz w:val="22"/>
        </w:rPr>
      </w:pPr>
      <w:hyperlink w:anchor="_Toc44502178" w:history="1">
        <w:r w:rsidR="007604F1" w:rsidRPr="00C830F1">
          <w:rPr>
            <w:rStyle w:val="Hyperlink"/>
            <w:rFonts w:ascii="Arial" w:hAnsi="Arial" w:cs="Arial"/>
            <w:noProof/>
            <w:color w:val="auto"/>
          </w:rPr>
          <w:t>5.3.5.2</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油耗排名分享</w:t>
        </w:r>
        <w:r w:rsidR="007604F1" w:rsidRPr="00C830F1">
          <w:rPr>
            <w:rStyle w:val="Hyperlink"/>
            <w:rFonts w:ascii="Arial" w:hAnsi="Arial" w:cs="Arial"/>
            <w:noProof/>
            <w:color w:val="auto"/>
          </w:rPr>
          <w:t>/Sharing of Fuel Consumption Ranking[MY TBD]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_Toc44502178 \h </w:instrText>
        </w:r>
        <w:r w:rsidR="007604F1" w:rsidRPr="00C830F1">
          <w:rPr>
            <w:noProof/>
            <w:webHidden/>
          </w:rPr>
        </w:r>
        <w:r w:rsidR="007604F1" w:rsidRPr="00C830F1">
          <w:rPr>
            <w:noProof/>
            <w:webHidden/>
          </w:rPr>
          <w:fldChar w:fldCharType="separate"/>
        </w:r>
        <w:r w:rsidR="00983A5F" w:rsidRPr="00C830F1">
          <w:rPr>
            <w:noProof/>
            <w:webHidden/>
          </w:rPr>
          <w:t>45</w:t>
        </w:r>
        <w:r w:rsidR="007604F1" w:rsidRPr="00C830F1">
          <w:rPr>
            <w:noProof/>
            <w:webHidden/>
          </w:rPr>
          <w:fldChar w:fldCharType="end"/>
        </w:r>
      </w:hyperlink>
    </w:p>
    <w:p w14:paraId="3425DB90" w14:textId="2408FA07" w:rsidR="007604F1" w:rsidRPr="00C830F1" w:rsidRDefault="007F4862">
      <w:pPr>
        <w:pStyle w:val="TOC7"/>
        <w:tabs>
          <w:tab w:val="right" w:leader="dot" w:pos="9742"/>
        </w:tabs>
        <w:rPr>
          <w:noProof/>
          <w:kern w:val="0"/>
          <w:sz w:val="22"/>
        </w:rPr>
      </w:pPr>
      <w:hyperlink w:anchor="_Toc44502179" w:history="1">
        <w:r w:rsidR="007604F1" w:rsidRPr="00C830F1">
          <w:rPr>
            <w:rStyle w:val="Hyperlink"/>
            <w:noProof/>
            <w:color w:val="auto"/>
          </w:rPr>
          <w:t>5.3.5.3</w:t>
        </w:r>
        <w:r w:rsidR="007604F1" w:rsidRPr="00C830F1">
          <w:rPr>
            <w:rStyle w:val="Hyperlink"/>
            <w:rFonts w:hint="eastAsia"/>
            <w:noProof/>
            <w:color w:val="auto"/>
          </w:rPr>
          <w:t xml:space="preserve"> </w:t>
        </w:r>
        <w:r w:rsidR="007604F1" w:rsidRPr="00C830F1">
          <w:rPr>
            <w:rStyle w:val="Hyperlink"/>
            <w:rFonts w:hint="eastAsia"/>
            <w:noProof/>
            <w:color w:val="auto"/>
          </w:rPr>
          <w:t>油耗排名用户信息脱敏处理</w:t>
        </w:r>
        <w:r w:rsidR="007604F1" w:rsidRPr="00C830F1">
          <w:rPr>
            <w:rStyle w:val="Hyperlink"/>
            <w:noProof/>
            <w:color w:val="auto"/>
          </w:rPr>
          <w:t>/</w:t>
        </w:r>
        <w:r w:rsidR="007604F1" w:rsidRPr="00C830F1">
          <w:rPr>
            <w:rStyle w:val="Hyperlink"/>
            <w:rFonts w:ascii="Arial" w:hAnsi="Arial" w:cs="Arial"/>
            <w:noProof/>
            <w:color w:val="auto"/>
          </w:rPr>
          <w:t>Desensitization of Fuel Consumption Ranking User Information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_Toc44502179 \h </w:instrText>
        </w:r>
        <w:r w:rsidR="007604F1" w:rsidRPr="00C830F1">
          <w:rPr>
            <w:noProof/>
            <w:webHidden/>
          </w:rPr>
        </w:r>
        <w:r w:rsidR="007604F1" w:rsidRPr="00C830F1">
          <w:rPr>
            <w:noProof/>
            <w:webHidden/>
          </w:rPr>
          <w:fldChar w:fldCharType="separate"/>
        </w:r>
        <w:r w:rsidR="00983A5F" w:rsidRPr="00C830F1">
          <w:rPr>
            <w:noProof/>
            <w:webHidden/>
          </w:rPr>
          <w:t>45</w:t>
        </w:r>
        <w:r w:rsidR="007604F1" w:rsidRPr="00C830F1">
          <w:rPr>
            <w:noProof/>
            <w:webHidden/>
          </w:rPr>
          <w:fldChar w:fldCharType="end"/>
        </w:r>
      </w:hyperlink>
    </w:p>
    <w:p w14:paraId="2B65010D" w14:textId="6F830970" w:rsidR="007604F1" w:rsidRPr="00C830F1" w:rsidRDefault="007F4862">
      <w:pPr>
        <w:pStyle w:val="TOC3"/>
        <w:tabs>
          <w:tab w:val="right" w:leader="dot" w:pos="9742"/>
        </w:tabs>
        <w:rPr>
          <w:noProof/>
          <w:kern w:val="0"/>
          <w:sz w:val="22"/>
        </w:rPr>
      </w:pPr>
      <w:hyperlink w:anchor="_Toc44502180" w:history="1">
        <w:r w:rsidR="007604F1" w:rsidRPr="00C830F1">
          <w:rPr>
            <w:rStyle w:val="Hyperlink"/>
            <w:rFonts w:ascii="Arial" w:hAnsi="Arial" w:cs="Arial"/>
            <w:noProof/>
            <w:color w:val="auto"/>
          </w:rPr>
          <w:t>5.3.6</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行程可视化</w:t>
        </w:r>
        <w:r w:rsidR="007604F1" w:rsidRPr="00C830F1">
          <w:rPr>
            <w:rStyle w:val="Hyperlink"/>
            <w:rFonts w:ascii="Arial" w:hAnsi="Arial" w:cs="Arial"/>
            <w:noProof/>
            <w:color w:val="auto"/>
          </w:rPr>
          <w:t>/Trip Visualization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_Toc44502180 \h </w:instrText>
        </w:r>
        <w:r w:rsidR="007604F1" w:rsidRPr="00C830F1">
          <w:rPr>
            <w:noProof/>
            <w:webHidden/>
          </w:rPr>
        </w:r>
        <w:r w:rsidR="007604F1" w:rsidRPr="00C830F1">
          <w:rPr>
            <w:noProof/>
            <w:webHidden/>
          </w:rPr>
          <w:fldChar w:fldCharType="separate"/>
        </w:r>
        <w:r w:rsidR="00983A5F" w:rsidRPr="00C830F1">
          <w:rPr>
            <w:noProof/>
            <w:webHidden/>
          </w:rPr>
          <w:t>45</w:t>
        </w:r>
        <w:r w:rsidR="007604F1" w:rsidRPr="00C830F1">
          <w:rPr>
            <w:noProof/>
            <w:webHidden/>
          </w:rPr>
          <w:fldChar w:fldCharType="end"/>
        </w:r>
      </w:hyperlink>
    </w:p>
    <w:p w14:paraId="5CE60C1D" w14:textId="5FDC3C2B" w:rsidR="007604F1" w:rsidRPr="00C830F1" w:rsidRDefault="007F4862">
      <w:pPr>
        <w:pStyle w:val="TOC7"/>
        <w:tabs>
          <w:tab w:val="right" w:leader="dot" w:pos="9742"/>
        </w:tabs>
        <w:rPr>
          <w:noProof/>
          <w:kern w:val="0"/>
          <w:sz w:val="22"/>
        </w:rPr>
      </w:pPr>
      <w:hyperlink w:anchor="_Toc44502181" w:history="1">
        <w:r w:rsidR="007604F1" w:rsidRPr="00C830F1">
          <w:rPr>
            <w:rStyle w:val="Hyperlink"/>
            <w:rFonts w:ascii="Arial" w:hAnsi="Arial" w:cs="Arial"/>
            <w:noProof/>
            <w:color w:val="auto"/>
          </w:rPr>
          <w:t>5.3.6.1</w:t>
        </w:r>
        <w:r w:rsidR="007604F1" w:rsidRPr="00C830F1">
          <w:rPr>
            <w:rStyle w:val="Hyperlink"/>
            <w:rFonts w:hint="eastAsia"/>
            <w:noProof/>
            <w:color w:val="auto"/>
          </w:rPr>
          <w:t xml:space="preserve"> </w:t>
        </w:r>
        <w:r w:rsidR="007604F1" w:rsidRPr="00C830F1">
          <w:rPr>
            <w:rStyle w:val="Hyperlink"/>
            <w:rFonts w:hint="eastAsia"/>
            <w:noProof/>
            <w:color w:val="auto"/>
          </w:rPr>
          <w:t>位置信息无效处理</w:t>
        </w:r>
        <w:r w:rsidR="007604F1" w:rsidRPr="00C830F1">
          <w:rPr>
            <w:rStyle w:val="Hyperlink"/>
            <w:rFonts w:ascii="Arial" w:hAnsi="Arial" w:cs="Arial"/>
            <w:noProof/>
            <w:color w:val="auto"/>
          </w:rPr>
          <w:t>/ Invalid Processing of Location Information Lost</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_Toc44502181 \h </w:instrText>
        </w:r>
        <w:r w:rsidR="007604F1" w:rsidRPr="00C830F1">
          <w:rPr>
            <w:noProof/>
            <w:webHidden/>
          </w:rPr>
        </w:r>
        <w:r w:rsidR="007604F1" w:rsidRPr="00C830F1">
          <w:rPr>
            <w:noProof/>
            <w:webHidden/>
          </w:rPr>
          <w:fldChar w:fldCharType="separate"/>
        </w:r>
        <w:r w:rsidR="00983A5F" w:rsidRPr="00C830F1">
          <w:rPr>
            <w:noProof/>
            <w:webHidden/>
          </w:rPr>
          <w:t>46</w:t>
        </w:r>
        <w:r w:rsidR="007604F1" w:rsidRPr="00C830F1">
          <w:rPr>
            <w:noProof/>
            <w:webHidden/>
          </w:rPr>
          <w:fldChar w:fldCharType="end"/>
        </w:r>
      </w:hyperlink>
    </w:p>
    <w:p w14:paraId="006B9DD0" w14:textId="6F17F46C" w:rsidR="007604F1" w:rsidRPr="00C830F1" w:rsidRDefault="007F4862">
      <w:pPr>
        <w:pStyle w:val="TOC3"/>
        <w:tabs>
          <w:tab w:val="right" w:leader="dot" w:pos="9742"/>
        </w:tabs>
        <w:rPr>
          <w:noProof/>
          <w:kern w:val="0"/>
          <w:sz w:val="22"/>
        </w:rPr>
      </w:pPr>
      <w:hyperlink w:anchor="_Toc44502182" w:history="1">
        <w:r w:rsidR="007604F1" w:rsidRPr="00C830F1">
          <w:rPr>
            <w:rStyle w:val="Hyperlink"/>
            <w:rFonts w:ascii="Arial" w:hAnsi="Arial" w:cs="Arial"/>
            <w:noProof/>
            <w:color w:val="auto"/>
          </w:rPr>
          <w:t>5.3.7</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历史行程与排名</w:t>
        </w:r>
        <w:r w:rsidR="007604F1" w:rsidRPr="00C830F1">
          <w:rPr>
            <w:rStyle w:val="Hyperlink"/>
            <w:rFonts w:ascii="Arial" w:hAnsi="Arial" w:cs="Arial"/>
            <w:noProof/>
            <w:color w:val="auto"/>
          </w:rPr>
          <w:t>/Historical Trips and Rankings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_Toc44502182 \h </w:instrText>
        </w:r>
        <w:r w:rsidR="007604F1" w:rsidRPr="00C830F1">
          <w:rPr>
            <w:noProof/>
            <w:webHidden/>
          </w:rPr>
        </w:r>
        <w:r w:rsidR="007604F1" w:rsidRPr="00C830F1">
          <w:rPr>
            <w:noProof/>
            <w:webHidden/>
          </w:rPr>
          <w:fldChar w:fldCharType="separate"/>
        </w:r>
        <w:r w:rsidR="00983A5F" w:rsidRPr="00C830F1">
          <w:rPr>
            <w:noProof/>
            <w:webHidden/>
          </w:rPr>
          <w:t>46</w:t>
        </w:r>
        <w:r w:rsidR="007604F1" w:rsidRPr="00C830F1">
          <w:rPr>
            <w:noProof/>
            <w:webHidden/>
          </w:rPr>
          <w:fldChar w:fldCharType="end"/>
        </w:r>
      </w:hyperlink>
    </w:p>
    <w:p w14:paraId="3B91EFE8" w14:textId="3F1A1C0F" w:rsidR="007604F1" w:rsidRPr="00C830F1" w:rsidRDefault="007F4862">
      <w:pPr>
        <w:pStyle w:val="TOC7"/>
        <w:tabs>
          <w:tab w:val="right" w:leader="dot" w:pos="9742"/>
        </w:tabs>
        <w:rPr>
          <w:noProof/>
          <w:kern w:val="0"/>
          <w:sz w:val="22"/>
        </w:rPr>
      </w:pPr>
      <w:hyperlink w:anchor="_Toc44502183" w:history="1">
        <w:r w:rsidR="007604F1" w:rsidRPr="00C830F1">
          <w:rPr>
            <w:rStyle w:val="Hyperlink"/>
            <w:noProof/>
            <w:color w:val="auto"/>
          </w:rPr>
          <w:t>5.3.7.1</w:t>
        </w:r>
        <w:r w:rsidR="007604F1" w:rsidRPr="00C830F1">
          <w:rPr>
            <w:rStyle w:val="Hyperlink"/>
            <w:rFonts w:hint="eastAsia"/>
            <w:noProof/>
            <w:color w:val="auto"/>
          </w:rPr>
          <w:t xml:space="preserve"> </w:t>
        </w:r>
        <w:r w:rsidR="007604F1" w:rsidRPr="00C830F1">
          <w:rPr>
            <w:rStyle w:val="Hyperlink"/>
            <w:rFonts w:hint="eastAsia"/>
            <w:noProof/>
            <w:color w:val="auto"/>
          </w:rPr>
          <w:t>查看历史行程数量</w:t>
        </w:r>
        <w:r w:rsidR="007604F1" w:rsidRPr="00C830F1">
          <w:rPr>
            <w:rStyle w:val="Hyperlink"/>
            <w:noProof/>
            <w:color w:val="auto"/>
          </w:rPr>
          <w:t xml:space="preserve">/ </w:t>
        </w:r>
        <w:r w:rsidR="007604F1" w:rsidRPr="00C830F1">
          <w:rPr>
            <w:rStyle w:val="Hyperlink"/>
            <w:rFonts w:ascii="Arial" w:hAnsi="Arial" w:cs="Arial"/>
            <w:noProof/>
            <w:color w:val="auto"/>
          </w:rPr>
          <w:t>View Number of Historical Trips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_Toc44502183 \h </w:instrText>
        </w:r>
        <w:r w:rsidR="007604F1" w:rsidRPr="00C830F1">
          <w:rPr>
            <w:noProof/>
            <w:webHidden/>
          </w:rPr>
        </w:r>
        <w:r w:rsidR="007604F1" w:rsidRPr="00C830F1">
          <w:rPr>
            <w:noProof/>
            <w:webHidden/>
          </w:rPr>
          <w:fldChar w:fldCharType="separate"/>
        </w:r>
        <w:r w:rsidR="00983A5F" w:rsidRPr="00C830F1">
          <w:rPr>
            <w:noProof/>
            <w:webHidden/>
          </w:rPr>
          <w:t>46</w:t>
        </w:r>
        <w:r w:rsidR="007604F1" w:rsidRPr="00C830F1">
          <w:rPr>
            <w:noProof/>
            <w:webHidden/>
          </w:rPr>
          <w:fldChar w:fldCharType="end"/>
        </w:r>
      </w:hyperlink>
    </w:p>
    <w:p w14:paraId="68AD6BB9" w14:textId="6111B519" w:rsidR="007604F1" w:rsidRPr="00C830F1" w:rsidRDefault="007F4862">
      <w:pPr>
        <w:pStyle w:val="TOC7"/>
        <w:tabs>
          <w:tab w:val="right" w:leader="dot" w:pos="9742"/>
        </w:tabs>
        <w:rPr>
          <w:noProof/>
          <w:kern w:val="0"/>
          <w:sz w:val="22"/>
        </w:rPr>
      </w:pPr>
      <w:hyperlink w:anchor="_Toc44502184" w:history="1">
        <w:r w:rsidR="007604F1" w:rsidRPr="00C830F1">
          <w:rPr>
            <w:rStyle w:val="Hyperlink"/>
            <w:noProof/>
            <w:color w:val="auto"/>
          </w:rPr>
          <w:t>5.3.7.2</w:t>
        </w:r>
        <w:r w:rsidR="007604F1" w:rsidRPr="00C830F1">
          <w:rPr>
            <w:rStyle w:val="Hyperlink"/>
            <w:rFonts w:hint="eastAsia"/>
            <w:noProof/>
            <w:color w:val="auto"/>
          </w:rPr>
          <w:t xml:space="preserve"> </w:t>
        </w:r>
        <w:r w:rsidR="007604F1" w:rsidRPr="00C830F1">
          <w:rPr>
            <w:rStyle w:val="Hyperlink"/>
            <w:rFonts w:hint="eastAsia"/>
            <w:noProof/>
            <w:color w:val="auto"/>
          </w:rPr>
          <w:t>历史行程信息</w:t>
        </w:r>
        <w:r w:rsidR="007604F1" w:rsidRPr="00C830F1">
          <w:rPr>
            <w:rStyle w:val="Hyperlink"/>
            <w:rFonts w:ascii="Arial" w:hAnsi="Arial" w:cs="Arial"/>
            <w:noProof/>
            <w:color w:val="auto"/>
          </w:rPr>
          <w:t>/ Historical Trip Information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_Toc44502184 \h </w:instrText>
        </w:r>
        <w:r w:rsidR="007604F1" w:rsidRPr="00C830F1">
          <w:rPr>
            <w:noProof/>
            <w:webHidden/>
          </w:rPr>
        </w:r>
        <w:r w:rsidR="007604F1" w:rsidRPr="00C830F1">
          <w:rPr>
            <w:noProof/>
            <w:webHidden/>
          </w:rPr>
          <w:fldChar w:fldCharType="separate"/>
        </w:r>
        <w:r w:rsidR="00983A5F" w:rsidRPr="00C830F1">
          <w:rPr>
            <w:noProof/>
            <w:webHidden/>
          </w:rPr>
          <w:t>46</w:t>
        </w:r>
        <w:r w:rsidR="007604F1" w:rsidRPr="00C830F1">
          <w:rPr>
            <w:noProof/>
            <w:webHidden/>
          </w:rPr>
          <w:fldChar w:fldCharType="end"/>
        </w:r>
      </w:hyperlink>
    </w:p>
    <w:p w14:paraId="600A98B5" w14:textId="404EAADB" w:rsidR="007604F1" w:rsidRPr="00C830F1" w:rsidRDefault="007F4862">
      <w:pPr>
        <w:pStyle w:val="TOC7"/>
        <w:tabs>
          <w:tab w:val="right" w:leader="dot" w:pos="9742"/>
        </w:tabs>
        <w:rPr>
          <w:noProof/>
          <w:kern w:val="0"/>
          <w:sz w:val="22"/>
        </w:rPr>
      </w:pPr>
      <w:hyperlink w:anchor="_Toc44502185" w:history="1">
        <w:r w:rsidR="007604F1" w:rsidRPr="00C830F1">
          <w:rPr>
            <w:rStyle w:val="Hyperlink"/>
            <w:noProof/>
            <w:color w:val="auto"/>
          </w:rPr>
          <w:t>5.3.7.3</w:t>
        </w:r>
        <w:r w:rsidR="007604F1" w:rsidRPr="00C830F1">
          <w:rPr>
            <w:rStyle w:val="Hyperlink"/>
            <w:rFonts w:hint="eastAsia"/>
            <w:noProof/>
            <w:color w:val="auto"/>
          </w:rPr>
          <w:t xml:space="preserve"> </w:t>
        </w:r>
        <w:r w:rsidR="007604F1" w:rsidRPr="00C830F1">
          <w:rPr>
            <w:rStyle w:val="Hyperlink"/>
            <w:rFonts w:hint="eastAsia"/>
            <w:noProof/>
            <w:color w:val="auto"/>
          </w:rPr>
          <w:t>删除历史行程信息</w:t>
        </w:r>
        <w:r w:rsidR="007604F1" w:rsidRPr="00C830F1">
          <w:rPr>
            <w:rStyle w:val="Hyperlink"/>
            <w:rFonts w:ascii="Arial" w:hAnsi="Arial" w:cs="Arial"/>
            <w:noProof/>
            <w:color w:val="auto"/>
          </w:rPr>
          <w:t>/Deletes Historical Travel Information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_Toc44502185 \h </w:instrText>
        </w:r>
        <w:r w:rsidR="007604F1" w:rsidRPr="00C830F1">
          <w:rPr>
            <w:noProof/>
            <w:webHidden/>
          </w:rPr>
        </w:r>
        <w:r w:rsidR="007604F1" w:rsidRPr="00C830F1">
          <w:rPr>
            <w:noProof/>
            <w:webHidden/>
          </w:rPr>
          <w:fldChar w:fldCharType="separate"/>
        </w:r>
        <w:r w:rsidR="00983A5F" w:rsidRPr="00C830F1">
          <w:rPr>
            <w:noProof/>
            <w:webHidden/>
          </w:rPr>
          <w:t>47</w:t>
        </w:r>
        <w:r w:rsidR="007604F1" w:rsidRPr="00C830F1">
          <w:rPr>
            <w:noProof/>
            <w:webHidden/>
          </w:rPr>
          <w:fldChar w:fldCharType="end"/>
        </w:r>
      </w:hyperlink>
    </w:p>
    <w:p w14:paraId="1191454D" w14:textId="2A6EA750" w:rsidR="007604F1" w:rsidRPr="00C830F1" w:rsidRDefault="007F4862">
      <w:pPr>
        <w:pStyle w:val="TOC3"/>
        <w:tabs>
          <w:tab w:val="right" w:leader="dot" w:pos="9742"/>
        </w:tabs>
        <w:rPr>
          <w:noProof/>
          <w:kern w:val="0"/>
          <w:sz w:val="22"/>
        </w:rPr>
      </w:pPr>
      <w:hyperlink w:anchor="_Toc44502186" w:history="1">
        <w:r w:rsidR="007604F1" w:rsidRPr="00C830F1">
          <w:rPr>
            <w:rStyle w:val="Hyperlink"/>
            <w:noProof/>
            <w:color w:val="auto"/>
          </w:rPr>
          <w:t>5.3.8</w:t>
        </w:r>
        <w:r w:rsidR="007604F1" w:rsidRPr="00C830F1">
          <w:rPr>
            <w:rStyle w:val="Hyperlink"/>
            <w:rFonts w:hint="eastAsia"/>
            <w:noProof/>
            <w:color w:val="auto"/>
          </w:rPr>
          <w:t xml:space="preserve"> </w:t>
        </w:r>
        <w:r w:rsidR="007604F1" w:rsidRPr="00C830F1">
          <w:rPr>
            <w:rStyle w:val="Hyperlink"/>
            <w:rFonts w:hint="eastAsia"/>
            <w:noProof/>
            <w:color w:val="auto"/>
          </w:rPr>
          <w:t>用户的城市归属</w:t>
        </w:r>
        <w:r w:rsidR="007604F1" w:rsidRPr="00C830F1">
          <w:rPr>
            <w:rStyle w:val="Hyperlink"/>
            <w:noProof/>
            <w:color w:val="auto"/>
          </w:rPr>
          <w:t>/ Urban Attribution of Users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_Toc44502186 \h </w:instrText>
        </w:r>
        <w:r w:rsidR="007604F1" w:rsidRPr="00C830F1">
          <w:rPr>
            <w:noProof/>
            <w:webHidden/>
          </w:rPr>
        </w:r>
        <w:r w:rsidR="007604F1" w:rsidRPr="00C830F1">
          <w:rPr>
            <w:noProof/>
            <w:webHidden/>
          </w:rPr>
          <w:fldChar w:fldCharType="separate"/>
        </w:r>
        <w:r w:rsidR="00983A5F" w:rsidRPr="00C830F1">
          <w:rPr>
            <w:noProof/>
            <w:webHidden/>
          </w:rPr>
          <w:t>48</w:t>
        </w:r>
        <w:r w:rsidR="007604F1" w:rsidRPr="00C830F1">
          <w:rPr>
            <w:noProof/>
            <w:webHidden/>
          </w:rPr>
          <w:fldChar w:fldCharType="end"/>
        </w:r>
      </w:hyperlink>
    </w:p>
    <w:p w14:paraId="0D1C63E2" w14:textId="3C48220F" w:rsidR="007604F1" w:rsidRPr="00C830F1" w:rsidRDefault="007F4862">
      <w:pPr>
        <w:pStyle w:val="TOC7"/>
        <w:tabs>
          <w:tab w:val="right" w:leader="dot" w:pos="9742"/>
        </w:tabs>
        <w:rPr>
          <w:noProof/>
          <w:kern w:val="0"/>
          <w:sz w:val="22"/>
        </w:rPr>
      </w:pPr>
      <w:hyperlink w:anchor="_Toc44502187" w:history="1">
        <w:r w:rsidR="007604F1" w:rsidRPr="00C830F1">
          <w:rPr>
            <w:rStyle w:val="Hyperlink"/>
            <w:noProof/>
            <w:color w:val="auto"/>
          </w:rPr>
          <w:t>5.3.8.1</w:t>
        </w:r>
        <w:r w:rsidR="007604F1" w:rsidRPr="00C830F1">
          <w:rPr>
            <w:rStyle w:val="Hyperlink"/>
            <w:rFonts w:hint="eastAsia"/>
            <w:noProof/>
            <w:color w:val="auto"/>
          </w:rPr>
          <w:t xml:space="preserve"> </w:t>
        </w:r>
        <w:r w:rsidR="007604F1" w:rsidRPr="00C830F1">
          <w:rPr>
            <w:rStyle w:val="Hyperlink"/>
            <w:rFonts w:hint="eastAsia"/>
            <w:noProof/>
            <w:color w:val="auto"/>
          </w:rPr>
          <w:t>用户城市归属规则说明</w:t>
        </w:r>
        <w:r w:rsidR="007604F1" w:rsidRPr="00C830F1">
          <w:rPr>
            <w:rStyle w:val="Hyperlink"/>
            <w:rFonts w:ascii="Arial" w:hAnsi="Arial" w:cs="Arial"/>
            <w:noProof/>
            <w:color w:val="auto"/>
          </w:rPr>
          <w:t>/Description of User City Attribution Rules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_Toc44502187 \h </w:instrText>
        </w:r>
        <w:r w:rsidR="007604F1" w:rsidRPr="00C830F1">
          <w:rPr>
            <w:noProof/>
            <w:webHidden/>
          </w:rPr>
        </w:r>
        <w:r w:rsidR="007604F1" w:rsidRPr="00C830F1">
          <w:rPr>
            <w:noProof/>
            <w:webHidden/>
          </w:rPr>
          <w:fldChar w:fldCharType="separate"/>
        </w:r>
        <w:r w:rsidR="00983A5F" w:rsidRPr="00C830F1">
          <w:rPr>
            <w:noProof/>
            <w:webHidden/>
          </w:rPr>
          <w:t>48</w:t>
        </w:r>
        <w:r w:rsidR="007604F1" w:rsidRPr="00C830F1">
          <w:rPr>
            <w:noProof/>
            <w:webHidden/>
          </w:rPr>
          <w:fldChar w:fldCharType="end"/>
        </w:r>
      </w:hyperlink>
    </w:p>
    <w:p w14:paraId="15307E77" w14:textId="1FFE3B74" w:rsidR="007604F1" w:rsidRPr="00C830F1" w:rsidRDefault="007F4862">
      <w:pPr>
        <w:pStyle w:val="TOC3"/>
        <w:tabs>
          <w:tab w:val="right" w:leader="dot" w:pos="9742"/>
        </w:tabs>
        <w:rPr>
          <w:noProof/>
          <w:kern w:val="0"/>
          <w:sz w:val="22"/>
        </w:rPr>
      </w:pPr>
      <w:hyperlink w:anchor="_Toc44502188" w:history="1">
        <w:r w:rsidR="007604F1" w:rsidRPr="00C830F1">
          <w:rPr>
            <w:rStyle w:val="Hyperlink"/>
            <w:noProof/>
            <w:color w:val="auto"/>
          </w:rPr>
          <w:t>5.3.9</w:t>
        </w:r>
        <w:r w:rsidR="007604F1" w:rsidRPr="00C830F1">
          <w:rPr>
            <w:rStyle w:val="Hyperlink"/>
            <w:rFonts w:hint="eastAsia"/>
            <w:noProof/>
            <w:color w:val="auto"/>
          </w:rPr>
          <w:t xml:space="preserve"> </w:t>
        </w:r>
        <w:r w:rsidR="007604F1" w:rsidRPr="00C830F1">
          <w:rPr>
            <w:rStyle w:val="Hyperlink"/>
            <w:rFonts w:hint="eastAsia"/>
            <w:noProof/>
            <w:color w:val="auto"/>
          </w:rPr>
          <w:t>关闭驾驶行为分析</w:t>
        </w:r>
        <w:r w:rsidR="007604F1" w:rsidRPr="00C830F1">
          <w:rPr>
            <w:rStyle w:val="Hyperlink"/>
            <w:noProof/>
            <w:color w:val="auto"/>
          </w:rPr>
          <w:t>/ Analysis of Closing Driving Behavior</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_Toc44502188 \h </w:instrText>
        </w:r>
        <w:r w:rsidR="007604F1" w:rsidRPr="00C830F1">
          <w:rPr>
            <w:noProof/>
            <w:webHidden/>
          </w:rPr>
        </w:r>
        <w:r w:rsidR="007604F1" w:rsidRPr="00C830F1">
          <w:rPr>
            <w:noProof/>
            <w:webHidden/>
          </w:rPr>
          <w:fldChar w:fldCharType="separate"/>
        </w:r>
        <w:r w:rsidR="00983A5F" w:rsidRPr="00C830F1">
          <w:rPr>
            <w:noProof/>
            <w:webHidden/>
          </w:rPr>
          <w:t>48</w:t>
        </w:r>
        <w:r w:rsidR="007604F1" w:rsidRPr="00C830F1">
          <w:rPr>
            <w:noProof/>
            <w:webHidden/>
          </w:rPr>
          <w:fldChar w:fldCharType="end"/>
        </w:r>
      </w:hyperlink>
    </w:p>
    <w:p w14:paraId="007058E7" w14:textId="465D7964" w:rsidR="007604F1" w:rsidRPr="00C830F1" w:rsidRDefault="007F4862">
      <w:pPr>
        <w:pStyle w:val="TOC7"/>
        <w:tabs>
          <w:tab w:val="right" w:leader="dot" w:pos="9742"/>
        </w:tabs>
        <w:rPr>
          <w:noProof/>
          <w:kern w:val="0"/>
          <w:sz w:val="22"/>
        </w:rPr>
      </w:pPr>
      <w:hyperlink w:anchor="_Toc44502189" w:history="1">
        <w:r w:rsidR="007604F1" w:rsidRPr="00C830F1">
          <w:rPr>
            <w:rStyle w:val="Hyperlink"/>
            <w:noProof/>
            <w:color w:val="auto"/>
          </w:rPr>
          <w:t>5.3.9.1</w:t>
        </w:r>
        <w:r w:rsidR="007604F1" w:rsidRPr="00C830F1">
          <w:rPr>
            <w:rStyle w:val="Hyperlink"/>
            <w:rFonts w:hint="eastAsia"/>
            <w:noProof/>
            <w:color w:val="auto"/>
          </w:rPr>
          <w:t xml:space="preserve"> </w:t>
        </w:r>
        <w:r w:rsidR="007604F1" w:rsidRPr="00C830F1">
          <w:rPr>
            <w:rStyle w:val="Hyperlink"/>
            <w:rFonts w:hint="eastAsia"/>
            <w:noProof/>
            <w:color w:val="auto"/>
          </w:rPr>
          <w:t>关闭状态下数据处理</w:t>
        </w:r>
        <w:r w:rsidR="007604F1" w:rsidRPr="00C830F1">
          <w:rPr>
            <w:rStyle w:val="Hyperlink"/>
            <w:noProof/>
            <w:color w:val="auto"/>
          </w:rPr>
          <w:t>/ Data Processing in Closed State</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_Toc44502189 \h </w:instrText>
        </w:r>
        <w:r w:rsidR="007604F1" w:rsidRPr="00C830F1">
          <w:rPr>
            <w:noProof/>
            <w:webHidden/>
          </w:rPr>
        </w:r>
        <w:r w:rsidR="007604F1" w:rsidRPr="00C830F1">
          <w:rPr>
            <w:noProof/>
            <w:webHidden/>
          </w:rPr>
          <w:fldChar w:fldCharType="separate"/>
        </w:r>
        <w:r w:rsidR="00983A5F" w:rsidRPr="00C830F1">
          <w:rPr>
            <w:noProof/>
            <w:webHidden/>
          </w:rPr>
          <w:t>48</w:t>
        </w:r>
        <w:r w:rsidR="007604F1" w:rsidRPr="00C830F1">
          <w:rPr>
            <w:noProof/>
            <w:webHidden/>
          </w:rPr>
          <w:fldChar w:fldCharType="end"/>
        </w:r>
      </w:hyperlink>
    </w:p>
    <w:p w14:paraId="710F35D6" w14:textId="1F1FFD1F" w:rsidR="007604F1" w:rsidRPr="00C830F1" w:rsidRDefault="007F4862">
      <w:pPr>
        <w:pStyle w:val="TOC7"/>
        <w:tabs>
          <w:tab w:val="right" w:leader="dot" w:pos="9742"/>
        </w:tabs>
        <w:rPr>
          <w:noProof/>
          <w:kern w:val="0"/>
          <w:sz w:val="22"/>
        </w:rPr>
      </w:pPr>
      <w:hyperlink w:anchor="_Toc44502190" w:history="1">
        <w:r w:rsidR="007604F1" w:rsidRPr="00C830F1">
          <w:rPr>
            <w:rStyle w:val="Hyperlink"/>
            <w:noProof/>
            <w:color w:val="auto"/>
          </w:rPr>
          <w:t>5.3.9.2</w:t>
        </w:r>
        <w:r w:rsidR="007604F1" w:rsidRPr="00C830F1">
          <w:rPr>
            <w:rStyle w:val="Hyperlink"/>
            <w:rFonts w:hint="eastAsia"/>
            <w:noProof/>
            <w:color w:val="auto"/>
          </w:rPr>
          <w:t xml:space="preserve"> </w:t>
        </w:r>
        <w:r w:rsidR="007604F1" w:rsidRPr="00C830F1">
          <w:rPr>
            <w:rStyle w:val="Hyperlink"/>
            <w:rFonts w:hint="eastAsia"/>
            <w:noProof/>
            <w:color w:val="auto"/>
          </w:rPr>
          <w:t>功能关闭说明</w:t>
        </w:r>
        <w:r w:rsidR="007604F1" w:rsidRPr="00C830F1">
          <w:rPr>
            <w:rStyle w:val="Hyperlink"/>
            <w:rFonts w:ascii="Arial" w:hAnsi="Arial" w:cs="Arial"/>
            <w:noProof/>
            <w:color w:val="auto"/>
          </w:rPr>
          <w:t>/Description of Function Shutdown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_Toc44502190 \h </w:instrText>
        </w:r>
        <w:r w:rsidR="007604F1" w:rsidRPr="00C830F1">
          <w:rPr>
            <w:noProof/>
            <w:webHidden/>
          </w:rPr>
        </w:r>
        <w:r w:rsidR="007604F1" w:rsidRPr="00C830F1">
          <w:rPr>
            <w:noProof/>
            <w:webHidden/>
          </w:rPr>
          <w:fldChar w:fldCharType="separate"/>
        </w:r>
        <w:r w:rsidR="00983A5F" w:rsidRPr="00C830F1">
          <w:rPr>
            <w:noProof/>
            <w:webHidden/>
          </w:rPr>
          <w:t>49</w:t>
        </w:r>
        <w:r w:rsidR="007604F1" w:rsidRPr="00C830F1">
          <w:rPr>
            <w:noProof/>
            <w:webHidden/>
          </w:rPr>
          <w:fldChar w:fldCharType="end"/>
        </w:r>
      </w:hyperlink>
    </w:p>
    <w:p w14:paraId="6F913B1E" w14:textId="5866538D" w:rsidR="007604F1" w:rsidRPr="00C830F1" w:rsidRDefault="007F4862">
      <w:pPr>
        <w:pStyle w:val="TOC7"/>
        <w:tabs>
          <w:tab w:val="right" w:leader="dot" w:pos="9742"/>
        </w:tabs>
        <w:rPr>
          <w:noProof/>
          <w:kern w:val="0"/>
          <w:sz w:val="22"/>
        </w:rPr>
      </w:pPr>
      <w:hyperlink w:anchor="_Toc44502191" w:history="1">
        <w:r w:rsidR="007604F1" w:rsidRPr="00C830F1">
          <w:rPr>
            <w:rStyle w:val="Hyperlink"/>
            <w:noProof/>
            <w:color w:val="auto"/>
          </w:rPr>
          <w:t>5.3.9.3</w:t>
        </w:r>
        <w:r w:rsidR="007604F1" w:rsidRPr="00C830F1">
          <w:rPr>
            <w:rStyle w:val="Hyperlink"/>
            <w:rFonts w:hint="eastAsia"/>
            <w:noProof/>
            <w:color w:val="auto"/>
          </w:rPr>
          <w:t xml:space="preserve"> </w:t>
        </w:r>
        <w:r w:rsidR="007604F1" w:rsidRPr="00C830F1">
          <w:rPr>
            <w:rStyle w:val="Hyperlink"/>
            <w:rFonts w:hint="eastAsia"/>
            <w:noProof/>
            <w:color w:val="auto"/>
          </w:rPr>
          <w:t>功能开关状态同步</w:t>
        </w:r>
        <w:r w:rsidR="007604F1" w:rsidRPr="00C830F1">
          <w:rPr>
            <w:rStyle w:val="Hyperlink"/>
            <w:rFonts w:ascii="Arial" w:hAnsi="Arial" w:cs="Arial"/>
            <w:noProof/>
            <w:color w:val="auto"/>
          </w:rPr>
          <w:t>/Function On-off State Synchronization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_Toc44502191 \h </w:instrText>
        </w:r>
        <w:r w:rsidR="007604F1" w:rsidRPr="00C830F1">
          <w:rPr>
            <w:noProof/>
            <w:webHidden/>
          </w:rPr>
        </w:r>
        <w:r w:rsidR="007604F1" w:rsidRPr="00C830F1">
          <w:rPr>
            <w:noProof/>
            <w:webHidden/>
          </w:rPr>
          <w:fldChar w:fldCharType="separate"/>
        </w:r>
        <w:r w:rsidR="00983A5F" w:rsidRPr="00C830F1">
          <w:rPr>
            <w:noProof/>
            <w:webHidden/>
          </w:rPr>
          <w:t>49</w:t>
        </w:r>
        <w:r w:rsidR="007604F1" w:rsidRPr="00C830F1">
          <w:rPr>
            <w:noProof/>
            <w:webHidden/>
          </w:rPr>
          <w:fldChar w:fldCharType="end"/>
        </w:r>
      </w:hyperlink>
    </w:p>
    <w:p w14:paraId="3195D454" w14:textId="620E1412" w:rsidR="007604F1" w:rsidRPr="00C830F1" w:rsidRDefault="007F4862">
      <w:pPr>
        <w:pStyle w:val="TOC3"/>
        <w:tabs>
          <w:tab w:val="right" w:leader="dot" w:pos="9742"/>
        </w:tabs>
        <w:rPr>
          <w:noProof/>
          <w:kern w:val="0"/>
          <w:sz w:val="22"/>
        </w:rPr>
      </w:pPr>
      <w:hyperlink w:anchor="_Toc44502192" w:history="1">
        <w:r w:rsidR="007604F1" w:rsidRPr="00C830F1">
          <w:rPr>
            <w:rStyle w:val="Hyperlink"/>
            <w:noProof/>
            <w:color w:val="auto"/>
          </w:rPr>
          <w:t>5.3.10</w:t>
        </w:r>
        <w:r w:rsidR="007604F1" w:rsidRPr="00C830F1">
          <w:rPr>
            <w:rStyle w:val="Hyperlink"/>
            <w:rFonts w:hint="eastAsia"/>
            <w:noProof/>
            <w:color w:val="auto"/>
          </w:rPr>
          <w:t xml:space="preserve"> </w:t>
        </w:r>
        <w:r w:rsidR="007604F1" w:rsidRPr="00C830F1">
          <w:rPr>
            <w:rStyle w:val="Hyperlink"/>
            <w:rFonts w:hint="eastAsia"/>
            <w:noProof/>
            <w:color w:val="auto"/>
          </w:rPr>
          <w:t>关闭主动提示功能</w:t>
        </w:r>
        <w:r w:rsidR="007604F1" w:rsidRPr="00C830F1">
          <w:rPr>
            <w:rStyle w:val="Hyperlink"/>
            <w:noProof/>
            <w:color w:val="auto"/>
          </w:rPr>
          <w:t>/Turn Off the Active Prompt Function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_Toc44502192 \h </w:instrText>
        </w:r>
        <w:r w:rsidR="007604F1" w:rsidRPr="00C830F1">
          <w:rPr>
            <w:noProof/>
            <w:webHidden/>
          </w:rPr>
        </w:r>
        <w:r w:rsidR="007604F1" w:rsidRPr="00C830F1">
          <w:rPr>
            <w:noProof/>
            <w:webHidden/>
          </w:rPr>
          <w:fldChar w:fldCharType="separate"/>
        </w:r>
        <w:r w:rsidR="00983A5F" w:rsidRPr="00C830F1">
          <w:rPr>
            <w:noProof/>
            <w:webHidden/>
          </w:rPr>
          <w:t>50</w:t>
        </w:r>
        <w:r w:rsidR="007604F1" w:rsidRPr="00C830F1">
          <w:rPr>
            <w:noProof/>
            <w:webHidden/>
          </w:rPr>
          <w:fldChar w:fldCharType="end"/>
        </w:r>
      </w:hyperlink>
    </w:p>
    <w:p w14:paraId="5BFF59AE" w14:textId="0D2421DC" w:rsidR="007604F1" w:rsidRPr="00C830F1" w:rsidRDefault="007F4862">
      <w:pPr>
        <w:pStyle w:val="TOC7"/>
        <w:tabs>
          <w:tab w:val="right" w:leader="dot" w:pos="9742"/>
        </w:tabs>
        <w:rPr>
          <w:noProof/>
          <w:kern w:val="0"/>
          <w:sz w:val="22"/>
        </w:rPr>
      </w:pPr>
      <w:hyperlink w:anchor="_Toc44502193" w:history="1">
        <w:r w:rsidR="007604F1" w:rsidRPr="00C830F1">
          <w:rPr>
            <w:rStyle w:val="Hyperlink"/>
            <w:rFonts w:ascii="Arial" w:hAnsi="Arial" w:cs="Arial"/>
            <w:noProof/>
            <w:color w:val="auto"/>
          </w:rPr>
          <w:t>5.3.10.1</w:t>
        </w:r>
        <w:r w:rsidR="007604F1" w:rsidRPr="00C830F1">
          <w:rPr>
            <w:rStyle w:val="Hyperlink"/>
            <w:rFonts w:hint="eastAsia"/>
            <w:noProof/>
            <w:color w:val="auto"/>
          </w:rPr>
          <w:t xml:space="preserve"> </w:t>
        </w:r>
        <w:r w:rsidR="007604F1" w:rsidRPr="00C830F1">
          <w:rPr>
            <w:rStyle w:val="Hyperlink"/>
            <w:rFonts w:hint="eastAsia"/>
            <w:noProof/>
            <w:color w:val="auto"/>
          </w:rPr>
          <w:t>主动提示功能关闭说明</w:t>
        </w:r>
        <w:r w:rsidR="007604F1" w:rsidRPr="00C830F1">
          <w:rPr>
            <w:rStyle w:val="Hyperlink"/>
            <w:noProof/>
            <w:color w:val="auto"/>
          </w:rPr>
          <w:t>/</w:t>
        </w:r>
        <w:r w:rsidR="007604F1" w:rsidRPr="00C830F1">
          <w:rPr>
            <w:rStyle w:val="Hyperlink"/>
            <w:rFonts w:ascii="Arial" w:hAnsi="Arial" w:cs="Arial"/>
            <w:noProof/>
            <w:color w:val="auto"/>
          </w:rPr>
          <w:t>Active Prompt Function Shutdown Description</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_Toc44502193 \h </w:instrText>
        </w:r>
        <w:r w:rsidR="007604F1" w:rsidRPr="00C830F1">
          <w:rPr>
            <w:noProof/>
            <w:webHidden/>
          </w:rPr>
        </w:r>
        <w:r w:rsidR="007604F1" w:rsidRPr="00C830F1">
          <w:rPr>
            <w:noProof/>
            <w:webHidden/>
          </w:rPr>
          <w:fldChar w:fldCharType="separate"/>
        </w:r>
        <w:r w:rsidR="00983A5F" w:rsidRPr="00C830F1">
          <w:rPr>
            <w:noProof/>
            <w:webHidden/>
          </w:rPr>
          <w:t>51</w:t>
        </w:r>
        <w:r w:rsidR="007604F1" w:rsidRPr="00C830F1">
          <w:rPr>
            <w:noProof/>
            <w:webHidden/>
          </w:rPr>
          <w:fldChar w:fldCharType="end"/>
        </w:r>
      </w:hyperlink>
    </w:p>
    <w:p w14:paraId="6E2046C5" w14:textId="618203B0" w:rsidR="007604F1" w:rsidRPr="00C830F1" w:rsidRDefault="007F4862">
      <w:pPr>
        <w:pStyle w:val="TOC3"/>
        <w:tabs>
          <w:tab w:val="right" w:leader="dot" w:pos="9742"/>
        </w:tabs>
        <w:rPr>
          <w:noProof/>
          <w:kern w:val="0"/>
          <w:sz w:val="22"/>
        </w:rPr>
      </w:pPr>
      <w:hyperlink w:anchor="_Toc44502194" w:history="1">
        <w:r w:rsidR="007604F1" w:rsidRPr="00C830F1">
          <w:rPr>
            <w:rStyle w:val="Hyperlink"/>
            <w:noProof/>
            <w:color w:val="auto"/>
          </w:rPr>
          <w:t>5.3.11</w:t>
        </w:r>
        <w:r w:rsidR="007604F1" w:rsidRPr="00C830F1">
          <w:rPr>
            <w:rStyle w:val="Hyperlink"/>
            <w:rFonts w:hint="eastAsia"/>
            <w:noProof/>
            <w:color w:val="auto"/>
          </w:rPr>
          <w:t xml:space="preserve"> </w:t>
        </w:r>
        <w:r w:rsidR="007604F1" w:rsidRPr="00C830F1">
          <w:rPr>
            <w:rStyle w:val="Hyperlink"/>
            <w:rFonts w:hint="eastAsia"/>
            <w:noProof/>
            <w:color w:val="auto"/>
          </w:rPr>
          <w:t>驾驶攻略</w:t>
        </w:r>
        <w:r w:rsidR="007604F1" w:rsidRPr="00C830F1">
          <w:rPr>
            <w:rStyle w:val="Hyperlink"/>
            <w:noProof/>
            <w:color w:val="auto"/>
          </w:rPr>
          <w:t>/ Driving Strategy</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_Toc44502194 \h </w:instrText>
        </w:r>
        <w:r w:rsidR="007604F1" w:rsidRPr="00C830F1">
          <w:rPr>
            <w:noProof/>
            <w:webHidden/>
          </w:rPr>
        </w:r>
        <w:r w:rsidR="007604F1" w:rsidRPr="00C830F1">
          <w:rPr>
            <w:noProof/>
            <w:webHidden/>
          </w:rPr>
          <w:fldChar w:fldCharType="separate"/>
        </w:r>
        <w:r w:rsidR="00983A5F" w:rsidRPr="00C830F1">
          <w:rPr>
            <w:noProof/>
            <w:webHidden/>
          </w:rPr>
          <w:t>51</w:t>
        </w:r>
        <w:r w:rsidR="007604F1" w:rsidRPr="00C830F1">
          <w:rPr>
            <w:noProof/>
            <w:webHidden/>
          </w:rPr>
          <w:fldChar w:fldCharType="end"/>
        </w:r>
      </w:hyperlink>
    </w:p>
    <w:p w14:paraId="6747D63F" w14:textId="145C6642" w:rsidR="007604F1" w:rsidRPr="00C830F1" w:rsidRDefault="007F4862">
      <w:pPr>
        <w:pStyle w:val="TOC3"/>
        <w:tabs>
          <w:tab w:val="right" w:leader="dot" w:pos="9742"/>
        </w:tabs>
        <w:rPr>
          <w:noProof/>
          <w:kern w:val="0"/>
          <w:sz w:val="22"/>
        </w:rPr>
      </w:pPr>
      <w:hyperlink w:anchor="_Toc44502195" w:history="1">
        <w:r w:rsidR="007604F1" w:rsidRPr="00C830F1">
          <w:rPr>
            <w:rStyle w:val="Hyperlink"/>
            <w:noProof/>
            <w:color w:val="auto"/>
          </w:rPr>
          <w:t>5.3.12</w:t>
        </w:r>
        <w:r w:rsidR="007604F1" w:rsidRPr="00C830F1">
          <w:rPr>
            <w:rStyle w:val="Hyperlink"/>
            <w:rFonts w:hint="eastAsia"/>
            <w:noProof/>
            <w:color w:val="auto"/>
          </w:rPr>
          <w:t xml:space="preserve"> </w:t>
        </w:r>
        <w:r w:rsidR="007604F1" w:rsidRPr="00C830F1">
          <w:rPr>
            <w:rStyle w:val="Hyperlink"/>
            <w:rFonts w:hint="eastAsia"/>
            <w:noProof/>
            <w:color w:val="auto"/>
          </w:rPr>
          <w:t>服务条款（用户协议）</w:t>
        </w:r>
        <w:r w:rsidR="007604F1" w:rsidRPr="00C830F1">
          <w:rPr>
            <w:rStyle w:val="Hyperlink"/>
            <w:noProof/>
            <w:color w:val="auto"/>
          </w:rPr>
          <w:t>/ Terms of Service (User Agreement)</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_Toc44502195 \h </w:instrText>
        </w:r>
        <w:r w:rsidR="007604F1" w:rsidRPr="00C830F1">
          <w:rPr>
            <w:noProof/>
            <w:webHidden/>
          </w:rPr>
        </w:r>
        <w:r w:rsidR="007604F1" w:rsidRPr="00C830F1">
          <w:rPr>
            <w:noProof/>
            <w:webHidden/>
          </w:rPr>
          <w:fldChar w:fldCharType="separate"/>
        </w:r>
        <w:r w:rsidR="00983A5F" w:rsidRPr="00C830F1">
          <w:rPr>
            <w:noProof/>
            <w:webHidden/>
          </w:rPr>
          <w:t>51</w:t>
        </w:r>
        <w:r w:rsidR="007604F1" w:rsidRPr="00C830F1">
          <w:rPr>
            <w:noProof/>
            <w:webHidden/>
          </w:rPr>
          <w:fldChar w:fldCharType="end"/>
        </w:r>
      </w:hyperlink>
    </w:p>
    <w:p w14:paraId="49F31144" w14:textId="1E0C7CFC" w:rsidR="007604F1" w:rsidRPr="00C830F1" w:rsidRDefault="007F4862">
      <w:pPr>
        <w:pStyle w:val="TOC7"/>
        <w:tabs>
          <w:tab w:val="right" w:leader="dot" w:pos="9742"/>
        </w:tabs>
        <w:rPr>
          <w:noProof/>
          <w:kern w:val="0"/>
          <w:sz w:val="22"/>
        </w:rPr>
      </w:pPr>
      <w:hyperlink w:anchor="_Toc44502196" w:history="1">
        <w:r w:rsidR="007604F1" w:rsidRPr="00C830F1">
          <w:rPr>
            <w:rStyle w:val="Hyperlink"/>
            <w:noProof/>
            <w:color w:val="auto"/>
          </w:rPr>
          <w:t>5.3.12.1</w:t>
        </w:r>
        <w:r w:rsidR="007604F1" w:rsidRPr="00C830F1">
          <w:rPr>
            <w:rStyle w:val="Hyperlink"/>
            <w:rFonts w:hint="eastAsia"/>
            <w:noProof/>
            <w:color w:val="auto"/>
          </w:rPr>
          <w:t xml:space="preserve"> </w:t>
        </w:r>
        <w:r w:rsidR="007604F1" w:rsidRPr="00C830F1">
          <w:rPr>
            <w:rStyle w:val="Hyperlink"/>
            <w:rFonts w:hint="eastAsia"/>
            <w:noProof/>
            <w:color w:val="auto"/>
          </w:rPr>
          <w:t>服务条款内容</w:t>
        </w:r>
        <w:r w:rsidR="007604F1" w:rsidRPr="00C830F1">
          <w:rPr>
            <w:rStyle w:val="Hyperlink"/>
            <w:noProof/>
            <w:color w:val="auto"/>
          </w:rPr>
          <w:t xml:space="preserve">/ </w:t>
        </w:r>
        <w:r w:rsidR="007604F1" w:rsidRPr="00C830F1">
          <w:rPr>
            <w:rStyle w:val="Hyperlink"/>
            <w:rFonts w:ascii="Arial" w:hAnsi="Arial" w:cs="Arial"/>
            <w:noProof/>
            <w:color w:val="auto"/>
          </w:rPr>
          <w:t>Terms of Service [TBD]</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_Toc44502196 \h </w:instrText>
        </w:r>
        <w:r w:rsidR="007604F1" w:rsidRPr="00C830F1">
          <w:rPr>
            <w:noProof/>
            <w:webHidden/>
          </w:rPr>
        </w:r>
        <w:r w:rsidR="007604F1" w:rsidRPr="00C830F1">
          <w:rPr>
            <w:noProof/>
            <w:webHidden/>
          </w:rPr>
          <w:fldChar w:fldCharType="separate"/>
        </w:r>
        <w:r w:rsidR="00983A5F" w:rsidRPr="00C830F1">
          <w:rPr>
            <w:noProof/>
            <w:webHidden/>
          </w:rPr>
          <w:t>52</w:t>
        </w:r>
        <w:r w:rsidR="007604F1" w:rsidRPr="00C830F1">
          <w:rPr>
            <w:noProof/>
            <w:webHidden/>
          </w:rPr>
          <w:fldChar w:fldCharType="end"/>
        </w:r>
      </w:hyperlink>
    </w:p>
    <w:p w14:paraId="0CEA4A81" w14:textId="4CD69551" w:rsidR="007604F1" w:rsidRPr="00C830F1" w:rsidRDefault="007F4862">
      <w:pPr>
        <w:pStyle w:val="TOC1"/>
        <w:tabs>
          <w:tab w:val="right" w:leader="dot" w:pos="9742"/>
        </w:tabs>
        <w:rPr>
          <w:noProof/>
          <w:kern w:val="0"/>
          <w:sz w:val="22"/>
        </w:rPr>
      </w:pPr>
      <w:hyperlink w:anchor="_Toc44502197" w:history="1">
        <w:r w:rsidR="007604F1" w:rsidRPr="00C830F1">
          <w:rPr>
            <w:rStyle w:val="Hyperlink"/>
            <w:rFonts w:ascii="Arial" w:hAnsi="Arial" w:cs="Arial"/>
            <w:noProof/>
            <w:color w:val="auto"/>
          </w:rPr>
          <w:t>6</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软件更新要求</w:t>
        </w:r>
        <w:r w:rsidR="007604F1" w:rsidRPr="00C830F1">
          <w:rPr>
            <w:rStyle w:val="Hyperlink"/>
            <w:rFonts w:ascii="Arial" w:hAnsi="Arial" w:cs="Arial"/>
            <w:noProof/>
            <w:color w:val="auto"/>
          </w:rPr>
          <w:t>/Software Update Requirements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_Toc44502197 \h </w:instrText>
        </w:r>
        <w:r w:rsidR="007604F1" w:rsidRPr="00C830F1">
          <w:rPr>
            <w:noProof/>
            <w:webHidden/>
          </w:rPr>
        </w:r>
        <w:r w:rsidR="007604F1" w:rsidRPr="00C830F1">
          <w:rPr>
            <w:noProof/>
            <w:webHidden/>
          </w:rPr>
          <w:fldChar w:fldCharType="separate"/>
        </w:r>
        <w:r w:rsidR="00983A5F" w:rsidRPr="00C830F1">
          <w:rPr>
            <w:noProof/>
            <w:webHidden/>
          </w:rPr>
          <w:t>52</w:t>
        </w:r>
        <w:r w:rsidR="007604F1" w:rsidRPr="00C830F1">
          <w:rPr>
            <w:noProof/>
            <w:webHidden/>
          </w:rPr>
          <w:fldChar w:fldCharType="end"/>
        </w:r>
      </w:hyperlink>
    </w:p>
    <w:p w14:paraId="1338E074" w14:textId="1645D095" w:rsidR="007604F1" w:rsidRPr="00C830F1" w:rsidRDefault="007F4862">
      <w:pPr>
        <w:pStyle w:val="TOC1"/>
        <w:tabs>
          <w:tab w:val="right" w:leader="dot" w:pos="9742"/>
        </w:tabs>
        <w:rPr>
          <w:noProof/>
          <w:kern w:val="0"/>
          <w:sz w:val="22"/>
        </w:rPr>
      </w:pPr>
      <w:hyperlink w:anchor="_Toc44502198" w:history="1">
        <w:r w:rsidR="007604F1" w:rsidRPr="00C830F1">
          <w:rPr>
            <w:rStyle w:val="Hyperlink"/>
            <w:rFonts w:ascii="Arial" w:hAnsi="Arial" w:cs="Arial"/>
            <w:noProof/>
            <w:color w:val="auto"/>
          </w:rPr>
          <w:t>7</w:t>
        </w:r>
        <w:r w:rsidR="007604F1" w:rsidRPr="00C830F1">
          <w:rPr>
            <w:rStyle w:val="Hyperlink"/>
            <w:rFonts w:ascii="Arial" w:hAnsi="Arial" w:cs="Arial" w:hint="eastAsia"/>
            <w:noProof/>
            <w:color w:val="auto"/>
          </w:rPr>
          <w:t xml:space="preserve"> </w:t>
        </w:r>
        <w:r w:rsidR="007604F1" w:rsidRPr="00C830F1">
          <w:rPr>
            <w:rStyle w:val="Hyperlink"/>
            <w:rFonts w:ascii="Arial" w:hAnsi="Arial" w:cs="Arial" w:hint="eastAsia"/>
            <w:noProof/>
            <w:color w:val="auto"/>
          </w:rPr>
          <w:t>性能要求</w:t>
        </w:r>
        <w:r w:rsidR="007604F1" w:rsidRPr="00C830F1">
          <w:rPr>
            <w:rStyle w:val="Hyperlink"/>
            <w:rFonts w:ascii="Arial" w:hAnsi="Arial" w:cs="Arial"/>
            <w:noProof/>
            <w:color w:val="auto"/>
          </w:rPr>
          <w:t>/Performance Requirements</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_Toc44502198 \h </w:instrText>
        </w:r>
        <w:r w:rsidR="007604F1" w:rsidRPr="00C830F1">
          <w:rPr>
            <w:noProof/>
            <w:webHidden/>
          </w:rPr>
        </w:r>
        <w:r w:rsidR="007604F1" w:rsidRPr="00C830F1">
          <w:rPr>
            <w:noProof/>
            <w:webHidden/>
          </w:rPr>
          <w:fldChar w:fldCharType="separate"/>
        </w:r>
        <w:r w:rsidR="00983A5F" w:rsidRPr="00C830F1">
          <w:rPr>
            <w:noProof/>
            <w:webHidden/>
          </w:rPr>
          <w:t>52</w:t>
        </w:r>
        <w:r w:rsidR="007604F1" w:rsidRPr="00C830F1">
          <w:rPr>
            <w:noProof/>
            <w:webHidden/>
          </w:rPr>
          <w:fldChar w:fldCharType="end"/>
        </w:r>
      </w:hyperlink>
    </w:p>
    <w:p w14:paraId="08076E5A" w14:textId="628F983C" w:rsidR="007604F1" w:rsidRPr="00C830F1" w:rsidRDefault="007F4862">
      <w:pPr>
        <w:pStyle w:val="TOC1"/>
        <w:tabs>
          <w:tab w:val="right" w:leader="dot" w:pos="9742"/>
        </w:tabs>
        <w:rPr>
          <w:noProof/>
          <w:kern w:val="0"/>
          <w:sz w:val="22"/>
        </w:rPr>
      </w:pPr>
      <w:hyperlink w:anchor="_Toc44502199" w:history="1">
        <w:r w:rsidR="007604F1" w:rsidRPr="00C830F1">
          <w:rPr>
            <w:rStyle w:val="Hyperlink"/>
            <w:noProof/>
            <w:color w:val="auto"/>
          </w:rPr>
          <w:t>8</w:t>
        </w:r>
        <w:r w:rsidR="007604F1" w:rsidRPr="00C830F1">
          <w:rPr>
            <w:rStyle w:val="Hyperlink"/>
            <w:rFonts w:hint="eastAsia"/>
            <w:noProof/>
            <w:color w:val="auto"/>
          </w:rPr>
          <w:t xml:space="preserve"> </w:t>
        </w:r>
        <w:r w:rsidR="007604F1" w:rsidRPr="00C830F1">
          <w:rPr>
            <w:rStyle w:val="Hyperlink"/>
            <w:rFonts w:hint="eastAsia"/>
            <w:noProof/>
            <w:color w:val="auto"/>
          </w:rPr>
          <w:t>异常处理</w:t>
        </w:r>
        <w:r w:rsidR="007604F1" w:rsidRPr="00C830F1">
          <w:rPr>
            <w:rStyle w:val="Hyperlink"/>
            <w:noProof/>
            <w:color w:val="auto"/>
          </w:rPr>
          <w:t>/Exception Handling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_Toc44502199 \h </w:instrText>
        </w:r>
        <w:r w:rsidR="007604F1" w:rsidRPr="00C830F1">
          <w:rPr>
            <w:noProof/>
            <w:webHidden/>
          </w:rPr>
        </w:r>
        <w:r w:rsidR="007604F1" w:rsidRPr="00C830F1">
          <w:rPr>
            <w:noProof/>
            <w:webHidden/>
          </w:rPr>
          <w:fldChar w:fldCharType="separate"/>
        </w:r>
        <w:r w:rsidR="00983A5F" w:rsidRPr="00C830F1">
          <w:rPr>
            <w:noProof/>
            <w:webHidden/>
          </w:rPr>
          <w:t>52</w:t>
        </w:r>
        <w:r w:rsidR="007604F1" w:rsidRPr="00C830F1">
          <w:rPr>
            <w:noProof/>
            <w:webHidden/>
          </w:rPr>
          <w:fldChar w:fldCharType="end"/>
        </w:r>
      </w:hyperlink>
    </w:p>
    <w:p w14:paraId="20212C9E" w14:textId="023900BF" w:rsidR="007604F1" w:rsidRPr="00C830F1" w:rsidRDefault="007F4862">
      <w:pPr>
        <w:pStyle w:val="TOC1"/>
        <w:tabs>
          <w:tab w:val="right" w:leader="dot" w:pos="9742"/>
        </w:tabs>
        <w:rPr>
          <w:noProof/>
          <w:kern w:val="0"/>
          <w:sz w:val="22"/>
        </w:rPr>
      </w:pPr>
      <w:hyperlink w:anchor="_Toc44502200" w:history="1">
        <w:r w:rsidR="007604F1" w:rsidRPr="00C830F1">
          <w:rPr>
            <w:rStyle w:val="Hyperlink"/>
            <w:rFonts w:ascii="Arial" w:hAnsi="Arial" w:cs="Arial"/>
            <w:b/>
            <w:noProof/>
            <w:color w:val="auto"/>
          </w:rPr>
          <w:t>Revision Log</w:t>
        </w:r>
        <w:r w:rsidR="007604F1" w:rsidRPr="00C830F1">
          <w:rPr>
            <w:noProof/>
            <w:webHidden/>
          </w:rPr>
          <w:tab/>
        </w:r>
        <w:r w:rsidR="007604F1" w:rsidRPr="00C830F1">
          <w:rPr>
            <w:noProof/>
            <w:webHidden/>
          </w:rPr>
          <w:fldChar w:fldCharType="begin"/>
        </w:r>
        <w:r w:rsidR="007604F1" w:rsidRPr="00C830F1">
          <w:rPr>
            <w:noProof/>
            <w:webHidden/>
          </w:rPr>
          <w:instrText xml:space="preserve"> PAGEREF _Toc44502200 \h </w:instrText>
        </w:r>
        <w:r w:rsidR="007604F1" w:rsidRPr="00C830F1">
          <w:rPr>
            <w:noProof/>
            <w:webHidden/>
          </w:rPr>
        </w:r>
        <w:r w:rsidR="007604F1" w:rsidRPr="00C830F1">
          <w:rPr>
            <w:noProof/>
            <w:webHidden/>
          </w:rPr>
          <w:fldChar w:fldCharType="separate"/>
        </w:r>
        <w:r w:rsidR="00983A5F" w:rsidRPr="00C830F1">
          <w:rPr>
            <w:noProof/>
            <w:webHidden/>
          </w:rPr>
          <w:t>55</w:t>
        </w:r>
        <w:r w:rsidR="007604F1" w:rsidRPr="00C830F1">
          <w:rPr>
            <w:noProof/>
            <w:webHidden/>
          </w:rPr>
          <w:fldChar w:fldCharType="end"/>
        </w:r>
      </w:hyperlink>
    </w:p>
    <w:p w14:paraId="6EBA1A03" w14:textId="2F7B428E" w:rsidR="00AE32F4" w:rsidRPr="00C830F1" w:rsidRDefault="00A572E9">
      <w:pPr>
        <w:rPr>
          <w:rFonts w:ascii="Arial" w:hAnsi="Arial" w:cs="Arial"/>
        </w:rPr>
      </w:pPr>
      <w:r w:rsidRPr="00C830F1">
        <w:rPr>
          <w:rFonts w:ascii="Arial" w:hAnsi="Arial" w:cs="Arial"/>
        </w:rPr>
        <w:fldChar w:fldCharType="end"/>
      </w:r>
    </w:p>
    <w:p w14:paraId="7484D0E9" w14:textId="77777777" w:rsidR="00AE32F4" w:rsidRPr="00C830F1" w:rsidRDefault="00A572E9">
      <w:pPr>
        <w:rPr>
          <w:rFonts w:ascii="Arial" w:hAnsi="Arial" w:cs="Arial"/>
        </w:rPr>
      </w:pPr>
      <w:r w:rsidRPr="00C830F1">
        <w:rPr>
          <w:rFonts w:ascii="Arial" w:hAnsi="Arial" w:cs="Arial"/>
        </w:rPr>
        <w:br w:type="page"/>
      </w:r>
    </w:p>
    <w:p w14:paraId="264F632C" w14:textId="77777777" w:rsidR="00AE32F4" w:rsidRPr="00C830F1" w:rsidRDefault="00A572E9">
      <w:pPr>
        <w:pStyle w:val="Heading1"/>
        <w:rPr>
          <w:rFonts w:ascii="Arial" w:hAnsi="Arial" w:cs="Arial"/>
        </w:rPr>
      </w:pPr>
      <w:bookmarkStart w:id="0" w:name="_Toc347762145"/>
      <w:bookmarkStart w:id="1" w:name="_Toc467238257"/>
      <w:bookmarkStart w:id="2" w:name="_Toc44502122"/>
      <w:r w:rsidRPr="00C830F1">
        <w:rPr>
          <w:rFonts w:ascii="Arial" w:hAnsi="Arial" w:cs="Arial"/>
        </w:rPr>
        <w:lastRenderedPageBreak/>
        <w:t>概要</w:t>
      </w:r>
      <w:r w:rsidRPr="00C830F1">
        <w:rPr>
          <w:rFonts w:ascii="Arial" w:hAnsi="Arial" w:cs="Arial" w:hint="eastAsia"/>
        </w:rPr>
        <w:t>/</w:t>
      </w:r>
      <w:r w:rsidRPr="00C830F1">
        <w:rPr>
          <w:rFonts w:ascii="Arial" w:hAnsi="Arial" w:cs="Arial"/>
        </w:rPr>
        <w:t>Overview</w:t>
      </w:r>
      <w:bookmarkEnd w:id="0"/>
      <w:bookmarkEnd w:id="1"/>
      <w:bookmarkEnd w:id="2"/>
    </w:p>
    <w:p w14:paraId="17EAD7C5" w14:textId="77777777" w:rsidR="005F71C9" w:rsidRPr="00C830F1" w:rsidRDefault="00A572E9">
      <w:pPr>
        <w:pStyle w:val="a0"/>
        <w:spacing w:after="156"/>
        <w:ind w:firstLine="480"/>
        <w:rPr>
          <w:rFonts w:ascii="Arial" w:hAnsi="Arial" w:cs="Arial"/>
          <w:sz w:val="20"/>
        </w:rPr>
      </w:pPr>
      <w:r w:rsidRPr="00C830F1">
        <w:rPr>
          <w:rFonts w:ascii="Arial" w:hAnsi="Arial" w:cs="Arial"/>
          <w:sz w:val="20"/>
        </w:rPr>
        <w:t>驾驶行为分析（</w:t>
      </w:r>
      <w:r w:rsidRPr="00C830F1">
        <w:rPr>
          <w:rFonts w:ascii="Arial" w:hAnsi="Arial" w:cs="Arial"/>
          <w:sz w:val="20"/>
        </w:rPr>
        <w:t>Driving Behavior Analysis</w:t>
      </w:r>
      <w:r w:rsidRPr="00C830F1">
        <w:rPr>
          <w:rFonts w:ascii="Arial" w:hAnsi="Arial" w:cs="Arial"/>
          <w:sz w:val="20"/>
        </w:rPr>
        <w:t>），以下简称为</w:t>
      </w:r>
      <w:r w:rsidRPr="00C830F1">
        <w:rPr>
          <w:rFonts w:ascii="Arial" w:hAnsi="Arial" w:cs="Arial"/>
          <w:sz w:val="20"/>
        </w:rPr>
        <w:t>DBA</w:t>
      </w:r>
      <w:r w:rsidRPr="00C830F1">
        <w:rPr>
          <w:rFonts w:ascii="Arial" w:hAnsi="Arial" w:cs="Arial"/>
          <w:sz w:val="20"/>
        </w:rPr>
        <w:t>，是基于虚拟座舱系统（以下简称</w:t>
      </w:r>
      <w:r w:rsidRPr="00C830F1">
        <w:rPr>
          <w:rFonts w:ascii="Arial" w:hAnsi="Arial" w:cs="Arial"/>
          <w:sz w:val="20"/>
        </w:rPr>
        <w:t>“VCS”</w:t>
      </w:r>
      <w:r w:rsidRPr="00C830F1">
        <w:rPr>
          <w:rFonts w:ascii="Arial" w:hAnsi="Arial" w:cs="Arial"/>
          <w:sz w:val="20"/>
        </w:rPr>
        <w:t>）中驾驶行为分析的软件算法，根据车载硬件或车载信息娱乐系统中的其他模块提供的源信息，加以计算和分析，得出相应的结果，必要时结合后台能力进行数据交互，并通过中控屏幕反馈给用户的一套功能。</w:t>
      </w:r>
    </w:p>
    <w:p w14:paraId="4E9C5172" w14:textId="7372D88F" w:rsidR="00AE32F4" w:rsidRPr="00C830F1" w:rsidRDefault="00A572E9">
      <w:pPr>
        <w:pStyle w:val="a0"/>
        <w:spacing w:after="156"/>
        <w:ind w:firstLine="480"/>
        <w:rPr>
          <w:rFonts w:ascii="Arial" w:hAnsi="Arial" w:cs="Arial"/>
          <w:sz w:val="20"/>
        </w:rPr>
      </w:pPr>
      <w:proofErr w:type="gramStart"/>
      <w:r w:rsidRPr="00C830F1">
        <w:rPr>
          <w:rFonts w:ascii="Arial" w:hAnsi="Arial" w:cs="Arial"/>
          <w:sz w:val="20"/>
        </w:rPr>
        <w:t xml:space="preserve">Driving Behavior Analysis (hereinafter referred to as DBA) is a </w:t>
      </w:r>
      <w:r w:rsidRPr="00C830F1">
        <w:rPr>
          <w:rFonts w:ascii="Arial" w:hAnsi="Arial" w:cs="Arial" w:hint="eastAsia"/>
          <w:sz w:val="20"/>
        </w:rPr>
        <w:t xml:space="preserve">set of functions, which use the </w:t>
      </w:r>
      <w:r w:rsidRPr="00C830F1">
        <w:rPr>
          <w:rFonts w:ascii="Arial" w:hAnsi="Arial" w:cs="Arial"/>
          <w:sz w:val="20"/>
        </w:rPr>
        <w:t xml:space="preserve">software algorithm </w:t>
      </w:r>
      <w:r w:rsidRPr="00C830F1">
        <w:rPr>
          <w:rFonts w:ascii="Arial" w:hAnsi="Arial" w:cs="Arial" w:hint="eastAsia"/>
          <w:sz w:val="20"/>
        </w:rPr>
        <w:t>of</w:t>
      </w:r>
      <w:r w:rsidRPr="00C830F1">
        <w:rPr>
          <w:rFonts w:ascii="Arial" w:hAnsi="Arial" w:cs="Arial"/>
          <w:sz w:val="20"/>
        </w:rPr>
        <w:t xml:space="preserve"> driving behavior analysis in </w:t>
      </w:r>
      <w:r w:rsidRPr="00C830F1">
        <w:rPr>
          <w:rFonts w:ascii="Arial" w:hAnsi="Arial" w:cs="Arial" w:hint="eastAsia"/>
          <w:sz w:val="20"/>
        </w:rPr>
        <w:t xml:space="preserve">the </w:t>
      </w:r>
      <w:r w:rsidR="008E0A23" w:rsidRPr="00C830F1">
        <w:rPr>
          <w:rFonts w:ascii="Arial" w:hAnsi="Arial" w:cs="Arial"/>
          <w:sz w:val="20"/>
        </w:rPr>
        <w:t xml:space="preserve">Virtual Cockpit System </w:t>
      </w:r>
      <w:r w:rsidRPr="00C830F1">
        <w:rPr>
          <w:rFonts w:ascii="Arial" w:hAnsi="Arial" w:cs="Arial"/>
          <w:sz w:val="20"/>
        </w:rPr>
        <w:t>(hereinafter referred to as VCS)</w:t>
      </w:r>
      <w:r w:rsidRPr="00C830F1">
        <w:rPr>
          <w:rFonts w:ascii="Arial" w:hAnsi="Arial" w:cs="Arial" w:hint="eastAsia"/>
          <w:sz w:val="20"/>
        </w:rPr>
        <w:t xml:space="preserve"> to obtain corresponding results through calculation and analysis of </w:t>
      </w:r>
      <w:r w:rsidRPr="00C830F1">
        <w:rPr>
          <w:rFonts w:ascii="Arial" w:hAnsi="Arial" w:cs="Arial"/>
          <w:sz w:val="20"/>
        </w:rPr>
        <w:t>the source information provided by on-board hardware or other modules in the On-board Infotainment System</w:t>
      </w:r>
      <w:r w:rsidRPr="00C830F1">
        <w:rPr>
          <w:rFonts w:ascii="Arial" w:hAnsi="Arial" w:cs="Arial" w:hint="eastAsia"/>
          <w:sz w:val="20"/>
        </w:rPr>
        <w:t xml:space="preserve">, </w:t>
      </w:r>
      <w:r w:rsidRPr="00C830F1">
        <w:rPr>
          <w:rFonts w:ascii="Arial" w:hAnsi="Arial" w:cs="Arial"/>
          <w:sz w:val="20"/>
        </w:rPr>
        <w:t xml:space="preserve">carry out data interaction in combination with background capabilities </w:t>
      </w:r>
      <w:r w:rsidRPr="00C830F1">
        <w:rPr>
          <w:rFonts w:ascii="Arial" w:hAnsi="Arial" w:cs="Arial" w:hint="eastAsia"/>
          <w:sz w:val="20"/>
        </w:rPr>
        <w:t xml:space="preserve">when necessary, </w:t>
      </w:r>
      <w:r w:rsidRPr="00C830F1">
        <w:rPr>
          <w:rFonts w:ascii="Arial" w:hAnsi="Arial" w:cs="Arial"/>
          <w:sz w:val="20"/>
        </w:rPr>
        <w:t xml:space="preserve">and </w:t>
      </w:r>
      <w:r w:rsidRPr="00C830F1">
        <w:rPr>
          <w:rFonts w:ascii="Arial" w:hAnsi="Arial" w:cs="Arial" w:hint="eastAsia"/>
          <w:sz w:val="20"/>
        </w:rPr>
        <w:t xml:space="preserve">provide </w:t>
      </w:r>
      <w:r w:rsidRPr="00C830F1">
        <w:rPr>
          <w:rFonts w:ascii="Arial" w:hAnsi="Arial" w:cs="Arial"/>
          <w:sz w:val="20"/>
        </w:rPr>
        <w:t>feedback to users via the central control screen.</w:t>
      </w:r>
      <w:proofErr w:type="gramEnd"/>
    </w:p>
    <w:p w14:paraId="5DED60AC" w14:textId="77777777" w:rsidR="00AE32F4" w:rsidRPr="00C830F1" w:rsidRDefault="00A572E9">
      <w:pPr>
        <w:pStyle w:val="Heading1"/>
        <w:rPr>
          <w:rFonts w:ascii="Arial" w:hAnsi="Arial" w:cs="Arial"/>
        </w:rPr>
      </w:pPr>
      <w:bookmarkStart w:id="3" w:name="_Toc44502123"/>
      <w:r w:rsidRPr="00C830F1">
        <w:rPr>
          <w:rFonts w:ascii="Arial" w:hAnsi="Arial" w:cs="Arial"/>
        </w:rPr>
        <w:t>账户关联</w:t>
      </w:r>
      <w:r w:rsidRPr="00C830F1">
        <w:rPr>
          <w:rFonts w:ascii="Arial" w:hAnsi="Arial" w:cs="Arial" w:hint="eastAsia"/>
        </w:rPr>
        <w:t>/</w:t>
      </w:r>
      <w:bookmarkStart w:id="4" w:name="_Toc467238258"/>
      <w:r w:rsidRPr="00C830F1">
        <w:rPr>
          <w:rFonts w:ascii="Arial" w:hAnsi="Arial" w:cs="Arial"/>
        </w:rPr>
        <w:t>Account</w:t>
      </w:r>
      <w:bookmarkEnd w:id="4"/>
      <w:r w:rsidR="00372523" w:rsidRPr="00C830F1">
        <w:rPr>
          <w:rFonts w:ascii="Arial" w:hAnsi="Arial" w:cs="Arial" w:hint="eastAsia"/>
        </w:rPr>
        <w:t>-related</w:t>
      </w:r>
      <w:bookmarkEnd w:id="3"/>
    </w:p>
    <w:p w14:paraId="1AC8F9F8" w14:textId="41CCDBAF" w:rsidR="00B8303A" w:rsidRPr="00C830F1" w:rsidRDefault="00B8303A">
      <w:pPr>
        <w:spacing w:after="160" w:line="340" w:lineRule="exact"/>
        <w:ind w:firstLine="480"/>
        <w:rPr>
          <w:rStyle w:val="Char"/>
          <w:rFonts w:ascii="Arial" w:hAnsi="Arial" w:cs="Arial"/>
          <w:sz w:val="20"/>
          <w:szCs w:val="24"/>
        </w:rPr>
      </w:pPr>
      <w:r w:rsidRPr="00C830F1">
        <w:rPr>
          <w:rStyle w:val="Char"/>
          <w:rFonts w:ascii="Arial" w:hAnsi="Arial" w:cs="Arial" w:hint="eastAsia"/>
          <w:sz w:val="20"/>
          <w:szCs w:val="24"/>
        </w:rPr>
        <w:t>D</w:t>
      </w:r>
      <w:r w:rsidRPr="00C830F1">
        <w:rPr>
          <w:rStyle w:val="Char"/>
          <w:rFonts w:ascii="Arial" w:hAnsi="Arial" w:cs="Arial"/>
          <w:sz w:val="20"/>
          <w:szCs w:val="24"/>
        </w:rPr>
        <w:t>BA</w:t>
      </w:r>
      <w:r w:rsidRPr="00C830F1">
        <w:rPr>
          <w:rStyle w:val="Char"/>
          <w:rFonts w:ascii="Arial" w:hAnsi="Arial" w:cs="Arial" w:hint="eastAsia"/>
          <w:sz w:val="20"/>
          <w:szCs w:val="24"/>
        </w:rPr>
        <w:t>的触发与呈现不与账户关联，而从属于车辆的行程。车辆</w:t>
      </w:r>
      <w:r w:rsidR="00101A9E" w:rsidRPr="00C830F1">
        <w:rPr>
          <w:rStyle w:val="Char"/>
          <w:rFonts w:ascii="Arial" w:hAnsi="Arial" w:cs="Arial" w:hint="eastAsia"/>
          <w:sz w:val="20"/>
          <w:szCs w:val="24"/>
        </w:rPr>
        <w:t>作为</w:t>
      </w:r>
      <w:r w:rsidRPr="00C830F1">
        <w:rPr>
          <w:rStyle w:val="Char"/>
          <w:rFonts w:ascii="Arial" w:hAnsi="Arial" w:cs="Arial" w:hint="eastAsia"/>
          <w:sz w:val="20"/>
          <w:szCs w:val="24"/>
        </w:rPr>
        <w:t>数据的载体，承担收集、呈现、储存、上传等作用（统称为处理），</w:t>
      </w:r>
      <w:r w:rsidR="00101A9E" w:rsidRPr="00C830F1">
        <w:rPr>
          <w:rStyle w:val="Char"/>
          <w:rFonts w:ascii="Arial" w:hAnsi="Arial" w:cs="Arial" w:hint="eastAsia"/>
          <w:sz w:val="20"/>
          <w:szCs w:val="24"/>
        </w:rPr>
        <w:t>车辆会将收集到的数据上传给安吉星</w:t>
      </w:r>
      <w:r w:rsidR="00101A9E" w:rsidRPr="00C830F1">
        <w:rPr>
          <w:rStyle w:val="Char"/>
          <w:rFonts w:ascii="Arial" w:hAnsi="Arial" w:cs="Arial" w:hint="eastAsia"/>
          <w:sz w:val="20"/>
          <w:szCs w:val="24"/>
        </w:rPr>
        <w:t>S</w:t>
      </w:r>
      <w:r w:rsidR="00101A9E" w:rsidRPr="00C830F1">
        <w:rPr>
          <w:rStyle w:val="Char"/>
          <w:rFonts w:ascii="Arial" w:hAnsi="Arial" w:cs="Arial"/>
          <w:sz w:val="20"/>
          <w:szCs w:val="24"/>
        </w:rPr>
        <w:t>OS</w:t>
      </w:r>
      <w:r w:rsidR="00101A9E" w:rsidRPr="00C830F1">
        <w:rPr>
          <w:rStyle w:val="Char"/>
          <w:rFonts w:ascii="Arial" w:hAnsi="Arial" w:cs="Arial" w:hint="eastAsia"/>
          <w:sz w:val="20"/>
          <w:szCs w:val="24"/>
        </w:rPr>
        <w:t>，</w:t>
      </w:r>
      <w:r w:rsidR="005A14EF" w:rsidRPr="00C830F1">
        <w:rPr>
          <w:rStyle w:val="Char"/>
          <w:rFonts w:ascii="Arial" w:hAnsi="Arial" w:cs="Arial" w:hint="eastAsia"/>
          <w:sz w:val="20"/>
          <w:szCs w:val="24"/>
        </w:rPr>
        <w:t>由</w:t>
      </w:r>
      <w:r w:rsidR="005A14EF" w:rsidRPr="00C830F1">
        <w:rPr>
          <w:rStyle w:val="Char"/>
          <w:rFonts w:ascii="Arial" w:hAnsi="Arial" w:cs="Arial" w:hint="eastAsia"/>
          <w:sz w:val="20"/>
          <w:szCs w:val="24"/>
        </w:rPr>
        <w:t>S</w:t>
      </w:r>
      <w:r w:rsidR="005A14EF" w:rsidRPr="00C830F1">
        <w:rPr>
          <w:rStyle w:val="Char"/>
          <w:rFonts w:ascii="Arial" w:hAnsi="Arial" w:cs="Arial"/>
          <w:sz w:val="20"/>
          <w:szCs w:val="24"/>
        </w:rPr>
        <w:t>OS</w:t>
      </w:r>
      <w:r w:rsidR="00341AEE" w:rsidRPr="00C830F1">
        <w:rPr>
          <w:rStyle w:val="Char"/>
          <w:rFonts w:ascii="Arial" w:hAnsi="Arial" w:cs="Arial" w:hint="eastAsia"/>
          <w:sz w:val="20"/>
          <w:szCs w:val="24"/>
        </w:rPr>
        <w:t>作分析和进一步结果呈现</w:t>
      </w:r>
      <w:r w:rsidR="005A14EF" w:rsidRPr="00C830F1">
        <w:rPr>
          <w:rStyle w:val="Char"/>
          <w:rFonts w:ascii="Arial" w:hAnsi="Arial" w:cs="Arial" w:hint="eastAsia"/>
          <w:sz w:val="20"/>
          <w:szCs w:val="24"/>
        </w:rPr>
        <w:t>。</w:t>
      </w:r>
    </w:p>
    <w:p w14:paraId="65B384AC" w14:textId="68E1D984" w:rsidR="00341AEE" w:rsidRPr="00C830F1" w:rsidRDefault="00341AEE">
      <w:pPr>
        <w:spacing w:after="160" w:line="340" w:lineRule="exact"/>
        <w:ind w:firstLine="480"/>
        <w:rPr>
          <w:rStyle w:val="Char"/>
          <w:rFonts w:ascii="Arial" w:hAnsi="Arial" w:cs="Arial"/>
          <w:sz w:val="20"/>
          <w:szCs w:val="24"/>
        </w:rPr>
      </w:pPr>
      <w:r w:rsidRPr="00C830F1">
        <w:rPr>
          <w:rStyle w:val="Char"/>
          <w:rFonts w:ascii="Arial" w:hAnsi="Arial" w:cs="Arial"/>
          <w:sz w:val="20"/>
          <w:szCs w:val="24"/>
        </w:rPr>
        <w:t xml:space="preserve">DBA is a trip-based </w:t>
      </w:r>
      <w:proofErr w:type="gramStart"/>
      <w:r w:rsidRPr="00C830F1">
        <w:rPr>
          <w:rStyle w:val="Char"/>
          <w:rFonts w:ascii="Arial" w:hAnsi="Arial" w:cs="Arial"/>
          <w:sz w:val="20"/>
          <w:szCs w:val="24"/>
        </w:rPr>
        <w:t>feature which</w:t>
      </w:r>
      <w:proofErr w:type="gramEnd"/>
      <w:r w:rsidRPr="00C830F1">
        <w:rPr>
          <w:rStyle w:val="Char"/>
          <w:rFonts w:ascii="Arial" w:hAnsi="Arial" w:cs="Arial"/>
          <w:sz w:val="20"/>
          <w:szCs w:val="24"/>
        </w:rPr>
        <w:t xml:space="preserve"> is principally tied with vehicles but not to accounts. As the data carrier, vehicle is responsible for the collection, exhibition, storing and updating (aka processing). Vehicles will update the data collected to OnStar SOS for further analyzing and presentation.</w:t>
      </w:r>
    </w:p>
    <w:p w14:paraId="3225042F" w14:textId="65E22665" w:rsidR="0082195D" w:rsidRPr="00C830F1" w:rsidRDefault="0039383C" w:rsidP="0039383C">
      <w:pPr>
        <w:pStyle w:val="Heading2"/>
      </w:pPr>
      <w:bookmarkStart w:id="5" w:name="_Toc44502124"/>
      <w:r w:rsidRPr="00C830F1">
        <w:rPr>
          <w:rFonts w:hint="eastAsia"/>
        </w:rPr>
        <w:t>未认领数据</w:t>
      </w:r>
      <w:r w:rsidRPr="00C830F1">
        <w:rPr>
          <w:rFonts w:hint="eastAsia"/>
        </w:rPr>
        <w:t>/</w:t>
      </w:r>
      <w:r w:rsidRPr="00C830F1">
        <w:t xml:space="preserve"> </w:t>
      </w:r>
      <w:r w:rsidRPr="00C830F1">
        <w:rPr>
          <w:rFonts w:ascii="Arial" w:hAnsi="Arial" w:cs="Arial"/>
        </w:rPr>
        <w:t>Unclaimed Data</w:t>
      </w:r>
      <w:bookmarkEnd w:id="5"/>
      <w:r w:rsidR="00CA4A47" w:rsidRPr="00C830F1">
        <w:rPr>
          <w:rFonts w:ascii="Arial" w:hAnsi="Arial" w:cs="Arial"/>
        </w:rPr>
        <w:t xml:space="preserve"> [MY TBD]</w:t>
      </w:r>
    </w:p>
    <w:p w14:paraId="21446624" w14:textId="6352FF3C" w:rsidR="0029489F" w:rsidRPr="00C830F1" w:rsidRDefault="0029489F" w:rsidP="003550C6">
      <w:pPr>
        <w:ind w:firstLine="420"/>
        <w:rPr>
          <w:strike/>
        </w:rPr>
      </w:pPr>
      <w:r w:rsidRPr="00C830F1">
        <w:rPr>
          <w:rFonts w:hint="eastAsia"/>
        </w:rPr>
        <w:t>驾驶行为分析功能需要在用户同意</w:t>
      </w:r>
      <w:r w:rsidR="00C66FCB" w:rsidRPr="00C830F1">
        <w:rPr>
          <w:rFonts w:hint="eastAsia"/>
        </w:rPr>
        <w:t>服务条款</w:t>
      </w:r>
      <w:r w:rsidRPr="00C830F1">
        <w:rPr>
          <w:rFonts w:hint="eastAsia"/>
        </w:rPr>
        <w:t>之后才可以开启，</w:t>
      </w:r>
      <w:r w:rsidR="005A14EF" w:rsidRPr="00C830F1">
        <w:rPr>
          <w:rFonts w:hint="eastAsia"/>
        </w:rPr>
        <w:t>服务条款的所有权方为安吉星</w:t>
      </w:r>
      <w:r w:rsidR="005A14EF" w:rsidRPr="00C830F1">
        <w:rPr>
          <w:rFonts w:hint="eastAsia"/>
        </w:rPr>
        <w:t>S</w:t>
      </w:r>
      <w:r w:rsidR="005A14EF" w:rsidRPr="00C830F1">
        <w:t>OS</w:t>
      </w:r>
      <w:r w:rsidR="005A14EF" w:rsidRPr="00C830F1">
        <w:rPr>
          <w:rFonts w:hint="eastAsia"/>
        </w:rPr>
        <w:t>。具体策略待与</w:t>
      </w:r>
      <w:r w:rsidR="005A14EF" w:rsidRPr="00C830F1">
        <w:rPr>
          <w:rFonts w:hint="eastAsia"/>
        </w:rPr>
        <w:t>S</w:t>
      </w:r>
      <w:r w:rsidR="005A14EF" w:rsidRPr="00C830F1">
        <w:t>OS</w:t>
      </w:r>
      <w:r w:rsidR="005A14EF" w:rsidRPr="00C830F1">
        <w:rPr>
          <w:rFonts w:hint="eastAsia"/>
        </w:rPr>
        <w:t>确定解决方案。</w:t>
      </w:r>
    </w:p>
    <w:p w14:paraId="6D0EBCE9" w14:textId="5E36BA37" w:rsidR="0029489F" w:rsidRPr="00C830F1" w:rsidRDefault="0029489F" w:rsidP="003550C6">
      <w:pPr>
        <w:ind w:firstLine="420"/>
      </w:pPr>
      <w:r w:rsidRPr="00C830F1">
        <w:t xml:space="preserve">The </w:t>
      </w:r>
      <w:r w:rsidRPr="00C830F1">
        <w:rPr>
          <w:rFonts w:hint="eastAsia"/>
        </w:rPr>
        <w:t>DBA</w:t>
      </w:r>
      <w:r w:rsidRPr="00C830F1">
        <w:t xml:space="preserve"> only can started after the user agrees with the</w:t>
      </w:r>
      <w:r w:rsidR="00C66FCB" w:rsidRPr="00C830F1">
        <w:t xml:space="preserve"> </w:t>
      </w:r>
      <w:r w:rsidR="00C66FCB" w:rsidRPr="00C830F1">
        <w:rPr>
          <w:rFonts w:hint="eastAsia"/>
        </w:rPr>
        <w:t>terms of service</w:t>
      </w:r>
      <w:r w:rsidRPr="00C830F1">
        <w:t>.</w:t>
      </w:r>
      <w:r w:rsidR="00341AEE" w:rsidRPr="00C830F1">
        <w:t xml:space="preserve"> The owner of terms of service is OnStar SOS. The detailed solution is to </w:t>
      </w:r>
      <w:proofErr w:type="gramStart"/>
      <w:r w:rsidR="00341AEE" w:rsidRPr="00C830F1">
        <w:t>be worked out</w:t>
      </w:r>
      <w:proofErr w:type="gramEnd"/>
      <w:r w:rsidR="00341AEE" w:rsidRPr="00C830F1">
        <w:t xml:space="preserve"> together with OnStar SOS.</w:t>
      </w:r>
      <w:r w:rsidRPr="00C830F1">
        <w:t xml:space="preserve"> </w:t>
      </w:r>
    </w:p>
    <w:p w14:paraId="069984D0" w14:textId="77777777" w:rsidR="00AE32F4" w:rsidRPr="00C830F1" w:rsidRDefault="00A572E9">
      <w:pPr>
        <w:pStyle w:val="Heading1"/>
        <w:rPr>
          <w:rFonts w:ascii="Arial" w:hAnsi="Arial" w:cs="Arial"/>
        </w:rPr>
      </w:pPr>
      <w:bookmarkStart w:id="6" w:name="_账号切换的数据归属/_Data_Attribution"/>
      <w:bookmarkStart w:id="7" w:name="_Toc44502126"/>
      <w:bookmarkEnd w:id="6"/>
      <w:r w:rsidRPr="00C830F1">
        <w:rPr>
          <w:rFonts w:ascii="Arial" w:hAnsi="Arial" w:cs="Arial"/>
        </w:rPr>
        <w:t>后台交互</w:t>
      </w:r>
      <w:r w:rsidRPr="00C830F1">
        <w:rPr>
          <w:rFonts w:ascii="Arial" w:hAnsi="Arial" w:cs="Arial" w:hint="eastAsia"/>
        </w:rPr>
        <w:t>/</w:t>
      </w:r>
      <w:r w:rsidRPr="00C830F1">
        <w:rPr>
          <w:rFonts w:ascii="Arial" w:hAnsi="Arial" w:cs="Arial"/>
        </w:rPr>
        <w:t>Background Interaction</w:t>
      </w:r>
      <w:bookmarkEnd w:id="7"/>
    </w:p>
    <w:p w14:paraId="3141701E" w14:textId="47DDCF37" w:rsidR="00E53925" w:rsidRPr="00C830F1" w:rsidRDefault="00E53925" w:rsidP="00715949">
      <w:pPr>
        <w:pStyle w:val="Heading2"/>
        <w:rPr>
          <w:rStyle w:val="Char"/>
          <w:rFonts w:ascii="Arial" w:hAnsi="Arial" w:cs="Arial"/>
          <w:sz w:val="32"/>
        </w:rPr>
      </w:pPr>
      <w:bookmarkStart w:id="8" w:name="_上传的数据/_Uploaded_Data"/>
      <w:bookmarkStart w:id="9" w:name="_Toc44502127"/>
      <w:bookmarkEnd w:id="8"/>
      <w:r w:rsidRPr="00C830F1">
        <w:rPr>
          <w:rStyle w:val="Char"/>
          <w:rFonts w:ascii="Arial" w:hAnsi="Arial" w:cs="Arial" w:hint="eastAsia"/>
          <w:sz w:val="32"/>
        </w:rPr>
        <w:t>上传的数据</w:t>
      </w:r>
      <w:r w:rsidR="00715949" w:rsidRPr="00C830F1">
        <w:rPr>
          <w:rStyle w:val="Char"/>
          <w:rFonts w:ascii="Arial" w:hAnsi="Arial" w:cs="Arial" w:hint="eastAsia"/>
          <w:sz w:val="32"/>
        </w:rPr>
        <w:t>/</w:t>
      </w:r>
      <w:r w:rsidR="00715949" w:rsidRPr="00C830F1">
        <w:t xml:space="preserve"> </w:t>
      </w:r>
      <w:r w:rsidR="00715949" w:rsidRPr="00C830F1">
        <w:rPr>
          <w:rStyle w:val="Char"/>
          <w:rFonts w:ascii="Arial" w:hAnsi="Arial" w:cs="Arial"/>
          <w:sz w:val="32"/>
        </w:rPr>
        <w:t>Uploaded Data</w:t>
      </w:r>
      <w:bookmarkEnd w:id="9"/>
    </w:p>
    <w:p w14:paraId="14A6775C" w14:textId="3184D921" w:rsidR="00750827" w:rsidRPr="00C830F1" w:rsidRDefault="00E53925" w:rsidP="00B51840">
      <w:pPr>
        <w:ind w:firstLine="420"/>
      </w:pPr>
      <w:r w:rsidRPr="00C830F1">
        <w:rPr>
          <w:rFonts w:hint="eastAsia"/>
        </w:rPr>
        <w:t>本章节定义的</w:t>
      </w:r>
      <w:r w:rsidR="004611A1" w:rsidRPr="00C830F1">
        <w:rPr>
          <w:rFonts w:hint="eastAsia"/>
        </w:rPr>
        <w:t>是</w:t>
      </w:r>
      <w:r w:rsidRPr="00C830F1">
        <w:rPr>
          <w:rFonts w:hint="eastAsia"/>
        </w:rPr>
        <w:t>娱乐系统往后台上传的数据。</w:t>
      </w:r>
      <w:r w:rsidR="00B51840" w:rsidRPr="00C830F1">
        <w:rPr>
          <w:rFonts w:hint="eastAsia"/>
        </w:rPr>
        <w:t>上传数据分为两部分，一部分用于</w:t>
      </w:r>
      <w:r w:rsidR="00B51840" w:rsidRPr="00C830F1">
        <w:rPr>
          <w:rFonts w:hint="eastAsia"/>
        </w:rPr>
        <w:t>D</w:t>
      </w:r>
      <w:r w:rsidR="00B51840" w:rsidRPr="00C830F1">
        <w:t>BA</w:t>
      </w:r>
      <w:r w:rsidR="00B51840" w:rsidRPr="00C830F1">
        <w:rPr>
          <w:rFonts w:hint="eastAsia"/>
        </w:rPr>
        <w:t>功能的评分、排名及展示，称为“</w:t>
      </w:r>
      <w:r w:rsidR="00B51840" w:rsidRPr="00C830F1">
        <w:t>DBA</w:t>
      </w:r>
      <w:r w:rsidR="00192811" w:rsidRPr="00C830F1">
        <w:rPr>
          <w:rFonts w:hint="eastAsia"/>
        </w:rPr>
        <w:t>相关</w:t>
      </w:r>
      <w:r w:rsidR="00B51840" w:rsidRPr="00C830F1">
        <w:rPr>
          <w:rFonts w:hint="eastAsia"/>
        </w:rPr>
        <w:t>数据”；另一部分为搭载</w:t>
      </w:r>
      <w:r w:rsidR="00B51840" w:rsidRPr="00C830F1">
        <w:rPr>
          <w:rFonts w:hint="eastAsia"/>
        </w:rPr>
        <w:t>D</w:t>
      </w:r>
      <w:r w:rsidR="00B51840" w:rsidRPr="00C830F1">
        <w:t>BA</w:t>
      </w:r>
      <w:r w:rsidR="00B51840" w:rsidRPr="00C830F1">
        <w:rPr>
          <w:rFonts w:hint="eastAsia"/>
        </w:rPr>
        <w:t>数据上传通路一并上传的数据，包含</w:t>
      </w:r>
      <w:r w:rsidR="00B51840" w:rsidRPr="00C830F1">
        <w:rPr>
          <w:rFonts w:hint="eastAsia"/>
        </w:rPr>
        <w:t>V</w:t>
      </w:r>
      <w:r w:rsidR="00B51840" w:rsidRPr="00C830F1">
        <w:t>2X</w:t>
      </w:r>
      <w:r w:rsidR="00B51840" w:rsidRPr="00C830F1">
        <w:rPr>
          <w:rFonts w:hint="eastAsia"/>
        </w:rPr>
        <w:t>告警数据等，称为“其他数据”。</w:t>
      </w:r>
    </w:p>
    <w:p w14:paraId="4426B190" w14:textId="05B108AB" w:rsidR="00715949" w:rsidRPr="00C830F1" w:rsidRDefault="00715949" w:rsidP="00F72A00">
      <w:pPr>
        <w:ind w:firstLine="420"/>
      </w:pPr>
      <w:r w:rsidRPr="00C830F1">
        <w:t>This section defines the data uploaded by the entertainment system to the background.</w:t>
      </w:r>
      <w:r w:rsidR="00192811" w:rsidRPr="00C830F1">
        <w:t xml:space="preserve"> Uploaded data </w:t>
      </w:r>
      <w:proofErr w:type="gramStart"/>
      <w:r w:rsidR="00192811" w:rsidRPr="00C830F1">
        <w:t>are split</w:t>
      </w:r>
      <w:proofErr w:type="gramEnd"/>
      <w:r w:rsidR="00192811" w:rsidRPr="00C830F1">
        <w:t xml:space="preserve"> into two categories. One is the data used for DBA scoring, rating and exhibition, and are named “DBA </w:t>
      </w:r>
      <w:r w:rsidR="00192811" w:rsidRPr="00C830F1">
        <w:rPr>
          <w:rFonts w:hint="eastAsia"/>
        </w:rPr>
        <w:t>re</w:t>
      </w:r>
      <w:r w:rsidR="00192811" w:rsidRPr="00C830F1">
        <w:t xml:space="preserve">lated data”. The other is the </w:t>
      </w:r>
      <w:r w:rsidR="00CE7068" w:rsidRPr="00C830F1">
        <w:t xml:space="preserve">data sharing the same upload tunnel with DBA, i.e. V2X warning data, and </w:t>
      </w:r>
      <w:proofErr w:type="gramStart"/>
      <w:r w:rsidR="00CE7068" w:rsidRPr="00C830F1">
        <w:t>are named</w:t>
      </w:r>
      <w:proofErr w:type="gramEnd"/>
      <w:r w:rsidR="00CE7068" w:rsidRPr="00C830F1">
        <w:t xml:space="preserve"> “other </w:t>
      </w:r>
      <w:r w:rsidR="00CE7068" w:rsidRPr="00C830F1">
        <w:lastRenderedPageBreak/>
        <w:t>data”.</w:t>
      </w:r>
    </w:p>
    <w:p w14:paraId="5B50948A" w14:textId="1BBCF632" w:rsidR="00B51840" w:rsidRPr="00C830F1" w:rsidRDefault="00B51840" w:rsidP="00B51840">
      <w:pPr>
        <w:pStyle w:val="Heading3"/>
      </w:pPr>
      <w:r w:rsidRPr="00C830F1">
        <w:t>DBA</w:t>
      </w:r>
      <w:r w:rsidRPr="00C830F1">
        <w:rPr>
          <w:rFonts w:hint="eastAsia"/>
        </w:rPr>
        <w:t>相关数据</w:t>
      </w:r>
      <w:r w:rsidR="00CE7068" w:rsidRPr="00C830F1">
        <w:rPr>
          <w:rFonts w:hint="eastAsia"/>
        </w:rPr>
        <w:t>/</w:t>
      </w:r>
      <w:r w:rsidR="00CE7068" w:rsidRPr="00C830F1">
        <w:t>DBA related data</w:t>
      </w:r>
    </w:p>
    <w:p w14:paraId="3B3D8B12" w14:textId="5ED68952" w:rsidR="006A403D" w:rsidRPr="00C830F1" w:rsidRDefault="006A403D" w:rsidP="005C08CA">
      <w:pPr>
        <w:ind w:left="420" w:hanging="60"/>
      </w:pPr>
      <w:r w:rsidRPr="00C830F1">
        <w:rPr>
          <w:rFonts w:hint="eastAsia"/>
        </w:rPr>
        <w:t>本章节罗列了车机需要上传给</w:t>
      </w:r>
      <w:r w:rsidR="005A1574" w:rsidRPr="00C830F1">
        <w:rPr>
          <w:rFonts w:hint="eastAsia"/>
        </w:rPr>
        <w:t>后台的</w:t>
      </w:r>
      <w:r w:rsidR="005A1574" w:rsidRPr="00C830F1">
        <w:rPr>
          <w:rFonts w:hint="eastAsia"/>
        </w:rPr>
        <w:t>D</w:t>
      </w:r>
      <w:r w:rsidR="005A1574" w:rsidRPr="00C830F1">
        <w:t>BA</w:t>
      </w:r>
      <w:r w:rsidR="005A1574" w:rsidRPr="00C830F1">
        <w:rPr>
          <w:rFonts w:hint="eastAsia"/>
        </w:rPr>
        <w:t>数据全集。</w:t>
      </w:r>
    </w:p>
    <w:p w14:paraId="7A77D4DE" w14:textId="58EA5EB7" w:rsidR="005A1574" w:rsidRPr="00C830F1" w:rsidRDefault="005A1574" w:rsidP="005C08CA">
      <w:pPr>
        <w:ind w:firstLine="360"/>
      </w:pPr>
      <w:r w:rsidRPr="00C830F1">
        <w:t xml:space="preserve">The entire list of DBA data to </w:t>
      </w:r>
      <w:proofErr w:type="gramStart"/>
      <w:r w:rsidRPr="00C830F1">
        <w:t>be uploaded</w:t>
      </w:r>
      <w:proofErr w:type="gramEnd"/>
      <w:r w:rsidRPr="00C830F1">
        <w:t xml:space="preserve"> to back office is shown in this section</w:t>
      </w:r>
    </w:p>
    <w:p w14:paraId="7E9BE4A2" w14:textId="1EE4D29A" w:rsidR="006A403D" w:rsidRPr="00C830F1" w:rsidRDefault="006A403D" w:rsidP="005A1574">
      <w:pPr>
        <w:jc w:val="center"/>
      </w:pPr>
    </w:p>
    <w:tbl>
      <w:tblPr>
        <w:tblStyle w:val="TableGrid"/>
        <w:tblW w:w="9607" w:type="dxa"/>
        <w:tblInd w:w="108" w:type="dxa"/>
        <w:tblLook w:val="04A0" w:firstRow="1" w:lastRow="0" w:firstColumn="1" w:lastColumn="0" w:noHBand="0" w:noVBand="1"/>
      </w:tblPr>
      <w:tblGrid>
        <w:gridCol w:w="2677"/>
        <w:gridCol w:w="6930"/>
      </w:tblGrid>
      <w:tr w:rsidR="00C830F1" w:rsidRPr="00C830F1" w14:paraId="7A14FA3C" w14:textId="1B9483D2" w:rsidTr="003419A1">
        <w:tc>
          <w:tcPr>
            <w:tcW w:w="2677" w:type="dxa"/>
            <w:shd w:val="clear" w:color="auto" w:fill="4BACC6" w:themeFill="accent5"/>
          </w:tcPr>
          <w:p w14:paraId="4329296C" w14:textId="4BFC6C75" w:rsidR="003419A1" w:rsidRPr="00C830F1" w:rsidRDefault="003419A1" w:rsidP="00E53925">
            <w:pPr>
              <w:rPr>
                <w:b/>
              </w:rPr>
            </w:pPr>
            <w:bookmarkStart w:id="10" w:name="OLE_LINK16"/>
            <w:bookmarkStart w:id="11" w:name="OLE_LINK17"/>
            <w:bookmarkStart w:id="12" w:name="OLE_LINK18"/>
            <w:r w:rsidRPr="00C830F1">
              <w:rPr>
                <w:rFonts w:hint="eastAsia"/>
                <w:b/>
              </w:rPr>
              <w:t>上传的数据</w:t>
            </w:r>
            <w:r w:rsidRPr="00C830F1">
              <w:rPr>
                <w:rFonts w:hint="eastAsia"/>
                <w:b/>
              </w:rPr>
              <w:t>/Upload</w:t>
            </w:r>
            <w:r w:rsidRPr="00C830F1">
              <w:rPr>
                <w:b/>
              </w:rPr>
              <w:t xml:space="preserve"> </w:t>
            </w:r>
            <w:r w:rsidRPr="00C830F1">
              <w:rPr>
                <w:rFonts w:hint="eastAsia"/>
                <w:b/>
              </w:rPr>
              <w:t>Data</w:t>
            </w:r>
          </w:p>
        </w:tc>
        <w:tc>
          <w:tcPr>
            <w:tcW w:w="6930" w:type="dxa"/>
            <w:shd w:val="clear" w:color="auto" w:fill="4BACC6" w:themeFill="accent5"/>
          </w:tcPr>
          <w:p w14:paraId="1D26F1BF" w14:textId="4C04AE8F" w:rsidR="003419A1" w:rsidRPr="00C830F1" w:rsidRDefault="003419A1" w:rsidP="00E53925">
            <w:pPr>
              <w:rPr>
                <w:b/>
              </w:rPr>
            </w:pPr>
            <w:r w:rsidRPr="00C830F1">
              <w:rPr>
                <w:rFonts w:hint="eastAsia"/>
                <w:b/>
              </w:rPr>
              <w:t>描述</w:t>
            </w:r>
            <w:r w:rsidRPr="00C830F1">
              <w:rPr>
                <w:rFonts w:hint="eastAsia"/>
                <w:b/>
              </w:rPr>
              <w:t>/Description</w:t>
            </w:r>
          </w:p>
        </w:tc>
      </w:tr>
      <w:tr w:rsidR="00C830F1" w:rsidRPr="00C830F1" w14:paraId="33CD5FA3" w14:textId="77777777" w:rsidTr="003419A1">
        <w:tc>
          <w:tcPr>
            <w:tcW w:w="2677" w:type="dxa"/>
            <w:shd w:val="clear" w:color="auto" w:fill="auto"/>
          </w:tcPr>
          <w:p w14:paraId="527F750D" w14:textId="77777777" w:rsidR="00921145" w:rsidRPr="00C830F1" w:rsidRDefault="00921145" w:rsidP="00E53925">
            <w:r w:rsidRPr="00C830F1">
              <w:rPr>
                <w:rFonts w:hint="eastAsia"/>
              </w:rPr>
              <w:t>主动提示功能开关</w:t>
            </w:r>
          </w:p>
          <w:p w14:paraId="12603A75" w14:textId="5D23F776" w:rsidR="00921145" w:rsidRPr="00C830F1" w:rsidRDefault="00921145" w:rsidP="00E53925">
            <w:r w:rsidRPr="00C830F1">
              <w:rPr>
                <w:rFonts w:hint="eastAsia"/>
              </w:rPr>
              <w:t>Active</w:t>
            </w:r>
            <w:r w:rsidRPr="00C830F1">
              <w:t xml:space="preserve"> Prompt Function switch</w:t>
            </w:r>
          </w:p>
        </w:tc>
        <w:tc>
          <w:tcPr>
            <w:tcW w:w="6930" w:type="dxa"/>
            <w:shd w:val="clear" w:color="auto" w:fill="auto"/>
          </w:tcPr>
          <w:p w14:paraId="2175363F" w14:textId="49022696" w:rsidR="00921145" w:rsidRPr="00C830F1" w:rsidRDefault="00921145" w:rsidP="00E53925">
            <w:r w:rsidRPr="00C830F1">
              <w:rPr>
                <w:rFonts w:hint="eastAsia"/>
              </w:rPr>
              <w:t>用于控制</w:t>
            </w:r>
            <w:r w:rsidR="007A09A0" w:rsidRPr="00C830F1">
              <w:rPr>
                <w:rFonts w:hint="eastAsia"/>
              </w:rPr>
              <w:t>驾驶行为分析自动提示功能的开关，一旦该开关状态改变，需按事件型方式同步给</w:t>
            </w:r>
            <w:r w:rsidR="00F2777A" w:rsidRPr="00F2777A">
              <w:rPr>
                <w:rFonts w:hint="eastAsia"/>
                <w:color w:val="FF0000"/>
              </w:rPr>
              <w:t>驾驶成就</w:t>
            </w:r>
            <w:r w:rsidR="00F2777A" w:rsidRPr="00F2777A">
              <w:rPr>
                <w:rFonts w:hint="eastAsia"/>
                <w:color w:val="FF0000"/>
              </w:rPr>
              <w:t>A</w:t>
            </w:r>
            <w:r w:rsidR="00F2777A" w:rsidRPr="00F2777A">
              <w:rPr>
                <w:color w:val="FF0000"/>
              </w:rPr>
              <w:t>PP</w:t>
            </w:r>
            <w:r w:rsidR="007A09A0" w:rsidRPr="00F2777A">
              <w:rPr>
                <w:rFonts w:hint="eastAsia"/>
                <w:strike/>
                <w:color w:val="FF0000"/>
              </w:rPr>
              <w:t>后台</w:t>
            </w:r>
          </w:p>
          <w:p w14:paraId="10AF6549" w14:textId="3FEE8E40" w:rsidR="007A09A0" w:rsidRPr="00C830F1" w:rsidRDefault="007A09A0" w:rsidP="00E53925">
            <w:r w:rsidRPr="00C830F1">
              <w:t xml:space="preserve">The switch to control the ON/OFF state of the active prompt function </w:t>
            </w:r>
            <w:r w:rsidR="006853CC" w:rsidRPr="00C830F1">
              <w:t xml:space="preserve">of DBA. The state </w:t>
            </w:r>
            <w:proofErr w:type="gramStart"/>
            <w:r w:rsidR="006853CC" w:rsidRPr="00C830F1">
              <w:t>shall be sync</w:t>
            </w:r>
            <w:r w:rsidRPr="00C830F1">
              <w:t>ed</w:t>
            </w:r>
            <w:proofErr w:type="gramEnd"/>
            <w:r w:rsidRPr="00C830F1">
              <w:t xml:space="preserve"> with back office on an event-triggered basis.</w:t>
            </w:r>
          </w:p>
        </w:tc>
      </w:tr>
      <w:tr w:rsidR="00C830F1" w:rsidRPr="00C830F1" w14:paraId="6F954A07" w14:textId="11850F68" w:rsidTr="003419A1">
        <w:tc>
          <w:tcPr>
            <w:tcW w:w="2677" w:type="dxa"/>
            <w:shd w:val="clear" w:color="auto" w:fill="auto"/>
          </w:tcPr>
          <w:p w14:paraId="11D0C570" w14:textId="64BC4670" w:rsidR="003419A1" w:rsidRPr="00C830F1" w:rsidRDefault="003419A1" w:rsidP="00E53925">
            <w:r w:rsidRPr="00C830F1">
              <w:rPr>
                <w:rFonts w:hint="eastAsia"/>
              </w:rPr>
              <w:t>Trip</w:t>
            </w:r>
            <w:r w:rsidRPr="00C830F1">
              <w:t xml:space="preserve"> </w:t>
            </w:r>
            <w:r w:rsidRPr="00C830F1">
              <w:rPr>
                <w:rFonts w:hint="eastAsia"/>
              </w:rPr>
              <w:t>ID</w:t>
            </w:r>
          </w:p>
        </w:tc>
        <w:tc>
          <w:tcPr>
            <w:tcW w:w="6930" w:type="dxa"/>
            <w:shd w:val="clear" w:color="auto" w:fill="auto"/>
          </w:tcPr>
          <w:p w14:paraId="36544242" w14:textId="77777777" w:rsidR="003419A1" w:rsidRPr="00C830F1" w:rsidRDefault="003419A1" w:rsidP="00E53925">
            <w:r w:rsidRPr="00C830F1">
              <w:t xml:space="preserve">Trip </w:t>
            </w:r>
            <w:r w:rsidRPr="00C830F1">
              <w:rPr>
                <w:rFonts w:hint="eastAsia"/>
              </w:rPr>
              <w:t>ID</w:t>
            </w:r>
            <w:r w:rsidRPr="00C830F1">
              <w:rPr>
                <w:rFonts w:hint="eastAsia"/>
              </w:rPr>
              <w:t>由行程结束时的日期</w:t>
            </w:r>
            <w:r w:rsidRPr="00C830F1">
              <w:rPr>
                <w:rFonts w:hint="eastAsia"/>
              </w:rPr>
              <w:t>+</w:t>
            </w:r>
            <w:r w:rsidRPr="00C830F1">
              <w:rPr>
                <w:rFonts w:hint="eastAsia"/>
              </w:rPr>
              <w:t>时间</w:t>
            </w:r>
            <w:r w:rsidRPr="00C830F1">
              <w:rPr>
                <w:rFonts w:hint="eastAsia"/>
              </w:rPr>
              <w:t>+</w:t>
            </w:r>
            <w:r w:rsidRPr="00C830F1">
              <w:rPr>
                <w:rFonts w:hint="eastAsia"/>
              </w:rPr>
              <w:t>用户</w:t>
            </w:r>
            <w:r w:rsidRPr="00C830F1">
              <w:rPr>
                <w:rFonts w:hint="eastAsia"/>
              </w:rPr>
              <w:t>ID</w:t>
            </w:r>
            <w:r w:rsidRPr="00C830F1">
              <w:rPr>
                <w:rFonts w:hint="eastAsia"/>
              </w:rPr>
              <w:t>组成，例如：</w:t>
            </w:r>
            <w:r w:rsidRPr="00C830F1">
              <w:rPr>
                <w:rFonts w:hint="eastAsia"/>
              </w:rPr>
              <w:t>20200531+1915+ID</w:t>
            </w:r>
          </w:p>
          <w:p w14:paraId="1133140F" w14:textId="58A53EEA" w:rsidR="003419A1" w:rsidRPr="00C830F1" w:rsidRDefault="003419A1" w:rsidP="00E53925">
            <w:r w:rsidRPr="00C830F1">
              <w:t>Trip ID consists of the date+time+user ID at the end of the trip, for example: 20200531+1915+ID</w:t>
            </w:r>
          </w:p>
        </w:tc>
      </w:tr>
      <w:tr w:rsidR="00C830F1" w:rsidRPr="00C830F1" w14:paraId="415E39CE" w14:textId="544C3255" w:rsidTr="003419A1">
        <w:tc>
          <w:tcPr>
            <w:tcW w:w="2677" w:type="dxa"/>
          </w:tcPr>
          <w:p w14:paraId="4D45F2CA" w14:textId="4301A059" w:rsidR="003419A1" w:rsidRPr="00C830F1" w:rsidRDefault="003419A1" w:rsidP="00E53925">
            <w:r w:rsidRPr="00C830F1">
              <w:rPr>
                <w:rFonts w:hint="eastAsia"/>
              </w:rPr>
              <w:t>VIN</w:t>
            </w:r>
          </w:p>
        </w:tc>
        <w:tc>
          <w:tcPr>
            <w:tcW w:w="6930" w:type="dxa"/>
          </w:tcPr>
          <w:p w14:paraId="31969F62" w14:textId="77777777" w:rsidR="003419A1" w:rsidRPr="00C830F1" w:rsidRDefault="003419A1" w:rsidP="000C27CC">
            <w:r w:rsidRPr="00C830F1">
              <w:rPr>
                <w:rFonts w:hint="eastAsia"/>
              </w:rPr>
              <w:t>车辆的</w:t>
            </w:r>
            <w:r w:rsidRPr="00C830F1">
              <w:rPr>
                <w:rFonts w:hint="eastAsia"/>
              </w:rPr>
              <w:t>VIN</w:t>
            </w:r>
            <w:r w:rsidRPr="00C830F1">
              <w:rPr>
                <w:rFonts w:hint="eastAsia"/>
              </w:rPr>
              <w:t>号</w:t>
            </w:r>
          </w:p>
          <w:p w14:paraId="0F802027" w14:textId="5D200CC4" w:rsidR="003419A1" w:rsidRPr="00C830F1" w:rsidRDefault="003419A1" w:rsidP="000C27CC">
            <w:r w:rsidRPr="00C830F1">
              <w:t>VIN of the vehicle</w:t>
            </w:r>
          </w:p>
        </w:tc>
      </w:tr>
      <w:tr w:rsidR="00C830F1" w:rsidRPr="00C830F1" w14:paraId="5D177165" w14:textId="7D920EBB" w:rsidTr="003419A1">
        <w:tc>
          <w:tcPr>
            <w:tcW w:w="2677" w:type="dxa"/>
          </w:tcPr>
          <w:p w14:paraId="2FEE4717" w14:textId="77777777" w:rsidR="003419A1" w:rsidRPr="00C830F1" w:rsidRDefault="003419A1" w:rsidP="00E53925">
            <w:r w:rsidRPr="00C830F1">
              <w:rPr>
                <w:rFonts w:hint="eastAsia"/>
              </w:rPr>
              <w:t>用户</w:t>
            </w:r>
            <w:r w:rsidRPr="00C830F1">
              <w:rPr>
                <w:rFonts w:hint="eastAsia"/>
              </w:rPr>
              <w:t>ID</w:t>
            </w:r>
          </w:p>
          <w:p w14:paraId="0866963A" w14:textId="69244815" w:rsidR="003419A1" w:rsidRPr="00C830F1" w:rsidRDefault="003419A1" w:rsidP="00E53925">
            <w:r w:rsidRPr="00C830F1">
              <w:rPr>
                <w:rFonts w:hint="eastAsia"/>
              </w:rPr>
              <w:t>User</w:t>
            </w:r>
            <w:r w:rsidRPr="00C830F1">
              <w:t>’</w:t>
            </w:r>
            <w:r w:rsidRPr="00C830F1">
              <w:rPr>
                <w:rFonts w:hint="eastAsia"/>
              </w:rPr>
              <w:t>s</w:t>
            </w:r>
            <w:r w:rsidRPr="00C830F1">
              <w:t xml:space="preserve"> ID</w:t>
            </w:r>
          </w:p>
        </w:tc>
        <w:tc>
          <w:tcPr>
            <w:tcW w:w="6930" w:type="dxa"/>
          </w:tcPr>
          <w:p w14:paraId="6413B6B8" w14:textId="77777777" w:rsidR="003419A1" w:rsidRPr="00C830F1" w:rsidRDefault="003419A1" w:rsidP="000C27CC">
            <w:r w:rsidRPr="00C830F1">
              <w:rPr>
                <w:rFonts w:hint="eastAsia"/>
              </w:rPr>
              <w:t>用户账户的唯一识别码</w:t>
            </w:r>
          </w:p>
          <w:p w14:paraId="629DDC40" w14:textId="7B3CBC60" w:rsidR="003419A1" w:rsidRPr="00C830F1" w:rsidRDefault="003419A1" w:rsidP="000C27CC">
            <w:r w:rsidRPr="00C830F1">
              <w:t>Unique identifier of the user account</w:t>
            </w:r>
          </w:p>
        </w:tc>
      </w:tr>
      <w:tr w:rsidR="00C830F1" w:rsidRPr="00C830F1" w14:paraId="53733425" w14:textId="6ADAFF53" w:rsidTr="003419A1">
        <w:tc>
          <w:tcPr>
            <w:tcW w:w="2677" w:type="dxa"/>
          </w:tcPr>
          <w:p w14:paraId="1AC1A7F1" w14:textId="77777777" w:rsidR="003419A1" w:rsidRPr="00C830F1" w:rsidRDefault="003419A1" w:rsidP="000C27CC">
            <w:r w:rsidRPr="00C830F1">
              <w:rPr>
                <w:rFonts w:hint="eastAsia"/>
              </w:rPr>
              <w:t>该行程开始时间</w:t>
            </w:r>
          </w:p>
          <w:p w14:paraId="56DC722B" w14:textId="260EA44B" w:rsidR="003419A1" w:rsidRPr="00C830F1" w:rsidRDefault="003419A1" w:rsidP="000C27CC">
            <w:r w:rsidRPr="00C830F1">
              <w:t>The travel start time</w:t>
            </w:r>
          </w:p>
        </w:tc>
        <w:tc>
          <w:tcPr>
            <w:tcW w:w="6930" w:type="dxa"/>
          </w:tcPr>
          <w:p w14:paraId="068AC362" w14:textId="12EEC8D1" w:rsidR="003419A1" w:rsidRPr="00C830F1" w:rsidRDefault="003419A1" w:rsidP="00E53925">
            <w:r w:rsidRPr="00C830F1">
              <w:rPr>
                <w:rFonts w:hint="eastAsia"/>
              </w:rPr>
              <w:t>行程开始时间，精确到秒钟</w:t>
            </w:r>
          </w:p>
          <w:p w14:paraId="6214CFC2" w14:textId="2E6EDA40" w:rsidR="003419A1" w:rsidRPr="00C830F1" w:rsidRDefault="003419A1" w:rsidP="00F2777A">
            <w:r w:rsidRPr="00C830F1">
              <w:t>Travel start time, accurate to seconds</w:t>
            </w:r>
          </w:p>
        </w:tc>
      </w:tr>
      <w:tr w:rsidR="00C830F1" w:rsidRPr="00C830F1" w14:paraId="1886388E" w14:textId="0ADAADAD" w:rsidTr="003419A1">
        <w:tc>
          <w:tcPr>
            <w:tcW w:w="2677" w:type="dxa"/>
          </w:tcPr>
          <w:p w14:paraId="654308DC" w14:textId="77777777" w:rsidR="003419A1" w:rsidRPr="00C830F1" w:rsidRDefault="003419A1" w:rsidP="000C27CC">
            <w:r w:rsidRPr="00C830F1">
              <w:rPr>
                <w:rFonts w:hint="eastAsia"/>
              </w:rPr>
              <w:t>该行程结束时间</w:t>
            </w:r>
          </w:p>
          <w:p w14:paraId="05A45426" w14:textId="4B39035E" w:rsidR="003419A1" w:rsidRPr="00C830F1" w:rsidRDefault="003419A1" w:rsidP="000C27CC">
            <w:r w:rsidRPr="00C830F1">
              <w:t>The travel end time</w:t>
            </w:r>
          </w:p>
        </w:tc>
        <w:tc>
          <w:tcPr>
            <w:tcW w:w="6930" w:type="dxa"/>
          </w:tcPr>
          <w:p w14:paraId="79FDF2D6" w14:textId="58316961" w:rsidR="003419A1" w:rsidRPr="00C830F1" w:rsidRDefault="003419A1" w:rsidP="00E53925">
            <w:r w:rsidRPr="00C830F1">
              <w:rPr>
                <w:rFonts w:hint="eastAsia"/>
              </w:rPr>
              <w:t>行程结束时间，精确到秒钟</w:t>
            </w:r>
          </w:p>
          <w:p w14:paraId="0C3CEE14" w14:textId="56DF94CC" w:rsidR="003419A1" w:rsidRPr="00C830F1" w:rsidRDefault="003419A1" w:rsidP="00F2777A">
            <w:r w:rsidRPr="00C830F1">
              <w:t>Travel end time, accurate to seconds</w:t>
            </w:r>
          </w:p>
        </w:tc>
      </w:tr>
      <w:tr w:rsidR="00C830F1" w:rsidRPr="00C830F1" w14:paraId="55209218" w14:textId="3CA2C9F7" w:rsidTr="003419A1">
        <w:tc>
          <w:tcPr>
            <w:tcW w:w="2677" w:type="dxa"/>
          </w:tcPr>
          <w:p w14:paraId="5A67DA1A" w14:textId="77777777" w:rsidR="003419A1" w:rsidRPr="00C830F1" w:rsidRDefault="003419A1" w:rsidP="00FB5842">
            <w:r w:rsidRPr="00C830F1">
              <w:rPr>
                <w:rFonts w:hint="eastAsia"/>
              </w:rPr>
              <w:t>该行程结束所在的城市</w:t>
            </w:r>
          </w:p>
          <w:p w14:paraId="70345768" w14:textId="15D3869E" w:rsidR="003419A1" w:rsidRPr="00C830F1" w:rsidRDefault="003419A1" w:rsidP="00FB5842">
            <w:r w:rsidRPr="00C830F1">
              <w:t>The city where the trip ended</w:t>
            </w:r>
          </w:p>
        </w:tc>
        <w:tc>
          <w:tcPr>
            <w:tcW w:w="6930" w:type="dxa"/>
          </w:tcPr>
          <w:p w14:paraId="2CB91338" w14:textId="77777777" w:rsidR="003419A1" w:rsidRPr="00C830F1" w:rsidRDefault="003419A1" w:rsidP="00FB5842">
            <w:r w:rsidRPr="00C830F1">
              <w:rPr>
                <w:rFonts w:hint="eastAsia"/>
              </w:rPr>
              <w:t>城市代码，通过车载导航的接口获取</w:t>
            </w:r>
          </w:p>
          <w:p w14:paraId="230A16FC" w14:textId="520AA0F6" w:rsidR="003419A1" w:rsidRPr="00C830F1" w:rsidRDefault="003419A1" w:rsidP="00FB5842">
            <w:r w:rsidRPr="00C830F1">
              <w:t xml:space="preserve">The city code </w:t>
            </w:r>
            <w:proofErr w:type="gramStart"/>
            <w:r w:rsidRPr="00C830F1">
              <w:t>is obtained</w:t>
            </w:r>
            <w:proofErr w:type="gramEnd"/>
            <w:r w:rsidRPr="00C830F1">
              <w:t xml:space="preserve"> through the vehicle navigation interface.</w:t>
            </w:r>
          </w:p>
        </w:tc>
      </w:tr>
      <w:tr w:rsidR="00C830F1" w:rsidRPr="00C830F1" w14:paraId="7EBC24E8" w14:textId="239C2B38" w:rsidTr="003419A1">
        <w:tc>
          <w:tcPr>
            <w:tcW w:w="2677" w:type="dxa"/>
          </w:tcPr>
          <w:p w14:paraId="7C97239D" w14:textId="77777777" w:rsidR="003419A1" w:rsidRPr="00C830F1" w:rsidRDefault="003419A1" w:rsidP="00FB5842">
            <w:r w:rsidRPr="00C830F1">
              <w:rPr>
                <w:rFonts w:hint="eastAsia"/>
              </w:rPr>
              <w:t>城市代码提供方</w:t>
            </w:r>
          </w:p>
          <w:p w14:paraId="45B3C2F4" w14:textId="3EE8EA33" w:rsidR="003419A1" w:rsidRPr="00C830F1" w:rsidRDefault="003419A1" w:rsidP="00FB5842">
            <w:pPr>
              <w:rPr>
                <w:highlight w:val="yellow"/>
              </w:rPr>
            </w:pPr>
            <w:r w:rsidRPr="00C830F1">
              <w:t>City code provider</w:t>
            </w:r>
          </w:p>
        </w:tc>
        <w:tc>
          <w:tcPr>
            <w:tcW w:w="6930" w:type="dxa"/>
          </w:tcPr>
          <w:p w14:paraId="46DC5BE9" w14:textId="77777777" w:rsidR="003419A1" w:rsidRPr="00C830F1" w:rsidRDefault="003419A1" w:rsidP="00FB5842">
            <w:r w:rsidRPr="00C830F1">
              <w:rPr>
                <w:rFonts w:hint="eastAsia"/>
              </w:rPr>
              <w:t>百度，高德，腾讯</w:t>
            </w:r>
          </w:p>
          <w:p w14:paraId="1C4ADAE4" w14:textId="76328AFD" w:rsidR="003419A1" w:rsidRPr="00C830F1" w:rsidRDefault="003419A1" w:rsidP="00FB5842">
            <w:pPr>
              <w:rPr>
                <w:highlight w:val="yellow"/>
              </w:rPr>
            </w:pPr>
            <w:r w:rsidRPr="00C830F1">
              <w:rPr>
                <w:rFonts w:hint="eastAsia"/>
              </w:rPr>
              <w:t>Baidu, Amap , Tencent</w:t>
            </w:r>
          </w:p>
        </w:tc>
      </w:tr>
      <w:tr w:rsidR="00C830F1" w:rsidRPr="00C830F1" w14:paraId="16D7C365" w14:textId="6982891F" w:rsidTr="003419A1">
        <w:tc>
          <w:tcPr>
            <w:tcW w:w="2677" w:type="dxa"/>
          </w:tcPr>
          <w:p w14:paraId="13DF21E1" w14:textId="77777777" w:rsidR="003419A1" w:rsidRPr="00C830F1" w:rsidRDefault="003419A1" w:rsidP="00FB5842">
            <w:r w:rsidRPr="00C830F1">
              <w:rPr>
                <w:rFonts w:hint="eastAsia"/>
              </w:rPr>
              <w:t>该行程的评分</w:t>
            </w:r>
          </w:p>
          <w:p w14:paraId="5D9186AC" w14:textId="1049FD46" w:rsidR="003419A1" w:rsidRPr="00C830F1" w:rsidRDefault="003419A1" w:rsidP="00FB5842">
            <w:r w:rsidRPr="00C830F1">
              <w:t>The score of the trip</w:t>
            </w:r>
          </w:p>
        </w:tc>
        <w:tc>
          <w:tcPr>
            <w:tcW w:w="6930" w:type="dxa"/>
          </w:tcPr>
          <w:p w14:paraId="2EF6E89C" w14:textId="77777777" w:rsidR="003419A1" w:rsidRPr="00C830F1" w:rsidRDefault="003419A1" w:rsidP="00FB5842">
            <w:r w:rsidRPr="00C830F1">
              <w:rPr>
                <w:rFonts w:hint="eastAsia"/>
              </w:rPr>
              <w:t>行程评分，范围：</w:t>
            </w:r>
            <w:commentRangeStart w:id="13"/>
            <w:r w:rsidRPr="00C830F1">
              <w:rPr>
                <w:rFonts w:hint="eastAsia"/>
              </w:rPr>
              <w:t>0~100</w:t>
            </w:r>
            <w:r w:rsidRPr="00C830F1">
              <w:rPr>
                <w:rFonts w:hint="eastAsia"/>
              </w:rPr>
              <w:t>；数据精度：</w:t>
            </w:r>
            <w:r w:rsidRPr="00C830F1">
              <w:rPr>
                <w:rFonts w:hint="eastAsia"/>
              </w:rPr>
              <w:t>1</w:t>
            </w:r>
            <w:r w:rsidRPr="00C830F1">
              <w:rPr>
                <w:rFonts w:hint="eastAsia"/>
              </w:rPr>
              <w:t>；</w:t>
            </w:r>
            <w:commentRangeEnd w:id="13"/>
            <w:r w:rsidRPr="00C830F1">
              <w:rPr>
                <w:rStyle w:val="CommentReference"/>
              </w:rPr>
              <w:commentReference w:id="13"/>
            </w:r>
          </w:p>
          <w:p w14:paraId="32E85A2A" w14:textId="7742223D" w:rsidR="003419A1" w:rsidRPr="00C830F1" w:rsidRDefault="003419A1" w:rsidP="00FB5842">
            <w:r w:rsidRPr="00C830F1">
              <w:t>Trip score, Range: 0 ~ 100;  Data precision: 1;</w:t>
            </w:r>
          </w:p>
        </w:tc>
      </w:tr>
      <w:tr w:rsidR="00C830F1" w:rsidRPr="00C830F1" w14:paraId="5E16FC95" w14:textId="7C660BE0" w:rsidTr="003419A1">
        <w:tc>
          <w:tcPr>
            <w:tcW w:w="2677" w:type="dxa"/>
          </w:tcPr>
          <w:p w14:paraId="7F9D7A91" w14:textId="77777777" w:rsidR="003419A1" w:rsidRPr="00C830F1" w:rsidRDefault="003419A1" w:rsidP="00FB5842">
            <w:r w:rsidRPr="00C830F1">
              <w:rPr>
                <w:rFonts w:hint="eastAsia"/>
              </w:rPr>
              <w:t>该行程的行驶里程</w:t>
            </w:r>
          </w:p>
          <w:p w14:paraId="66DE79A6" w14:textId="4339D198" w:rsidR="003419A1" w:rsidRPr="00C830F1" w:rsidRDefault="003419A1" w:rsidP="00FB5842">
            <w:r w:rsidRPr="00C830F1">
              <w:t>The mileage of this trip</w:t>
            </w:r>
          </w:p>
        </w:tc>
        <w:tc>
          <w:tcPr>
            <w:tcW w:w="6930" w:type="dxa"/>
          </w:tcPr>
          <w:p w14:paraId="43910E0E" w14:textId="77777777" w:rsidR="003419A1" w:rsidRPr="00C830F1" w:rsidRDefault="003419A1" w:rsidP="00FB5842">
            <w:r w:rsidRPr="00C830F1">
              <w:rPr>
                <w:rFonts w:hint="eastAsia"/>
              </w:rPr>
              <w:t>行驶里程数据，单位：</w:t>
            </w:r>
            <w:r w:rsidRPr="00C830F1">
              <w:rPr>
                <w:rFonts w:hint="eastAsia"/>
              </w:rPr>
              <w:t>km</w:t>
            </w:r>
            <w:r w:rsidRPr="00C830F1">
              <w:rPr>
                <w:rFonts w:hint="eastAsia"/>
              </w:rPr>
              <w:t>；范围：</w:t>
            </w:r>
            <w:r w:rsidRPr="00C830F1">
              <w:rPr>
                <w:rFonts w:hint="eastAsia"/>
              </w:rPr>
              <w:t>0~1000.0</w:t>
            </w:r>
            <w:r w:rsidRPr="00C830F1">
              <w:rPr>
                <w:rFonts w:hint="eastAsia"/>
              </w:rPr>
              <w:t>；数据精度：</w:t>
            </w:r>
            <w:r w:rsidRPr="00C830F1">
              <w:rPr>
                <w:rFonts w:hint="eastAsia"/>
              </w:rPr>
              <w:t>0.1km</w:t>
            </w:r>
            <w:r w:rsidRPr="00C830F1">
              <w:rPr>
                <w:rFonts w:hint="eastAsia"/>
              </w:rPr>
              <w:t>；</w:t>
            </w:r>
          </w:p>
          <w:p w14:paraId="7FEDBA74" w14:textId="75353521" w:rsidR="003419A1" w:rsidRPr="00C830F1" w:rsidRDefault="003419A1" w:rsidP="00FB5842">
            <w:r w:rsidRPr="00C830F1">
              <w:rPr>
                <w:rFonts w:hint="eastAsia"/>
              </w:rPr>
              <w:t xml:space="preserve">Mileage data, </w:t>
            </w:r>
            <w:r w:rsidRPr="00C830F1">
              <w:t>U</w:t>
            </w:r>
            <w:r w:rsidRPr="00C830F1">
              <w:rPr>
                <w:rFonts w:hint="eastAsia"/>
              </w:rPr>
              <w:t xml:space="preserve">nit: km;  Range: 0 ~ 1000.0;  Data </w:t>
            </w:r>
            <w:r w:rsidRPr="00C830F1">
              <w:t>precision</w:t>
            </w:r>
            <w:r w:rsidRPr="00C830F1">
              <w:rPr>
                <w:rFonts w:hint="eastAsia"/>
              </w:rPr>
              <w:t>: 0.1km;</w:t>
            </w:r>
          </w:p>
        </w:tc>
      </w:tr>
      <w:tr w:rsidR="00C830F1" w:rsidRPr="00C830F1" w14:paraId="1D7C3588" w14:textId="77777777" w:rsidTr="003419A1">
        <w:tc>
          <w:tcPr>
            <w:tcW w:w="2677" w:type="dxa"/>
            <w:shd w:val="clear" w:color="auto" w:fill="auto"/>
          </w:tcPr>
          <w:p w14:paraId="2BC8A98D" w14:textId="77777777" w:rsidR="003419A1" w:rsidRPr="00C830F1" w:rsidRDefault="003419A1" w:rsidP="00FB5842">
            <w:r w:rsidRPr="00C830F1">
              <w:rPr>
                <w:rFonts w:hint="eastAsia"/>
              </w:rPr>
              <w:t>行程过程中的瞬时速度</w:t>
            </w:r>
          </w:p>
          <w:p w14:paraId="5B4791B1" w14:textId="565081CE" w:rsidR="003419A1" w:rsidRPr="00C830F1" w:rsidRDefault="003419A1" w:rsidP="00FB5842">
            <w:r w:rsidRPr="00C830F1">
              <w:t>The instantaneous velocity in the trip</w:t>
            </w:r>
          </w:p>
        </w:tc>
        <w:tc>
          <w:tcPr>
            <w:tcW w:w="6930" w:type="dxa"/>
          </w:tcPr>
          <w:p w14:paraId="4F298E68" w14:textId="684C12D0" w:rsidR="003419A1" w:rsidRPr="00C830F1" w:rsidRDefault="003419A1" w:rsidP="00FB5842">
            <w:r w:rsidRPr="00C830F1">
              <w:rPr>
                <w:rFonts w:hint="eastAsia"/>
              </w:rPr>
              <w:t>行程中以一定的时间间隔上传行程中的瞬时速度；精确到</w:t>
            </w:r>
            <w:r w:rsidRPr="00C830F1">
              <w:rPr>
                <w:rFonts w:hint="eastAsia"/>
              </w:rPr>
              <w:t>0.1</w:t>
            </w:r>
            <w:r w:rsidRPr="00C830F1">
              <w:t>km/h</w:t>
            </w:r>
            <w:r w:rsidRPr="00C830F1">
              <w:rPr>
                <w:rFonts w:hint="eastAsia"/>
              </w:rPr>
              <w:t>；时间间隔暂定</w:t>
            </w:r>
            <w:r w:rsidRPr="00C830F1">
              <w:rPr>
                <w:rFonts w:hint="eastAsia"/>
              </w:rPr>
              <w:t>15</w:t>
            </w:r>
            <w:r w:rsidRPr="00C830F1">
              <w:t>s</w:t>
            </w:r>
            <w:r w:rsidRPr="00C830F1">
              <w:rPr>
                <w:rFonts w:hint="eastAsia"/>
              </w:rPr>
              <w:t>，支持标定；</w:t>
            </w:r>
          </w:p>
          <w:p w14:paraId="63AD2BB5" w14:textId="556B9D15" w:rsidR="003419A1" w:rsidRPr="00C830F1" w:rsidRDefault="003419A1" w:rsidP="0016420F">
            <w:r w:rsidRPr="00C830F1">
              <w:t xml:space="preserve">The instantaneous velocity information periodically obtained during the trip;  data precision is </w:t>
            </w:r>
            <w:r w:rsidRPr="00C830F1">
              <w:rPr>
                <w:rFonts w:hint="eastAsia"/>
              </w:rPr>
              <w:t>0.1km/h</w:t>
            </w:r>
            <w:r w:rsidRPr="00C830F1">
              <w:t>; time interval is 15s, calibratable</w:t>
            </w:r>
          </w:p>
        </w:tc>
      </w:tr>
      <w:tr w:rsidR="00C830F1" w:rsidRPr="00C830F1" w14:paraId="427652B6" w14:textId="77777777" w:rsidTr="003419A1">
        <w:tc>
          <w:tcPr>
            <w:tcW w:w="2677" w:type="dxa"/>
            <w:shd w:val="clear" w:color="auto" w:fill="auto"/>
          </w:tcPr>
          <w:p w14:paraId="30C93E5D" w14:textId="77777777" w:rsidR="00F22F62" w:rsidRPr="00C830F1" w:rsidRDefault="00F22F62" w:rsidP="00FB5842">
            <w:r w:rsidRPr="00C830F1">
              <w:rPr>
                <w:rFonts w:hint="eastAsia"/>
              </w:rPr>
              <w:t>行程过程中的最高速度</w:t>
            </w:r>
          </w:p>
          <w:p w14:paraId="2F5B0072" w14:textId="720C6413" w:rsidR="00F22F62" w:rsidRPr="00C830F1" w:rsidRDefault="00F22F62" w:rsidP="001677CF">
            <w:pPr>
              <w:rPr>
                <w:rFonts w:ascii="等线" w:eastAsia="等线" w:hAnsi="等线" w:cs="Calibri"/>
                <w:sz w:val="20"/>
                <w:szCs w:val="20"/>
              </w:rPr>
            </w:pPr>
            <w:r w:rsidRPr="00C830F1">
              <w:t xml:space="preserve">The maximum </w:t>
            </w:r>
            <w:r w:rsidR="001677CF" w:rsidRPr="00C830F1">
              <w:t>tr</w:t>
            </w:r>
            <w:r w:rsidRPr="00C830F1">
              <w:t xml:space="preserve">ip </w:t>
            </w:r>
            <w:r w:rsidR="001677CF" w:rsidRPr="00C830F1">
              <w:t>s</w:t>
            </w:r>
            <w:r w:rsidRPr="00C830F1">
              <w:t>peed</w:t>
            </w:r>
          </w:p>
        </w:tc>
        <w:tc>
          <w:tcPr>
            <w:tcW w:w="6930" w:type="dxa"/>
          </w:tcPr>
          <w:p w14:paraId="7E22A9B5" w14:textId="77777777" w:rsidR="00F22F62" w:rsidRPr="00C830F1" w:rsidRDefault="001677CF" w:rsidP="00FB5842">
            <w:r w:rsidRPr="00C830F1">
              <w:rPr>
                <w:rFonts w:hint="eastAsia"/>
              </w:rPr>
              <w:t>整个行程中所出现的最高车速；精确到</w:t>
            </w:r>
            <w:r w:rsidRPr="00C830F1">
              <w:rPr>
                <w:rFonts w:hint="eastAsia"/>
              </w:rPr>
              <w:t>0.1km/h</w:t>
            </w:r>
          </w:p>
          <w:p w14:paraId="512CE5BD" w14:textId="31C71BDB" w:rsidR="001677CF" w:rsidRPr="00C830F1" w:rsidRDefault="001677CF" w:rsidP="001677CF">
            <w:r w:rsidRPr="00C830F1">
              <w:t xml:space="preserve">The max velocity speed during the trip;  data precision is </w:t>
            </w:r>
            <w:r w:rsidRPr="00C830F1">
              <w:rPr>
                <w:rFonts w:hint="eastAsia"/>
              </w:rPr>
              <w:t>0.1km/h</w:t>
            </w:r>
          </w:p>
        </w:tc>
      </w:tr>
      <w:tr w:rsidR="00C830F1" w:rsidRPr="00C830F1" w14:paraId="2117F1C1" w14:textId="18B5136A" w:rsidTr="003419A1">
        <w:tc>
          <w:tcPr>
            <w:tcW w:w="2677" w:type="dxa"/>
          </w:tcPr>
          <w:p w14:paraId="6613E1B7" w14:textId="77777777" w:rsidR="003419A1" w:rsidRPr="00C830F1" w:rsidRDefault="003419A1" w:rsidP="00FB5842">
            <w:r w:rsidRPr="00C830F1">
              <w:rPr>
                <w:rFonts w:hint="eastAsia"/>
              </w:rPr>
              <w:t>该行程的油耗信息</w:t>
            </w:r>
          </w:p>
          <w:p w14:paraId="0E8A3193" w14:textId="1BA70670" w:rsidR="003419A1" w:rsidRPr="00C830F1" w:rsidRDefault="003419A1" w:rsidP="00FB5842">
            <w:r w:rsidRPr="00C830F1">
              <w:t>Fuel consumption information for this trip</w:t>
            </w:r>
          </w:p>
        </w:tc>
        <w:tc>
          <w:tcPr>
            <w:tcW w:w="6930" w:type="dxa"/>
          </w:tcPr>
          <w:p w14:paraId="3363E6CC" w14:textId="77777777" w:rsidR="003419A1" w:rsidRPr="00C830F1" w:rsidRDefault="003419A1" w:rsidP="00FB5842">
            <w:r w:rsidRPr="00C830F1">
              <w:rPr>
                <w:rFonts w:hint="eastAsia"/>
              </w:rPr>
              <w:t>油耗信息，单位：</w:t>
            </w:r>
            <w:r w:rsidRPr="00C830F1">
              <w:rPr>
                <w:rFonts w:hint="eastAsia"/>
              </w:rPr>
              <w:t>L</w:t>
            </w:r>
            <w:r w:rsidRPr="00C830F1">
              <w:rPr>
                <w:rFonts w:hint="eastAsia"/>
              </w:rPr>
              <w:t>；范围：</w:t>
            </w:r>
            <w:r w:rsidRPr="00C830F1">
              <w:rPr>
                <w:rFonts w:hint="eastAsia"/>
              </w:rPr>
              <w:t>0~100.0</w:t>
            </w:r>
            <w:r w:rsidRPr="00C830F1">
              <w:rPr>
                <w:rFonts w:hint="eastAsia"/>
              </w:rPr>
              <w:t>；数据精度</w:t>
            </w:r>
            <w:r w:rsidRPr="00C830F1">
              <w:rPr>
                <w:rFonts w:hint="eastAsia"/>
              </w:rPr>
              <w:t>0.1</w:t>
            </w:r>
            <w:r w:rsidRPr="00C830F1">
              <w:t>L</w:t>
            </w:r>
            <w:r w:rsidRPr="00C830F1">
              <w:rPr>
                <w:rFonts w:hint="eastAsia"/>
              </w:rPr>
              <w:t>；</w:t>
            </w:r>
          </w:p>
          <w:p w14:paraId="669C9BF5" w14:textId="6729FD6C" w:rsidR="003419A1" w:rsidRPr="00C830F1" w:rsidRDefault="003419A1" w:rsidP="00FB5842">
            <w:r w:rsidRPr="00C830F1">
              <w:rPr>
                <w:rFonts w:hint="eastAsia"/>
              </w:rPr>
              <w:t xml:space="preserve">Fuel consumption information, </w:t>
            </w:r>
            <w:r w:rsidRPr="00C830F1">
              <w:t>U</w:t>
            </w:r>
            <w:r w:rsidRPr="00C830F1">
              <w:rPr>
                <w:rFonts w:hint="eastAsia"/>
              </w:rPr>
              <w:t>nit:</w:t>
            </w:r>
            <w:r w:rsidRPr="00C830F1">
              <w:t xml:space="preserve"> L</w:t>
            </w:r>
            <w:r w:rsidRPr="00C830F1">
              <w:rPr>
                <w:rFonts w:hint="eastAsia"/>
              </w:rPr>
              <w:t xml:space="preserve">; Range: 0 ~ 100.0; Data </w:t>
            </w:r>
            <w:r w:rsidRPr="00C830F1">
              <w:t>precision</w:t>
            </w:r>
            <w:r w:rsidRPr="00C830F1">
              <w:rPr>
                <w:rFonts w:hint="eastAsia"/>
              </w:rPr>
              <w:t xml:space="preserve"> is 0.1L;</w:t>
            </w:r>
          </w:p>
        </w:tc>
      </w:tr>
      <w:tr w:rsidR="00C830F1" w:rsidRPr="00C830F1" w14:paraId="1FEEAC00" w14:textId="758699F9" w:rsidTr="003419A1">
        <w:tc>
          <w:tcPr>
            <w:tcW w:w="2677" w:type="dxa"/>
          </w:tcPr>
          <w:p w14:paraId="5E5B4577" w14:textId="77777777" w:rsidR="003419A1" w:rsidRPr="00C830F1" w:rsidRDefault="003419A1" w:rsidP="00FB5842">
            <w:pPr>
              <w:jc w:val="left"/>
            </w:pPr>
            <w:r w:rsidRPr="00C830F1">
              <w:rPr>
                <w:rFonts w:hint="eastAsia"/>
              </w:rPr>
              <w:t>该行程的电耗信息</w:t>
            </w:r>
          </w:p>
          <w:p w14:paraId="22A02B23" w14:textId="5E0D5A1A" w:rsidR="003419A1" w:rsidRPr="00C830F1" w:rsidRDefault="003419A1" w:rsidP="00FB5842">
            <w:pPr>
              <w:jc w:val="left"/>
            </w:pPr>
            <w:r w:rsidRPr="00C830F1">
              <w:rPr>
                <w:rFonts w:hint="eastAsia"/>
              </w:rPr>
              <w:lastRenderedPageBreak/>
              <w:t>Electricity</w:t>
            </w:r>
            <w:r w:rsidRPr="00C830F1">
              <w:t xml:space="preserve"> </w:t>
            </w:r>
            <w:r w:rsidRPr="00C830F1">
              <w:rPr>
                <w:rFonts w:hint="eastAsia"/>
              </w:rPr>
              <w:t>consumption information</w:t>
            </w:r>
            <w:r w:rsidRPr="00C830F1">
              <w:t xml:space="preserve"> for this trip</w:t>
            </w:r>
          </w:p>
        </w:tc>
        <w:tc>
          <w:tcPr>
            <w:tcW w:w="6930" w:type="dxa"/>
          </w:tcPr>
          <w:p w14:paraId="67B699AC" w14:textId="77777777" w:rsidR="003419A1" w:rsidRPr="00C830F1" w:rsidRDefault="003419A1" w:rsidP="00FB5842">
            <w:r w:rsidRPr="00C830F1">
              <w:rPr>
                <w:rFonts w:hint="eastAsia"/>
              </w:rPr>
              <w:lastRenderedPageBreak/>
              <w:t>电耗信息，单位：</w:t>
            </w:r>
            <w:r w:rsidRPr="00C830F1">
              <w:rPr>
                <w:rFonts w:hint="eastAsia"/>
              </w:rPr>
              <w:t>Kw</w:t>
            </w:r>
            <w:r w:rsidRPr="00C830F1">
              <w:rPr>
                <w:rFonts w:hint="eastAsia"/>
              </w:rPr>
              <w:t>；范围：</w:t>
            </w:r>
            <w:r w:rsidRPr="00C830F1">
              <w:rPr>
                <w:rFonts w:hint="eastAsia"/>
              </w:rPr>
              <w:t>0</w:t>
            </w:r>
            <w:r w:rsidRPr="00C830F1">
              <w:t xml:space="preserve"> </w:t>
            </w:r>
            <w:r w:rsidRPr="00C830F1">
              <w:rPr>
                <w:rFonts w:hint="eastAsia"/>
              </w:rPr>
              <w:t>~</w:t>
            </w:r>
            <w:r w:rsidRPr="00C830F1">
              <w:t xml:space="preserve"> </w:t>
            </w:r>
            <w:r w:rsidRPr="00C830F1">
              <w:rPr>
                <w:rFonts w:hint="eastAsia"/>
              </w:rPr>
              <w:t>635.00</w:t>
            </w:r>
            <w:r w:rsidRPr="00C830F1">
              <w:t xml:space="preserve"> </w:t>
            </w:r>
            <w:r w:rsidRPr="00C830F1">
              <w:rPr>
                <w:rFonts w:hint="eastAsia"/>
              </w:rPr>
              <w:t>kW</w:t>
            </w:r>
            <w:r w:rsidRPr="00C830F1">
              <w:t>h</w:t>
            </w:r>
            <w:r w:rsidRPr="00C830F1">
              <w:rPr>
                <w:rFonts w:hint="eastAsia"/>
              </w:rPr>
              <w:t>；数据精度</w:t>
            </w:r>
            <w:r w:rsidRPr="00C830F1">
              <w:rPr>
                <w:rFonts w:hint="eastAsia"/>
              </w:rPr>
              <w:t>0.01</w:t>
            </w:r>
            <w:r w:rsidRPr="00C830F1">
              <w:t xml:space="preserve"> </w:t>
            </w:r>
            <w:r w:rsidRPr="00C830F1">
              <w:rPr>
                <w:rFonts w:hint="eastAsia"/>
              </w:rPr>
              <w:t>kWh</w:t>
            </w:r>
          </w:p>
          <w:p w14:paraId="75A39742" w14:textId="166B58A5" w:rsidR="003419A1" w:rsidRPr="00C830F1" w:rsidRDefault="003419A1" w:rsidP="00FB5842">
            <w:r w:rsidRPr="00C830F1">
              <w:rPr>
                <w:rFonts w:hint="eastAsia"/>
              </w:rPr>
              <w:lastRenderedPageBreak/>
              <w:t xml:space="preserve">Electricity consumption information, </w:t>
            </w:r>
            <w:r w:rsidRPr="00C830F1">
              <w:t>U</w:t>
            </w:r>
            <w:r w:rsidRPr="00C830F1">
              <w:rPr>
                <w:rFonts w:hint="eastAsia"/>
              </w:rPr>
              <w:t xml:space="preserve">nit: </w:t>
            </w:r>
            <w:r w:rsidRPr="00C830F1">
              <w:t>k</w:t>
            </w:r>
            <w:r w:rsidRPr="00C830F1">
              <w:rPr>
                <w:rFonts w:hint="eastAsia"/>
              </w:rPr>
              <w:t>W</w:t>
            </w:r>
            <w:r w:rsidRPr="00C830F1">
              <w:t>h</w:t>
            </w:r>
            <w:r w:rsidRPr="00C830F1">
              <w:rPr>
                <w:rFonts w:hint="eastAsia"/>
              </w:rPr>
              <w:t xml:space="preserve">; Range: 0 ~ 635.00 kWh; Data </w:t>
            </w:r>
            <w:r w:rsidRPr="00C830F1">
              <w:t>precision</w:t>
            </w:r>
            <w:r w:rsidRPr="00C830F1">
              <w:rPr>
                <w:rFonts w:hint="eastAsia"/>
              </w:rPr>
              <w:t xml:space="preserve"> 0.01 kWh</w:t>
            </w:r>
            <w:r w:rsidRPr="00C830F1">
              <w:t>;</w:t>
            </w:r>
          </w:p>
        </w:tc>
      </w:tr>
      <w:tr w:rsidR="00C830F1" w:rsidRPr="00C830F1" w14:paraId="0F037FE3" w14:textId="40CDD7B2" w:rsidTr="003419A1">
        <w:tc>
          <w:tcPr>
            <w:tcW w:w="2677" w:type="dxa"/>
          </w:tcPr>
          <w:p w14:paraId="02723832" w14:textId="77777777" w:rsidR="003419A1" w:rsidRPr="00C830F1" w:rsidRDefault="003419A1" w:rsidP="00FB5842">
            <w:commentRangeStart w:id="14"/>
            <w:r w:rsidRPr="00F2777A">
              <w:rPr>
                <w:rFonts w:hint="eastAsia"/>
              </w:rPr>
              <w:lastRenderedPageBreak/>
              <w:t>该</w:t>
            </w:r>
            <w:r w:rsidRPr="00C830F1">
              <w:rPr>
                <w:rFonts w:hint="eastAsia"/>
              </w:rPr>
              <w:t>行程的巡航里程</w:t>
            </w:r>
            <w:commentRangeEnd w:id="14"/>
            <w:r w:rsidR="00F2777A">
              <w:rPr>
                <w:rStyle w:val="CommentReference"/>
              </w:rPr>
              <w:commentReference w:id="14"/>
            </w:r>
          </w:p>
          <w:p w14:paraId="2D5B2EC7" w14:textId="0E9926F6" w:rsidR="003419A1" w:rsidRPr="00C830F1" w:rsidRDefault="003419A1" w:rsidP="00FB5842">
            <w:r w:rsidRPr="00C830F1">
              <w:t>Cruise mileage for this trip</w:t>
            </w:r>
          </w:p>
        </w:tc>
        <w:tc>
          <w:tcPr>
            <w:tcW w:w="6930" w:type="dxa"/>
          </w:tcPr>
          <w:p w14:paraId="1B261F74" w14:textId="77777777" w:rsidR="003419A1" w:rsidRPr="00C830F1" w:rsidRDefault="003419A1" w:rsidP="00FB5842">
            <w:r w:rsidRPr="00C830F1">
              <w:rPr>
                <w:rFonts w:hint="eastAsia"/>
              </w:rPr>
              <w:t>用户使用高级辅助驾驶功能的行驶里程，单位：</w:t>
            </w:r>
            <w:r w:rsidRPr="00C830F1">
              <w:rPr>
                <w:rFonts w:hint="eastAsia"/>
              </w:rPr>
              <w:t>km</w:t>
            </w:r>
            <w:r w:rsidRPr="00C830F1">
              <w:rPr>
                <w:rFonts w:hint="eastAsia"/>
              </w:rPr>
              <w:t>；范围：</w:t>
            </w:r>
            <w:r w:rsidRPr="00C830F1">
              <w:rPr>
                <w:rFonts w:hint="eastAsia"/>
              </w:rPr>
              <w:t>0~1000.0</w:t>
            </w:r>
            <w:r w:rsidRPr="00C830F1">
              <w:rPr>
                <w:rFonts w:hint="eastAsia"/>
              </w:rPr>
              <w:t>；数据精度：</w:t>
            </w:r>
            <w:r w:rsidRPr="00C830F1">
              <w:rPr>
                <w:rFonts w:hint="eastAsia"/>
              </w:rPr>
              <w:t>0.1km</w:t>
            </w:r>
            <w:r w:rsidRPr="00C830F1">
              <w:rPr>
                <w:rFonts w:hint="eastAsia"/>
              </w:rPr>
              <w:t>；</w:t>
            </w:r>
          </w:p>
          <w:p w14:paraId="1E1E6488" w14:textId="2998FC52" w:rsidR="003419A1" w:rsidRPr="00C830F1" w:rsidRDefault="003419A1" w:rsidP="00FB5842">
            <w:r w:rsidRPr="00C830F1">
              <w:rPr>
                <w:rFonts w:hint="eastAsia"/>
              </w:rPr>
              <w:t xml:space="preserve">The mileage traveled by the user using the advanced auxiliary driving function, Unit km; Range: 0 ~ 1000.0; Data </w:t>
            </w:r>
            <w:r w:rsidRPr="00C830F1">
              <w:t>precision</w:t>
            </w:r>
            <w:r w:rsidRPr="00C830F1">
              <w:rPr>
                <w:rFonts w:hint="eastAsia"/>
              </w:rPr>
              <w:t>: 0.1km</w:t>
            </w:r>
            <w:r w:rsidRPr="00C830F1">
              <w:rPr>
                <w:rFonts w:hint="eastAsia"/>
              </w:rPr>
              <w:t>；</w:t>
            </w:r>
            <w:r w:rsidRPr="00C830F1">
              <w:rPr>
                <w:rFonts w:hint="eastAsia"/>
              </w:rPr>
              <w:t>; The congestion duration of the trip;</w:t>
            </w:r>
          </w:p>
        </w:tc>
      </w:tr>
      <w:tr w:rsidR="00C830F1" w:rsidRPr="00C830F1" w14:paraId="7B9F5B17" w14:textId="77777777" w:rsidTr="003419A1">
        <w:tc>
          <w:tcPr>
            <w:tcW w:w="2677" w:type="dxa"/>
            <w:shd w:val="clear" w:color="auto" w:fill="auto"/>
          </w:tcPr>
          <w:p w14:paraId="298099AB" w14:textId="77777777" w:rsidR="003419A1" w:rsidRPr="00C830F1" w:rsidRDefault="003419A1" w:rsidP="00FB5842">
            <w:r w:rsidRPr="00C830F1">
              <w:rPr>
                <w:rFonts w:hint="eastAsia"/>
              </w:rPr>
              <w:t>巡航开始时的时间戳</w:t>
            </w:r>
          </w:p>
          <w:p w14:paraId="552A9AAC" w14:textId="4F7006EC" w:rsidR="003419A1" w:rsidRPr="00C830F1" w:rsidRDefault="003419A1" w:rsidP="00FB5842">
            <w:r w:rsidRPr="00C830F1">
              <w:t>Cruise start time</w:t>
            </w:r>
          </w:p>
        </w:tc>
        <w:tc>
          <w:tcPr>
            <w:tcW w:w="6930" w:type="dxa"/>
          </w:tcPr>
          <w:p w14:paraId="370B5F31" w14:textId="77777777" w:rsidR="003419A1" w:rsidRPr="00C830F1" w:rsidRDefault="003419A1" w:rsidP="00FB5842">
            <w:r w:rsidRPr="00C830F1">
              <w:rPr>
                <w:rFonts w:hint="eastAsia"/>
              </w:rPr>
              <w:t>每次高级辅助驾驶功能开始使用的时间点，精确到秒钟</w:t>
            </w:r>
          </w:p>
          <w:p w14:paraId="5E7C9924" w14:textId="7D715A46" w:rsidR="003419A1" w:rsidRPr="00C830F1" w:rsidRDefault="003419A1" w:rsidP="00FB5842">
            <w:r w:rsidRPr="00C830F1">
              <w:t>The start time of each cruise control, accurate to seconds</w:t>
            </w:r>
          </w:p>
        </w:tc>
      </w:tr>
      <w:tr w:rsidR="00C830F1" w:rsidRPr="00C830F1" w14:paraId="3D3F2430" w14:textId="77777777" w:rsidTr="003419A1">
        <w:tc>
          <w:tcPr>
            <w:tcW w:w="2677" w:type="dxa"/>
            <w:shd w:val="clear" w:color="auto" w:fill="auto"/>
          </w:tcPr>
          <w:p w14:paraId="0F0C0E69" w14:textId="77777777" w:rsidR="003419A1" w:rsidRPr="00C830F1" w:rsidRDefault="003419A1" w:rsidP="00FB5842">
            <w:r w:rsidRPr="00C830F1">
              <w:rPr>
                <w:rFonts w:hint="eastAsia"/>
              </w:rPr>
              <w:t>巡航结束时的时间戳</w:t>
            </w:r>
          </w:p>
          <w:p w14:paraId="7157BD77" w14:textId="5F9207FB" w:rsidR="003419A1" w:rsidRPr="00C830F1" w:rsidRDefault="003419A1" w:rsidP="00FB5842">
            <w:r w:rsidRPr="00C830F1">
              <w:t>Cruise end time</w:t>
            </w:r>
          </w:p>
        </w:tc>
        <w:tc>
          <w:tcPr>
            <w:tcW w:w="6930" w:type="dxa"/>
          </w:tcPr>
          <w:p w14:paraId="54AEB462" w14:textId="77777777" w:rsidR="003419A1" w:rsidRPr="00C830F1" w:rsidRDefault="003419A1" w:rsidP="00FB5842">
            <w:r w:rsidRPr="00C830F1">
              <w:rPr>
                <w:rFonts w:hint="eastAsia"/>
              </w:rPr>
              <w:t>每次高级辅助驾驶功能结束使用的时间点，精确到秒钟</w:t>
            </w:r>
          </w:p>
          <w:p w14:paraId="4E0C7D75" w14:textId="6E1FC569" w:rsidR="003419A1" w:rsidRPr="00C830F1" w:rsidRDefault="003419A1" w:rsidP="0016420F">
            <w:r w:rsidRPr="00C830F1">
              <w:t>The end time of each cruise control, accurate to seconds</w:t>
            </w:r>
          </w:p>
        </w:tc>
      </w:tr>
      <w:tr w:rsidR="00C830F1" w:rsidRPr="00C830F1" w14:paraId="2FB4658E" w14:textId="159C675C" w:rsidTr="003419A1">
        <w:tc>
          <w:tcPr>
            <w:tcW w:w="2677" w:type="dxa"/>
          </w:tcPr>
          <w:p w14:paraId="517F1ADB" w14:textId="77777777" w:rsidR="003419A1" w:rsidRPr="00C830F1" w:rsidRDefault="003419A1" w:rsidP="001965B3">
            <w:r w:rsidRPr="00C830F1">
              <w:rPr>
                <w:rFonts w:hint="eastAsia"/>
              </w:rPr>
              <w:t>拥堵时长</w:t>
            </w:r>
          </w:p>
          <w:p w14:paraId="61653A3D" w14:textId="07A2DCEA" w:rsidR="003419A1" w:rsidRPr="00C830F1" w:rsidRDefault="003419A1" w:rsidP="001965B3">
            <w:r w:rsidRPr="00C830F1">
              <w:t>Congestion duration</w:t>
            </w:r>
          </w:p>
        </w:tc>
        <w:tc>
          <w:tcPr>
            <w:tcW w:w="6930" w:type="dxa"/>
          </w:tcPr>
          <w:p w14:paraId="29E85744" w14:textId="77777777" w:rsidR="003419A1" w:rsidRPr="00C830F1" w:rsidRDefault="003419A1" w:rsidP="001965B3">
            <w:r w:rsidRPr="00C830F1">
              <w:rPr>
                <w:rFonts w:hint="eastAsia"/>
              </w:rPr>
              <w:t>该行程的拥堵时长，单位：</w:t>
            </w:r>
            <w:r w:rsidRPr="00C830F1">
              <w:rPr>
                <w:rFonts w:hint="eastAsia"/>
              </w:rPr>
              <w:t>min</w:t>
            </w:r>
            <w:r w:rsidRPr="00C830F1">
              <w:rPr>
                <w:rFonts w:hint="eastAsia"/>
              </w:rPr>
              <w:t>；范围：</w:t>
            </w:r>
            <w:commentRangeStart w:id="15"/>
            <w:commentRangeStart w:id="16"/>
            <w:r w:rsidRPr="00C830F1">
              <w:rPr>
                <w:rFonts w:hint="eastAsia"/>
              </w:rPr>
              <w:t>0~511</w:t>
            </w:r>
            <w:commentRangeEnd w:id="15"/>
            <w:r w:rsidRPr="00C830F1">
              <w:rPr>
                <w:rStyle w:val="CommentReference"/>
              </w:rPr>
              <w:commentReference w:id="15"/>
            </w:r>
            <w:commentRangeEnd w:id="16"/>
            <w:r w:rsidRPr="00C830F1">
              <w:rPr>
                <w:rStyle w:val="CommentReference"/>
              </w:rPr>
              <w:commentReference w:id="16"/>
            </w:r>
            <w:r w:rsidRPr="00C830F1">
              <w:rPr>
                <w:rFonts w:hint="eastAsia"/>
              </w:rPr>
              <w:t>；数据精度：</w:t>
            </w:r>
            <w:r w:rsidRPr="00C830F1">
              <w:rPr>
                <w:rFonts w:hint="eastAsia"/>
              </w:rPr>
              <w:t>1 min</w:t>
            </w:r>
          </w:p>
          <w:p w14:paraId="03780DC1" w14:textId="15595A28" w:rsidR="003419A1" w:rsidRPr="00C830F1" w:rsidRDefault="003419A1" w:rsidP="001965B3">
            <w:r w:rsidRPr="00C830F1">
              <w:t>The congestion duration of the trip, Unit: min; Range: 0 ~511; Data accuracy: 1 min</w:t>
            </w:r>
          </w:p>
        </w:tc>
      </w:tr>
      <w:tr w:rsidR="00C830F1" w:rsidRPr="00C830F1" w14:paraId="699683A8" w14:textId="77777777" w:rsidTr="003419A1">
        <w:tc>
          <w:tcPr>
            <w:tcW w:w="2677" w:type="dxa"/>
          </w:tcPr>
          <w:p w14:paraId="331A80DF" w14:textId="77777777" w:rsidR="003419A1" w:rsidRPr="00C830F1" w:rsidRDefault="003419A1" w:rsidP="001965B3">
            <w:r w:rsidRPr="00C830F1">
              <w:rPr>
                <w:rFonts w:hint="eastAsia"/>
              </w:rPr>
              <w:t>拥堵开始时的时间戳</w:t>
            </w:r>
          </w:p>
          <w:p w14:paraId="15CB2243" w14:textId="1B327E32" w:rsidR="003419A1" w:rsidRPr="00C830F1" w:rsidRDefault="003419A1" w:rsidP="001965B3">
            <w:r w:rsidRPr="00C830F1">
              <w:t>C</w:t>
            </w:r>
            <w:r w:rsidRPr="00C830F1">
              <w:rPr>
                <w:rFonts w:hint="eastAsia"/>
              </w:rPr>
              <w:t>on</w:t>
            </w:r>
            <w:r w:rsidRPr="00C830F1">
              <w:t>gestion start time</w:t>
            </w:r>
          </w:p>
        </w:tc>
        <w:tc>
          <w:tcPr>
            <w:tcW w:w="6930" w:type="dxa"/>
          </w:tcPr>
          <w:p w14:paraId="7802748E" w14:textId="77777777" w:rsidR="003419A1" w:rsidRPr="00C830F1" w:rsidRDefault="003419A1" w:rsidP="001965B3">
            <w:r w:rsidRPr="00C830F1">
              <w:rPr>
                <w:rFonts w:hint="eastAsia"/>
              </w:rPr>
              <w:t>每次进入拥堵路段的时间点，精确到秒钟</w:t>
            </w:r>
          </w:p>
          <w:p w14:paraId="2CEE18B7" w14:textId="00B1B274" w:rsidR="003419A1" w:rsidRPr="00C830F1" w:rsidRDefault="003419A1" w:rsidP="00091483">
            <w:r w:rsidRPr="00C830F1">
              <w:t>The start time of each congestion, accurate to seconds</w:t>
            </w:r>
          </w:p>
        </w:tc>
      </w:tr>
      <w:tr w:rsidR="00C830F1" w:rsidRPr="00C830F1" w14:paraId="137EE740" w14:textId="77777777" w:rsidTr="003419A1">
        <w:tc>
          <w:tcPr>
            <w:tcW w:w="2677" w:type="dxa"/>
          </w:tcPr>
          <w:p w14:paraId="061CE77E" w14:textId="77777777" w:rsidR="003419A1" w:rsidRPr="00C830F1" w:rsidRDefault="003419A1" w:rsidP="001965B3">
            <w:r w:rsidRPr="00C830F1">
              <w:rPr>
                <w:rFonts w:hint="eastAsia"/>
              </w:rPr>
              <w:t>拥堵结束时的时间戳</w:t>
            </w:r>
          </w:p>
          <w:p w14:paraId="757FAFCC" w14:textId="07CCF4B2" w:rsidR="003419A1" w:rsidRPr="00C830F1" w:rsidRDefault="003419A1" w:rsidP="001965B3">
            <w:r w:rsidRPr="00C830F1">
              <w:t>Congestion end time</w:t>
            </w:r>
          </w:p>
        </w:tc>
        <w:tc>
          <w:tcPr>
            <w:tcW w:w="6930" w:type="dxa"/>
          </w:tcPr>
          <w:p w14:paraId="04C8ECC3" w14:textId="77777777" w:rsidR="003419A1" w:rsidRPr="00C830F1" w:rsidRDefault="003419A1" w:rsidP="001965B3">
            <w:r w:rsidRPr="00C830F1">
              <w:rPr>
                <w:rFonts w:hint="eastAsia"/>
              </w:rPr>
              <w:t>每次离开拥堵路段的时间点，精确到秒钟</w:t>
            </w:r>
          </w:p>
          <w:p w14:paraId="3E8827C9" w14:textId="6C130C72" w:rsidR="003419A1" w:rsidRPr="00C830F1" w:rsidRDefault="003419A1" w:rsidP="00091483">
            <w:r w:rsidRPr="00C830F1">
              <w:t>The end time of each congestion, accurate to seconds</w:t>
            </w:r>
          </w:p>
        </w:tc>
      </w:tr>
      <w:tr w:rsidR="00C830F1" w:rsidRPr="00C830F1" w14:paraId="25E201FC" w14:textId="2F5562F4" w:rsidTr="003419A1">
        <w:tc>
          <w:tcPr>
            <w:tcW w:w="2677" w:type="dxa"/>
          </w:tcPr>
          <w:p w14:paraId="7879A993" w14:textId="77777777" w:rsidR="003419A1" w:rsidRPr="00C830F1" w:rsidRDefault="003419A1" w:rsidP="001965B3">
            <w:r w:rsidRPr="00C830F1">
              <w:rPr>
                <w:rFonts w:hint="eastAsia"/>
              </w:rPr>
              <w:t>变道未打灯的次数</w:t>
            </w:r>
          </w:p>
          <w:p w14:paraId="157234AD" w14:textId="6BCACF69" w:rsidR="003419A1" w:rsidRPr="00C830F1" w:rsidRDefault="003419A1" w:rsidP="001965B3">
            <w:r w:rsidRPr="00C830F1">
              <w:t>Number of lane changes without lighting</w:t>
            </w:r>
          </w:p>
        </w:tc>
        <w:tc>
          <w:tcPr>
            <w:tcW w:w="6930" w:type="dxa"/>
          </w:tcPr>
          <w:p w14:paraId="6D1A6B16" w14:textId="0F80AF64" w:rsidR="003419A1" w:rsidRPr="00C830F1" w:rsidRDefault="003419A1" w:rsidP="001965B3">
            <w:r w:rsidRPr="00C830F1">
              <w:rPr>
                <w:rFonts w:hint="eastAsia"/>
              </w:rPr>
              <w:t>变道未打灯次数，单位：</w:t>
            </w:r>
            <w:r w:rsidRPr="00C830F1">
              <w:rPr>
                <w:rFonts w:hint="eastAsia"/>
              </w:rPr>
              <w:t>N</w:t>
            </w:r>
            <w:r w:rsidRPr="00C830F1">
              <w:t>/A</w:t>
            </w:r>
            <w:r w:rsidRPr="00C830F1">
              <w:rPr>
                <w:rFonts w:hint="eastAsia"/>
              </w:rPr>
              <w:t>；范围：</w:t>
            </w:r>
            <w:r w:rsidRPr="00C830F1">
              <w:rPr>
                <w:rFonts w:hint="eastAsia"/>
              </w:rPr>
              <w:t>0~127</w:t>
            </w:r>
            <w:r w:rsidRPr="00C830F1">
              <w:rPr>
                <w:rFonts w:hint="eastAsia"/>
              </w:rPr>
              <w:t>；数据精度：</w:t>
            </w:r>
            <w:r w:rsidRPr="00C830F1">
              <w:rPr>
                <w:rFonts w:hint="eastAsia"/>
              </w:rPr>
              <w:t>1</w:t>
            </w:r>
          </w:p>
          <w:p w14:paraId="595B7D47" w14:textId="5003D172" w:rsidR="003419A1" w:rsidRPr="00C830F1" w:rsidRDefault="003419A1" w:rsidP="001965B3">
            <w:r w:rsidRPr="00C830F1">
              <w:t>Number of lane changes without lighting, Unit: N/A; Range: 0 ~ 127; Data accuracy: 1</w:t>
            </w:r>
          </w:p>
        </w:tc>
      </w:tr>
      <w:tr w:rsidR="00C830F1" w:rsidRPr="00C830F1" w14:paraId="074D6A67" w14:textId="77777777" w:rsidTr="003419A1">
        <w:tc>
          <w:tcPr>
            <w:tcW w:w="2677" w:type="dxa"/>
          </w:tcPr>
          <w:p w14:paraId="2DB4CA7C" w14:textId="77777777" w:rsidR="003419A1" w:rsidRPr="00C830F1" w:rsidRDefault="003419A1" w:rsidP="001965B3">
            <w:r w:rsidRPr="00C830F1">
              <w:rPr>
                <w:rFonts w:hint="eastAsia"/>
              </w:rPr>
              <w:t>变道未打灯发生的时间戳</w:t>
            </w:r>
          </w:p>
          <w:p w14:paraId="661FAF87" w14:textId="2A304E28" w:rsidR="003419A1" w:rsidRPr="00C830F1" w:rsidRDefault="003419A1" w:rsidP="001965B3">
            <w:r w:rsidRPr="00C830F1">
              <w:t>Lane changes without lighting time</w:t>
            </w:r>
          </w:p>
        </w:tc>
        <w:tc>
          <w:tcPr>
            <w:tcW w:w="6930" w:type="dxa"/>
          </w:tcPr>
          <w:p w14:paraId="148EB5BB" w14:textId="77777777" w:rsidR="003419A1" w:rsidRPr="00C830F1" w:rsidRDefault="003419A1" w:rsidP="001965B3">
            <w:r w:rsidRPr="00C830F1">
              <w:rPr>
                <w:rFonts w:hint="eastAsia"/>
              </w:rPr>
              <w:t>每次变道未打灯发生的时间，精确到秒钟</w:t>
            </w:r>
          </w:p>
          <w:p w14:paraId="689DCC25" w14:textId="5CBEA4EB" w:rsidR="003419A1" w:rsidRPr="00C830F1" w:rsidRDefault="003419A1" w:rsidP="00091483">
            <w:r w:rsidRPr="00C830F1">
              <w:t>The time of each lane change without lighting, accurate to seconds</w:t>
            </w:r>
          </w:p>
        </w:tc>
      </w:tr>
      <w:tr w:rsidR="00C830F1" w:rsidRPr="00C830F1" w14:paraId="1CE1CB98" w14:textId="238BD059" w:rsidTr="003419A1">
        <w:tc>
          <w:tcPr>
            <w:tcW w:w="2677" w:type="dxa"/>
          </w:tcPr>
          <w:p w14:paraId="53D02728" w14:textId="77777777" w:rsidR="003419A1" w:rsidRPr="00C830F1" w:rsidRDefault="003419A1" w:rsidP="001965B3">
            <w:r w:rsidRPr="00C830F1">
              <w:rPr>
                <w:rFonts w:hint="eastAsia"/>
              </w:rPr>
              <w:t>急加速次数</w:t>
            </w:r>
          </w:p>
          <w:p w14:paraId="24285B4C" w14:textId="764E8F6B" w:rsidR="003419A1" w:rsidRPr="00C830F1" w:rsidRDefault="003419A1" w:rsidP="001965B3">
            <w:r w:rsidRPr="00C830F1">
              <w:t>Number of rapid accelerations</w:t>
            </w:r>
          </w:p>
        </w:tc>
        <w:tc>
          <w:tcPr>
            <w:tcW w:w="6930" w:type="dxa"/>
          </w:tcPr>
          <w:p w14:paraId="5B6D8E8D" w14:textId="77777777" w:rsidR="003419A1" w:rsidRPr="00C830F1" w:rsidRDefault="003419A1" w:rsidP="001965B3">
            <w:r w:rsidRPr="00C830F1">
              <w:rPr>
                <w:rFonts w:hint="eastAsia"/>
              </w:rPr>
              <w:t>急加速次数，单位：</w:t>
            </w:r>
            <w:r w:rsidRPr="00C830F1">
              <w:rPr>
                <w:rFonts w:hint="eastAsia"/>
              </w:rPr>
              <w:t>N</w:t>
            </w:r>
            <w:r w:rsidRPr="00C830F1">
              <w:t>/A</w:t>
            </w:r>
            <w:r w:rsidRPr="00C830F1">
              <w:rPr>
                <w:rFonts w:hint="eastAsia"/>
              </w:rPr>
              <w:t>；范围：</w:t>
            </w:r>
            <w:r w:rsidRPr="00C830F1">
              <w:rPr>
                <w:rFonts w:hint="eastAsia"/>
              </w:rPr>
              <w:t>0~127</w:t>
            </w:r>
            <w:r w:rsidRPr="00C830F1">
              <w:rPr>
                <w:rFonts w:hint="eastAsia"/>
              </w:rPr>
              <w:t>；数据精度：</w:t>
            </w:r>
            <w:r w:rsidRPr="00C830F1">
              <w:rPr>
                <w:rFonts w:hint="eastAsia"/>
              </w:rPr>
              <w:t>1</w:t>
            </w:r>
          </w:p>
          <w:p w14:paraId="3B4338AB" w14:textId="150295DC" w:rsidR="003419A1" w:rsidRPr="00C830F1" w:rsidRDefault="003419A1" w:rsidP="001965B3">
            <w:r w:rsidRPr="00C830F1">
              <w:t>Number of rapid acceleration, Unit: N/A; Range: 0 ~ 127; Data accuracy: 1</w:t>
            </w:r>
          </w:p>
        </w:tc>
      </w:tr>
      <w:tr w:rsidR="00C830F1" w:rsidRPr="00C830F1" w14:paraId="390DAE7B" w14:textId="77777777" w:rsidTr="003419A1">
        <w:tc>
          <w:tcPr>
            <w:tcW w:w="2677" w:type="dxa"/>
          </w:tcPr>
          <w:p w14:paraId="53A86CBF" w14:textId="77777777" w:rsidR="003419A1" w:rsidRPr="00C830F1" w:rsidRDefault="003419A1" w:rsidP="001965B3">
            <w:r w:rsidRPr="00C830F1">
              <w:rPr>
                <w:rFonts w:hint="eastAsia"/>
              </w:rPr>
              <w:t>急加速发生时的时间戳</w:t>
            </w:r>
          </w:p>
          <w:p w14:paraId="3AAE77E3" w14:textId="7282D595" w:rsidR="003419A1" w:rsidRPr="00C830F1" w:rsidRDefault="003419A1" w:rsidP="001965B3">
            <w:r w:rsidRPr="00C830F1">
              <w:t>Time of rapid acceleration</w:t>
            </w:r>
          </w:p>
        </w:tc>
        <w:tc>
          <w:tcPr>
            <w:tcW w:w="6930" w:type="dxa"/>
          </w:tcPr>
          <w:p w14:paraId="22AC84E8" w14:textId="77777777" w:rsidR="003419A1" w:rsidRPr="00C830F1" w:rsidRDefault="003419A1" w:rsidP="001965B3">
            <w:r w:rsidRPr="00C830F1">
              <w:rPr>
                <w:rFonts w:hint="eastAsia"/>
              </w:rPr>
              <w:t>每次急加速发生的时间，精确到秒钟</w:t>
            </w:r>
          </w:p>
          <w:p w14:paraId="523A1F39" w14:textId="463C3FDC" w:rsidR="003419A1" w:rsidRPr="00C830F1" w:rsidRDefault="003419A1" w:rsidP="001965B3">
            <w:r w:rsidRPr="00C830F1">
              <w:t>The time of each rapid acceleration, accurate to seconds</w:t>
            </w:r>
          </w:p>
        </w:tc>
      </w:tr>
      <w:tr w:rsidR="00C830F1" w:rsidRPr="00C830F1" w14:paraId="1F40DB3F" w14:textId="77777777" w:rsidTr="003419A1">
        <w:tc>
          <w:tcPr>
            <w:tcW w:w="2677" w:type="dxa"/>
          </w:tcPr>
          <w:p w14:paraId="50746902" w14:textId="77777777" w:rsidR="003419A1" w:rsidRPr="00C830F1" w:rsidRDefault="003419A1" w:rsidP="001965B3">
            <w:commentRangeStart w:id="17"/>
            <w:r w:rsidRPr="00C830F1">
              <w:rPr>
                <w:rFonts w:hint="eastAsia"/>
              </w:rPr>
              <w:t>急加速发生时的加速度值</w:t>
            </w:r>
            <w:commentRangeEnd w:id="17"/>
            <w:r w:rsidR="00F2777A">
              <w:rPr>
                <w:rStyle w:val="CommentReference"/>
              </w:rPr>
              <w:commentReference w:id="17"/>
            </w:r>
          </w:p>
          <w:p w14:paraId="7C8815A4" w14:textId="7F4E66EB" w:rsidR="003419A1" w:rsidRPr="00C830F1" w:rsidRDefault="003419A1" w:rsidP="001965B3">
            <w:r w:rsidRPr="00C830F1">
              <w:t>Acceleration rate of rapid acceleration</w:t>
            </w:r>
          </w:p>
        </w:tc>
        <w:tc>
          <w:tcPr>
            <w:tcW w:w="6930" w:type="dxa"/>
          </w:tcPr>
          <w:p w14:paraId="6A4A12EB" w14:textId="2A7DC321" w:rsidR="003D4A75" w:rsidRPr="00C830F1" w:rsidRDefault="003419A1" w:rsidP="001965B3">
            <w:r w:rsidRPr="00C830F1">
              <w:rPr>
                <w:rFonts w:hint="eastAsia"/>
              </w:rPr>
              <w:t>每次急加速发生时的加速度值，</w:t>
            </w:r>
            <w:r w:rsidR="003D4A75" w:rsidRPr="00C830F1">
              <w:rPr>
                <w:rFonts w:hint="eastAsia"/>
              </w:rPr>
              <w:t>精确到</w:t>
            </w:r>
            <w:r w:rsidR="00135144" w:rsidRPr="00135144">
              <w:rPr>
                <w:rFonts w:hint="eastAsia"/>
                <w:color w:val="FF0000"/>
              </w:rPr>
              <w:t>0.</w:t>
            </w:r>
            <w:r w:rsidR="00EA0263">
              <w:rPr>
                <w:rFonts w:hint="eastAsia"/>
                <w:color w:val="FF0000"/>
              </w:rPr>
              <w:t>0</w:t>
            </w:r>
            <w:r w:rsidR="00135144" w:rsidRPr="00135144">
              <w:rPr>
                <w:rFonts w:hint="eastAsia"/>
                <w:color w:val="FF0000"/>
              </w:rPr>
              <w:t>1</w:t>
            </w:r>
            <w:r w:rsidR="00135144" w:rsidRPr="00135144">
              <w:rPr>
                <w:color w:val="FF0000"/>
              </w:rPr>
              <w:t xml:space="preserve">G </w:t>
            </w:r>
            <w:r w:rsidR="003D4A75" w:rsidRPr="00135144">
              <w:rPr>
                <w:rFonts w:hint="eastAsia"/>
                <w:strike/>
                <w:color w:val="FF0000"/>
              </w:rPr>
              <w:t>0.01</w:t>
            </w:r>
            <w:r w:rsidR="003D4A75" w:rsidRPr="00135144">
              <w:rPr>
                <w:strike/>
                <w:color w:val="FF0000"/>
              </w:rPr>
              <w:t>m/s</w:t>
            </w:r>
            <w:r w:rsidR="003D4A75" w:rsidRPr="00135144">
              <w:rPr>
                <w:strike/>
                <w:color w:val="FF0000"/>
                <w:vertAlign w:val="superscript"/>
              </w:rPr>
              <w:t>2</w:t>
            </w:r>
          </w:p>
          <w:p w14:paraId="0BB31F21" w14:textId="79BA2533" w:rsidR="003419A1" w:rsidRPr="00C830F1" w:rsidRDefault="003419A1" w:rsidP="003D4A75">
            <w:r w:rsidRPr="00C830F1">
              <w:t xml:space="preserve">The acceleration rate of each rapid acceleration, data precision is </w:t>
            </w:r>
            <w:r w:rsidR="00135144" w:rsidRPr="00135144">
              <w:rPr>
                <w:rFonts w:hint="eastAsia"/>
                <w:color w:val="FF0000"/>
              </w:rPr>
              <w:t>0.</w:t>
            </w:r>
            <w:r w:rsidR="00EA0263">
              <w:rPr>
                <w:rFonts w:hint="eastAsia"/>
                <w:color w:val="FF0000"/>
              </w:rPr>
              <w:t>0</w:t>
            </w:r>
            <w:r w:rsidR="00135144" w:rsidRPr="00135144">
              <w:rPr>
                <w:rFonts w:hint="eastAsia"/>
                <w:color w:val="FF0000"/>
              </w:rPr>
              <w:t>1</w:t>
            </w:r>
            <w:r w:rsidR="00135144" w:rsidRPr="00135144">
              <w:rPr>
                <w:color w:val="FF0000"/>
              </w:rPr>
              <w:t xml:space="preserve">G </w:t>
            </w:r>
            <w:r w:rsidR="00135144" w:rsidRPr="00135144">
              <w:rPr>
                <w:rFonts w:hint="eastAsia"/>
                <w:strike/>
                <w:color w:val="FF0000"/>
              </w:rPr>
              <w:t>0.01</w:t>
            </w:r>
            <w:r w:rsidR="00135144" w:rsidRPr="00135144">
              <w:rPr>
                <w:strike/>
                <w:color w:val="FF0000"/>
              </w:rPr>
              <w:t>m/s</w:t>
            </w:r>
            <w:r w:rsidR="00135144" w:rsidRPr="00135144">
              <w:rPr>
                <w:strike/>
                <w:color w:val="FF0000"/>
                <w:vertAlign w:val="superscript"/>
              </w:rPr>
              <w:t>2</w:t>
            </w:r>
          </w:p>
        </w:tc>
      </w:tr>
      <w:tr w:rsidR="00C830F1" w:rsidRPr="00C830F1" w14:paraId="049E263C" w14:textId="77777777" w:rsidTr="003419A1">
        <w:tc>
          <w:tcPr>
            <w:tcW w:w="2677" w:type="dxa"/>
          </w:tcPr>
          <w:p w14:paraId="3DDFF41F" w14:textId="77777777" w:rsidR="003419A1" w:rsidRPr="00C830F1" w:rsidRDefault="003419A1" w:rsidP="001965B3">
            <w:r w:rsidRPr="00C830F1">
              <w:rPr>
                <w:rFonts w:hint="eastAsia"/>
              </w:rPr>
              <w:t>急加速发生时的持续时间</w:t>
            </w:r>
          </w:p>
          <w:p w14:paraId="014AB4A4" w14:textId="7A69ECBE" w:rsidR="003419A1" w:rsidRPr="00C830F1" w:rsidRDefault="003419A1" w:rsidP="001965B3">
            <w:r w:rsidRPr="00C830F1">
              <w:t>Duration of rapid acceleration</w:t>
            </w:r>
          </w:p>
        </w:tc>
        <w:tc>
          <w:tcPr>
            <w:tcW w:w="6930" w:type="dxa"/>
          </w:tcPr>
          <w:p w14:paraId="60EE10AE" w14:textId="77777777" w:rsidR="003419A1" w:rsidRPr="00C830F1" w:rsidRDefault="003419A1" w:rsidP="001965B3">
            <w:r w:rsidRPr="00C830F1">
              <w:rPr>
                <w:rFonts w:hint="eastAsia"/>
              </w:rPr>
              <w:t>每次急加速发生时的持续时间，精确到</w:t>
            </w:r>
            <w:r w:rsidRPr="00C830F1">
              <w:rPr>
                <w:rFonts w:hint="eastAsia"/>
              </w:rPr>
              <w:t>0.01s</w:t>
            </w:r>
          </w:p>
          <w:p w14:paraId="2A00B35F" w14:textId="7914EFCC" w:rsidR="003419A1" w:rsidRPr="00C830F1" w:rsidRDefault="003419A1" w:rsidP="001965B3">
            <w:r w:rsidRPr="00C830F1">
              <w:t>The duration time of each rapid acceleration, data precision: 0.01s</w:t>
            </w:r>
          </w:p>
        </w:tc>
      </w:tr>
      <w:tr w:rsidR="00C830F1" w:rsidRPr="00C830F1" w14:paraId="4AEE6C4B" w14:textId="26190029" w:rsidTr="003419A1">
        <w:tc>
          <w:tcPr>
            <w:tcW w:w="2677" w:type="dxa"/>
          </w:tcPr>
          <w:p w14:paraId="6EBED8C9" w14:textId="77777777" w:rsidR="003419A1" w:rsidRPr="00C830F1" w:rsidRDefault="003419A1" w:rsidP="001965B3">
            <w:r w:rsidRPr="00C830F1">
              <w:rPr>
                <w:rFonts w:hint="eastAsia"/>
              </w:rPr>
              <w:t>急减速次数</w:t>
            </w:r>
          </w:p>
          <w:p w14:paraId="13E38376" w14:textId="759664D5" w:rsidR="003419A1" w:rsidRPr="00C830F1" w:rsidRDefault="003419A1" w:rsidP="001965B3">
            <w:r w:rsidRPr="00C830F1">
              <w:t>Number of rapid deceleration</w:t>
            </w:r>
            <w:r w:rsidRPr="00C830F1">
              <w:rPr>
                <w:rFonts w:hint="eastAsia"/>
              </w:rPr>
              <w:t>s</w:t>
            </w:r>
          </w:p>
        </w:tc>
        <w:tc>
          <w:tcPr>
            <w:tcW w:w="6930" w:type="dxa"/>
          </w:tcPr>
          <w:p w14:paraId="567BBB70" w14:textId="77777777" w:rsidR="003419A1" w:rsidRPr="00C830F1" w:rsidRDefault="003419A1" w:rsidP="001965B3">
            <w:r w:rsidRPr="00C830F1">
              <w:rPr>
                <w:rFonts w:hint="eastAsia"/>
              </w:rPr>
              <w:t>急减速次数，单位：</w:t>
            </w:r>
            <w:r w:rsidRPr="00C830F1">
              <w:rPr>
                <w:rFonts w:hint="eastAsia"/>
              </w:rPr>
              <w:t>N</w:t>
            </w:r>
            <w:r w:rsidRPr="00C830F1">
              <w:t>/A</w:t>
            </w:r>
            <w:r w:rsidRPr="00C830F1">
              <w:rPr>
                <w:rFonts w:hint="eastAsia"/>
              </w:rPr>
              <w:t>；范围：</w:t>
            </w:r>
            <w:r w:rsidRPr="00C830F1">
              <w:rPr>
                <w:rFonts w:hint="eastAsia"/>
              </w:rPr>
              <w:t>0~127</w:t>
            </w:r>
            <w:r w:rsidRPr="00C830F1">
              <w:rPr>
                <w:rFonts w:hint="eastAsia"/>
              </w:rPr>
              <w:t>；数据精度：</w:t>
            </w:r>
            <w:r w:rsidRPr="00C830F1">
              <w:rPr>
                <w:rFonts w:hint="eastAsia"/>
              </w:rPr>
              <w:t>1</w:t>
            </w:r>
          </w:p>
          <w:p w14:paraId="1A36FF57" w14:textId="63D29DE3" w:rsidR="003419A1" w:rsidRPr="00C830F1" w:rsidRDefault="003419A1" w:rsidP="001965B3">
            <w:r w:rsidRPr="00C830F1">
              <w:t>Number of rapid deceleration, Unit: N/A; Range: 0 ~ 127; Data accuracy: 1</w:t>
            </w:r>
          </w:p>
        </w:tc>
      </w:tr>
      <w:tr w:rsidR="00C830F1" w:rsidRPr="00C830F1" w14:paraId="31E949B3" w14:textId="77777777" w:rsidTr="003419A1">
        <w:tc>
          <w:tcPr>
            <w:tcW w:w="2677" w:type="dxa"/>
          </w:tcPr>
          <w:p w14:paraId="23AE4493" w14:textId="77777777" w:rsidR="003419A1" w:rsidRPr="00C830F1" w:rsidRDefault="003419A1" w:rsidP="001965B3">
            <w:r w:rsidRPr="00C830F1">
              <w:rPr>
                <w:rFonts w:hint="eastAsia"/>
              </w:rPr>
              <w:t>急减速发生时的时间戳</w:t>
            </w:r>
          </w:p>
          <w:p w14:paraId="5A299943" w14:textId="4F7F9AEA" w:rsidR="003419A1" w:rsidRPr="00C830F1" w:rsidRDefault="003419A1" w:rsidP="00C52008">
            <w:r w:rsidRPr="00C830F1">
              <w:t>Time of rapid deceleration</w:t>
            </w:r>
          </w:p>
        </w:tc>
        <w:tc>
          <w:tcPr>
            <w:tcW w:w="6930" w:type="dxa"/>
          </w:tcPr>
          <w:p w14:paraId="18013C46" w14:textId="77777777" w:rsidR="003419A1" w:rsidRPr="00C830F1" w:rsidRDefault="003419A1" w:rsidP="001965B3">
            <w:r w:rsidRPr="00C830F1">
              <w:rPr>
                <w:rFonts w:hint="eastAsia"/>
              </w:rPr>
              <w:t>每次急减速发生的时间，精确到秒钟</w:t>
            </w:r>
          </w:p>
          <w:p w14:paraId="08E98459" w14:textId="3AC5F831" w:rsidR="003419A1" w:rsidRPr="00C830F1" w:rsidRDefault="003419A1" w:rsidP="00C52008">
            <w:r w:rsidRPr="00C830F1">
              <w:t>The time of each rapid deceleration, accurate to seconds</w:t>
            </w:r>
          </w:p>
        </w:tc>
      </w:tr>
      <w:tr w:rsidR="00C830F1" w:rsidRPr="00C830F1" w14:paraId="42CAD65A" w14:textId="77777777" w:rsidTr="003419A1">
        <w:tc>
          <w:tcPr>
            <w:tcW w:w="2677" w:type="dxa"/>
          </w:tcPr>
          <w:p w14:paraId="4DD0A531" w14:textId="77777777" w:rsidR="003419A1" w:rsidRPr="00C830F1" w:rsidRDefault="003419A1" w:rsidP="001965B3">
            <w:commentRangeStart w:id="18"/>
            <w:r w:rsidRPr="00C830F1">
              <w:rPr>
                <w:rFonts w:hint="eastAsia"/>
              </w:rPr>
              <w:t>急减速发生时的加速度值</w:t>
            </w:r>
          </w:p>
          <w:p w14:paraId="67286F49" w14:textId="7211DF03" w:rsidR="003419A1" w:rsidRPr="00C830F1" w:rsidRDefault="003419A1" w:rsidP="00C52008">
            <w:r w:rsidRPr="00C830F1">
              <w:t xml:space="preserve">Deceleration rate of rapid </w:t>
            </w:r>
            <w:r w:rsidRPr="00C830F1">
              <w:lastRenderedPageBreak/>
              <w:t>deceleration</w:t>
            </w:r>
            <w:commentRangeEnd w:id="18"/>
            <w:r w:rsidR="00F2777A">
              <w:rPr>
                <w:rStyle w:val="CommentReference"/>
              </w:rPr>
              <w:commentReference w:id="18"/>
            </w:r>
          </w:p>
        </w:tc>
        <w:tc>
          <w:tcPr>
            <w:tcW w:w="6930" w:type="dxa"/>
          </w:tcPr>
          <w:p w14:paraId="61498A2B" w14:textId="2F1B5805" w:rsidR="003419A1" w:rsidRPr="00C830F1" w:rsidRDefault="003419A1" w:rsidP="001965B3">
            <w:r w:rsidRPr="00C830F1">
              <w:rPr>
                <w:rFonts w:hint="eastAsia"/>
              </w:rPr>
              <w:lastRenderedPageBreak/>
              <w:t>每次急减速发生时的加速度值，</w:t>
            </w:r>
            <w:r w:rsidR="003D4A75" w:rsidRPr="00C830F1">
              <w:rPr>
                <w:rFonts w:hint="eastAsia"/>
              </w:rPr>
              <w:t>精确到</w:t>
            </w:r>
            <w:r w:rsidR="00135144" w:rsidRPr="00135144">
              <w:rPr>
                <w:rFonts w:hint="eastAsia"/>
                <w:color w:val="FF0000"/>
              </w:rPr>
              <w:t>0</w:t>
            </w:r>
            <w:r w:rsidR="00135144" w:rsidRPr="00135144">
              <w:rPr>
                <w:color w:val="FF0000"/>
              </w:rPr>
              <w:t>.</w:t>
            </w:r>
            <w:r w:rsidR="00EA0263">
              <w:rPr>
                <w:rFonts w:hint="eastAsia"/>
                <w:color w:val="FF0000"/>
              </w:rPr>
              <w:t>0</w:t>
            </w:r>
            <w:r w:rsidR="00135144" w:rsidRPr="00135144">
              <w:rPr>
                <w:color w:val="FF0000"/>
              </w:rPr>
              <w:t>1G</w:t>
            </w:r>
            <w:r w:rsidR="003D4A75" w:rsidRPr="00135144">
              <w:rPr>
                <w:rFonts w:hint="eastAsia"/>
                <w:strike/>
                <w:color w:val="FF0000"/>
              </w:rPr>
              <w:t>小数点后</w:t>
            </w:r>
            <w:r w:rsidR="003D4A75" w:rsidRPr="00135144">
              <w:rPr>
                <w:rFonts w:hint="eastAsia"/>
                <w:strike/>
                <w:color w:val="FF0000"/>
              </w:rPr>
              <w:t>6</w:t>
            </w:r>
            <w:r w:rsidR="003D4A75" w:rsidRPr="00135144">
              <w:rPr>
                <w:rFonts w:hint="eastAsia"/>
                <w:strike/>
                <w:color w:val="FF0000"/>
              </w:rPr>
              <w:t>位</w:t>
            </w:r>
          </w:p>
          <w:p w14:paraId="15422C46" w14:textId="5CF2ED9C" w:rsidR="003419A1" w:rsidRPr="00C830F1" w:rsidRDefault="003419A1" w:rsidP="00135144">
            <w:r w:rsidRPr="00C830F1">
              <w:t xml:space="preserve">The deceleration rate of each rapid deceleration, </w:t>
            </w:r>
            <w:r w:rsidR="00135144" w:rsidRPr="00135144">
              <w:rPr>
                <w:color w:val="FF0000"/>
              </w:rPr>
              <w:t xml:space="preserve">data precision is </w:t>
            </w:r>
            <w:r w:rsidR="00135144" w:rsidRPr="00135144">
              <w:rPr>
                <w:rFonts w:hint="eastAsia"/>
                <w:color w:val="FF0000"/>
              </w:rPr>
              <w:t>0.1</w:t>
            </w:r>
            <w:r w:rsidR="00135144" w:rsidRPr="00135144">
              <w:rPr>
                <w:color w:val="FF0000"/>
              </w:rPr>
              <w:t xml:space="preserve">G </w:t>
            </w:r>
            <w:r w:rsidR="003D4A75" w:rsidRPr="00135144">
              <w:rPr>
                <w:rFonts w:hint="eastAsia"/>
                <w:strike/>
                <w:color w:val="FF0000"/>
              </w:rPr>
              <w:t>accurate</w:t>
            </w:r>
            <w:r w:rsidR="003D4A75" w:rsidRPr="00135144">
              <w:rPr>
                <w:strike/>
                <w:color w:val="FF0000"/>
              </w:rPr>
              <w:t xml:space="preserve"> </w:t>
            </w:r>
            <w:r w:rsidR="003D4A75" w:rsidRPr="00135144">
              <w:rPr>
                <w:rFonts w:hint="eastAsia"/>
                <w:strike/>
                <w:color w:val="FF0000"/>
              </w:rPr>
              <w:lastRenderedPageBreak/>
              <w:t>t</w:t>
            </w:r>
            <w:r w:rsidR="003D4A75" w:rsidRPr="00135144">
              <w:rPr>
                <w:strike/>
                <w:color w:val="FF0000"/>
              </w:rPr>
              <w:t>o 6 decimal places</w:t>
            </w:r>
          </w:p>
        </w:tc>
      </w:tr>
      <w:tr w:rsidR="00C830F1" w:rsidRPr="00C830F1" w14:paraId="604A3087" w14:textId="77777777" w:rsidTr="003419A1">
        <w:tc>
          <w:tcPr>
            <w:tcW w:w="2677" w:type="dxa"/>
          </w:tcPr>
          <w:p w14:paraId="25FA71C7" w14:textId="7C59DEBC" w:rsidR="003419A1" w:rsidRPr="00C830F1" w:rsidRDefault="003419A1" w:rsidP="001965B3">
            <w:r w:rsidRPr="00C830F1">
              <w:rPr>
                <w:rFonts w:hint="eastAsia"/>
              </w:rPr>
              <w:lastRenderedPageBreak/>
              <w:t>急减速发生时的持续时间</w:t>
            </w:r>
          </w:p>
          <w:p w14:paraId="3814DD54" w14:textId="70DC06D9" w:rsidR="003419A1" w:rsidRPr="00C830F1" w:rsidRDefault="003419A1" w:rsidP="00C52008">
            <w:r w:rsidRPr="00C830F1">
              <w:t>Duration of rapid deceleration</w:t>
            </w:r>
          </w:p>
        </w:tc>
        <w:tc>
          <w:tcPr>
            <w:tcW w:w="6930" w:type="dxa"/>
          </w:tcPr>
          <w:p w14:paraId="713EDECF" w14:textId="77777777" w:rsidR="003419A1" w:rsidRPr="00C830F1" w:rsidRDefault="003419A1" w:rsidP="001965B3">
            <w:r w:rsidRPr="00C830F1">
              <w:rPr>
                <w:rFonts w:hint="eastAsia"/>
              </w:rPr>
              <w:t>每次急减速发生时的持续时间，精确到</w:t>
            </w:r>
            <w:r w:rsidRPr="00C830F1">
              <w:rPr>
                <w:rFonts w:hint="eastAsia"/>
              </w:rPr>
              <w:t>0.01s</w:t>
            </w:r>
          </w:p>
          <w:p w14:paraId="137BBD54" w14:textId="352B32AF" w:rsidR="003419A1" w:rsidRPr="00C830F1" w:rsidRDefault="003419A1" w:rsidP="004E0A1C">
            <w:r w:rsidRPr="00C830F1">
              <w:t>The duration time of each rapid deceleration, data precision: 0.01s</w:t>
            </w:r>
          </w:p>
        </w:tc>
      </w:tr>
      <w:tr w:rsidR="00C830F1" w:rsidRPr="00C830F1" w14:paraId="230B9E71" w14:textId="1F8CD92E" w:rsidTr="003419A1">
        <w:tc>
          <w:tcPr>
            <w:tcW w:w="2677" w:type="dxa"/>
          </w:tcPr>
          <w:p w14:paraId="126F7F3C" w14:textId="77777777" w:rsidR="003419A1" w:rsidRPr="00C830F1" w:rsidRDefault="003419A1" w:rsidP="001965B3">
            <w:r w:rsidRPr="00C830F1">
              <w:rPr>
                <w:rFonts w:hint="eastAsia"/>
              </w:rPr>
              <w:t>急转弯次数</w:t>
            </w:r>
          </w:p>
          <w:p w14:paraId="242BF9FC" w14:textId="35FC290D" w:rsidR="003419A1" w:rsidRPr="00C830F1" w:rsidRDefault="003419A1" w:rsidP="001965B3">
            <w:r w:rsidRPr="00C830F1">
              <w:t>Number of sharp turns</w:t>
            </w:r>
          </w:p>
        </w:tc>
        <w:tc>
          <w:tcPr>
            <w:tcW w:w="6930" w:type="dxa"/>
          </w:tcPr>
          <w:p w14:paraId="6BA6028F" w14:textId="19BA681A" w:rsidR="003419A1" w:rsidRPr="00C830F1" w:rsidRDefault="003419A1" w:rsidP="001965B3">
            <w:r w:rsidRPr="00C830F1">
              <w:rPr>
                <w:rFonts w:hint="eastAsia"/>
              </w:rPr>
              <w:t>急转弯次数，单位：</w:t>
            </w:r>
            <w:r w:rsidRPr="00C830F1">
              <w:rPr>
                <w:rFonts w:hint="eastAsia"/>
              </w:rPr>
              <w:t>N</w:t>
            </w:r>
            <w:r w:rsidRPr="00C830F1">
              <w:t>/A</w:t>
            </w:r>
            <w:r w:rsidRPr="00C830F1">
              <w:rPr>
                <w:rFonts w:hint="eastAsia"/>
              </w:rPr>
              <w:t>；范围：</w:t>
            </w:r>
            <w:r w:rsidRPr="00C830F1">
              <w:rPr>
                <w:rFonts w:hint="eastAsia"/>
              </w:rPr>
              <w:t>0~</w:t>
            </w:r>
            <w:r w:rsidRPr="00C830F1">
              <w:t>127</w:t>
            </w:r>
            <w:r w:rsidRPr="00C830F1">
              <w:rPr>
                <w:rFonts w:hint="eastAsia"/>
              </w:rPr>
              <w:t>；数据精度：</w:t>
            </w:r>
            <w:r w:rsidRPr="00C830F1">
              <w:rPr>
                <w:rFonts w:hint="eastAsia"/>
              </w:rPr>
              <w:t>1</w:t>
            </w:r>
          </w:p>
          <w:p w14:paraId="46220AF8" w14:textId="2CA9133B" w:rsidR="003419A1" w:rsidRPr="00C830F1" w:rsidRDefault="003419A1" w:rsidP="001965B3">
            <w:r w:rsidRPr="00C830F1">
              <w:rPr>
                <w:rFonts w:hint="eastAsia"/>
              </w:rPr>
              <w:t>Number of sharp turns, unit: N</w:t>
            </w:r>
            <w:r w:rsidRPr="00C830F1">
              <w:t>/A</w:t>
            </w:r>
            <w:r w:rsidRPr="00C830F1">
              <w:rPr>
                <w:rFonts w:hint="eastAsia"/>
              </w:rPr>
              <w:t>；</w:t>
            </w:r>
            <w:r w:rsidRPr="00C830F1">
              <w:rPr>
                <w:rFonts w:hint="eastAsia"/>
              </w:rPr>
              <w:t xml:space="preserve">; Range: 0 ~ </w:t>
            </w:r>
            <w:r w:rsidRPr="00C830F1">
              <w:t>127</w:t>
            </w:r>
            <w:r w:rsidRPr="00C830F1">
              <w:rPr>
                <w:rFonts w:hint="eastAsia"/>
              </w:rPr>
              <w:t>; Data accuracy: 1</w:t>
            </w:r>
          </w:p>
        </w:tc>
      </w:tr>
      <w:tr w:rsidR="00C830F1" w:rsidRPr="00C830F1" w14:paraId="3D5AFF9D" w14:textId="77777777" w:rsidTr="003419A1">
        <w:tc>
          <w:tcPr>
            <w:tcW w:w="2677" w:type="dxa"/>
          </w:tcPr>
          <w:p w14:paraId="6FFFD30D" w14:textId="77777777" w:rsidR="003419A1" w:rsidRPr="00C830F1" w:rsidRDefault="003419A1" w:rsidP="001965B3">
            <w:r w:rsidRPr="00C830F1">
              <w:rPr>
                <w:rFonts w:hint="eastAsia"/>
              </w:rPr>
              <w:t>急转弯发生时的时间戳</w:t>
            </w:r>
          </w:p>
          <w:p w14:paraId="44D0CE35" w14:textId="418883CC" w:rsidR="003419A1" w:rsidRPr="00C830F1" w:rsidRDefault="003419A1" w:rsidP="001965B3">
            <w:r w:rsidRPr="00C830F1">
              <w:t>Time of sharp turns</w:t>
            </w:r>
          </w:p>
        </w:tc>
        <w:tc>
          <w:tcPr>
            <w:tcW w:w="6930" w:type="dxa"/>
          </w:tcPr>
          <w:p w14:paraId="2BC9ACF4" w14:textId="77777777" w:rsidR="003419A1" w:rsidRPr="00C830F1" w:rsidRDefault="003419A1" w:rsidP="001965B3">
            <w:r w:rsidRPr="00C830F1">
              <w:rPr>
                <w:rFonts w:hint="eastAsia"/>
              </w:rPr>
              <w:t>每次急转弯发生的时间，精确到秒钟</w:t>
            </w:r>
          </w:p>
          <w:p w14:paraId="19838EAA" w14:textId="33969AA4" w:rsidR="003419A1" w:rsidRPr="00C830F1" w:rsidRDefault="003419A1" w:rsidP="004E0A1C">
            <w:r w:rsidRPr="00C830F1">
              <w:t>The time of each sharp turn, accurate to seconds</w:t>
            </w:r>
          </w:p>
        </w:tc>
      </w:tr>
      <w:tr w:rsidR="00C830F1" w:rsidRPr="00C830F1" w14:paraId="32183B20" w14:textId="77777777" w:rsidTr="003419A1">
        <w:tc>
          <w:tcPr>
            <w:tcW w:w="2677" w:type="dxa"/>
          </w:tcPr>
          <w:p w14:paraId="79594327" w14:textId="77777777" w:rsidR="003419A1" w:rsidRPr="00C830F1" w:rsidRDefault="003419A1" w:rsidP="001965B3">
            <w:commentRangeStart w:id="19"/>
            <w:r w:rsidRPr="00C830F1">
              <w:rPr>
                <w:rFonts w:hint="eastAsia"/>
              </w:rPr>
              <w:t>急转弯发生时的加速度值</w:t>
            </w:r>
            <w:commentRangeEnd w:id="19"/>
            <w:r w:rsidR="00F2777A">
              <w:rPr>
                <w:rStyle w:val="CommentReference"/>
              </w:rPr>
              <w:commentReference w:id="19"/>
            </w:r>
          </w:p>
          <w:p w14:paraId="73FDDCFA" w14:textId="13762CEE" w:rsidR="003419A1" w:rsidRPr="00C830F1" w:rsidRDefault="003419A1" w:rsidP="004E0A1C">
            <w:r w:rsidRPr="00C830F1">
              <w:t>Acceleration rate of sharp turns</w:t>
            </w:r>
          </w:p>
        </w:tc>
        <w:tc>
          <w:tcPr>
            <w:tcW w:w="6930" w:type="dxa"/>
          </w:tcPr>
          <w:p w14:paraId="3D62CC0B" w14:textId="56D754C6" w:rsidR="003419A1" w:rsidRPr="00C830F1" w:rsidRDefault="003419A1" w:rsidP="001965B3">
            <w:r w:rsidRPr="00C830F1">
              <w:rPr>
                <w:rFonts w:hint="eastAsia"/>
              </w:rPr>
              <w:t>每次急转弯发生时的加速度值，</w:t>
            </w:r>
            <w:r w:rsidR="003D4A75" w:rsidRPr="00C830F1">
              <w:rPr>
                <w:rFonts w:hint="eastAsia"/>
              </w:rPr>
              <w:t>精确到</w:t>
            </w:r>
            <w:r w:rsidR="00135144" w:rsidRPr="00135144">
              <w:rPr>
                <w:rFonts w:hint="eastAsia"/>
                <w:color w:val="FF0000"/>
              </w:rPr>
              <w:t>0.</w:t>
            </w:r>
            <w:r w:rsidR="00EA0263">
              <w:rPr>
                <w:rFonts w:hint="eastAsia"/>
                <w:color w:val="FF0000"/>
              </w:rPr>
              <w:t>0</w:t>
            </w:r>
            <w:r w:rsidR="00135144" w:rsidRPr="00135144">
              <w:rPr>
                <w:rFonts w:hint="eastAsia"/>
                <w:color w:val="FF0000"/>
              </w:rPr>
              <w:t>1</w:t>
            </w:r>
            <w:r w:rsidR="00135144" w:rsidRPr="00135144">
              <w:rPr>
                <w:color w:val="FF0000"/>
              </w:rPr>
              <w:t xml:space="preserve">G </w:t>
            </w:r>
            <w:r w:rsidR="00135144" w:rsidRPr="00135144">
              <w:rPr>
                <w:rFonts w:hint="eastAsia"/>
                <w:strike/>
                <w:color w:val="FF0000"/>
              </w:rPr>
              <w:t>0.01</w:t>
            </w:r>
            <w:r w:rsidR="00135144" w:rsidRPr="00135144">
              <w:rPr>
                <w:strike/>
                <w:color w:val="FF0000"/>
              </w:rPr>
              <w:t>m/s</w:t>
            </w:r>
            <w:r w:rsidR="00135144" w:rsidRPr="00135144">
              <w:rPr>
                <w:strike/>
                <w:color w:val="FF0000"/>
                <w:vertAlign w:val="superscript"/>
              </w:rPr>
              <w:t>2</w:t>
            </w:r>
          </w:p>
          <w:p w14:paraId="6D135FE0" w14:textId="31DCE6F4" w:rsidR="003419A1" w:rsidRPr="00C830F1" w:rsidRDefault="003419A1" w:rsidP="004E0A1C">
            <w:r w:rsidRPr="00C830F1">
              <w:t xml:space="preserve">The acceleration rate of each sharp turn, data precision is </w:t>
            </w:r>
            <w:r w:rsidR="00135144" w:rsidRPr="00135144">
              <w:rPr>
                <w:rFonts w:hint="eastAsia"/>
                <w:color w:val="FF0000"/>
              </w:rPr>
              <w:t>0.</w:t>
            </w:r>
            <w:r w:rsidR="00EA0263">
              <w:rPr>
                <w:rFonts w:hint="eastAsia"/>
                <w:color w:val="FF0000"/>
              </w:rPr>
              <w:t>0</w:t>
            </w:r>
            <w:r w:rsidR="00135144" w:rsidRPr="00135144">
              <w:rPr>
                <w:rFonts w:hint="eastAsia"/>
                <w:color w:val="FF0000"/>
              </w:rPr>
              <w:t>1</w:t>
            </w:r>
            <w:r w:rsidR="00135144" w:rsidRPr="00135144">
              <w:rPr>
                <w:color w:val="FF0000"/>
              </w:rPr>
              <w:t xml:space="preserve">G </w:t>
            </w:r>
            <w:r w:rsidR="00135144" w:rsidRPr="00135144">
              <w:rPr>
                <w:rFonts w:hint="eastAsia"/>
                <w:strike/>
                <w:color w:val="FF0000"/>
              </w:rPr>
              <w:t>0.01</w:t>
            </w:r>
            <w:r w:rsidR="00135144" w:rsidRPr="00135144">
              <w:rPr>
                <w:strike/>
                <w:color w:val="FF0000"/>
              </w:rPr>
              <w:t>m/s</w:t>
            </w:r>
            <w:r w:rsidR="00135144" w:rsidRPr="00135144">
              <w:rPr>
                <w:strike/>
                <w:color w:val="FF0000"/>
                <w:vertAlign w:val="superscript"/>
              </w:rPr>
              <w:t>2</w:t>
            </w:r>
          </w:p>
        </w:tc>
      </w:tr>
      <w:tr w:rsidR="00C830F1" w:rsidRPr="00C830F1" w14:paraId="5392FD25" w14:textId="77777777" w:rsidTr="003419A1">
        <w:tc>
          <w:tcPr>
            <w:tcW w:w="2677" w:type="dxa"/>
          </w:tcPr>
          <w:p w14:paraId="07CE84AD" w14:textId="77777777" w:rsidR="003419A1" w:rsidRPr="00C830F1" w:rsidRDefault="003419A1" w:rsidP="001965B3">
            <w:r w:rsidRPr="00C830F1">
              <w:rPr>
                <w:rFonts w:hint="eastAsia"/>
              </w:rPr>
              <w:t>急转弯发生时的持续时间</w:t>
            </w:r>
          </w:p>
          <w:p w14:paraId="14747EBA" w14:textId="134B2172" w:rsidR="003419A1" w:rsidRPr="00C830F1" w:rsidRDefault="003419A1" w:rsidP="001965B3">
            <w:r w:rsidRPr="00C830F1">
              <w:t>Duration of sharp turns</w:t>
            </w:r>
          </w:p>
        </w:tc>
        <w:tc>
          <w:tcPr>
            <w:tcW w:w="6930" w:type="dxa"/>
          </w:tcPr>
          <w:p w14:paraId="40B670B6" w14:textId="4ADA9149" w:rsidR="003419A1" w:rsidRPr="00C830F1" w:rsidRDefault="003419A1" w:rsidP="001965B3">
            <w:r w:rsidRPr="00C830F1">
              <w:rPr>
                <w:rFonts w:hint="eastAsia"/>
              </w:rPr>
              <w:t>每次急转弯发生时的持续时间，数据精度：</w:t>
            </w:r>
            <w:r w:rsidRPr="00C830F1">
              <w:rPr>
                <w:rFonts w:hint="eastAsia"/>
              </w:rPr>
              <w:t>0.01s</w:t>
            </w:r>
          </w:p>
          <w:p w14:paraId="542E657C" w14:textId="556EBDDD" w:rsidR="003419A1" w:rsidRPr="00C830F1" w:rsidRDefault="003419A1" w:rsidP="000A46E3">
            <w:r w:rsidRPr="00C830F1">
              <w:t>Duration time of each sharp turn, data precision: 0.01s</w:t>
            </w:r>
          </w:p>
        </w:tc>
      </w:tr>
      <w:tr w:rsidR="00C830F1" w:rsidRPr="00C830F1" w14:paraId="61AD6A79" w14:textId="77777777" w:rsidTr="003419A1">
        <w:tc>
          <w:tcPr>
            <w:tcW w:w="2677" w:type="dxa"/>
          </w:tcPr>
          <w:p w14:paraId="6ADB1013" w14:textId="77777777" w:rsidR="003419A1" w:rsidRPr="00C830F1" w:rsidRDefault="003419A1" w:rsidP="001965B3">
            <w:r w:rsidRPr="00C830F1">
              <w:rPr>
                <w:rFonts w:hint="eastAsia"/>
              </w:rPr>
              <w:t>超速次数</w:t>
            </w:r>
          </w:p>
          <w:p w14:paraId="4FEC22BA" w14:textId="4A78F6B9" w:rsidR="003419A1" w:rsidRPr="00C830F1" w:rsidRDefault="003419A1" w:rsidP="001965B3">
            <w:r w:rsidRPr="00C830F1">
              <w:t>Number of speeding</w:t>
            </w:r>
            <w:r w:rsidRPr="00C830F1">
              <w:rPr>
                <w:rFonts w:hint="eastAsia"/>
              </w:rPr>
              <w:t>s</w:t>
            </w:r>
          </w:p>
        </w:tc>
        <w:tc>
          <w:tcPr>
            <w:tcW w:w="6930" w:type="dxa"/>
          </w:tcPr>
          <w:p w14:paraId="18388495" w14:textId="69A9507E" w:rsidR="003419A1" w:rsidRPr="00C830F1" w:rsidRDefault="003419A1" w:rsidP="001965B3">
            <w:r w:rsidRPr="00C830F1">
              <w:rPr>
                <w:rFonts w:hint="eastAsia"/>
              </w:rPr>
              <w:t>超速次数，单位：</w:t>
            </w:r>
            <w:r w:rsidRPr="00C830F1">
              <w:rPr>
                <w:rFonts w:hint="eastAsia"/>
              </w:rPr>
              <w:t>N</w:t>
            </w:r>
            <w:r w:rsidRPr="00C830F1">
              <w:t>/A</w:t>
            </w:r>
            <w:r w:rsidRPr="00C830F1">
              <w:rPr>
                <w:rFonts w:hint="eastAsia"/>
              </w:rPr>
              <w:t>；范围：</w:t>
            </w:r>
            <w:r w:rsidRPr="00C830F1">
              <w:rPr>
                <w:rFonts w:hint="eastAsia"/>
              </w:rPr>
              <w:t>0~</w:t>
            </w:r>
            <w:r w:rsidRPr="00C830F1">
              <w:t>127</w:t>
            </w:r>
            <w:r w:rsidRPr="00C830F1">
              <w:rPr>
                <w:rFonts w:hint="eastAsia"/>
              </w:rPr>
              <w:t>；数据精度：</w:t>
            </w:r>
            <w:r w:rsidRPr="00C830F1">
              <w:rPr>
                <w:rFonts w:hint="eastAsia"/>
              </w:rPr>
              <w:t>1</w:t>
            </w:r>
          </w:p>
          <w:p w14:paraId="30FD0703" w14:textId="3E4B2650" w:rsidR="003419A1" w:rsidRPr="00C830F1" w:rsidRDefault="003419A1" w:rsidP="001965B3">
            <w:r w:rsidRPr="00C830F1">
              <w:rPr>
                <w:rFonts w:hint="eastAsia"/>
              </w:rPr>
              <w:t xml:space="preserve">Number of </w:t>
            </w:r>
            <w:r w:rsidRPr="00C830F1">
              <w:t>speedings</w:t>
            </w:r>
            <w:r w:rsidRPr="00C830F1">
              <w:rPr>
                <w:rFonts w:hint="eastAsia"/>
              </w:rPr>
              <w:t>, unit: N</w:t>
            </w:r>
            <w:r w:rsidRPr="00C830F1">
              <w:t>/A</w:t>
            </w:r>
            <w:r w:rsidRPr="00C830F1">
              <w:rPr>
                <w:rFonts w:hint="eastAsia"/>
              </w:rPr>
              <w:t>；</w:t>
            </w:r>
            <w:r w:rsidRPr="00C830F1">
              <w:rPr>
                <w:rFonts w:hint="eastAsia"/>
              </w:rPr>
              <w:t xml:space="preserve">; Range: 0 ~ </w:t>
            </w:r>
            <w:r w:rsidRPr="00C830F1">
              <w:t>127</w:t>
            </w:r>
            <w:r w:rsidRPr="00C830F1">
              <w:rPr>
                <w:rFonts w:hint="eastAsia"/>
              </w:rPr>
              <w:t>; Data accuracy: 1</w:t>
            </w:r>
          </w:p>
        </w:tc>
      </w:tr>
      <w:tr w:rsidR="00C830F1" w:rsidRPr="00C830F1" w14:paraId="094A9E66" w14:textId="77777777" w:rsidTr="003419A1">
        <w:tc>
          <w:tcPr>
            <w:tcW w:w="2677" w:type="dxa"/>
          </w:tcPr>
          <w:p w14:paraId="12F670E0" w14:textId="77777777" w:rsidR="003419A1" w:rsidRPr="00C830F1" w:rsidRDefault="003419A1" w:rsidP="001965B3">
            <w:r w:rsidRPr="00C830F1">
              <w:rPr>
                <w:rFonts w:hint="eastAsia"/>
              </w:rPr>
              <w:t>超速发生时的时间戳</w:t>
            </w:r>
          </w:p>
          <w:p w14:paraId="09073BED" w14:textId="6E74F4F5" w:rsidR="003419A1" w:rsidRPr="00C830F1" w:rsidRDefault="003419A1" w:rsidP="001965B3">
            <w:r w:rsidRPr="00C830F1">
              <w:t>Time of speedings</w:t>
            </w:r>
          </w:p>
        </w:tc>
        <w:tc>
          <w:tcPr>
            <w:tcW w:w="6930" w:type="dxa"/>
          </w:tcPr>
          <w:p w14:paraId="1F8E2666" w14:textId="77777777" w:rsidR="003419A1" w:rsidRPr="00C830F1" w:rsidRDefault="003419A1" w:rsidP="001965B3">
            <w:r w:rsidRPr="00C830F1">
              <w:rPr>
                <w:rFonts w:hint="eastAsia"/>
              </w:rPr>
              <w:t>每次超速发生的时间，精确到秒钟</w:t>
            </w:r>
          </w:p>
          <w:p w14:paraId="7592B901" w14:textId="357593A7" w:rsidR="003419A1" w:rsidRPr="00C830F1" w:rsidRDefault="003419A1" w:rsidP="001965B3">
            <w:r w:rsidRPr="00C830F1">
              <w:t>The time of each speeding, accurate to seconds</w:t>
            </w:r>
          </w:p>
        </w:tc>
      </w:tr>
      <w:tr w:rsidR="00C830F1" w:rsidRPr="00C830F1" w14:paraId="3CEFD90E" w14:textId="77777777" w:rsidTr="003419A1">
        <w:tc>
          <w:tcPr>
            <w:tcW w:w="2677" w:type="dxa"/>
          </w:tcPr>
          <w:p w14:paraId="066F1352" w14:textId="77777777" w:rsidR="003419A1" w:rsidRPr="00C830F1" w:rsidRDefault="003419A1" w:rsidP="001965B3">
            <w:r w:rsidRPr="00C830F1">
              <w:rPr>
                <w:rFonts w:hint="eastAsia"/>
              </w:rPr>
              <w:t>超速发生时的超速比例</w:t>
            </w:r>
          </w:p>
          <w:p w14:paraId="2FE310BD" w14:textId="26597460" w:rsidR="003419A1" w:rsidRPr="00C830F1" w:rsidRDefault="003419A1" w:rsidP="001965B3">
            <w:r w:rsidRPr="00C830F1">
              <w:t>Percentage of speedings</w:t>
            </w:r>
          </w:p>
        </w:tc>
        <w:tc>
          <w:tcPr>
            <w:tcW w:w="6930" w:type="dxa"/>
          </w:tcPr>
          <w:p w14:paraId="5912167A" w14:textId="2B61A02F" w:rsidR="003419A1" w:rsidRPr="00C830F1" w:rsidRDefault="003419A1" w:rsidP="001965B3">
            <w:r w:rsidRPr="00C830F1">
              <w:rPr>
                <w:rFonts w:hint="eastAsia"/>
              </w:rPr>
              <w:t>每次超速发生时的超速比例，精确到</w:t>
            </w:r>
            <w:r w:rsidR="00F22F62" w:rsidRPr="00C830F1">
              <w:rPr>
                <w:rFonts w:hint="eastAsia"/>
              </w:rPr>
              <w:t>小数点后一位</w:t>
            </w:r>
          </w:p>
          <w:p w14:paraId="3505EF03" w14:textId="53F73105" w:rsidR="003419A1" w:rsidRPr="00C830F1" w:rsidRDefault="003419A1" w:rsidP="001965B3">
            <w:r w:rsidRPr="00C830F1">
              <w:t xml:space="preserve">The percentage of each speeding, </w:t>
            </w:r>
            <w:r w:rsidR="003D4A75" w:rsidRPr="00C830F1">
              <w:rPr>
                <w:rFonts w:hint="eastAsia"/>
              </w:rPr>
              <w:t>accurate</w:t>
            </w:r>
            <w:r w:rsidRPr="00C830F1">
              <w:t xml:space="preserve"> to </w:t>
            </w:r>
            <w:r w:rsidR="00F22F62" w:rsidRPr="00C830F1">
              <w:rPr>
                <w:rFonts w:hint="eastAsia"/>
              </w:rPr>
              <w:t>3</w:t>
            </w:r>
            <w:r w:rsidR="00853486" w:rsidRPr="00C830F1">
              <w:t xml:space="preserve"> decimal places</w:t>
            </w:r>
          </w:p>
        </w:tc>
      </w:tr>
      <w:tr w:rsidR="00C830F1" w:rsidRPr="00C830F1" w14:paraId="27F5F86B" w14:textId="77777777" w:rsidTr="003419A1">
        <w:tc>
          <w:tcPr>
            <w:tcW w:w="2677" w:type="dxa"/>
          </w:tcPr>
          <w:p w14:paraId="6F62C09A" w14:textId="77777777" w:rsidR="003419A1" w:rsidRPr="00C830F1" w:rsidRDefault="003419A1" w:rsidP="001965B3">
            <w:r w:rsidRPr="00C830F1">
              <w:rPr>
                <w:rFonts w:hint="eastAsia"/>
              </w:rPr>
              <w:t>怠速过久次数</w:t>
            </w:r>
          </w:p>
          <w:p w14:paraId="78687940" w14:textId="6BA5C9DE" w:rsidR="003419A1" w:rsidRPr="00C830F1" w:rsidRDefault="003419A1" w:rsidP="001965B3">
            <w:r w:rsidRPr="00C830F1">
              <w:t>N</w:t>
            </w:r>
            <w:r w:rsidRPr="00C830F1">
              <w:rPr>
                <w:rFonts w:hint="eastAsia"/>
              </w:rPr>
              <w:t>umber</w:t>
            </w:r>
            <w:r w:rsidRPr="00C830F1">
              <w:t xml:space="preserve"> </w:t>
            </w:r>
            <w:r w:rsidRPr="00C830F1">
              <w:rPr>
                <w:rFonts w:hint="eastAsia"/>
              </w:rPr>
              <w:t>o</w:t>
            </w:r>
            <w:r w:rsidRPr="00C830F1">
              <w:t>f long-time idlings</w:t>
            </w:r>
          </w:p>
        </w:tc>
        <w:tc>
          <w:tcPr>
            <w:tcW w:w="6930" w:type="dxa"/>
          </w:tcPr>
          <w:p w14:paraId="4163A070" w14:textId="07731899" w:rsidR="003419A1" w:rsidRPr="00C830F1" w:rsidRDefault="003419A1" w:rsidP="001965B3">
            <w:r w:rsidRPr="00C830F1">
              <w:rPr>
                <w:rFonts w:hint="eastAsia"/>
              </w:rPr>
              <w:t>怠速过久次数，单位：</w:t>
            </w:r>
            <w:r w:rsidRPr="00C830F1">
              <w:rPr>
                <w:rFonts w:hint="eastAsia"/>
              </w:rPr>
              <w:t>N</w:t>
            </w:r>
            <w:r w:rsidRPr="00C830F1">
              <w:t>/A</w:t>
            </w:r>
            <w:r w:rsidRPr="00C830F1">
              <w:rPr>
                <w:rFonts w:hint="eastAsia"/>
              </w:rPr>
              <w:t>；范围：</w:t>
            </w:r>
            <w:r w:rsidRPr="00C830F1">
              <w:rPr>
                <w:rFonts w:hint="eastAsia"/>
              </w:rPr>
              <w:t>0~</w:t>
            </w:r>
            <w:r w:rsidRPr="00C830F1">
              <w:t>127</w:t>
            </w:r>
            <w:r w:rsidRPr="00C830F1">
              <w:rPr>
                <w:rFonts w:hint="eastAsia"/>
              </w:rPr>
              <w:t>；数据精度：</w:t>
            </w:r>
            <w:r w:rsidRPr="00C830F1">
              <w:rPr>
                <w:rFonts w:hint="eastAsia"/>
              </w:rPr>
              <w:t>1</w:t>
            </w:r>
          </w:p>
          <w:p w14:paraId="5B00894E" w14:textId="3C92F36F" w:rsidR="003419A1" w:rsidRPr="00C830F1" w:rsidRDefault="003419A1" w:rsidP="001965B3">
            <w:r w:rsidRPr="00C830F1">
              <w:rPr>
                <w:rFonts w:hint="eastAsia"/>
              </w:rPr>
              <w:t xml:space="preserve">Number of </w:t>
            </w:r>
            <w:r w:rsidRPr="00C830F1">
              <w:t>long-time idlings</w:t>
            </w:r>
            <w:r w:rsidRPr="00C830F1">
              <w:rPr>
                <w:rFonts w:hint="eastAsia"/>
              </w:rPr>
              <w:t>, unit: N</w:t>
            </w:r>
            <w:r w:rsidRPr="00C830F1">
              <w:t>/A</w:t>
            </w:r>
            <w:r w:rsidRPr="00C830F1">
              <w:rPr>
                <w:rFonts w:hint="eastAsia"/>
              </w:rPr>
              <w:t>；</w:t>
            </w:r>
            <w:r w:rsidRPr="00C830F1">
              <w:rPr>
                <w:rFonts w:hint="eastAsia"/>
              </w:rPr>
              <w:t xml:space="preserve">; Range: 0 ~ </w:t>
            </w:r>
            <w:r w:rsidRPr="00C830F1">
              <w:t>127</w:t>
            </w:r>
            <w:r w:rsidRPr="00C830F1">
              <w:rPr>
                <w:rFonts w:hint="eastAsia"/>
              </w:rPr>
              <w:t>; Data accuracy: 1</w:t>
            </w:r>
          </w:p>
        </w:tc>
      </w:tr>
      <w:tr w:rsidR="00C830F1" w:rsidRPr="00C830F1" w14:paraId="30D32E80" w14:textId="77777777" w:rsidTr="003419A1">
        <w:tc>
          <w:tcPr>
            <w:tcW w:w="2677" w:type="dxa"/>
          </w:tcPr>
          <w:p w14:paraId="75824838" w14:textId="77777777" w:rsidR="003419A1" w:rsidRPr="00C830F1" w:rsidRDefault="003419A1" w:rsidP="001965B3">
            <w:r w:rsidRPr="00C830F1">
              <w:rPr>
                <w:rFonts w:hint="eastAsia"/>
              </w:rPr>
              <w:t>怠速过久开始的时间戳</w:t>
            </w:r>
          </w:p>
          <w:p w14:paraId="522BC87F" w14:textId="7B89EB9C" w:rsidR="003419A1" w:rsidRPr="00C830F1" w:rsidRDefault="003419A1" w:rsidP="001965B3">
            <w:r w:rsidRPr="00C830F1">
              <w:t>Start time of long-time idlings</w:t>
            </w:r>
          </w:p>
        </w:tc>
        <w:tc>
          <w:tcPr>
            <w:tcW w:w="6930" w:type="dxa"/>
          </w:tcPr>
          <w:p w14:paraId="00955627" w14:textId="77777777" w:rsidR="003419A1" w:rsidRPr="00C830F1" w:rsidRDefault="003419A1" w:rsidP="001965B3">
            <w:r w:rsidRPr="00C830F1">
              <w:rPr>
                <w:rFonts w:hint="eastAsia"/>
              </w:rPr>
              <w:t>每次怠速过久开始的时间，精确到秒钟</w:t>
            </w:r>
          </w:p>
          <w:p w14:paraId="74B78879" w14:textId="05A50B6F" w:rsidR="003419A1" w:rsidRPr="00C830F1" w:rsidRDefault="003419A1" w:rsidP="001965B3">
            <w:r w:rsidRPr="00C830F1">
              <w:t>The start time of each long-time idling, accurate to seconds</w:t>
            </w:r>
          </w:p>
        </w:tc>
      </w:tr>
      <w:tr w:rsidR="00C830F1" w:rsidRPr="00C830F1" w14:paraId="4A128E87" w14:textId="77777777" w:rsidTr="003419A1">
        <w:tc>
          <w:tcPr>
            <w:tcW w:w="2677" w:type="dxa"/>
          </w:tcPr>
          <w:p w14:paraId="7D6676D2" w14:textId="77777777" w:rsidR="003419A1" w:rsidRPr="00C830F1" w:rsidRDefault="003419A1" w:rsidP="001965B3">
            <w:r w:rsidRPr="00C830F1">
              <w:rPr>
                <w:rFonts w:hint="eastAsia"/>
              </w:rPr>
              <w:t>怠速过久结束的时间戳</w:t>
            </w:r>
          </w:p>
          <w:p w14:paraId="7404111C" w14:textId="1EEC5021" w:rsidR="003419A1" w:rsidRPr="00C830F1" w:rsidRDefault="003419A1" w:rsidP="001965B3">
            <w:r w:rsidRPr="00C830F1">
              <w:t>End time of long-time idlings</w:t>
            </w:r>
          </w:p>
        </w:tc>
        <w:tc>
          <w:tcPr>
            <w:tcW w:w="6930" w:type="dxa"/>
          </w:tcPr>
          <w:p w14:paraId="255DB578" w14:textId="77777777" w:rsidR="003419A1" w:rsidRPr="00C830F1" w:rsidRDefault="003419A1" w:rsidP="001965B3">
            <w:r w:rsidRPr="00C830F1">
              <w:rPr>
                <w:rFonts w:hint="eastAsia"/>
              </w:rPr>
              <w:t>每次怠速过久结束的时间，精确到秒钟</w:t>
            </w:r>
          </w:p>
          <w:p w14:paraId="5B116285" w14:textId="0131984E" w:rsidR="003419A1" w:rsidRPr="00C830F1" w:rsidRDefault="003419A1" w:rsidP="001965B3">
            <w:r w:rsidRPr="00C830F1">
              <w:t>The end time of each long-time idling, accurate to seconds</w:t>
            </w:r>
          </w:p>
        </w:tc>
      </w:tr>
      <w:tr w:rsidR="00C830F1" w:rsidRPr="00C830F1" w14:paraId="53F7D648" w14:textId="77777777" w:rsidTr="003419A1">
        <w:tc>
          <w:tcPr>
            <w:tcW w:w="2677" w:type="dxa"/>
          </w:tcPr>
          <w:p w14:paraId="3AC46F71" w14:textId="7ADCBA88" w:rsidR="003419A1" w:rsidRPr="00C830F1" w:rsidRDefault="003419A1" w:rsidP="001965B3">
            <w:r w:rsidRPr="00C830F1">
              <w:rPr>
                <w:rFonts w:hint="eastAsia"/>
              </w:rPr>
              <w:t>怠速时长</w:t>
            </w:r>
          </w:p>
          <w:p w14:paraId="34EFBED1" w14:textId="4A5D6ABA" w:rsidR="003419A1" w:rsidRPr="00C830F1" w:rsidRDefault="003419A1" w:rsidP="001965B3">
            <w:r w:rsidRPr="00C830F1">
              <w:t>Idling duration</w:t>
            </w:r>
          </w:p>
        </w:tc>
        <w:tc>
          <w:tcPr>
            <w:tcW w:w="6930" w:type="dxa"/>
          </w:tcPr>
          <w:p w14:paraId="3D14EAFF" w14:textId="77777777" w:rsidR="003419A1" w:rsidRPr="00C830F1" w:rsidRDefault="003419A1" w:rsidP="001965B3">
            <w:r w:rsidRPr="00C830F1">
              <w:rPr>
                <w:rFonts w:hint="eastAsia"/>
              </w:rPr>
              <w:t>每次怠速过久的怠速时长，精确到秒</w:t>
            </w:r>
          </w:p>
          <w:p w14:paraId="6C78252D" w14:textId="2176D40B" w:rsidR="003419A1" w:rsidRPr="00C830F1" w:rsidRDefault="003419A1" w:rsidP="001965B3">
            <w:r w:rsidRPr="00C830F1">
              <w:t>The duration of each long-time idling, accurate to seconds</w:t>
            </w:r>
          </w:p>
        </w:tc>
      </w:tr>
      <w:tr w:rsidR="00C830F1" w:rsidRPr="00C830F1" w14:paraId="5780DE05" w14:textId="0608B406" w:rsidTr="003419A1">
        <w:tc>
          <w:tcPr>
            <w:tcW w:w="2677" w:type="dxa"/>
          </w:tcPr>
          <w:p w14:paraId="5F9A76B6" w14:textId="77777777" w:rsidR="003419A1" w:rsidRPr="00C830F1" w:rsidRDefault="003419A1" w:rsidP="001965B3">
            <w:r w:rsidRPr="00C830F1">
              <w:rPr>
                <w:rFonts w:hint="eastAsia"/>
              </w:rPr>
              <w:t>疲劳驾驶时长</w:t>
            </w:r>
          </w:p>
          <w:p w14:paraId="1D3A1317" w14:textId="339A1118" w:rsidR="003419A1" w:rsidRPr="00C830F1" w:rsidRDefault="003419A1" w:rsidP="001965B3">
            <w:r w:rsidRPr="00C830F1">
              <w:t>Fatigue driving duration</w:t>
            </w:r>
          </w:p>
        </w:tc>
        <w:tc>
          <w:tcPr>
            <w:tcW w:w="6930" w:type="dxa"/>
          </w:tcPr>
          <w:p w14:paraId="6BCA86D4" w14:textId="15248BDE" w:rsidR="003419A1" w:rsidRPr="00C830F1" w:rsidRDefault="003419A1" w:rsidP="001965B3">
            <w:r w:rsidRPr="00C830F1">
              <w:rPr>
                <w:rFonts w:hint="eastAsia"/>
              </w:rPr>
              <w:t>疲劳驾驶时长，单位：</w:t>
            </w:r>
            <w:r w:rsidRPr="00C830F1">
              <w:t>min</w:t>
            </w:r>
            <w:r w:rsidRPr="00C830F1">
              <w:rPr>
                <w:rFonts w:hint="eastAsia"/>
              </w:rPr>
              <w:t>；范围：</w:t>
            </w:r>
            <w:r w:rsidRPr="00C830F1">
              <w:rPr>
                <w:rFonts w:hint="eastAsia"/>
              </w:rPr>
              <w:t>0~511</w:t>
            </w:r>
            <w:r w:rsidRPr="00C830F1">
              <w:rPr>
                <w:rFonts w:hint="eastAsia"/>
              </w:rPr>
              <w:t>；数据精度：</w:t>
            </w:r>
            <w:r w:rsidRPr="00C830F1">
              <w:rPr>
                <w:rFonts w:hint="eastAsia"/>
              </w:rPr>
              <w:t>1 min</w:t>
            </w:r>
          </w:p>
          <w:p w14:paraId="57FB1C7D" w14:textId="251D9276" w:rsidR="003419A1" w:rsidRPr="00C830F1" w:rsidRDefault="003419A1" w:rsidP="000F03E2">
            <w:r w:rsidRPr="00C830F1">
              <w:t>Fatigue driving duration time, Unit: min; Range: 0 ~</w:t>
            </w:r>
            <w:r w:rsidRPr="00C830F1">
              <w:rPr>
                <w:rFonts w:hint="eastAsia"/>
              </w:rPr>
              <w:t>511</w:t>
            </w:r>
            <w:r w:rsidRPr="00C830F1">
              <w:t>; Data accuracy: 1 min</w:t>
            </w:r>
          </w:p>
        </w:tc>
      </w:tr>
      <w:tr w:rsidR="00C830F1" w:rsidRPr="00C830F1" w14:paraId="59EFF9D4" w14:textId="77777777" w:rsidTr="003419A1">
        <w:tc>
          <w:tcPr>
            <w:tcW w:w="2677" w:type="dxa"/>
          </w:tcPr>
          <w:p w14:paraId="371DC4CC" w14:textId="53B7722F" w:rsidR="00123F90" w:rsidRPr="00C830F1" w:rsidRDefault="00123F90" w:rsidP="00123F90">
            <w:r w:rsidRPr="00C830F1">
              <w:rPr>
                <w:rFonts w:hint="eastAsia"/>
              </w:rPr>
              <w:t>疲劳驾驶开始的时间戳</w:t>
            </w:r>
          </w:p>
          <w:p w14:paraId="0CADDB94" w14:textId="3C1263CB" w:rsidR="00123F90" w:rsidRPr="00C830F1" w:rsidRDefault="00123F90" w:rsidP="00123F90">
            <w:pPr>
              <w:rPr>
                <w:strike/>
              </w:rPr>
            </w:pPr>
            <w:r w:rsidRPr="00C830F1">
              <w:t>Start time of fatigue driving</w:t>
            </w:r>
          </w:p>
        </w:tc>
        <w:tc>
          <w:tcPr>
            <w:tcW w:w="6930" w:type="dxa"/>
          </w:tcPr>
          <w:p w14:paraId="646B274C" w14:textId="77777777" w:rsidR="00123F90" w:rsidRPr="00C830F1" w:rsidRDefault="00123F90" w:rsidP="00123F90">
            <w:r w:rsidRPr="00C830F1">
              <w:rPr>
                <w:rFonts w:hint="eastAsia"/>
              </w:rPr>
              <w:t>每次怠速过久开始的时间，精确到秒钟</w:t>
            </w:r>
          </w:p>
          <w:p w14:paraId="04CD7AE3" w14:textId="4718B2CE" w:rsidR="00123F90" w:rsidRPr="00C830F1" w:rsidRDefault="00123F90" w:rsidP="00123F90">
            <w:pPr>
              <w:rPr>
                <w:strike/>
              </w:rPr>
            </w:pPr>
            <w:r w:rsidRPr="00C830F1">
              <w:t>The start time of each fatigue driving, accurate to seconds</w:t>
            </w:r>
          </w:p>
        </w:tc>
      </w:tr>
      <w:tr w:rsidR="00C830F1" w:rsidRPr="00C830F1" w14:paraId="0832CEB7" w14:textId="77777777" w:rsidTr="003419A1">
        <w:tc>
          <w:tcPr>
            <w:tcW w:w="2677" w:type="dxa"/>
          </w:tcPr>
          <w:p w14:paraId="1BCC7416" w14:textId="77777777" w:rsidR="00123F90" w:rsidRPr="00C830F1" w:rsidRDefault="00123F90" w:rsidP="00123F90">
            <w:r w:rsidRPr="00C830F1">
              <w:rPr>
                <w:rFonts w:hint="eastAsia"/>
              </w:rPr>
              <w:t>怠速过久结束的时间戳</w:t>
            </w:r>
          </w:p>
          <w:p w14:paraId="17CFF483" w14:textId="0E42A27B" w:rsidR="00123F90" w:rsidRPr="00C830F1" w:rsidRDefault="00123F90" w:rsidP="00123F90">
            <w:pPr>
              <w:rPr>
                <w:strike/>
              </w:rPr>
            </w:pPr>
            <w:r w:rsidRPr="00C830F1">
              <w:t>End time of fatigue driving</w:t>
            </w:r>
          </w:p>
        </w:tc>
        <w:tc>
          <w:tcPr>
            <w:tcW w:w="6930" w:type="dxa"/>
          </w:tcPr>
          <w:p w14:paraId="2285F229" w14:textId="77777777" w:rsidR="00123F90" w:rsidRPr="00C830F1" w:rsidRDefault="00123F90" w:rsidP="00123F90">
            <w:r w:rsidRPr="00C830F1">
              <w:rPr>
                <w:rFonts w:hint="eastAsia"/>
              </w:rPr>
              <w:t>每次怠速过久结束的时间，精确到秒钟</w:t>
            </w:r>
          </w:p>
          <w:p w14:paraId="1FE3FB77" w14:textId="46512A2C" w:rsidR="00123F90" w:rsidRPr="00C830F1" w:rsidRDefault="00123F90" w:rsidP="00123F90">
            <w:pPr>
              <w:rPr>
                <w:strike/>
              </w:rPr>
            </w:pPr>
            <w:r w:rsidRPr="00C830F1">
              <w:t>The end time of each fatigue driving, accurate to seconds</w:t>
            </w:r>
          </w:p>
        </w:tc>
      </w:tr>
      <w:tr w:rsidR="00C830F1" w:rsidRPr="00C830F1" w14:paraId="3F49F387" w14:textId="67B9FC65" w:rsidTr="003419A1">
        <w:tc>
          <w:tcPr>
            <w:tcW w:w="2677" w:type="dxa"/>
          </w:tcPr>
          <w:p w14:paraId="27D07D67" w14:textId="77777777" w:rsidR="00123F90" w:rsidRPr="00C830F1" w:rsidRDefault="00123F90" w:rsidP="00123F90">
            <w:r w:rsidRPr="00C830F1">
              <w:rPr>
                <w:rFonts w:hint="eastAsia"/>
              </w:rPr>
              <w:t>停车轰油门次数</w:t>
            </w:r>
          </w:p>
          <w:p w14:paraId="2806A5B1" w14:textId="384F1A3D" w:rsidR="00123F90" w:rsidRPr="00C830F1" w:rsidRDefault="00123F90" w:rsidP="00123F90">
            <w:r w:rsidRPr="00C830F1">
              <w:t>Number of stops and throttles</w:t>
            </w:r>
          </w:p>
        </w:tc>
        <w:tc>
          <w:tcPr>
            <w:tcW w:w="6930" w:type="dxa"/>
          </w:tcPr>
          <w:p w14:paraId="5F48E9E2" w14:textId="77777777" w:rsidR="00123F90" w:rsidRPr="00C830F1" w:rsidRDefault="00123F90" w:rsidP="00123F90">
            <w:r w:rsidRPr="00C830F1">
              <w:rPr>
                <w:rFonts w:hint="eastAsia"/>
              </w:rPr>
              <w:t>停车轰油门次数，单位：</w:t>
            </w:r>
            <w:r w:rsidRPr="00C830F1">
              <w:rPr>
                <w:rFonts w:hint="eastAsia"/>
              </w:rPr>
              <w:t>N</w:t>
            </w:r>
            <w:r w:rsidRPr="00C830F1">
              <w:t>/A</w:t>
            </w:r>
            <w:r w:rsidRPr="00C830F1">
              <w:rPr>
                <w:rFonts w:hint="eastAsia"/>
              </w:rPr>
              <w:t>；范围：</w:t>
            </w:r>
            <w:r w:rsidRPr="00C830F1">
              <w:rPr>
                <w:rFonts w:hint="eastAsia"/>
              </w:rPr>
              <w:t>0~127</w:t>
            </w:r>
            <w:r w:rsidRPr="00C830F1">
              <w:rPr>
                <w:rFonts w:hint="eastAsia"/>
              </w:rPr>
              <w:t>；数据精度：</w:t>
            </w:r>
            <w:r w:rsidRPr="00C830F1">
              <w:rPr>
                <w:rFonts w:hint="eastAsia"/>
              </w:rPr>
              <w:t>1</w:t>
            </w:r>
          </w:p>
          <w:p w14:paraId="220F4800" w14:textId="2EB424BE" w:rsidR="00123F90" w:rsidRPr="00C830F1" w:rsidRDefault="00123F90" w:rsidP="00123F90">
            <w:r w:rsidRPr="00C830F1">
              <w:t>Number of stopping and throttling, Unit: N/A; Range: 0 ~ 127; Data accuracy: 1</w:t>
            </w:r>
          </w:p>
        </w:tc>
      </w:tr>
      <w:tr w:rsidR="00C830F1" w:rsidRPr="00C830F1" w14:paraId="3E211D79" w14:textId="77777777" w:rsidTr="003419A1">
        <w:tc>
          <w:tcPr>
            <w:tcW w:w="2677" w:type="dxa"/>
          </w:tcPr>
          <w:p w14:paraId="65576898" w14:textId="77777777" w:rsidR="00123F90" w:rsidRPr="00C830F1" w:rsidRDefault="00123F90" w:rsidP="00123F90">
            <w:r w:rsidRPr="00C830F1">
              <w:rPr>
                <w:rFonts w:hint="eastAsia"/>
              </w:rPr>
              <w:t>停车轰油门发生时的时间戳</w:t>
            </w:r>
          </w:p>
          <w:p w14:paraId="73466472" w14:textId="2FC75549" w:rsidR="00123F90" w:rsidRPr="00C830F1" w:rsidRDefault="00123F90" w:rsidP="00123F90">
            <w:r w:rsidRPr="00C830F1">
              <w:t>Time of stops and throttles</w:t>
            </w:r>
          </w:p>
        </w:tc>
        <w:tc>
          <w:tcPr>
            <w:tcW w:w="6930" w:type="dxa"/>
          </w:tcPr>
          <w:p w14:paraId="4F2990FD" w14:textId="77777777" w:rsidR="00123F90" w:rsidRPr="00C830F1" w:rsidRDefault="00123F90" w:rsidP="00123F90">
            <w:r w:rsidRPr="00C830F1">
              <w:rPr>
                <w:rFonts w:hint="eastAsia"/>
              </w:rPr>
              <w:t>每次停车轰油门发生的时间，精确到秒钟</w:t>
            </w:r>
          </w:p>
          <w:p w14:paraId="6E88595B" w14:textId="21DD2FD5" w:rsidR="00123F90" w:rsidRPr="00C830F1" w:rsidRDefault="00123F90" w:rsidP="00123F90">
            <w:r w:rsidRPr="00C830F1">
              <w:t>The time of each stop and throttle, accurate to seconds</w:t>
            </w:r>
          </w:p>
        </w:tc>
      </w:tr>
      <w:tr w:rsidR="00C830F1" w:rsidRPr="00C830F1" w14:paraId="12227088" w14:textId="60C94F70" w:rsidTr="003419A1">
        <w:tc>
          <w:tcPr>
            <w:tcW w:w="2677" w:type="dxa"/>
          </w:tcPr>
          <w:p w14:paraId="1DD764EC" w14:textId="77777777" w:rsidR="00123F90" w:rsidRPr="00C830F1" w:rsidRDefault="00123F90" w:rsidP="00123F90">
            <w:r w:rsidRPr="00C830F1">
              <w:rPr>
                <w:rFonts w:hint="eastAsia"/>
              </w:rPr>
              <w:t>空挡滑行次数</w:t>
            </w:r>
          </w:p>
          <w:p w14:paraId="542359FC" w14:textId="2A052AC7" w:rsidR="00123F90" w:rsidRPr="00C830F1" w:rsidRDefault="00123F90" w:rsidP="00123F90">
            <w:r w:rsidRPr="00C830F1">
              <w:t xml:space="preserve">Number of coasting with </w:t>
            </w:r>
            <w:r w:rsidRPr="00C830F1">
              <w:lastRenderedPageBreak/>
              <w:t>neutral</w:t>
            </w:r>
          </w:p>
        </w:tc>
        <w:tc>
          <w:tcPr>
            <w:tcW w:w="6930" w:type="dxa"/>
          </w:tcPr>
          <w:p w14:paraId="6945BB02" w14:textId="77777777" w:rsidR="00123F90" w:rsidRPr="00C830F1" w:rsidRDefault="00123F90" w:rsidP="00123F90">
            <w:r w:rsidRPr="00C830F1">
              <w:rPr>
                <w:rFonts w:hint="eastAsia"/>
              </w:rPr>
              <w:lastRenderedPageBreak/>
              <w:t>空挡滑行次数，单位：</w:t>
            </w:r>
            <w:r w:rsidRPr="00C830F1">
              <w:rPr>
                <w:rFonts w:hint="eastAsia"/>
              </w:rPr>
              <w:t>N</w:t>
            </w:r>
            <w:r w:rsidRPr="00C830F1">
              <w:t>/A</w:t>
            </w:r>
            <w:r w:rsidRPr="00C830F1">
              <w:rPr>
                <w:rFonts w:hint="eastAsia"/>
              </w:rPr>
              <w:t>；范围：</w:t>
            </w:r>
            <w:r w:rsidRPr="00C830F1">
              <w:rPr>
                <w:rFonts w:hint="eastAsia"/>
              </w:rPr>
              <w:t>0~127</w:t>
            </w:r>
            <w:r w:rsidRPr="00C830F1">
              <w:rPr>
                <w:rFonts w:hint="eastAsia"/>
              </w:rPr>
              <w:t>；数据精度：</w:t>
            </w:r>
            <w:r w:rsidRPr="00C830F1">
              <w:rPr>
                <w:rFonts w:hint="eastAsia"/>
              </w:rPr>
              <w:t>1</w:t>
            </w:r>
          </w:p>
          <w:p w14:paraId="6B400591" w14:textId="2400F72F" w:rsidR="00123F90" w:rsidRPr="00C830F1" w:rsidRDefault="00123F90" w:rsidP="00123F90">
            <w:r w:rsidRPr="00C830F1">
              <w:t>Number of coasting with neutral, Unit: N/A; Range: 0 ~ 127; Data accuracy: 1</w:t>
            </w:r>
          </w:p>
        </w:tc>
      </w:tr>
      <w:tr w:rsidR="00C830F1" w:rsidRPr="00C830F1" w14:paraId="7A488D14" w14:textId="77777777" w:rsidTr="003419A1">
        <w:tc>
          <w:tcPr>
            <w:tcW w:w="2677" w:type="dxa"/>
          </w:tcPr>
          <w:p w14:paraId="72D11FA7" w14:textId="77777777" w:rsidR="00123F90" w:rsidRPr="00C830F1" w:rsidRDefault="00123F90" w:rsidP="00123F90">
            <w:commentRangeStart w:id="20"/>
            <w:r w:rsidRPr="00C830F1">
              <w:rPr>
                <w:rFonts w:hint="eastAsia"/>
              </w:rPr>
              <w:t>空挡滑行发生时的时间戳</w:t>
            </w:r>
            <w:commentRangeEnd w:id="20"/>
            <w:r w:rsidR="00F2777A">
              <w:rPr>
                <w:rStyle w:val="CommentReference"/>
              </w:rPr>
              <w:commentReference w:id="20"/>
            </w:r>
          </w:p>
          <w:p w14:paraId="1C2B4A37" w14:textId="3695F13C" w:rsidR="00123F90" w:rsidRPr="00C830F1" w:rsidRDefault="00123F90" w:rsidP="00123F90">
            <w:r w:rsidRPr="00C830F1">
              <w:t>T</w:t>
            </w:r>
            <w:r w:rsidRPr="00C830F1">
              <w:rPr>
                <w:rFonts w:hint="eastAsia"/>
              </w:rPr>
              <w:t>i</w:t>
            </w:r>
            <w:r w:rsidRPr="00C830F1">
              <w:t>me of coasting with neutral</w:t>
            </w:r>
          </w:p>
        </w:tc>
        <w:tc>
          <w:tcPr>
            <w:tcW w:w="6930" w:type="dxa"/>
          </w:tcPr>
          <w:p w14:paraId="333DADCC" w14:textId="77777777" w:rsidR="00123F90" w:rsidRPr="00C830F1" w:rsidRDefault="00123F90" w:rsidP="00123F90">
            <w:r w:rsidRPr="00C830F1">
              <w:rPr>
                <w:rFonts w:hint="eastAsia"/>
              </w:rPr>
              <w:t>每次空挡滑行发生的时间，精确到秒钟</w:t>
            </w:r>
          </w:p>
          <w:p w14:paraId="43CAF001" w14:textId="61BBF0DA" w:rsidR="00123F90" w:rsidRPr="00C830F1" w:rsidRDefault="00123F90" w:rsidP="00123F90">
            <w:r w:rsidRPr="00C830F1">
              <w:t>The time of each coasting with neutral, accurate to seconds</w:t>
            </w:r>
          </w:p>
        </w:tc>
      </w:tr>
      <w:tr w:rsidR="00C830F1" w:rsidRPr="00C830F1" w14:paraId="5F0A3443" w14:textId="6B2A5881" w:rsidTr="003419A1">
        <w:tc>
          <w:tcPr>
            <w:tcW w:w="2677" w:type="dxa"/>
          </w:tcPr>
          <w:p w14:paraId="3622CDAB" w14:textId="67D6C9B4" w:rsidR="00123F90" w:rsidRPr="00C830F1" w:rsidRDefault="00123F90" w:rsidP="00123F90">
            <w:r w:rsidRPr="00C830F1">
              <w:rPr>
                <w:rFonts w:hint="eastAsia"/>
              </w:rPr>
              <w:t>未停稳即挂挡次数</w:t>
            </w:r>
          </w:p>
          <w:p w14:paraId="619B9FEF" w14:textId="60F7D48C" w:rsidR="00123F90" w:rsidRPr="00C830F1" w:rsidRDefault="00123F90" w:rsidP="00123F90">
            <w:r w:rsidRPr="00C830F1">
              <w:t>Number of gear shifts when not stop stable</w:t>
            </w:r>
          </w:p>
        </w:tc>
        <w:tc>
          <w:tcPr>
            <w:tcW w:w="6930" w:type="dxa"/>
          </w:tcPr>
          <w:p w14:paraId="1AABB4C5" w14:textId="163275A2" w:rsidR="00123F90" w:rsidRPr="00C830F1" w:rsidRDefault="00123F90" w:rsidP="00123F90">
            <w:r w:rsidRPr="00C830F1">
              <w:rPr>
                <w:rFonts w:hint="eastAsia"/>
              </w:rPr>
              <w:t>未停稳即挂挡次数，单位：</w:t>
            </w:r>
            <w:r w:rsidRPr="00C830F1">
              <w:rPr>
                <w:rFonts w:hint="eastAsia"/>
              </w:rPr>
              <w:t>N</w:t>
            </w:r>
            <w:r w:rsidRPr="00C830F1">
              <w:t>/A</w:t>
            </w:r>
            <w:r w:rsidRPr="00C830F1">
              <w:rPr>
                <w:rFonts w:hint="eastAsia"/>
              </w:rPr>
              <w:t>；范围：</w:t>
            </w:r>
            <w:r w:rsidRPr="00C830F1">
              <w:rPr>
                <w:rFonts w:hint="eastAsia"/>
              </w:rPr>
              <w:t>0~127</w:t>
            </w:r>
            <w:r w:rsidRPr="00C830F1">
              <w:rPr>
                <w:rFonts w:hint="eastAsia"/>
              </w:rPr>
              <w:t>数据精度：</w:t>
            </w:r>
            <w:r w:rsidRPr="00C830F1">
              <w:rPr>
                <w:rFonts w:hint="eastAsia"/>
              </w:rPr>
              <w:t>1</w:t>
            </w:r>
          </w:p>
          <w:p w14:paraId="2A537708" w14:textId="66946F48" w:rsidR="00123F90" w:rsidRPr="00C830F1" w:rsidRDefault="00123F90" w:rsidP="00123F90">
            <w:r w:rsidRPr="00C830F1">
              <w:t xml:space="preserve">Number of gear shifts when not stop stable, unit: </w:t>
            </w:r>
            <w:r w:rsidRPr="00C830F1">
              <w:rPr>
                <w:rFonts w:hint="eastAsia"/>
              </w:rPr>
              <w:t>N/A</w:t>
            </w:r>
            <w:r w:rsidRPr="00C830F1">
              <w:t>; Range: 0~127 Data Precision: 1</w:t>
            </w:r>
          </w:p>
        </w:tc>
      </w:tr>
      <w:tr w:rsidR="00C830F1" w:rsidRPr="00C830F1" w14:paraId="465D5E8A" w14:textId="77777777" w:rsidTr="003419A1">
        <w:tc>
          <w:tcPr>
            <w:tcW w:w="2677" w:type="dxa"/>
          </w:tcPr>
          <w:p w14:paraId="53513E49" w14:textId="77777777" w:rsidR="00123F90" w:rsidRPr="00C830F1" w:rsidRDefault="00123F90" w:rsidP="00123F90">
            <w:r w:rsidRPr="00C830F1">
              <w:rPr>
                <w:rFonts w:hint="eastAsia"/>
              </w:rPr>
              <w:t>未停稳即挂挡发生时的时间戳</w:t>
            </w:r>
          </w:p>
          <w:p w14:paraId="41BEA061" w14:textId="25D3547F" w:rsidR="00123F90" w:rsidRPr="00C830F1" w:rsidRDefault="00123F90" w:rsidP="00123F90">
            <w:r w:rsidRPr="00C830F1">
              <w:t>Time of gear shifts when not stop stable</w:t>
            </w:r>
          </w:p>
        </w:tc>
        <w:tc>
          <w:tcPr>
            <w:tcW w:w="6930" w:type="dxa"/>
          </w:tcPr>
          <w:p w14:paraId="3F140D5B" w14:textId="77777777" w:rsidR="00123F90" w:rsidRPr="00C830F1" w:rsidRDefault="00123F90" w:rsidP="00123F90">
            <w:r w:rsidRPr="00C830F1">
              <w:rPr>
                <w:rFonts w:hint="eastAsia"/>
              </w:rPr>
              <w:t>每次未停稳即挂发生的时间，精确到秒钟</w:t>
            </w:r>
          </w:p>
          <w:p w14:paraId="491B7358" w14:textId="42A09B8F" w:rsidR="00123F90" w:rsidRPr="00C830F1" w:rsidRDefault="00123F90" w:rsidP="00123F90">
            <w:r w:rsidRPr="00C830F1">
              <w:t>The time of each gear shifts when not stop stable, accurate to seconds</w:t>
            </w:r>
          </w:p>
        </w:tc>
      </w:tr>
      <w:tr w:rsidR="00C830F1" w:rsidRPr="00C830F1" w14:paraId="0BAAA6B8" w14:textId="4E05C091" w:rsidTr="003419A1">
        <w:trPr>
          <w:trHeight w:val="566"/>
        </w:trPr>
        <w:tc>
          <w:tcPr>
            <w:tcW w:w="2677" w:type="dxa"/>
          </w:tcPr>
          <w:p w14:paraId="477C1812" w14:textId="77777777" w:rsidR="00123F90" w:rsidRPr="00C830F1" w:rsidRDefault="00123F90" w:rsidP="00123F90">
            <w:r w:rsidRPr="00C830F1">
              <w:rPr>
                <w:rFonts w:hint="eastAsia"/>
              </w:rPr>
              <w:t>未系安全带次数</w:t>
            </w:r>
          </w:p>
          <w:p w14:paraId="61E8B4FF" w14:textId="0A738A21" w:rsidR="00123F90" w:rsidRPr="00C830F1" w:rsidRDefault="00123F90" w:rsidP="00123F90">
            <w:r w:rsidRPr="00C830F1">
              <w:t>Number of unbelted seatbelts</w:t>
            </w:r>
          </w:p>
        </w:tc>
        <w:tc>
          <w:tcPr>
            <w:tcW w:w="6930" w:type="dxa"/>
          </w:tcPr>
          <w:p w14:paraId="0AD2C3F5" w14:textId="77777777" w:rsidR="00123F90" w:rsidRPr="00C830F1" w:rsidRDefault="00123F90" w:rsidP="00123F90">
            <w:r w:rsidRPr="00C830F1">
              <w:rPr>
                <w:rFonts w:hint="eastAsia"/>
              </w:rPr>
              <w:t>未系安全带次数，单位：</w:t>
            </w:r>
            <w:r w:rsidRPr="00C830F1">
              <w:rPr>
                <w:rFonts w:hint="eastAsia"/>
              </w:rPr>
              <w:t>N</w:t>
            </w:r>
            <w:r w:rsidRPr="00C830F1">
              <w:t>/A</w:t>
            </w:r>
            <w:r w:rsidRPr="00C830F1">
              <w:rPr>
                <w:rFonts w:hint="eastAsia"/>
              </w:rPr>
              <w:t>；范围：</w:t>
            </w:r>
            <w:r w:rsidRPr="00C830F1">
              <w:rPr>
                <w:rFonts w:hint="eastAsia"/>
              </w:rPr>
              <w:t>0~127</w:t>
            </w:r>
            <w:r w:rsidRPr="00C830F1">
              <w:rPr>
                <w:rFonts w:hint="eastAsia"/>
              </w:rPr>
              <w:t>数据精度：</w:t>
            </w:r>
            <w:r w:rsidRPr="00C830F1">
              <w:rPr>
                <w:rFonts w:hint="eastAsia"/>
              </w:rPr>
              <w:t>1</w:t>
            </w:r>
          </w:p>
          <w:p w14:paraId="377481F7" w14:textId="7E06FFA1" w:rsidR="00123F90" w:rsidRPr="00C830F1" w:rsidRDefault="00123F90" w:rsidP="00123F90">
            <w:r w:rsidRPr="00C830F1">
              <w:t xml:space="preserve">Number of unbelted </w:t>
            </w:r>
            <w:r w:rsidRPr="00C830F1">
              <w:rPr>
                <w:rFonts w:hint="eastAsia"/>
              </w:rPr>
              <w:t>seatbelt</w:t>
            </w:r>
            <w:r w:rsidRPr="00C830F1">
              <w:t>, Unit: N/A; Ranges: 0~127 Data Precision: 1</w:t>
            </w:r>
          </w:p>
        </w:tc>
      </w:tr>
      <w:tr w:rsidR="00123F90" w:rsidRPr="00C830F1" w14:paraId="161CB468" w14:textId="77777777" w:rsidTr="003419A1">
        <w:tc>
          <w:tcPr>
            <w:tcW w:w="2677" w:type="dxa"/>
          </w:tcPr>
          <w:p w14:paraId="7826A8F1" w14:textId="77777777" w:rsidR="00123F90" w:rsidRPr="00C830F1" w:rsidRDefault="00123F90" w:rsidP="00123F90">
            <w:r w:rsidRPr="00C830F1">
              <w:rPr>
                <w:rFonts w:hint="eastAsia"/>
              </w:rPr>
              <w:t>未系安全带发生时的时间戳</w:t>
            </w:r>
          </w:p>
          <w:p w14:paraId="4249666A" w14:textId="75A0E545" w:rsidR="00123F90" w:rsidRPr="00C830F1" w:rsidRDefault="00123F90" w:rsidP="00123F90">
            <w:pPr>
              <w:rPr>
                <w:rFonts w:ascii="等线" w:eastAsia="等线" w:hAnsi="等线" w:cs="Calibri"/>
                <w:kern w:val="0"/>
                <w:sz w:val="20"/>
                <w:szCs w:val="20"/>
              </w:rPr>
            </w:pPr>
            <w:r w:rsidRPr="00C830F1">
              <w:t>Time of unbelted seatbelt</w:t>
            </w:r>
          </w:p>
        </w:tc>
        <w:tc>
          <w:tcPr>
            <w:tcW w:w="6930" w:type="dxa"/>
          </w:tcPr>
          <w:p w14:paraId="1F38E0DF" w14:textId="77777777" w:rsidR="00123F90" w:rsidRPr="00C830F1" w:rsidRDefault="00123F90" w:rsidP="00123F90">
            <w:r w:rsidRPr="00C830F1">
              <w:rPr>
                <w:rFonts w:hint="eastAsia"/>
              </w:rPr>
              <w:t>每次未系安全带发生的时间，精确到秒钟</w:t>
            </w:r>
          </w:p>
          <w:p w14:paraId="14EAC04F" w14:textId="481C0DEF" w:rsidR="00123F90" w:rsidRPr="00C830F1" w:rsidRDefault="00123F90" w:rsidP="00123F90">
            <w:r w:rsidRPr="00C830F1">
              <w:t>Time of each unbelted seatbelt, accurate to seconds</w:t>
            </w:r>
          </w:p>
        </w:tc>
      </w:tr>
    </w:tbl>
    <w:p w14:paraId="04EFAA76" w14:textId="605C5A0F" w:rsidR="00584281" w:rsidRPr="00C830F1" w:rsidRDefault="00584281" w:rsidP="00584281">
      <w:pPr>
        <w:ind w:firstLine="420"/>
      </w:pPr>
      <w:bookmarkStart w:id="21" w:name="_Toc44502128"/>
    </w:p>
    <w:p w14:paraId="51F7DC25" w14:textId="588B6CDE" w:rsidR="00BC5B43" w:rsidRPr="00C830F1" w:rsidRDefault="00BC5B43" w:rsidP="00584281">
      <w:pPr>
        <w:ind w:firstLine="420"/>
      </w:pPr>
      <w:r w:rsidRPr="00C830F1">
        <w:rPr>
          <w:rFonts w:hint="eastAsia"/>
        </w:rPr>
        <w:t>对于显示范围有上限的数据，一旦计数超过显示范围上限，则计数不继续增加，维持为范围上限数值。</w:t>
      </w:r>
    </w:p>
    <w:p w14:paraId="77DC5ED5" w14:textId="0B8ADAB9" w:rsidR="00984358" w:rsidRPr="00C830F1" w:rsidRDefault="00984358" w:rsidP="00584281">
      <w:pPr>
        <w:ind w:firstLine="420"/>
      </w:pPr>
      <w:r w:rsidRPr="00C830F1">
        <w:t xml:space="preserve">For data with a limited </w:t>
      </w:r>
      <w:r w:rsidR="005511FD" w:rsidRPr="00C830F1">
        <w:t xml:space="preserve">upper </w:t>
      </w:r>
      <w:r w:rsidRPr="00C830F1">
        <w:t xml:space="preserve">range, once </w:t>
      </w:r>
      <w:r w:rsidR="005511FD" w:rsidRPr="00C830F1">
        <w:t>the count exceeds the upper limit, the count will stop and remain at the upper limit value.</w:t>
      </w:r>
    </w:p>
    <w:p w14:paraId="12AB89B9" w14:textId="47531562" w:rsidR="00B51840" w:rsidRPr="00C830F1" w:rsidRDefault="00B51840" w:rsidP="00B51840">
      <w:pPr>
        <w:pStyle w:val="Heading3"/>
      </w:pPr>
      <w:r w:rsidRPr="00C830F1">
        <w:rPr>
          <w:rFonts w:hint="eastAsia"/>
        </w:rPr>
        <w:t>其他数据</w:t>
      </w:r>
    </w:p>
    <w:tbl>
      <w:tblPr>
        <w:tblStyle w:val="TableGrid"/>
        <w:tblW w:w="0" w:type="auto"/>
        <w:tblInd w:w="108" w:type="dxa"/>
        <w:tblLook w:val="04A0" w:firstRow="1" w:lastRow="0" w:firstColumn="1" w:lastColumn="0" w:noHBand="0" w:noVBand="1"/>
      </w:tblPr>
      <w:tblGrid>
        <w:gridCol w:w="2677"/>
        <w:gridCol w:w="6930"/>
      </w:tblGrid>
      <w:tr w:rsidR="00C830F1" w:rsidRPr="00C830F1" w14:paraId="7E229546" w14:textId="77777777" w:rsidTr="003419A1">
        <w:tc>
          <w:tcPr>
            <w:tcW w:w="2677" w:type="dxa"/>
            <w:shd w:val="clear" w:color="auto" w:fill="4BACC6" w:themeFill="accent5"/>
          </w:tcPr>
          <w:p w14:paraId="0DB00F86" w14:textId="77777777" w:rsidR="003419A1" w:rsidRPr="00C830F1" w:rsidRDefault="003419A1" w:rsidP="003D25E4">
            <w:pPr>
              <w:rPr>
                <w:b/>
              </w:rPr>
            </w:pPr>
            <w:r w:rsidRPr="00C830F1">
              <w:rPr>
                <w:rFonts w:hint="eastAsia"/>
                <w:b/>
              </w:rPr>
              <w:t>上传的数据</w:t>
            </w:r>
            <w:r w:rsidRPr="00C830F1">
              <w:rPr>
                <w:rFonts w:hint="eastAsia"/>
                <w:b/>
              </w:rPr>
              <w:t>/Upload</w:t>
            </w:r>
            <w:r w:rsidRPr="00C830F1">
              <w:rPr>
                <w:b/>
              </w:rPr>
              <w:t xml:space="preserve"> </w:t>
            </w:r>
            <w:r w:rsidRPr="00C830F1">
              <w:rPr>
                <w:rFonts w:hint="eastAsia"/>
                <w:b/>
              </w:rPr>
              <w:t>Data</w:t>
            </w:r>
          </w:p>
        </w:tc>
        <w:tc>
          <w:tcPr>
            <w:tcW w:w="6930" w:type="dxa"/>
            <w:shd w:val="clear" w:color="auto" w:fill="4BACC6" w:themeFill="accent5"/>
          </w:tcPr>
          <w:p w14:paraId="36503191" w14:textId="77777777" w:rsidR="003419A1" w:rsidRPr="00C830F1" w:rsidRDefault="003419A1" w:rsidP="003D25E4">
            <w:pPr>
              <w:rPr>
                <w:b/>
              </w:rPr>
            </w:pPr>
            <w:r w:rsidRPr="00C830F1">
              <w:rPr>
                <w:rFonts w:hint="eastAsia"/>
                <w:b/>
              </w:rPr>
              <w:t>描述</w:t>
            </w:r>
            <w:r w:rsidRPr="00C830F1">
              <w:rPr>
                <w:rFonts w:hint="eastAsia"/>
                <w:b/>
              </w:rPr>
              <w:t>/Description</w:t>
            </w:r>
          </w:p>
        </w:tc>
      </w:tr>
      <w:tr w:rsidR="00C830F1" w:rsidRPr="00C830F1" w14:paraId="04EFE989" w14:textId="77777777" w:rsidTr="003419A1">
        <w:tc>
          <w:tcPr>
            <w:tcW w:w="2677" w:type="dxa"/>
          </w:tcPr>
          <w:p w14:paraId="488D8546" w14:textId="77777777" w:rsidR="003419A1" w:rsidRPr="00C830F1" w:rsidRDefault="003419A1" w:rsidP="003D25E4">
            <w:r w:rsidRPr="00C830F1">
              <w:t>V2X</w:t>
            </w:r>
            <w:r w:rsidRPr="00C830F1">
              <w:rPr>
                <w:rFonts w:hint="eastAsia"/>
              </w:rPr>
              <w:t>告警数据</w:t>
            </w:r>
          </w:p>
          <w:p w14:paraId="0FC5896E" w14:textId="314B8F98" w:rsidR="003419A1" w:rsidRPr="00C830F1" w:rsidRDefault="003419A1" w:rsidP="003D25E4">
            <w:r w:rsidRPr="00C830F1">
              <w:rPr>
                <w:rFonts w:hint="eastAsia"/>
              </w:rPr>
              <w:t>V</w:t>
            </w:r>
            <w:r w:rsidRPr="00C830F1">
              <w:t>2X warning data</w:t>
            </w:r>
          </w:p>
        </w:tc>
        <w:tc>
          <w:tcPr>
            <w:tcW w:w="6930" w:type="dxa"/>
          </w:tcPr>
          <w:p w14:paraId="145F8893" w14:textId="77777777" w:rsidR="003419A1" w:rsidRPr="00C830F1" w:rsidRDefault="003419A1" w:rsidP="00B51840">
            <w:r w:rsidRPr="00C830F1">
              <w:rPr>
                <w:rFonts w:hint="eastAsia"/>
              </w:rPr>
              <w:t>发生的各种</w:t>
            </w:r>
            <w:r w:rsidRPr="00C830F1">
              <w:rPr>
                <w:rFonts w:hint="eastAsia"/>
              </w:rPr>
              <w:t>V</w:t>
            </w:r>
            <w:r w:rsidRPr="00C830F1">
              <w:t>2X</w:t>
            </w:r>
            <w:r w:rsidRPr="00C830F1">
              <w:rPr>
                <w:rFonts w:hint="eastAsia"/>
              </w:rPr>
              <w:t>告警次数</w:t>
            </w:r>
          </w:p>
          <w:p w14:paraId="3B22A503" w14:textId="73E301F3" w:rsidR="003419A1" w:rsidRPr="00C830F1" w:rsidRDefault="003419A1" w:rsidP="00B51840">
            <w:r w:rsidRPr="00C830F1">
              <w:t>Numbers of V2X warnings</w:t>
            </w:r>
          </w:p>
        </w:tc>
      </w:tr>
    </w:tbl>
    <w:p w14:paraId="4D8C4007" w14:textId="15C37DFD" w:rsidR="00B51840" w:rsidRPr="00C830F1" w:rsidRDefault="00B51840" w:rsidP="00B51840">
      <w:pPr>
        <w:pStyle w:val="Heading4"/>
      </w:pPr>
      <w:r w:rsidRPr="00C830F1">
        <w:t>V2X</w:t>
      </w:r>
      <w:r w:rsidRPr="00C830F1">
        <w:rPr>
          <w:rFonts w:hint="eastAsia"/>
        </w:rPr>
        <w:t>告警数据</w:t>
      </w:r>
    </w:p>
    <w:p w14:paraId="66A0DB97" w14:textId="5EB85C85" w:rsidR="00584281" w:rsidRPr="00C830F1" w:rsidRDefault="00B51840" w:rsidP="00584281">
      <w:pPr>
        <w:ind w:firstLine="420"/>
      </w:pPr>
      <w:r w:rsidRPr="00C830F1">
        <w:rPr>
          <w:rFonts w:hint="eastAsia"/>
        </w:rPr>
        <w:t>需要上传的</w:t>
      </w:r>
      <w:r w:rsidRPr="00C830F1">
        <w:t>V2X</w:t>
      </w:r>
      <w:r w:rsidRPr="00C830F1">
        <w:rPr>
          <w:rFonts w:hint="eastAsia"/>
        </w:rPr>
        <w:t>告警数据的内容请参考《</w:t>
      </w:r>
      <w:r w:rsidRPr="00C830F1">
        <w:rPr>
          <w:rFonts w:hint="eastAsia"/>
        </w:rPr>
        <w:t>P</w:t>
      </w:r>
      <w:r w:rsidRPr="00C830F1">
        <w:t>IS-2054_ V2X I</w:t>
      </w:r>
      <w:r w:rsidRPr="00C830F1">
        <w:rPr>
          <w:rFonts w:hint="eastAsia"/>
        </w:rPr>
        <w:t>nfotainment</w:t>
      </w:r>
      <w:r w:rsidRPr="00C830F1">
        <w:t xml:space="preserve"> </w:t>
      </w:r>
      <w:r w:rsidRPr="00C830F1">
        <w:rPr>
          <w:rFonts w:hint="eastAsia"/>
        </w:rPr>
        <w:t>requirement</w:t>
      </w:r>
      <w:r w:rsidRPr="00C830F1">
        <w:rPr>
          <w:rFonts w:hint="eastAsia"/>
        </w:rPr>
        <w:t>》</w:t>
      </w:r>
      <w:r w:rsidR="001677CF" w:rsidRPr="00C830F1">
        <w:rPr>
          <w:rFonts w:hint="eastAsia"/>
        </w:rPr>
        <w:t>(</w:t>
      </w:r>
      <w:r w:rsidR="001677CF" w:rsidRPr="00C830F1">
        <w:t>V0.0.1.2)</w:t>
      </w:r>
      <w:r w:rsidR="003419A1" w:rsidRPr="00C830F1">
        <w:rPr>
          <w:rFonts w:hint="eastAsia"/>
        </w:rPr>
        <w:t>第</w:t>
      </w:r>
      <w:r w:rsidR="003419A1" w:rsidRPr="00C830F1">
        <w:rPr>
          <w:rFonts w:hint="eastAsia"/>
        </w:rPr>
        <w:t>9.2</w:t>
      </w:r>
      <w:r w:rsidR="003419A1" w:rsidRPr="00C830F1">
        <w:rPr>
          <w:rFonts w:hint="eastAsia"/>
        </w:rPr>
        <w:t>章节</w:t>
      </w:r>
      <w:r w:rsidRPr="00C830F1">
        <w:rPr>
          <w:rFonts w:hint="eastAsia"/>
        </w:rPr>
        <w:t>。</w:t>
      </w:r>
    </w:p>
    <w:p w14:paraId="6A2CA50E" w14:textId="039188FE" w:rsidR="000C1E8F" w:rsidRPr="00C830F1" w:rsidRDefault="000C1E8F" w:rsidP="00584281">
      <w:pPr>
        <w:ind w:firstLine="420"/>
      </w:pPr>
      <w:r w:rsidRPr="00C830F1">
        <w:t xml:space="preserve">Please refer to </w:t>
      </w:r>
      <w:r w:rsidRPr="00C830F1">
        <w:rPr>
          <w:rFonts w:hint="eastAsia"/>
          <w:i/>
        </w:rPr>
        <w:t>P</w:t>
      </w:r>
      <w:r w:rsidRPr="00C830F1">
        <w:rPr>
          <w:i/>
        </w:rPr>
        <w:t>IS-2054_ V2X I</w:t>
      </w:r>
      <w:r w:rsidRPr="00C830F1">
        <w:rPr>
          <w:rFonts w:hint="eastAsia"/>
          <w:i/>
        </w:rPr>
        <w:t>nfotainment</w:t>
      </w:r>
      <w:r w:rsidRPr="00C830F1">
        <w:rPr>
          <w:i/>
        </w:rPr>
        <w:t xml:space="preserve"> </w:t>
      </w:r>
      <w:r w:rsidRPr="00C830F1">
        <w:rPr>
          <w:rFonts w:hint="eastAsia"/>
          <w:i/>
        </w:rPr>
        <w:t>requirement</w:t>
      </w:r>
      <w:r w:rsidRPr="00C830F1">
        <w:t xml:space="preserve"> </w:t>
      </w:r>
      <w:r w:rsidR="001677CF" w:rsidRPr="00C830F1">
        <w:t xml:space="preserve">(V0.0.1.2) </w:t>
      </w:r>
      <w:r w:rsidR="003419A1" w:rsidRPr="00C830F1">
        <w:t xml:space="preserve">section 9.2 </w:t>
      </w:r>
      <w:r w:rsidRPr="00C830F1">
        <w:t>for the contents and signals of V2X warning data.</w:t>
      </w:r>
    </w:p>
    <w:p w14:paraId="7D0D1026" w14:textId="065D0501" w:rsidR="00E53925" w:rsidRPr="00C830F1" w:rsidRDefault="00E53925" w:rsidP="00715949">
      <w:pPr>
        <w:pStyle w:val="Heading2"/>
      </w:pPr>
      <w:r w:rsidRPr="00C830F1">
        <w:rPr>
          <w:rFonts w:hint="eastAsia"/>
        </w:rPr>
        <w:t>下载的数据</w:t>
      </w:r>
      <w:r w:rsidR="00715949" w:rsidRPr="00C830F1">
        <w:rPr>
          <w:rFonts w:hint="eastAsia"/>
        </w:rPr>
        <w:t>/</w:t>
      </w:r>
      <w:r w:rsidR="00715949" w:rsidRPr="00C830F1">
        <w:t xml:space="preserve"> </w:t>
      </w:r>
      <w:r w:rsidR="00715949" w:rsidRPr="00C830F1">
        <w:rPr>
          <w:rFonts w:ascii="Arial" w:hAnsi="Arial" w:cs="Arial"/>
        </w:rPr>
        <w:t>Downloaded Data</w:t>
      </w:r>
      <w:bookmarkEnd w:id="21"/>
    </w:p>
    <w:p w14:paraId="4CF01511" w14:textId="7A403662" w:rsidR="00750827" w:rsidRPr="00C830F1" w:rsidRDefault="00750827" w:rsidP="00715949">
      <w:pPr>
        <w:ind w:firstLine="420"/>
      </w:pPr>
      <w:r w:rsidRPr="00C830F1">
        <w:rPr>
          <w:rFonts w:hint="eastAsia"/>
        </w:rPr>
        <w:t>本章节定义的是娱乐系统需要从后台获取的数据，具体参考如下</w:t>
      </w:r>
      <w:r w:rsidR="00004FB8" w:rsidRPr="00C830F1">
        <w:rPr>
          <w:rFonts w:hint="eastAsia"/>
        </w:rPr>
        <w:t>，</w:t>
      </w:r>
      <w:r w:rsidR="00004FB8" w:rsidRPr="0020710F">
        <w:rPr>
          <w:rFonts w:hint="eastAsia"/>
          <w:strike/>
          <w:color w:val="FF0000"/>
        </w:rPr>
        <w:t>排名的具体定义请参考</w:t>
      </w:r>
      <w:hyperlink w:anchor="_击败用户百分比/_Percentage_of" w:history="1">
        <w:r w:rsidR="00D335F4" w:rsidRPr="0020710F">
          <w:rPr>
            <w:rStyle w:val="Hyperlink"/>
            <w:rFonts w:hint="eastAsia"/>
            <w:strike/>
            <w:color w:val="FF0000"/>
          </w:rPr>
          <w:t>5.3.4</w:t>
        </w:r>
        <w:r w:rsidR="00D335F4" w:rsidRPr="0020710F">
          <w:rPr>
            <w:rStyle w:val="Hyperlink"/>
            <w:rFonts w:hint="eastAsia"/>
            <w:strike/>
            <w:color w:val="FF0000"/>
          </w:rPr>
          <w:t>章节</w:t>
        </w:r>
      </w:hyperlink>
      <w:r w:rsidRPr="00C830F1">
        <w:rPr>
          <w:rFonts w:hint="eastAsia"/>
        </w:rPr>
        <w:t>：</w:t>
      </w:r>
    </w:p>
    <w:p w14:paraId="57B1D556" w14:textId="4D1C51F4" w:rsidR="008A24CD" w:rsidRPr="00C830F1" w:rsidRDefault="008A24CD" w:rsidP="00715949">
      <w:pPr>
        <w:ind w:firstLine="420"/>
      </w:pPr>
      <w:r w:rsidRPr="00C830F1">
        <w:t xml:space="preserve">This section defines the data that the entertainment system needs to obtain from the background. </w:t>
      </w:r>
      <w:proofErr w:type="gramStart"/>
      <w:r w:rsidRPr="0020710F">
        <w:rPr>
          <w:strike/>
          <w:color w:val="FF0000"/>
        </w:rPr>
        <w:t>for</w:t>
      </w:r>
      <w:proofErr w:type="gramEnd"/>
      <w:r w:rsidRPr="0020710F">
        <w:rPr>
          <w:strike/>
          <w:color w:val="FF0000"/>
        </w:rPr>
        <w:t xml:space="preserve"> specific definitions, please refer to</w:t>
      </w:r>
      <w:r w:rsidR="00D335F4" w:rsidRPr="0020710F">
        <w:rPr>
          <w:strike/>
          <w:color w:val="FF0000"/>
        </w:rPr>
        <w:t xml:space="preserve"> </w:t>
      </w:r>
      <w:hyperlink w:anchor="_击败用户百分比/_Percentage_of" w:history="1">
        <w:r w:rsidR="00D335F4" w:rsidRPr="0020710F">
          <w:rPr>
            <w:rStyle w:val="Hyperlink"/>
            <w:rFonts w:hint="eastAsia"/>
            <w:strike/>
            <w:color w:val="FF0000"/>
          </w:rPr>
          <w:t>S</w:t>
        </w:r>
        <w:r w:rsidR="00D335F4" w:rsidRPr="0020710F">
          <w:rPr>
            <w:rStyle w:val="Hyperlink"/>
            <w:strike/>
            <w:color w:val="FF0000"/>
          </w:rPr>
          <w:t xml:space="preserve">ection 5.3.4 </w:t>
        </w:r>
      </w:hyperlink>
      <w:r w:rsidR="00C830F1">
        <w:rPr>
          <w:rStyle w:val="Hyperlink"/>
          <w:rFonts w:hint="eastAsia"/>
          <w:color w:val="auto"/>
        </w:rPr>
        <w:t>：</w:t>
      </w:r>
    </w:p>
    <w:tbl>
      <w:tblPr>
        <w:tblStyle w:val="TableGrid"/>
        <w:tblW w:w="0" w:type="auto"/>
        <w:tblLook w:val="04A0" w:firstRow="1" w:lastRow="0" w:firstColumn="1" w:lastColumn="0" w:noHBand="0" w:noVBand="1"/>
      </w:tblPr>
      <w:tblGrid>
        <w:gridCol w:w="3854"/>
        <w:gridCol w:w="5888"/>
      </w:tblGrid>
      <w:tr w:rsidR="00C830F1" w:rsidRPr="00C830F1" w14:paraId="7C830BCF" w14:textId="77777777" w:rsidTr="00B82C91">
        <w:tc>
          <w:tcPr>
            <w:tcW w:w="3854" w:type="dxa"/>
            <w:shd w:val="clear" w:color="auto" w:fill="92CDDC" w:themeFill="accent5" w:themeFillTint="99"/>
          </w:tcPr>
          <w:p w14:paraId="12A6C7DB" w14:textId="48DCD90E" w:rsidR="00750827" w:rsidRPr="00C830F1" w:rsidRDefault="00750827" w:rsidP="00750827">
            <w:pPr>
              <w:rPr>
                <w:b/>
              </w:rPr>
            </w:pPr>
            <w:r w:rsidRPr="00C830F1">
              <w:rPr>
                <w:rFonts w:hint="eastAsia"/>
                <w:b/>
              </w:rPr>
              <w:t>下载的数据</w:t>
            </w:r>
            <w:r w:rsidRPr="00C830F1">
              <w:rPr>
                <w:rFonts w:hint="eastAsia"/>
                <w:b/>
              </w:rPr>
              <w:t>/Download</w:t>
            </w:r>
            <w:r w:rsidRPr="00C830F1">
              <w:rPr>
                <w:b/>
              </w:rPr>
              <w:t xml:space="preserve"> </w:t>
            </w:r>
            <w:r w:rsidRPr="00C830F1">
              <w:rPr>
                <w:rFonts w:hint="eastAsia"/>
                <w:b/>
              </w:rPr>
              <w:t>Data</w:t>
            </w:r>
          </w:p>
        </w:tc>
        <w:tc>
          <w:tcPr>
            <w:tcW w:w="5888" w:type="dxa"/>
            <w:shd w:val="clear" w:color="auto" w:fill="92CDDC" w:themeFill="accent5" w:themeFillTint="99"/>
          </w:tcPr>
          <w:p w14:paraId="234DD8CE" w14:textId="58C789BE" w:rsidR="00750827" w:rsidRPr="00C830F1" w:rsidRDefault="00750827" w:rsidP="00750827">
            <w:pPr>
              <w:rPr>
                <w:b/>
              </w:rPr>
            </w:pPr>
            <w:r w:rsidRPr="00C830F1">
              <w:rPr>
                <w:rFonts w:hint="eastAsia"/>
                <w:b/>
              </w:rPr>
              <w:t>描述</w:t>
            </w:r>
            <w:r w:rsidRPr="00C830F1">
              <w:rPr>
                <w:rFonts w:hint="eastAsia"/>
                <w:b/>
              </w:rPr>
              <w:t>/Description</w:t>
            </w:r>
          </w:p>
        </w:tc>
      </w:tr>
      <w:tr w:rsidR="00C830F1" w:rsidRPr="00C830F1" w14:paraId="7F2495FE" w14:textId="77777777" w:rsidTr="00B82C91">
        <w:tc>
          <w:tcPr>
            <w:tcW w:w="3854" w:type="dxa"/>
            <w:shd w:val="clear" w:color="auto" w:fill="auto"/>
          </w:tcPr>
          <w:p w14:paraId="777187A3" w14:textId="77777777" w:rsidR="00E061E0" w:rsidRPr="00C830F1" w:rsidRDefault="00E061E0" w:rsidP="00750827">
            <w:commentRangeStart w:id="22"/>
            <w:r w:rsidRPr="00C830F1">
              <w:t>DBA</w:t>
            </w:r>
            <w:r w:rsidRPr="00C830F1">
              <w:rPr>
                <w:rFonts w:hint="eastAsia"/>
              </w:rPr>
              <w:t>功能开关状态</w:t>
            </w:r>
            <w:commentRangeEnd w:id="22"/>
            <w:r w:rsidR="00B82C91" w:rsidRPr="00C830F1">
              <w:rPr>
                <w:rStyle w:val="CommentReference"/>
              </w:rPr>
              <w:commentReference w:id="22"/>
            </w:r>
          </w:p>
          <w:p w14:paraId="481C2F60" w14:textId="0752C13E" w:rsidR="00E061E0" w:rsidRPr="00C830F1" w:rsidRDefault="00E061E0" w:rsidP="00750827">
            <w:r w:rsidRPr="00C830F1">
              <w:rPr>
                <w:rFonts w:hint="eastAsia"/>
              </w:rPr>
              <w:lastRenderedPageBreak/>
              <w:t>O</w:t>
            </w:r>
            <w:r w:rsidRPr="00C830F1">
              <w:t xml:space="preserve">N-OFF </w:t>
            </w:r>
            <w:r w:rsidRPr="00C830F1">
              <w:rPr>
                <w:rFonts w:hint="eastAsia"/>
              </w:rPr>
              <w:t>status</w:t>
            </w:r>
            <w:r w:rsidRPr="00C830F1">
              <w:t xml:space="preserve"> </w:t>
            </w:r>
            <w:r w:rsidRPr="00C830F1">
              <w:rPr>
                <w:rFonts w:hint="eastAsia"/>
              </w:rPr>
              <w:t>o</w:t>
            </w:r>
            <w:r w:rsidRPr="00C830F1">
              <w:t>f DBA</w:t>
            </w:r>
          </w:p>
        </w:tc>
        <w:tc>
          <w:tcPr>
            <w:tcW w:w="5888" w:type="dxa"/>
            <w:shd w:val="clear" w:color="auto" w:fill="auto"/>
          </w:tcPr>
          <w:p w14:paraId="21C7A5EA" w14:textId="77777777" w:rsidR="00E061E0" w:rsidRPr="00C830F1" w:rsidRDefault="007A09A0" w:rsidP="00750827">
            <w:r w:rsidRPr="00C830F1">
              <w:rPr>
                <w:rFonts w:hint="eastAsia"/>
              </w:rPr>
              <w:lastRenderedPageBreak/>
              <w:t>D</w:t>
            </w:r>
            <w:r w:rsidRPr="00C830F1">
              <w:t>BA</w:t>
            </w:r>
            <w:r w:rsidRPr="00C830F1">
              <w:rPr>
                <w:rFonts w:hint="eastAsia"/>
              </w:rPr>
              <w:t>整个功能的开关，由后台同步给车机，</w:t>
            </w:r>
            <w:r w:rsidR="00A02424" w:rsidRPr="00C830F1">
              <w:rPr>
                <w:rFonts w:hint="eastAsia"/>
              </w:rPr>
              <w:t>需按事件型方式从</w:t>
            </w:r>
            <w:r w:rsidR="00A02424" w:rsidRPr="00C830F1">
              <w:rPr>
                <w:rFonts w:hint="eastAsia"/>
              </w:rPr>
              <w:lastRenderedPageBreak/>
              <w:t>后台同步</w:t>
            </w:r>
          </w:p>
          <w:p w14:paraId="7C525F72" w14:textId="6D11D22C" w:rsidR="00A02424" w:rsidRPr="00C830F1" w:rsidRDefault="00A02424" w:rsidP="00750827">
            <w:r w:rsidRPr="00C830F1">
              <w:t>T</w:t>
            </w:r>
            <w:r w:rsidRPr="00C830F1">
              <w:rPr>
                <w:rFonts w:hint="eastAsia"/>
              </w:rPr>
              <w:t>he</w:t>
            </w:r>
            <w:r w:rsidRPr="00C830F1">
              <w:t xml:space="preserve"> switch to control the ON/OFF state</w:t>
            </w:r>
            <w:r w:rsidR="00B82C91" w:rsidRPr="00C830F1">
              <w:rPr>
                <w:rFonts w:hint="eastAsia"/>
              </w:rPr>
              <w:t>.</w:t>
            </w:r>
            <w:r w:rsidR="00B82C91" w:rsidRPr="00C830F1">
              <w:t xml:space="preserve"> </w:t>
            </w:r>
            <w:proofErr w:type="gramStart"/>
            <w:r w:rsidR="00B82C91" w:rsidRPr="00C830F1">
              <w:t>It’s</w:t>
            </w:r>
            <w:proofErr w:type="gramEnd"/>
            <w:r w:rsidR="00B82C91" w:rsidRPr="00C830F1">
              <w:t xml:space="preserve"> s</w:t>
            </w:r>
            <w:r w:rsidR="006853CC" w:rsidRPr="00C830F1">
              <w:t>ync</w:t>
            </w:r>
            <w:r w:rsidR="00B82C91" w:rsidRPr="00C830F1">
              <w:t>ed on an event-triggered basis.</w:t>
            </w:r>
          </w:p>
        </w:tc>
      </w:tr>
      <w:tr w:rsidR="00C830F1" w:rsidRPr="00C830F1" w14:paraId="22A5AFC8" w14:textId="77777777" w:rsidTr="00B82C91">
        <w:tc>
          <w:tcPr>
            <w:tcW w:w="9742" w:type="dxa"/>
            <w:gridSpan w:val="2"/>
            <w:shd w:val="clear" w:color="auto" w:fill="DAEEF3" w:themeFill="accent5" w:themeFillTint="33"/>
          </w:tcPr>
          <w:p w14:paraId="3223CE14" w14:textId="510CE19F" w:rsidR="002D7480" w:rsidRPr="0020710F" w:rsidRDefault="002D7480" w:rsidP="00750827">
            <w:pPr>
              <w:rPr>
                <w:b/>
                <w:strike/>
                <w:color w:val="FF0000"/>
              </w:rPr>
            </w:pPr>
            <w:r w:rsidRPr="0020710F">
              <w:rPr>
                <w:rFonts w:hint="eastAsia"/>
                <w:b/>
                <w:strike/>
                <w:color w:val="FF0000"/>
              </w:rPr>
              <w:lastRenderedPageBreak/>
              <w:t>单次驾驶评分的展示</w:t>
            </w:r>
            <w:r w:rsidR="008A24CD" w:rsidRPr="0020710F">
              <w:rPr>
                <w:rFonts w:hint="eastAsia"/>
                <w:b/>
                <w:strike/>
                <w:color w:val="FF0000"/>
              </w:rPr>
              <w:t>/</w:t>
            </w:r>
            <w:r w:rsidR="008A24CD" w:rsidRPr="0020710F">
              <w:rPr>
                <w:strike/>
                <w:color w:val="FF0000"/>
              </w:rPr>
              <w:t xml:space="preserve"> </w:t>
            </w:r>
            <w:r w:rsidR="008A24CD" w:rsidRPr="0020710F">
              <w:rPr>
                <w:b/>
                <w:strike/>
                <w:color w:val="FF0000"/>
              </w:rPr>
              <w:t>Display of Single Driving Score:</w:t>
            </w:r>
            <w:r w:rsidRPr="0020710F">
              <w:rPr>
                <w:rFonts w:hint="eastAsia"/>
                <w:b/>
                <w:strike/>
                <w:color w:val="FF0000"/>
              </w:rPr>
              <w:t>：</w:t>
            </w:r>
          </w:p>
        </w:tc>
      </w:tr>
      <w:tr w:rsidR="00C830F1" w:rsidRPr="00C830F1" w14:paraId="26B6F2F6" w14:textId="77777777" w:rsidTr="00B82C91">
        <w:tc>
          <w:tcPr>
            <w:tcW w:w="3854" w:type="dxa"/>
          </w:tcPr>
          <w:p w14:paraId="57551E64" w14:textId="77777777" w:rsidR="00750827" w:rsidRPr="0020710F" w:rsidRDefault="003E2064" w:rsidP="00825D70">
            <w:pPr>
              <w:jc w:val="left"/>
              <w:rPr>
                <w:strike/>
                <w:color w:val="FF0000"/>
              </w:rPr>
            </w:pPr>
            <w:r w:rsidRPr="0020710F">
              <w:rPr>
                <w:rFonts w:hint="eastAsia"/>
                <w:strike/>
                <w:color w:val="FF0000"/>
              </w:rPr>
              <w:t>本次驾驶评分的排名</w:t>
            </w:r>
            <w:r w:rsidR="00DA3995" w:rsidRPr="0020710F">
              <w:rPr>
                <w:rFonts w:hint="eastAsia"/>
                <w:strike/>
                <w:color w:val="FF0000"/>
              </w:rPr>
              <w:t>击败的用户数</w:t>
            </w:r>
            <w:r w:rsidR="00545911" w:rsidRPr="0020710F">
              <w:rPr>
                <w:rFonts w:hint="eastAsia"/>
                <w:strike/>
                <w:color w:val="FF0000"/>
              </w:rPr>
              <w:t>（方案一）</w:t>
            </w:r>
          </w:p>
          <w:p w14:paraId="4A68EE26" w14:textId="188512C2" w:rsidR="008A24CD" w:rsidRPr="0020710F" w:rsidRDefault="008A24CD" w:rsidP="00825D70">
            <w:pPr>
              <w:jc w:val="left"/>
              <w:rPr>
                <w:strike/>
                <w:color w:val="FF0000"/>
              </w:rPr>
            </w:pPr>
            <w:r w:rsidRPr="0020710F">
              <w:rPr>
                <w:strike/>
                <w:color w:val="FF0000"/>
              </w:rPr>
              <w:t>Number of users defeated in the ranking of this driving score (scheme 1)</w:t>
            </w:r>
          </w:p>
        </w:tc>
        <w:tc>
          <w:tcPr>
            <w:tcW w:w="5888" w:type="dxa"/>
          </w:tcPr>
          <w:p w14:paraId="1840B83A" w14:textId="1B960272" w:rsidR="00750827" w:rsidRPr="0020710F" w:rsidRDefault="003E2064" w:rsidP="00825D70">
            <w:pPr>
              <w:jc w:val="left"/>
              <w:rPr>
                <w:strike/>
                <w:color w:val="FF0000"/>
              </w:rPr>
            </w:pPr>
            <w:r w:rsidRPr="0020710F">
              <w:rPr>
                <w:rFonts w:hint="eastAsia"/>
                <w:strike/>
                <w:color w:val="FF0000"/>
              </w:rPr>
              <w:t>本次的驾驶评分的</w:t>
            </w:r>
            <w:r w:rsidR="002575EA" w:rsidRPr="0020710F">
              <w:rPr>
                <w:rFonts w:hint="eastAsia"/>
                <w:strike/>
                <w:color w:val="FF0000"/>
              </w:rPr>
              <w:t>所击败用户数的百分比</w:t>
            </w:r>
            <w:r w:rsidR="006F6CDF" w:rsidRPr="0020710F">
              <w:rPr>
                <w:rFonts w:hint="eastAsia"/>
                <w:strike/>
                <w:color w:val="FF0000"/>
              </w:rPr>
              <w:t>，例如：“击败</w:t>
            </w:r>
            <w:r w:rsidR="006F6CDF" w:rsidRPr="0020710F">
              <w:rPr>
                <w:rFonts w:hint="eastAsia"/>
                <w:strike/>
                <w:color w:val="FF0000"/>
              </w:rPr>
              <w:t>88%</w:t>
            </w:r>
            <w:r w:rsidR="006F6CDF" w:rsidRPr="0020710F">
              <w:rPr>
                <w:rFonts w:hint="eastAsia"/>
                <w:strike/>
                <w:color w:val="FF0000"/>
              </w:rPr>
              <w:t>的用户”</w:t>
            </w:r>
            <w:r w:rsidR="00DA3995" w:rsidRPr="0020710F">
              <w:rPr>
                <w:rFonts w:hint="eastAsia"/>
                <w:strike/>
                <w:color w:val="FF0000"/>
              </w:rPr>
              <w:t>，无具体名次。</w:t>
            </w:r>
            <w:r w:rsidR="002575EA" w:rsidRPr="0020710F">
              <w:rPr>
                <w:rFonts w:hint="eastAsia"/>
                <w:strike/>
                <w:color w:val="FF0000"/>
              </w:rPr>
              <w:t>需要从后台下载梯度表，根据梯度表换算显示。</w:t>
            </w:r>
          </w:p>
          <w:p w14:paraId="3684FBA6" w14:textId="3CF13319" w:rsidR="008A24CD" w:rsidRPr="0020710F" w:rsidRDefault="008A24CD" w:rsidP="00825D70">
            <w:pPr>
              <w:jc w:val="left"/>
              <w:rPr>
                <w:strike/>
                <w:color w:val="FF0000"/>
              </w:rPr>
            </w:pPr>
            <w:r w:rsidRPr="0020710F">
              <w:rPr>
                <w:rFonts w:hint="eastAsia"/>
                <w:strike/>
                <w:color w:val="FF0000"/>
              </w:rPr>
              <w:t>T</w:t>
            </w:r>
            <w:r w:rsidRPr="0020710F">
              <w:rPr>
                <w:strike/>
                <w:color w:val="FF0000"/>
              </w:rPr>
              <w:t xml:space="preserve">he ranking of this driving score, for example, "88% of users defeated", has no </w:t>
            </w:r>
            <w:r w:rsidRPr="0020710F">
              <w:rPr>
                <w:rFonts w:hint="eastAsia"/>
                <w:strike/>
                <w:color w:val="FF0000"/>
              </w:rPr>
              <w:t>detail</w:t>
            </w:r>
            <w:r w:rsidRPr="0020710F">
              <w:rPr>
                <w:strike/>
                <w:color w:val="FF0000"/>
              </w:rPr>
              <w:t xml:space="preserve"> ranking.</w:t>
            </w:r>
            <w:r w:rsidR="00E335A3" w:rsidRPr="0020710F">
              <w:rPr>
                <w:strike/>
                <w:color w:val="FF0000"/>
              </w:rPr>
              <w:t xml:space="preserve"> Extra ranking table download </w:t>
            </w:r>
            <w:proofErr w:type="gramStart"/>
            <w:r w:rsidR="00E335A3" w:rsidRPr="0020710F">
              <w:rPr>
                <w:strike/>
                <w:color w:val="FF0000"/>
              </w:rPr>
              <w:t>is needed</w:t>
            </w:r>
            <w:proofErr w:type="gramEnd"/>
            <w:r w:rsidR="00E335A3" w:rsidRPr="0020710F">
              <w:rPr>
                <w:strike/>
                <w:color w:val="FF0000"/>
              </w:rPr>
              <w:t xml:space="preserve"> from B</w:t>
            </w:r>
            <w:r w:rsidR="00EB2979" w:rsidRPr="0020710F">
              <w:rPr>
                <w:strike/>
                <w:color w:val="FF0000"/>
              </w:rPr>
              <w:t xml:space="preserve">ack </w:t>
            </w:r>
            <w:r w:rsidR="00E335A3" w:rsidRPr="0020710F">
              <w:rPr>
                <w:strike/>
                <w:color w:val="FF0000"/>
              </w:rPr>
              <w:t>O</w:t>
            </w:r>
            <w:r w:rsidR="00EB2979" w:rsidRPr="0020710F">
              <w:rPr>
                <w:strike/>
                <w:color w:val="FF0000"/>
              </w:rPr>
              <w:t>ffice</w:t>
            </w:r>
            <w:r w:rsidR="00E335A3" w:rsidRPr="0020710F">
              <w:rPr>
                <w:strike/>
                <w:color w:val="FF0000"/>
              </w:rPr>
              <w:t>.</w:t>
            </w:r>
          </w:p>
        </w:tc>
      </w:tr>
      <w:bookmarkEnd w:id="10"/>
      <w:bookmarkEnd w:id="11"/>
      <w:bookmarkEnd w:id="12"/>
    </w:tbl>
    <w:p w14:paraId="1B7CFF89" w14:textId="532B4AF5" w:rsidR="00CE63E6" w:rsidRPr="00C830F1" w:rsidRDefault="00CE63E6" w:rsidP="00CE63E6">
      <w:pPr>
        <w:rPr>
          <w:strike/>
        </w:rPr>
      </w:pPr>
    </w:p>
    <w:p w14:paraId="28D25D46" w14:textId="3565BFD4" w:rsidR="00750827" w:rsidRPr="00C830F1" w:rsidRDefault="008A4EFE" w:rsidP="005150B2">
      <w:pPr>
        <w:pStyle w:val="Heading2"/>
      </w:pPr>
      <w:bookmarkStart w:id="23" w:name="_Toc44502129"/>
      <w:r w:rsidRPr="00C830F1">
        <w:rPr>
          <w:rFonts w:hint="eastAsia"/>
        </w:rPr>
        <w:t>数据上传和下载时机</w:t>
      </w:r>
      <w:r w:rsidR="005150B2" w:rsidRPr="00C830F1">
        <w:rPr>
          <w:rFonts w:hint="eastAsia"/>
        </w:rPr>
        <w:t>/</w:t>
      </w:r>
      <w:r w:rsidR="005150B2" w:rsidRPr="00C830F1">
        <w:t xml:space="preserve"> </w:t>
      </w:r>
      <w:r w:rsidR="005150B2" w:rsidRPr="00C830F1">
        <w:rPr>
          <w:rFonts w:ascii="Arial" w:hAnsi="Arial" w:cs="Arial"/>
        </w:rPr>
        <w:t>Timing of Data Upload and Download</w:t>
      </w:r>
      <w:bookmarkEnd w:id="23"/>
    </w:p>
    <w:p w14:paraId="540CC328" w14:textId="7C4C10AD" w:rsidR="008A4EFE" w:rsidRPr="00C830F1" w:rsidRDefault="00545911" w:rsidP="008A4EFE">
      <w:pPr>
        <w:ind w:left="420"/>
      </w:pPr>
      <w:r w:rsidRPr="00C830F1">
        <w:rPr>
          <w:rFonts w:hint="eastAsia"/>
        </w:rPr>
        <w:t>本章节定义的是行程数据上传和下载的机制和异常处理。</w:t>
      </w:r>
    </w:p>
    <w:p w14:paraId="0D28A7D9" w14:textId="615AF2A4" w:rsidR="00D43A8B" w:rsidRPr="00C830F1" w:rsidRDefault="00D43A8B" w:rsidP="008A4EFE">
      <w:pPr>
        <w:ind w:left="420"/>
      </w:pPr>
      <w:r w:rsidRPr="00C830F1">
        <w:t>This section defines the mechanism and exception handling for uploading and downloading travel data.</w:t>
      </w:r>
    </w:p>
    <w:p w14:paraId="567E42A0" w14:textId="7D0C2D07" w:rsidR="00545911" w:rsidRPr="00C830F1" w:rsidRDefault="00545911" w:rsidP="005150B2">
      <w:pPr>
        <w:pStyle w:val="Heading3"/>
      </w:pPr>
      <w:bookmarkStart w:id="24" w:name="_Toc44502130"/>
      <w:r w:rsidRPr="00C830F1">
        <w:rPr>
          <w:rFonts w:hint="eastAsia"/>
        </w:rPr>
        <w:t>行程数据缓存</w:t>
      </w:r>
      <w:r w:rsidR="005150B2" w:rsidRPr="00C830F1">
        <w:rPr>
          <w:rFonts w:hint="eastAsia"/>
        </w:rPr>
        <w:t>/</w:t>
      </w:r>
      <w:r w:rsidR="005150B2" w:rsidRPr="00C830F1">
        <w:t xml:space="preserve"> </w:t>
      </w:r>
      <w:r w:rsidR="005150B2" w:rsidRPr="00C830F1">
        <w:rPr>
          <w:rFonts w:ascii="Arial" w:hAnsi="Arial" w:cs="Arial"/>
        </w:rPr>
        <w:t>Travel Data Cache</w:t>
      </w:r>
      <w:bookmarkEnd w:id="24"/>
    </w:p>
    <w:p w14:paraId="06FE44B6" w14:textId="19090300" w:rsidR="00545911" w:rsidRPr="00C830F1" w:rsidRDefault="00545911" w:rsidP="00545911">
      <w:pPr>
        <w:ind w:left="420"/>
      </w:pPr>
      <w:r w:rsidRPr="00C830F1">
        <w:rPr>
          <w:rFonts w:hint="eastAsia"/>
        </w:rPr>
        <w:t>驾驶行为分析数据缓存的大小为</w:t>
      </w:r>
      <w:commentRangeStart w:id="25"/>
      <w:r w:rsidRPr="00C830F1">
        <w:rPr>
          <w:rFonts w:hint="eastAsia"/>
        </w:rPr>
        <w:t>10M</w:t>
      </w:r>
      <w:r w:rsidRPr="00C830F1">
        <w:rPr>
          <w:rFonts w:hint="eastAsia"/>
        </w:rPr>
        <w:t>。</w:t>
      </w:r>
      <w:commentRangeEnd w:id="25"/>
      <w:r w:rsidR="0065499D" w:rsidRPr="00C830F1">
        <w:rPr>
          <w:rStyle w:val="CommentReference"/>
        </w:rPr>
        <w:commentReference w:id="25"/>
      </w:r>
    </w:p>
    <w:p w14:paraId="67020CA2" w14:textId="744545E4" w:rsidR="00D43A8B" w:rsidRPr="00C830F1" w:rsidRDefault="00C830F1" w:rsidP="00545911">
      <w:pPr>
        <w:ind w:left="420"/>
      </w:pPr>
      <w:r>
        <w:rPr>
          <w:rFonts w:hint="eastAsia"/>
        </w:rPr>
        <w:t>T</w:t>
      </w:r>
      <w:r w:rsidR="00D43A8B" w:rsidRPr="00C830F1">
        <w:t xml:space="preserve">he size of the driving </w:t>
      </w:r>
      <w:proofErr w:type="gramStart"/>
      <w:r w:rsidR="00D43A8B" w:rsidRPr="00C830F1">
        <w:t>behavior analysis data cache</w:t>
      </w:r>
      <w:proofErr w:type="gramEnd"/>
      <w:r w:rsidR="00D43A8B" w:rsidRPr="00C830F1">
        <w:t xml:space="preserve"> is 10M.</w:t>
      </w:r>
    </w:p>
    <w:p w14:paraId="5026CA29" w14:textId="1109447D" w:rsidR="00545911" w:rsidRPr="00C830F1" w:rsidRDefault="009A6527" w:rsidP="005C2EAE">
      <w:pPr>
        <w:ind w:firstLine="420"/>
      </w:pPr>
      <w:r w:rsidRPr="00C830F1">
        <w:rPr>
          <w:rFonts w:hint="eastAsia"/>
        </w:rPr>
        <w:t>单个</w:t>
      </w:r>
      <w:r w:rsidR="00545911" w:rsidRPr="00C830F1">
        <w:rPr>
          <w:rFonts w:hint="eastAsia"/>
        </w:rPr>
        <w:t>行程数据中需要包含的数据请参考</w:t>
      </w:r>
      <w:hyperlink w:anchor="_上传的数据/_Uploaded_Data" w:history="1">
        <w:r w:rsidR="00EB2979" w:rsidRPr="00C830F1">
          <w:rPr>
            <w:rStyle w:val="Hyperlink"/>
            <w:rFonts w:hint="eastAsia"/>
            <w:color w:val="auto"/>
          </w:rPr>
          <w:t>3.</w:t>
        </w:r>
        <w:r w:rsidR="00EB2979" w:rsidRPr="00C830F1">
          <w:rPr>
            <w:rStyle w:val="Hyperlink"/>
            <w:color w:val="auto"/>
          </w:rPr>
          <w:t>1</w:t>
        </w:r>
        <w:r w:rsidR="00EB2979" w:rsidRPr="00C830F1">
          <w:rPr>
            <w:rStyle w:val="Hyperlink"/>
            <w:rFonts w:hint="eastAsia"/>
            <w:color w:val="auto"/>
          </w:rPr>
          <w:t>章节</w:t>
        </w:r>
      </w:hyperlink>
      <w:r w:rsidR="00545911" w:rsidRPr="00C830F1">
        <w:rPr>
          <w:rFonts w:hint="eastAsia"/>
        </w:rPr>
        <w:t>。</w:t>
      </w:r>
    </w:p>
    <w:p w14:paraId="3AFE079A" w14:textId="1B8F15C0" w:rsidR="00D43A8B" w:rsidRPr="00C830F1" w:rsidRDefault="00D43A8B" w:rsidP="005C2EAE">
      <w:pPr>
        <w:ind w:firstLine="420"/>
      </w:pPr>
      <w:r w:rsidRPr="00C830F1">
        <w:t xml:space="preserve">Please refer to </w:t>
      </w:r>
      <w:hyperlink w:anchor="_上传的数据/_Uploaded_Data" w:history="1">
        <w:r w:rsidR="00EB2979" w:rsidRPr="00C830F1">
          <w:rPr>
            <w:rStyle w:val="Hyperlink"/>
            <w:rFonts w:hint="eastAsia"/>
            <w:color w:val="auto"/>
          </w:rPr>
          <w:t>Sec</w:t>
        </w:r>
        <w:r w:rsidR="00EB2979" w:rsidRPr="00C830F1">
          <w:rPr>
            <w:rStyle w:val="Hyperlink"/>
            <w:color w:val="auto"/>
          </w:rPr>
          <w:t>tion 3.1</w:t>
        </w:r>
      </w:hyperlink>
      <w:r w:rsidR="00EB2979" w:rsidRPr="00C830F1">
        <w:t xml:space="preserve"> </w:t>
      </w:r>
      <w:r w:rsidRPr="00C830F1">
        <w:t>for the data to be included in a single trip.</w:t>
      </w:r>
    </w:p>
    <w:p w14:paraId="62379CF2" w14:textId="342E65E5" w:rsidR="004204B6" w:rsidRPr="00C830F1" w:rsidRDefault="004204B6" w:rsidP="00545911">
      <w:pPr>
        <w:ind w:left="420"/>
      </w:pPr>
      <w:r w:rsidRPr="00C830F1">
        <w:rPr>
          <w:rFonts w:hint="eastAsia"/>
        </w:rPr>
        <w:t>当数据超过缓存数据</w:t>
      </w:r>
      <w:r w:rsidR="00D43A8B" w:rsidRPr="00C830F1">
        <w:rPr>
          <w:rFonts w:hint="eastAsia"/>
        </w:rPr>
        <w:t>限制</w:t>
      </w:r>
      <w:r w:rsidRPr="00C830F1">
        <w:rPr>
          <w:rFonts w:hint="eastAsia"/>
        </w:rPr>
        <w:t>时，系统需要按照历史行程的时间先后，自动删除较早的历史行程数据。</w:t>
      </w:r>
    </w:p>
    <w:p w14:paraId="691CA005" w14:textId="2FABBD08" w:rsidR="00D43A8B" w:rsidRPr="00C830F1" w:rsidRDefault="00D43A8B" w:rsidP="00D43A8B">
      <w:pPr>
        <w:ind w:firstLine="420"/>
      </w:pPr>
      <w:r w:rsidRPr="00C830F1">
        <w:t xml:space="preserve">When the data exceeds the cache data limit, the system needs </w:t>
      </w:r>
      <w:proofErr w:type="gramStart"/>
      <w:r w:rsidRPr="00C830F1">
        <w:t>to automatically delete</w:t>
      </w:r>
      <w:proofErr w:type="gramEnd"/>
      <w:r w:rsidRPr="00C830F1">
        <w:t xml:space="preserve"> the earlier historical travel data according to the time sequence of historical travel.</w:t>
      </w:r>
    </w:p>
    <w:p w14:paraId="02CC3376" w14:textId="62223792" w:rsidR="00545911" w:rsidRPr="00C830F1" w:rsidRDefault="00545911" w:rsidP="005150B2">
      <w:pPr>
        <w:pStyle w:val="Heading3"/>
      </w:pPr>
      <w:bookmarkStart w:id="26" w:name="_Toc44502131"/>
      <w:r w:rsidRPr="00C830F1">
        <w:rPr>
          <w:rFonts w:hint="eastAsia"/>
        </w:rPr>
        <w:t>数据上传</w:t>
      </w:r>
      <w:r w:rsidR="009A6527" w:rsidRPr="00C830F1">
        <w:rPr>
          <w:rFonts w:hint="eastAsia"/>
        </w:rPr>
        <w:t>时机</w:t>
      </w:r>
      <w:r w:rsidR="005150B2" w:rsidRPr="00C830F1">
        <w:rPr>
          <w:rFonts w:hint="eastAsia"/>
        </w:rPr>
        <w:t>/</w:t>
      </w:r>
      <w:r w:rsidR="005150B2" w:rsidRPr="00C830F1">
        <w:t xml:space="preserve"> </w:t>
      </w:r>
      <w:r w:rsidR="005150B2" w:rsidRPr="00C830F1">
        <w:rPr>
          <w:rFonts w:ascii="Arial" w:hAnsi="Arial" w:cs="Arial"/>
        </w:rPr>
        <w:t>Timing of Data Upload</w:t>
      </w:r>
      <w:bookmarkEnd w:id="26"/>
    </w:p>
    <w:p w14:paraId="48DDCEB9" w14:textId="58AEA28D" w:rsidR="00C443B8" w:rsidRPr="00C830F1" w:rsidRDefault="00C443B8" w:rsidP="005C2EAE">
      <w:pPr>
        <w:ind w:firstLine="420"/>
      </w:pPr>
      <w:r w:rsidRPr="00C830F1">
        <w:rPr>
          <w:rFonts w:hint="eastAsia"/>
        </w:rPr>
        <w:t>驾驶员行为分析数据，均采取</w:t>
      </w:r>
      <w:r w:rsidR="00E3121B" w:rsidRPr="00C830F1">
        <w:rPr>
          <w:rFonts w:hint="eastAsia"/>
        </w:rPr>
        <w:t>打包上传机制。即，行程结束时，车机端打</w:t>
      </w:r>
      <w:r w:rsidR="007D7EA8" w:rsidRPr="00C830F1">
        <w:rPr>
          <w:rFonts w:hint="eastAsia"/>
        </w:rPr>
        <w:t>包</w:t>
      </w:r>
      <w:r w:rsidR="00E3121B" w:rsidRPr="00C830F1">
        <w:rPr>
          <w:rFonts w:hint="eastAsia"/>
        </w:rPr>
        <w:t>本次行程所需上传的数据</w:t>
      </w:r>
      <w:r w:rsidRPr="00C830F1">
        <w:rPr>
          <w:rFonts w:hint="eastAsia"/>
        </w:rPr>
        <w:t>，上传至云端后台，数据内容具体参考</w:t>
      </w:r>
      <w:hyperlink w:anchor="_上传的数据/_Uploaded_Data" w:history="1">
        <w:r w:rsidRPr="00C830F1">
          <w:rPr>
            <w:rStyle w:val="Hyperlink"/>
            <w:rFonts w:hint="eastAsia"/>
            <w:color w:val="auto"/>
          </w:rPr>
          <w:t>3.1</w:t>
        </w:r>
        <w:r w:rsidRPr="00C830F1">
          <w:rPr>
            <w:rStyle w:val="Hyperlink"/>
            <w:rFonts w:hint="eastAsia"/>
            <w:color w:val="auto"/>
          </w:rPr>
          <w:t>章节</w:t>
        </w:r>
      </w:hyperlink>
      <w:r w:rsidRPr="00C830F1">
        <w:rPr>
          <w:rFonts w:hint="eastAsia"/>
        </w:rPr>
        <w:t>。</w:t>
      </w:r>
    </w:p>
    <w:p w14:paraId="67B7EAD3" w14:textId="26B0E174" w:rsidR="00E335A3" w:rsidRPr="00C830F1" w:rsidRDefault="007D7EA8" w:rsidP="005C2EAE">
      <w:pPr>
        <w:ind w:firstLine="420"/>
      </w:pPr>
      <w:r w:rsidRPr="00C830F1">
        <w:t xml:space="preserve">VCU shall pack all the data collected from the trip and upload them to </w:t>
      </w:r>
      <w:r w:rsidR="00C51626" w:rsidRPr="00C830F1">
        <w:t xml:space="preserve">OnStar SOS </w:t>
      </w:r>
      <w:r w:rsidRPr="00C830F1">
        <w:t>at the end of each trip</w:t>
      </w:r>
      <w:r w:rsidRPr="00C830F1">
        <w:rPr>
          <w:rFonts w:hint="eastAsia"/>
        </w:rPr>
        <w:t>.</w:t>
      </w:r>
      <w:r w:rsidR="00C51626" w:rsidRPr="00C830F1">
        <w:t xml:space="preserve"> The contents of data upload </w:t>
      </w:r>
      <w:proofErr w:type="gramStart"/>
      <w:r w:rsidR="00C51626" w:rsidRPr="00C830F1">
        <w:t>should be referred</w:t>
      </w:r>
      <w:proofErr w:type="gramEnd"/>
      <w:r w:rsidR="00C51626" w:rsidRPr="00C830F1">
        <w:t xml:space="preserve"> to </w:t>
      </w:r>
      <w:hyperlink w:anchor="_上传的数据/_Uploaded_Data" w:history="1">
        <w:r w:rsidR="00C51626" w:rsidRPr="00C830F1">
          <w:rPr>
            <w:rStyle w:val="Hyperlink"/>
            <w:color w:val="auto"/>
          </w:rPr>
          <w:t>section 3.1</w:t>
        </w:r>
      </w:hyperlink>
      <w:r w:rsidR="00C51626" w:rsidRPr="00C830F1">
        <w:t>.</w:t>
      </w:r>
    </w:p>
    <w:p w14:paraId="2182DB73" w14:textId="313BC26D" w:rsidR="0058749E" w:rsidRPr="00C830F1" w:rsidRDefault="00FF5EF8" w:rsidP="005C2EAE">
      <w:pPr>
        <w:ind w:firstLine="420"/>
      </w:pPr>
      <w:r w:rsidRPr="00C830F1">
        <w:rPr>
          <w:rFonts w:hint="eastAsia"/>
        </w:rPr>
        <w:t>若在行驶途中，用户选择关闭功能开关，参考</w:t>
      </w:r>
      <w:hyperlink w:anchor="_关闭状态下数据处理__/" w:history="1">
        <w:r w:rsidR="008C6BF7" w:rsidRPr="00C830F1">
          <w:rPr>
            <w:rStyle w:val="Hyperlink"/>
            <w:rFonts w:hint="eastAsia"/>
            <w:color w:val="auto"/>
          </w:rPr>
          <w:t>5</w:t>
        </w:r>
        <w:r w:rsidR="008C6BF7" w:rsidRPr="00C830F1">
          <w:rPr>
            <w:rStyle w:val="Hyperlink"/>
            <w:color w:val="auto"/>
          </w:rPr>
          <w:t>.3.10.1</w:t>
        </w:r>
        <w:r w:rsidR="008C6BF7" w:rsidRPr="00C830F1">
          <w:rPr>
            <w:rStyle w:val="Hyperlink"/>
            <w:color w:val="auto"/>
          </w:rPr>
          <w:t>章节</w:t>
        </w:r>
      </w:hyperlink>
      <w:r w:rsidRPr="00C830F1">
        <w:rPr>
          <w:rFonts w:hint="eastAsia"/>
        </w:rPr>
        <w:t>对驾驶员行为分析数据进行处理。</w:t>
      </w:r>
    </w:p>
    <w:p w14:paraId="24BDF3A6" w14:textId="6A6576BB" w:rsidR="00FF5EF8" w:rsidRPr="00C830F1" w:rsidRDefault="00FF5EF8" w:rsidP="005C2EAE">
      <w:pPr>
        <w:ind w:firstLine="420"/>
      </w:pPr>
      <w:r w:rsidRPr="00C830F1">
        <w:t xml:space="preserve">If the user turns off the </w:t>
      </w:r>
      <w:r w:rsidR="008C6BF7" w:rsidRPr="00C830F1">
        <w:t xml:space="preserve">DBA ON-OFF switch during the trip, please refer to </w:t>
      </w:r>
      <w:hyperlink w:anchor="_关闭状态下数据处理__/" w:history="1">
        <w:r w:rsidR="008C6BF7" w:rsidRPr="00C830F1">
          <w:rPr>
            <w:rStyle w:val="Hyperlink"/>
            <w:color w:val="auto"/>
          </w:rPr>
          <w:t>Section 5.3.10.1</w:t>
        </w:r>
      </w:hyperlink>
      <w:r w:rsidR="008C6BF7" w:rsidRPr="00C830F1">
        <w:t xml:space="preserve"> when dealing such cases.</w:t>
      </w:r>
    </w:p>
    <w:p w14:paraId="30667396" w14:textId="7F160D01" w:rsidR="009A6527" w:rsidRPr="00C830F1" w:rsidRDefault="009A6527" w:rsidP="005150B2">
      <w:pPr>
        <w:pStyle w:val="Heading3"/>
      </w:pPr>
      <w:bookmarkStart w:id="27" w:name="_Toc44502132"/>
      <w:r w:rsidRPr="00C830F1">
        <w:rPr>
          <w:rFonts w:hint="eastAsia"/>
        </w:rPr>
        <w:t>数据重传机制</w:t>
      </w:r>
      <w:r w:rsidR="005150B2" w:rsidRPr="00C830F1">
        <w:rPr>
          <w:rFonts w:hint="eastAsia"/>
        </w:rPr>
        <w:t>/</w:t>
      </w:r>
      <w:r w:rsidR="005150B2" w:rsidRPr="00C830F1">
        <w:rPr>
          <w:rFonts w:ascii="Arial" w:hAnsi="Arial" w:cs="Arial"/>
        </w:rPr>
        <w:t>Data Retransmission Mechanism</w:t>
      </w:r>
      <w:bookmarkEnd w:id="27"/>
      <w:r w:rsidR="00C443B8" w:rsidRPr="00C830F1">
        <w:rPr>
          <w:rFonts w:ascii="Arial" w:hAnsi="Arial" w:cs="Arial"/>
        </w:rPr>
        <w:t xml:space="preserve"> </w:t>
      </w:r>
    </w:p>
    <w:p w14:paraId="1284F254" w14:textId="1C6C19ED" w:rsidR="009A6527" w:rsidRPr="00C830F1" w:rsidRDefault="009A6527" w:rsidP="009249A3">
      <w:pPr>
        <w:ind w:firstLine="420"/>
      </w:pPr>
      <w:r w:rsidRPr="00C830F1">
        <w:rPr>
          <w:rFonts w:hint="eastAsia"/>
        </w:rPr>
        <w:t>如果驾驶行为分析在行程结束时上传数据</w:t>
      </w:r>
      <w:r w:rsidR="009249A3" w:rsidRPr="00C830F1">
        <w:rPr>
          <w:rFonts w:hint="eastAsia"/>
        </w:rPr>
        <w:t>失败，系统需要支持为该用户保存最多</w:t>
      </w:r>
      <w:r w:rsidR="008A24CD" w:rsidRPr="00C830F1">
        <w:rPr>
          <w:rFonts w:hint="eastAsia"/>
        </w:rPr>
        <w:t>5</w:t>
      </w:r>
      <w:r w:rsidR="009249A3" w:rsidRPr="00C830F1">
        <w:rPr>
          <w:rFonts w:hint="eastAsia"/>
        </w:rPr>
        <w:t>次的驾驶行为数据。</w:t>
      </w:r>
      <w:r w:rsidR="009249A3" w:rsidRPr="00C830F1">
        <w:rPr>
          <w:rFonts w:hint="eastAsia"/>
        </w:rPr>
        <w:lastRenderedPageBreak/>
        <w:t>上传失败的数据需要在下一次点火周期内进行重传，下一次行程开始</w:t>
      </w:r>
      <w:r w:rsidR="009249A3" w:rsidRPr="00C830F1">
        <w:rPr>
          <w:rFonts w:hint="eastAsia"/>
        </w:rPr>
        <w:t>5</w:t>
      </w:r>
      <w:r w:rsidR="009249A3" w:rsidRPr="00C830F1">
        <w:rPr>
          <w:rFonts w:hint="eastAsia"/>
        </w:rPr>
        <w:t>分钟后进行重传，每隔</w:t>
      </w:r>
      <w:r w:rsidR="009249A3" w:rsidRPr="00C830F1">
        <w:rPr>
          <w:rFonts w:hint="eastAsia"/>
        </w:rPr>
        <w:t>5</w:t>
      </w:r>
      <w:r w:rsidR="009249A3" w:rsidRPr="00C830F1">
        <w:rPr>
          <w:rFonts w:hint="eastAsia"/>
        </w:rPr>
        <w:t>分钟重传一次，单次点火周期内最多尝试</w:t>
      </w:r>
      <w:r w:rsidR="009249A3" w:rsidRPr="00C830F1">
        <w:rPr>
          <w:rFonts w:hint="eastAsia"/>
        </w:rPr>
        <w:t>3</w:t>
      </w:r>
      <w:r w:rsidR="009249A3" w:rsidRPr="00C830F1">
        <w:rPr>
          <w:rFonts w:hint="eastAsia"/>
        </w:rPr>
        <w:t>次。</w:t>
      </w:r>
    </w:p>
    <w:p w14:paraId="7A2B6047" w14:textId="19E391A8" w:rsidR="00D43A8B" w:rsidRPr="00C830F1" w:rsidRDefault="00D43A8B" w:rsidP="009249A3">
      <w:pPr>
        <w:ind w:firstLine="420"/>
      </w:pPr>
      <w:r w:rsidRPr="00C830F1">
        <w:t xml:space="preserve">If the driving behavior analysis fails to upload data at the end of the trip, the system needs to support saving driving behavior data for the user up to 5 times. Data that fails to be uploaded need to </w:t>
      </w:r>
      <w:proofErr w:type="gramStart"/>
      <w:r w:rsidRPr="00C830F1">
        <w:t>be retransmitted</w:t>
      </w:r>
      <w:proofErr w:type="gramEnd"/>
      <w:r w:rsidRPr="00C830F1">
        <w:t xml:space="preserve"> in the next ignition cycle, retransmitted 5 minutes after the start of the next trip, retransmitted every 5 minutes, and tried up to 3 times in a single ignition cycle.</w:t>
      </w:r>
    </w:p>
    <w:p w14:paraId="04B19559" w14:textId="21D6C3A0" w:rsidR="009249A3" w:rsidRPr="00890B79" w:rsidRDefault="009249A3" w:rsidP="009249A3">
      <w:pPr>
        <w:pStyle w:val="Heading3"/>
        <w:rPr>
          <w:color w:val="FF0000"/>
        </w:rPr>
      </w:pPr>
      <w:bookmarkStart w:id="28" w:name="_数据下载机制时机/_Timing_Mechanism"/>
      <w:bookmarkStart w:id="29" w:name="_Toc44502133"/>
      <w:bookmarkEnd w:id="28"/>
      <w:commentRangeStart w:id="30"/>
      <w:r w:rsidRPr="00890B79">
        <w:rPr>
          <w:rFonts w:hint="eastAsia"/>
          <w:color w:val="FF0000"/>
        </w:rPr>
        <w:t>数据下载</w:t>
      </w:r>
      <w:r w:rsidR="0097649C" w:rsidRPr="00890B79">
        <w:rPr>
          <w:rFonts w:hint="eastAsia"/>
          <w:color w:val="FF0000"/>
        </w:rPr>
        <w:t>机制</w:t>
      </w:r>
      <w:r w:rsidR="005150B2" w:rsidRPr="00890B79">
        <w:rPr>
          <w:rFonts w:hint="eastAsia"/>
          <w:color w:val="FF0000"/>
        </w:rPr>
        <w:t>/</w:t>
      </w:r>
      <w:r w:rsidR="0097649C" w:rsidRPr="00890B79">
        <w:rPr>
          <w:rFonts w:ascii="Arial" w:hAnsi="Arial" w:cs="Arial"/>
          <w:color w:val="FF0000"/>
        </w:rPr>
        <w:t>Mechanism</w:t>
      </w:r>
      <w:r w:rsidR="005150B2" w:rsidRPr="00890B79">
        <w:rPr>
          <w:rFonts w:ascii="Arial" w:hAnsi="Arial" w:cs="Arial"/>
          <w:color w:val="FF0000"/>
        </w:rPr>
        <w:t xml:space="preserve"> of Data Download</w:t>
      </w:r>
      <w:bookmarkEnd w:id="29"/>
      <w:commentRangeEnd w:id="30"/>
      <w:r w:rsidR="00C830F1" w:rsidRPr="00890B79">
        <w:rPr>
          <w:rStyle w:val="CommentReference"/>
          <w:b w:val="0"/>
          <w:bCs w:val="0"/>
          <w:color w:val="FF0000"/>
        </w:rPr>
        <w:commentReference w:id="30"/>
      </w:r>
      <w:r w:rsidR="00890B79" w:rsidRPr="00890B79">
        <w:rPr>
          <w:rFonts w:ascii="Arial" w:hAnsi="Arial" w:cs="Arial"/>
          <w:color w:val="FF0000"/>
        </w:rPr>
        <w:t xml:space="preserve"> [Delete]</w:t>
      </w:r>
    </w:p>
    <w:p w14:paraId="32806E4C" w14:textId="0D6FF3E9" w:rsidR="00890B79" w:rsidRPr="00890B79" w:rsidRDefault="00890B79" w:rsidP="00E65192">
      <w:pPr>
        <w:ind w:firstLine="420"/>
        <w:rPr>
          <w:color w:val="FF0000"/>
        </w:rPr>
      </w:pPr>
      <w:r w:rsidRPr="00890B79">
        <w:rPr>
          <w:rFonts w:hint="eastAsia"/>
          <w:color w:val="FF0000"/>
        </w:rPr>
        <w:t>根据《</w:t>
      </w:r>
      <w:r w:rsidRPr="00890B79">
        <w:rPr>
          <w:rFonts w:hint="eastAsia"/>
          <w:color w:val="FF0000"/>
        </w:rPr>
        <w:t>CLE Narrative_0002100_</w:t>
      </w:r>
      <w:r w:rsidRPr="00890B79">
        <w:rPr>
          <w:rFonts w:hint="eastAsia"/>
          <w:color w:val="FF0000"/>
        </w:rPr>
        <w:t>本次驾驶排名及油耗排名</w:t>
      </w:r>
      <w:r w:rsidRPr="00890B79">
        <w:rPr>
          <w:rFonts w:hint="eastAsia"/>
          <w:color w:val="FF0000"/>
        </w:rPr>
        <w:t>_v1.7</w:t>
      </w:r>
      <w:r w:rsidRPr="00890B79">
        <w:rPr>
          <w:rFonts w:hint="eastAsia"/>
          <w:color w:val="FF0000"/>
        </w:rPr>
        <w:t>》</w:t>
      </w:r>
      <w:r>
        <w:rPr>
          <w:rFonts w:hint="eastAsia"/>
          <w:color w:val="FF0000"/>
        </w:rPr>
        <w:t>，本章节内容将不再执行，但仍保留描述内容以备后续参考。</w:t>
      </w:r>
    </w:p>
    <w:p w14:paraId="55FE4CD5" w14:textId="6BBC511B" w:rsidR="009249A3" w:rsidRPr="002200DC" w:rsidRDefault="00D157F6" w:rsidP="00E65192">
      <w:pPr>
        <w:ind w:firstLine="420"/>
        <w:rPr>
          <w:color w:val="000000" w:themeColor="text1"/>
        </w:rPr>
      </w:pPr>
      <w:r w:rsidRPr="002200DC">
        <w:rPr>
          <w:rFonts w:hint="eastAsia"/>
          <w:color w:val="000000" w:themeColor="text1"/>
        </w:rPr>
        <w:t>驾驶行为分析展示的排名信息均</w:t>
      </w:r>
      <w:r w:rsidR="0097649C" w:rsidRPr="002200DC">
        <w:rPr>
          <w:rFonts w:hint="eastAsia"/>
          <w:color w:val="000000" w:themeColor="text1"/>
        </w:rPr>
        <w:t>基于</w:t>
      </w:r>
      <w:r w:rsidRPr="002200DC">
        <w:rPr>
          <w:rFonts w:hint="eastAsia"/>
          <w:color w:val="000000" w:themeColor="text1"/>
        </w:rPr>
        <w:t>前一日结算的</w:t>
      </w:r>
      <w:r w:rsidR="009249A3" w:rsidRPr="002200DC">
        <w:rPr>
          <w:rFonts w:hint="eastAsia"/>
          <w:color w:val="000000" w:themeColor="text1"/>
        </w:rPr>
        <w:t>结果</w:t>
      </w:r>
      <w:r w:rsidR="00E65192" w:rsidRPr="002200DC">
        <w:rPr>
          <w:rFonts w:hint="eastAsia"/>
          <w:color w:val="000000" w:themeColor="text1"/>
        </w:rPr>
        <w:t>。</w:t>
      </w:r>
      <w:r w:rsidR="0097649C" w:rsidRPr="002200DC">
        <w:rPr>
          <w:rFonts w:hint="eastAsia"/>
          <w:color w:val="000000" w:themeColor="text1"/>
        </w:rPr>
        <w:t>其获取机制如下图所示。</w:t>
      </w:r>
    </w:p>
    <w:p w14:paraId="7DFC62BD" w14:textId="22F38A20" w:rsidR="00D157F6" w:rsidRPr="002200DC" w:rsidRDefault="00D157F6" w:rsidP="00E65192">
      <w:pPr>
        <w:ind w:firstLine="420"/>
        <w:rPr>
          <w:color w:val="000000" w:themeColor="text1"/>
        </w:rPr>
      </w:pPr>
      <w:r w:rsidRPr="002200DC">
        <w:rPr>
          <w:color w:val="000000" w:themeColor="text1"/>
        </w:rPr>
        <w:t xml:space="preserve">The ranking information displayed in the driving behavior analysis </w:t>
      </w:r>
      <w:proofErr w:type="gramStart"/>
      <w:r w:rsidRPr="002200DC">
        <w:rPr>
          <w:color w:val="000000" w:themeColor="text1"/>
        </w:rPr>
        <w:t>is</w:t>
      </w:r>
      <w:r w:rsidR="0097649C" w:rsidRPr="002200DC">
        <w:rPr>
          <w:color w:val="000000" w:themeColor="text1"/>
        </w:rPr>
        <w:t xml:space="preserve"> </w:t>
      </w:r>
      <w:r w:rsidR="0097649C" w:rsidRPr="002200DC">
        <w:rPr>
          <w:rFonts w:hint="eastAsia"/>
          <w:color w:val="000000" w:themeColor="text1"/>
        </w:rPr>
        <w:t>base</w:t>
      </w:r>
      <w:r w:rsidR="0097649C" w:rsidRPr="002200DC">
        <w:rPr>
          <w:color w:val="000000" w:themeColor="text1"/>
        </w:rPr>
        <w:t>d</w:t>
      </w:r>
      <w:proofErr w:type="gramEnd"/>
      <w:r w:rsidR="0097649C" w:rsidRPr="002200DC">
        <w:rPr>
          <w:color w:val="000000" w:themeColor="text1"/>
        </w:rPr>
        <w:t xml:space="preserve"> on</w:t>
      </w:r>
      <w:r w:rsidRPr="002200DC">
        <w:rPr>
          <w:color w:val="000000" w:themeColor="text1"/>
        </w:rPr>
        <w:t xml:space="preserve"> the result of the previous day's settlement.</w:t>
      </w:r>
    </w:p>
    <w:commentRangeStart w:id="31"/>
    <w:p w14:paraId="7406C570" w14:textId="5D84C850" w:rsidR="0097649C" w:rsidRPr="002200DC" w:rsidRDefault="00FB2A86" w:rsidP="00FB2A86">
      <w:pPr>
        <w:ind w:firstLine="420"/>
        <w:jc w:val="center"/>
        <w:rPr>
          <w:color w:val="000000" w:themeColor="text1"/>
        </w:rPr>
      </w:pPr>
      <w:r w:rsidRPr="002200DC">
        <w:rPr>
          <w:color w:val="000000" w:themeColor="text1"/>
        </w:rPr>
        <w:object w:dxaOrig="8269" w:dyaOrig="7561" w14:anchorId="200AE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pt;height:378pt" o:ole="">
            <v:imagedata r:id="rId12" o:title=""/>
          </v:shape>
          <o:OLEObject Type="Embed" ProgID="Visio.Drawing.15" ShapeID="_x0000_i1025" DrawAspect="Content" ObjectID="_1671452922" r:id="rId13"/>
        </w:object>
      </w:r>
      <w:commentRangeEnd w:id="31"/>
      <w:r w:rsidR="00BE612F" w:rsidRPr="002200DC">
        <w:rPr>
          <w:rStyle w:val="CommentReference"/>
          <w:color w:val="000000" w:themeColor="text1"/>
        </w:rPr>
        <w:commentReference w:id="31"/>
      </w:r>
    </w:p>
    <w:p w14:paraId="62EE9FA6" w14:textId="112471EB" w:rsidR="00FB2A86" w:rsidRPr="002200DC" w:rsidRDefault="00FB2A86" w:rsidP="00FB2A86">
      <w:pPr>
        <w:ind w:firstLine="420"/>
        <w:rPr>
          <w:color w:val="000000" w:themeColor="text1"/>
        </w:rPr>
      </w:pPr>
      <w:r w:rsidRPr="002200DC">
        <w:rPr>
          <w:rFonts w:hint="eastAsia"/>
          <w:color w:val="000000" w:themeColor="text1"/>
        </w:rPr>
        <w:t>当检测到一次行程开始时，首先判断当前</w:t>
      </w:r>
      <w:r w:rsidRPr="002200DC">
        <w:rPr>
          <w:rFonts w:hint="eastAsia"/>
          <w:color w:val="000000" w:themeColor="text1"/>
        </w:rPr>
        <w:t>D</w:t>
      </w:r>
      <w:r w:rsidRPr="002200DC">
        <w:rPr>
          <w:color w:val="000000" w:themeColor="text1"/>
        </w:rPr>
        <w:t>BA</w:t>
      </w:r>
      <w:r w:rsidRPr="002200DC">
        <w:rPr>
          <w:rFonts w:hint="eastAsia"/>
          <w:color w:val="000000" w:themeColor="text1"/>
        </w:rPr>
        <w:t>功能开关是否打开，若否，则直接退出</w:t>
      </w:r>
      <w:r w:rsidR="00D335F4" w:rsidRPr="002200DC">
        <w:rPr>
          <w:rFonts w:hint="eastAsia"/>
          <w:color w:val="000000" w:themeColor="text1"/>
        </w:rPr>
        <w:t>数据下载流程</w:t>
      </w:r>
      <w:r w:rsidRPr="002200DC">
        <w:rPr>
          <w:rFonts w:hint="eastAsia"/>
          <w:color w:val="000000" w:themeColor="text1"/>
        </w:rPr>
        <w:t>。</w:t>
      </w:r>
    </w:p>
    <w:p w14:paraId="3E32FA3F" w14:textId="32A9E7EB" w:rsidR="00D335F4" w:rsidRPr="002200DC" w:rsidRDefault="00D335F4" w:rsidP="00FB2A86">
      <w:pPr>
        <w:ind w:firstLine="420"/>
        <w:rPr>
          <w:color w:val="000000" w:themeColor="text1"/>
        </w:rPr>
      </w:pPr>
      <w:r w:rsidRPr="002200DC">
        <w:rPr>
          <w:color w:val="000000" w:themeColor="text1"/>
        </w:rPr>
        <w:t xml:space="preserve">When a trip is detected started, whether the switch of DBA is turned on should firstly be </w:t>
      </w:r>
      <w:r w:rsidR="00035684" w:rsidRPr="002200DC">
        <w:rPr>
          <w:color w:val="000000" w:themeColor="text1"/>
        </w:rPr>
        <w:t>check</w:t>
      </w:r>
      <w:r w:rsidRPr="002200DC">
        <w:rPr>
          <w:color w:val="000000" w:themeColor="text1"/>
        </w:rPr>
        <w:t>ed. If</w:t>
      </w:r>
      <w:r w:rsidR="00035684" w:rsidRPr="002200DC">
        <w:rPr>
          <w:color w:val="000000" w:themeColor="text1"/>
        </w:rPr>
        <w:t xml:space="preserve"> the DBA function</w:t>
      </w:r>
      <w:r w:rsidRPr="002200DC">
        <w:rPr>
          <w:color w:val="000000" w:themeColor="text1"/>
        </w:rPr>
        <w:t xml:space="preserve"> </w:t>
      </w:r>
      <w:proofErr w:type="gramStart"/>
      <w:r w:rsidR="00035684" w:rsidRPr="002200DC">
        <w:rPr>
          <w:color w:val="000000" w:themeColor="text1"/>
        </w:rPr>
        <w:t>is turned</w:t>
      </w:r>
      <w:r w:rsidRPr="002200DC">
        <w:rPr>
          <w:color w:val="000000" w:themeColor="text1"/>
        </w:rPr>
        <w:t xml:space="preserve"> off</w:t>
      </w:r>
      <w:r w:rsidR="00035684" w:rsidRPr="002200DC">
        <w:rPr>
          <w:color w:val="000000" w:themeColor="text1"/>
        </w:rPr>
        <w:t>,</w:t>
      </w:r>
      <w:proofErr w:type="gramEnd"/>
      <w:r w:rsidR="00035684" w:rsidRPr="002200DC">
        <w:rPr>
          <w:color w:val="000000" w:themeColor="text1"/>
        </w:rPr>
        <w:t xml:space="preserve"> then the entire process will quit.</w:t>
      </w:r>
    </w:p>
    <w:p w14:paraId="2CB5BED6" w14:textId="2364845D" w:rsidR="00FB2A86" w:rsidRPr="002200DC" w:rsidRDefault="00FB2A86" w:rsidP="00FB2A86">
      <w:pPr>
        <w:ind w:firstLine="420"/>
        <w:rPr>
          <w:color w:val="000000" w:themeColor="text1"/>
        </w:rPr>
      </w:pPr>
      <w:r w:rsidRPr="002200DC">
        <w:rPr>
          <w:rFonts w:hint="eastAsia"/>
          <w:color w:val="000000" w:themeColor="text1"/>
        </w:rPr>
        <w:lastRenderedPageBreak/>
        <w:t>若当前</w:t>
      </w:r>
      <w:r w:rsidRPr="002200DC">
        <w:rPr>
          <w:rFonts w:hint="eastAsia"/>
          <w:color w:val="000000" w:themeColor="text1"/>
        </w:rPr>
        <w:t>D</w:t>
      </w:r>
      <w:r w:rsidRPr="002200DC">
        <w:rPr>
          <w:color w:val="000000" w:themeColor="text1"/>
        </w:rPr>
        <w:t>BA</w:t>
      </w:r>
      <w:r w:rsidRPr="002200DC">
        <w:rPr>
          <w:rFonts w:hint="eastAsia"/>
          <w:color w:val="000000" w:themeColor="text1"/>
        </w:rPr>
        <w:t>功能开关打开，则通过</w:t>
      </w:r>
      <w:r w:rsidR="00E74E31" w:rsidRPr="002200DC">
        <w:rPr>
          <w:rFonts w:hint="eastAsia"/>
          <w:color w:val="000000" w:themeColor="text1"/>
        </w:rPr>
        <w:t>和系统</w:t>
      </w:r>
      <w:r w:rsidRPr="002200DC">
        <w:rPr>
          <w:rFonts w:hint="eastAsia"/>
          <w:color w:val="000000" w:themeColor="text1"/>
        </w:rPr>
        <w:t>日期</w:t>
      </w:r>
      <w:r w:rsidR="00E74E31" w:rsidRPr="002200DC">
        <w:rPr>
          <w:rFonts w:hint="eastAsia"/>
          <w:color w:val="000000" w:themeColor="text1"/>
        </w:rPr>
        <w:t>进行比对，判断当前</w:t>
      </w:r>
      <w:r w:rsidR="00E74E31" w:rsidRPr="002200DC">
        <w:rPr>
          <w:rFonts w:hint="eastAsia"/>
          <w:color w:val="000000" w:themeColor="text1"/>
        </w:rPr>
        <w:t>D</w:t>
      </w:r>
      <w:r w:rsidR="00E74E31" w:rsidRPr="002200DC">
        <w:rPr>
          <w:color w:val="000000" w:themeColor="text1"/>
        </w:rPr>
        <w:t>BA</w:t>
      </w:r>
      <w:r w:rsidR="00E74E31" w:rsidRPr="002200DC">
        <w:rPr>
          <w:rFonts w:hint="eastAsia"/>
          <w:color w:val="000000" w:themeColor="text1"/>
        </w:rPr>
        <w:t>端（</w:t>
      </w:r>
      <w:r w:rsidRPr="002200DC">
        <w:rPr>
          <w:rFonts w:hint="eastAsia"/>
          <w:color w:val="000000" w:themeColor="text1"/>
        </w:rPr>
        <w:t>本地</w:t>
      </w:r>
      <w:r w:rsidR="00E74E31" w:rsidRPr="002200DC">
        <w:rPr>
          <w:rFonts w:hint="eastAsia"/>
          <w:color w:val="000000" w:themeColor="text1"/>
        </w:rPr>
        <w:t>）</w:t>
      </w:r>
      <w:r w:rsidRPr="002200DC">
        <w:rPr>
          <w:rFonts w:hint="eastAsia"/>
          <w:color w:val="000000" w:themeColor="text1"/>
        </w:rPr>
        <w:t>保存的梯度表（</w:t>
      </w:r>
      <w:r w:rsidR="00E74E31" w:rsidRPr="002200DC">
        <w:rPr>
          <w:rFonts w:hint="eastAsia"/>
          <w:color w:val="000000" w:themeColor="text1"/>
        </w:rPr>
        <w:t>梯度表</w:t>
      </w:r>
      <w:r w:rsidRPr="002200DC">
        <w:rPr>
          <w:rFonts w:hint="eastAsia"/>
          <w:color w:val="000000" w:themeColor="text1"/>
        </w:rPr>
        <w:t>定义见</w:t>
      </w:r>
      <w:r w:rsidRPr="002200DC">
        <w:rPr>
          <w:rFonts w:hint="eastAsia"/>
          <w:color w:val="000000" w:themeColor="text1"/>
        </w:rPr>
        <w:t>3.1.2</w:t>
      </w:r>
      <w:r w:rsidRPr="002200DC">
        <w:rPr>
          <w:rFonts w:hint="eastAsia"/>
          <w:color w:val="000000" w:themeColor="text1"/>
        </w:rPr>
        <w:t>章节）</w:t>
      </w:r>
      <w:r w:rsidR="00E74E31" w:rsidRPr="002200DC">
        <w:rPr>
          <w:rFonts w:hint="eastAsia"/>
          <w:color w:val="000000" w:themeColor="text1"/>
        </w:rPr>
        <w:t>是否为</w:t>
      </w:r>
      <w:r w:rsidR="00E74E31" w:rsidRPr="002200DC">
        <w:rPr>
          <w:rFonts w:hint="eastAsia"/>
          <w:color w:val="000000" w:themeColor="text1"/>
        </w:rPr>
        <w:t>T</w:t>
      </w:r>
      <w:r w:rsidR="00E74E31" w:rsidRPr="002200DC">
        <w:rPr>
          <w:color w:val="000000" w:themeColor="text1"/>
        </w:rPr>
        <w:t>-1</w:t>
      </w:r>
      <w:r w:rsidR="00E74E31" w:rsidRPr="002200DC">
        <w:rPr>
          <w:rFonts w:hint="eastAsia"/>
          <w:color w:val="000000" w:themeColor="text1"/>
        </w:rPr>
        <w:t>日的</w:t>
      </w:r>
      <w:r w:rsidRPr="002200DC">
        <w:rPr>
          <w:rFonts w:hint="eastAsia"/>
          <w:color w:val="000000" w:themeColor="text1"/>
        </w:rPr>
        <w:t>，若</w:t>
      </w:r>
      <w:r w:rsidR="00E74E31" w:rsidRPr="002200DC">
        <w:rPr>
          <w:rFonts w:hint="eastAsia"/>
          <w:color w:val="000000" w:themeColor="text1"/>
        </w:rPr>
        <w:t>是</w:t>
      </w:r>
      <w:r w:rsidRPr="002200DC">
        <w:rPr>
          <w:rFonts w:hint="eastAsia"/>
          <w:color w:val="000000" w:themeColor="text1"/>
        </w:rPr>
        <w:t>，则在行程结束时，使用该梯度表对用户本次行程进行排名。</w:t>
      </w:r>
    </w:p>
    <w:p w14:paraId="6236B8C1" w14:textId="13F51206" w:rsidR="00035684" w:rsidRPr="002200DC" w:rsidRDefault="00035684" w:rsidP="00FB2A86">
      <w:pPr>
        <w:ind w:firstLine="420"/>
        <w:rPr>
          <w:color w:val="000000" w:themeColor="text1"/>
        </w:rPr>
      </w:pPr>
      <w:r w:rsidRPr="002200DC">
        <w:rPr>
          <w:color w:val="000000" w:themeColor="text1"/>
        </w:rPr>
        <w:t xml:space="preserve">If the DBA function is turned on, whether the date of the ranking table (refer to Section 3.1.2 for definition of ranking table) is consistent with the system’s date minus one (T-1) </w:t>
      </w:r>
      <w:r w:rsidRPr="002200DC">
        <w:rPr>
          <w:rFonts w:hint="eastAsia"/>
          <w:color w:val="000000" w:themeColor="text1"/>
        </w:rPr>
        <w:t>shou</w:t>
      </w:r>
      <w:r w:rsidRPr="002200DC">
        <w:rPr>
          <w:color w:val="000000" w:themeColor="text1"/>
        </w:rPr>
        <w:t xml:space="preserve">ld be firstly checked. If yes, then this ranking table </w:t>
      </w:r>
      <w:proofErr w:type="gramStart"/>
      <w:r w:rsidRPr="002200DC">
        <w:rPr>
          <w:color w:val="000000" w:themeColor="text1"/>
        </w:rPr>
        <w:t>will be used</w:t>
      </w:r>
      <w:proofErr w:type="gramEnd"/>
      <w:r w:rsidRPr="002200DC">
        <w:rPr>
          <w:color w:val="000000" w:themeColor="text1"/>
        </w:rPr>
        <w:t xml:space="preserve"> at the end of the trip.</w:t>
      </w:r>
    </w:p>
    <w:p w14:paraId="408D14D5" w14:textId="4BC6852C" w:rsidR="00FB2A86" w:rsidRPr="002200DC" w:rsidRDefault="00FB2A86" w:rsidP="00FB2A86">
      <w:pPr>
        <w:ind w:firstLine="420"/>
        <w:rPr>
          <w:color w:val="000000" w:themeColor="text1"/>
        </w:rPr>
      </w:pPr>
      <w:r w:rsidRPr="002200DC">
        <w:rPr>
          <w:rFonts w:hint="eastAsia"/>
          <w:color w:val="000000" w:themeColor="text1"/>
        </w:rPr>
        <w:t>若当前</w:t>
      </w:r>
      <w:r w:rsidR="00E74E31" w:rsidRPr="002200DC">
        <w:rPr>
          <w:rFonts w:hint="eastAsia"/>
          <w:color w:val="000000" w:themeColor="text1"/>
        </w:rPr>
        <w:t>本地</w:t>
      </w:r>
      <w:r w:rsidRPr="002200DC">
        <w:rPr>
          <w:rFonts w:hint="eastAsia"/>
          <w:color w:val="000000" w:themeColor="text1"/>
        </w:rPr>
        <w:t>保存的梯度表不为</w:t>
      </w:r>
      <w:r w:rsidRPr="002200DC">
        <w:rPr>
          <w:rFonts w:hint="eastAsia"/>
          <w:color w:val="000000" w:themeColor="text1"/>
        </w:rPr>
        <w:t>T</w:t>
      </w:r>
      <w:r w:rsidRPr="002200DC">
        <w:rPr>
          <w:color w:val="000000" w:themeColor="text1"/>
        </w:rPr>
        <w:t>-1</w:t>
      </w:r>
      <w:r w:rsidRPr="002200DC">
        <w:rPr>
          <w:rFonts w:hint="eastAsia"/>
          <w:color w:val="000000" w:themeColor="text1"/>
        </w:rPr>
        <w:t>日的梯度表，则尝试从后台获取</w:t>
      </w:r>
      <w:r w:rsidRPr="002200DC">
        <w:rPr>
          <w:rFonts w:hint="eastAsia"/>
          <w:color w:val="000000" w:themeColor="text1"/>
        </w:rPr>
        <w:t>T</w:t>
      </w:r>
      <w:r w:rsidRPr="002200DC">
        <w:rPr>
          <w:color w:val="000000" w:themeColor="text1"/>
        </w:rPr>
        <w:t>-1</w:t>
      </w:r>
      <w:r w:rsidRPr="002200DC">
        <w:rPr>
          <w:rFonts w:hint="eastAsia"/>
          <w:color w:val="000000" w:themeColor="text1"/>
        </w:rPr>
        <w:t>日的梯度表，规则为每隔</w:t>
      </w:r>
      <w:r w:rsidRPr="002200DC">
        <w:rPr>
          <w:rFonts w:hint="eastAsia"/>
          <w:color w:val="000000" w:themeColor="text1"/>
        </w:rPr>
        <w:t>5</w:t>
      </w:r>
      <w:r w:rsidRPr="002200DC">
        <w:rPr>
          <w:rFonts w:hint="eastAsia"/>
          <w:color w:val="000000" w:themeColor="text1"/>
        </w:rPr>
        <w:t>分钟请求一次，直到成功获取，最多请求</w:t>
      </w:r>
      <w:r w:rsidRPr="002200DC">
        <w:rPr>
          <w:rFonts w:hint="eastAsia"/>
          <w:color w:val="000000" w:themeColor="text1"/>
        </w:rPr>
        <w:t>3</w:t>
      </w:r>
      <w:r w:rsidRPr="002200DC">
        <w:rPr>
          <w:rFonts w:hint="eastAsia"/>
          <w:color w:val="000000" w:themeColor="text1"/>
        </w:rPr>
        <w:t>次。若最终请求成功，则行程结束时，使用该梯度表对用户本次行程进行排名，并将</w:t>
      </w:r>
      <w:r w:rsidRPr="002200DC">
        <w:rPr>
          <w:rFonts w:hint="eastAsia"/>
          <w:color w:val="000000" w:themeColor="text1"/>
        </w:rPr>
        <w:t>T</w:t>
      </w:r>
      <w:r w:rsidRPr="002200DC">
        <w:rPr>
          <w:color w:val="000000" w:themeColor="text1"/>
        </w:rPr>
        <w:t>-1</w:t>
      </w:r>
      <w:r w:rsidRPr="002200DC">
        <w:rPr>
          <w:rFonts w:hint="eastAsia"/>
          <w:color w:val="000000" w:themeColor="text1"/>
        </w:rPr>
        <w:t>日的梯度表保存至本地</w:t>
      </w:r>
      <w:r w:rsidR="00E74E31" w:rsidRPr="002200DC">
        <w:rPr>
          <w:rFonts w:hint="eastAsia"/>
          <w:color w:val="000000" w:themeColor="text1"/>
        </w:rPr>
        <w:t>，替换之前本地的梯度表</w:t>
      </w:r>
      <w:r w:rsidRPr="002200DC">
        <w:rPr>
          <w:rFonts w:hint="eastAsia"/>
          <w:color w:val="000000" w:themeColor="text1"/>
        </w:rPr>
        <w:t>。</w:t>
      </w:r>
    </w:p>
    <w:p w14:paraId="19EFD868" w14:textId="0CE9BF31" w:rsidR="00035684" w:rsidRPr="002200DC" w:rsidRDefault="00035684" w:rsidP="00FB2A86">
      <w:pPr>
        <w:ind w:firstLine="420"/>
        <w:rPr>
          <w:color w:val="000000" w:themeColor="text1"/>
        </w:rPr>
      </w:pPr>
      <w:r w:rsidRPr="002200DC">
        <w:rPr>
          <w:color w:val="000000" w:themeColor="text1"/>
        </w:rPr>
        <w:t xml:space="preserve">If no, then a request </w:t>
      </w:r>
      <w:proofErr w:type="gramStart"/>
      <w:r w:rsidRPr="002200DC">
        <w:rPr>
          <w:color w:val="000000" w:themeColor="text1"/>
        </w:rPr>
        <w:t>should be sent</w:t>
      </w:r>
      <w:proofErr w:type="gramEnd"/>
      <w:r w:rsidRPr="002200DC">
        <w:rPr>
          <w:color w:val="000000" w:themeColor="text1"/>
        </w:rPr>
        <w:t xml:space="preserve"> to </w:t>
      </w:r>
      <w:r w:rsidR="00B81F5F" w:rsidRPr="002200DC">
        <w:rPr>
          <w:color w:val="000000" w:themeColor="text1"/>
        </w:rPr>
        <w:t>obtain</w:t>
      </w:r>
      <w:r w:rsidRPr="002200DC">
        <w:rPr>
          <w:color w:val="000000" w:themeColor="text1"/>
        </w:rPr>
        <w:t xml:space="preserve"> the T-1 ranking table. The rule is to request 3 times max with an interval of </w:t>
      </w:r>
      <w:proofErr w:type="gramStart"/>
      <w:r w:rsidRPr="002200DC">
        <w:rPr>
          <w:color w:val="000000" w:themeColor="text1"/>
        </w:rPr>
        <w:t>5</w:t>
      </w:r>
      <w:proofErr w:type="gramEnd"/>
      <w:r w:rsidRPr="002200DC">
        <w:rPr>
          <w:color w:val="000000" w:themeColor="text1"/>
        </w:rPr>
        <w:t xml:space="preserve"> mins till the right table is </w:t>
      </w:r>
      <w:r w:rsidR="00B81F5F" w:rsidRPr="002200DC">
        <w:rPr>
          <w:color w:val="000000" w:themeColor="text1"/>
        </w:rPr>
        <w:t xml:space="preserve">obtained. If the right ranking table </w:t>
      </w:r>
      <w:proofErr w:type="gramStart"/>
      <w:r w:rsidR="00B81F5F" w:rsidRPr="002200DC">
        <w:rPr>
          <w:color w:val="000000" w:themeColor="text1"/>
        </w:rPr>
        <w:t>can be obtained</w:t>
      </w:r>
      <w:proofErr w:type="gramEnd"/>
      <w:r w:rsidR="00B81F5F" w:rsidRPr="002200DC">
        <w:rPr>
          <w:color w:val="000000" w:themeColor="text1"/>
        </w:rPr>
        <w:t>, then use this table at the end of the trip and replace the last saved local ranking table with the T-1 one.</w:t>
      </w:r>
    </w:p>
    <w:p w14:paraId="280BA642" w14:textId="7C5D0DB2" w:rsidR="00FB2A86" w:rsidRPr="002200DC" w:rsidRDefault="00FB2A86" w:rsidP="00FB2A86">
      <w:pPr>
        <w:ind w:firstLine="420"/>
        <w:rPr>
          <w:color w:val="000000" w:themeColor="text1"/>
        </w:rPr>
      </w:pPr>
      <w:commentRangeStart w:id="32"/>
      <w:r w:rsidRPr="002200DC">
        <w:rPr>
          <w:rFonts w:hint="eastAsia"/>
          <w:color w:val="000000" w:themeColor="text1"/>
        </w:rPr>
        <w:t>若最终请求不成功，则在行程结束时再尝试获取一次梯度表，若此时请求成功，则使用该梯度表对用户本次行程进行排名，并将</w:t>
      </w:r>
      <w:r w:rsidRPr="002200DC">
        <w:rPr>
          <w:rFonts w:hint="eastAsia"/>
          <w:color w:val="000000" w:themeColor="text1"/>
        </w:rPr>
        <w:t>T</w:t>
      </w:r>
      <w:r w:rsidRPr="002200DC">
        <w:rPr>
          <w:color w:val="000000" w:themeColor="text1"/>
        </w:rPr>
        <w:t>-1</w:t>
      </w:r>
      <w:r w:rsidRPr="002200DC">
        <w:rPr>
          <w:rFonts w:hint="eastAsia"/>
          <w:color w:val="000000" w:themeColor="text1"/>
        </w:rPr>
        <w:t>日的梯度表保存至本地</w:t>
      </w:r>
      <w:r w:rsidR="00E74E31" w:rsidRPr="002200DC">
        <w:rPr>
          <w:rFonts w:hint="eastAsia"/>
          <w:color w:val="000000" w:themeColor="text1"/>
        </w:rPr>
        <w:t>，替换之前本地保存的梯度表</w:t>
      </w:r>
      <w:r w:rsidRPr="002200DC">
        <w:rPr>
          <w:rFonts w:hint="eastAsia"/>
          <w:color w:val="000000" w:themeColor="text1"/>
        </w:rPr>
        <w:t>。</w:t>
      </w:r>
      <w:commentRangeEnd w:id="32"/>
      <w:r w:rsidR="0020710F" w:rsidRPr="002200DC">
        <w:rPr>
          <w:rStyle w:val="CommentReference"/>
          <w:color w:val="000000" w:themeColor="text1"/>
        </w:rPr>
        <w:commentReference w:id="32"/>
      </w:r>
    </w:p>
    <w:p w14:paraId="060311D9" w14:textId="5ACEDBDC" w:rsidR="00B81F5F" w:rsidRPr="002200DC" w:rsidRDefault="00B81F5F" w:rsidP="00FB2A86">
      <w:pPr>
        <w:ind w:firstLine="420"/>
        <w:rPr>
          <w:color w:val="000000" w:themeColor="text1"/>
        </w:rPr>
      </w:pPr>
      <w:r w:rsidRPr="002200DC">
        <w:rPr>
          <w:color w:val="000000" w:themeColor="text1"/>
        </w:rPr>
        <w:t xml:space="preserve">If the right ranking table </w:t>
      </w:r>
      <w:proofErr w:type="gramStart"/>
      <w:r w:rsidRPr="002200DC">
        <w:rPr>
          <w:color w:val="000000" w:themeColor="text1"/>
        </w:rPr>
        <w:t>can’t</w:t>
      </w:r>
      <w:proofErr w:type="gramEnd"/>
      <w:r w:rsidRPr="002200DC">
        <w:rPr>
          <w:color w:val="000000" w:themeColor="text1"/>
        </w:rPr>
        <w:t xml:space="preserve"> be obtained after all the attempts, then a last request should be sent at the end of the trip. If the right ranking table </w:t>
      </w:r>
      <w:proofErr w:type="gramStart"/>
      <w:r w:rsidRPr="002200DC">
        <w:rPr>
          <w:color w:val="000000" w:themeColor="text1"/>
        </w:rPr>
        <w:t>can be obtained</w:t>
      </w:r>
      <w:proofErr w:type="gramEnd"/>
      <w:r w:rsidRPr="002200DC">
        <w:rPr>
          <w:color w:val="000000" w:themeColor="text1"/>
        </w:rPr>
        <w:t xml:space="preserve"> after this request, then use this table at the end of the trip and replace the last saved local ranking table with the T-1 one. </w:t>
      </w:r>
    </w:p>
    <w:p w14:paraId="0E3A7D53" w14:textId="70CC74D9" w:rsidR="00FB2A86" w:rsidRPr="002200DC" w:rsidRDefault="00FB2A86" w:rsidP="00FB2A86">
      <w:pPr>
        <w:ind w:firstLine="420"/>
        <w:rPr>
          <w:color w:val="000000" w:themeColor="text1"/>
        </w:rPr>
      </w:pPr>
      <w:r w:rsidRPr="002200DC">
        <w:rPr>
          <w:rFonts w:hint="eastAsia"/>
          <w:color w:val="000000" w:themeColor="text1"/>
        </w:rPr>
        <w:t>若此</w:t>
      </w:r>
      <w:r w:rsidR="00E74E31" w:rsidRPr="002200DC">
        <w:rPr>
          <w:rFonts w:hint="eastAsia"/>
          <w:color w:val="000000" w:themeColor="text1"/>
        </w:rPr>
        <w:t>时</w:t>
      </w:r>
      <w:r w:rsidRPr="002200DC">
        <w:rPr>
          <w:rFonts w:hint="eastAsia"/>
          <w:color w:val="000000" w:themeColor="text1"/>
        </w:rPr>
        <w:t>请求仍然不成功，则使用此时</w:t>
      </w:r>
      <w:r w:rsidR="00E74E31" w:rsidRPr="002200DC">
        <w:rPr>
          <w:rFonts w:hint="eastAsia"/>
          <w:color w:val="000000" w:themeColor="text1"/>
        </w:rPr>
        <w:t>本地保存的梯度表对用户本次行程进行排名。</w:t>
      </w:r>
    </w:p>
    <w:p w14:paraId="793CC2D5" w14:textId="0230B169" w:rsidR="00B81F5F" w:rsidRPr="002200DC" w:rsidRDefault="00B81F5F" w:rsidP="00B81F5F">
      <w:pPr>
        <w:ind w:firstLine="420"/>
        <w:rPr>
          <w:color w:val="000000" w:themeColor="text1"/>
        </w:rPr>
      </w:pPr>
      <w:r w:rsidRPr="002200DC">
        <w:rPr>
          <w:color w:val="000000" w:themeColor="text1"/>
        </w:rPr>
        <w:t xml:space="preserve">If the right ranking table still </w:t>
      </w:r>
      <w:proofErr w:type="gramStart"/>
      <w:r w:rsidRPr="002200DC">
        <w:rPr>
          <w:color w:val="000000" w:themeColor="text1"/>
        </w:rPr>
        <w:t>can’t</w:t>
      </w:r>
      <w:proofErr w:type="gramEnd"/>
      <w:r w:rsidRPr="002200DC">
        <w:rPr>
          <w:color w:val="000000" w:themeColor="text1"/>
        </w:rPr>
        <w:t xml:space="preserve"> be obtained after this request, then use the last saved local ranking table at the end of the trip.</w:t>
      </w:r>
    </w:p>
    <w:p w14:paraId="6EAB9A92" w14:textId="77777777" w:rsidR="00E74E31" w:rsidRPr="002200DC" w:rsidRDefault="00E74E31" w:rsidP="00FB2A86">
      <w:pPr>
        <w:ind w:firstLine="420"/>
        <w:rPr>
          <w:color w:val="000000" w:themeColor="text1"/>
        </w:rPr>
      </w:pPr>
    </w:p>
    <w:p w14:paraId="27740743" w14:textId="179779C4" w:rsidR="00E74E31" w:rsidRPr="002200DC" w:rsidRDefault="00E74E31" w:rsidP="00E74E31">
      <w:pPr>
        <w:ind w:firstLine="420"/>
        <w:rPr>
          <w:color w:val="FF0000"/>
        </w:rPr>
      </w:pPr>
      <w:r w:rsidRPr="002200DC">
        <w:rPr>
          <w:rFonts w:hint="eastAsia"/>
          <w:color w:val="000000" w:themeColor="text1"/>
        </w:rPr>
        <w:t>用户本次行程的排名</w:t>
      </w:r>
      <w:r w:rsidR="00FB2A86" w:rsidRPr="002200DC">
        <w:rPr>
          <w:rFonts w:hint="eastAsia"/>
          <w:color w:val="000000" w:themeColor="text1"/>
        </w:rPr>
        <w:t>是否显示为可标定项，使用</w:t>
      </w:r>
      <w:r w:rsidR="00FB2A86" w:rsidRPr="002200DC">
        <w:rPr>
          <w:color w:val="000000" w:themeColor="text1"/>
        </w:rPr>
        <w:t>P_DBA_SCORE_RANKING_ENABLE</w:t>
      </w:r>
      <w:r w:rsidR="00FB2A86" w:rsidRPr="002200DC">
        <w:rPr>
          <w:rFonts w:hint="eastAsia"/>
          <w:color w:val="000000" w:themeColor="text1"/>
        </w:rPr>
        <w:t>来标定，当标定值为</w:t>
      </w:r>
      <w:r w:rsidR="00FB2A86" w:rsidRPr="002200DC">
        <w:rPr>
          <w:color w:val="000000" w:themeColor="text1"/>
        </w:rPr>
        <w:t>True</w:t>
      </w:r>
      <w:r w:rsidR="00FB2A86" w:rsidRPr="002200DC">
        <w:rPr>
          <w:rFonts w:hint="eastAsia"/>
          <w:color w:val="000000" w:themeColor="text1"/>
        </w:rPr>
        <w:t>时，显示该排名结果；当标定值为</w:t>
      </w:r>
      <w:r w:rsidR="00FB2A86" w:rsidRPr="002200DC">
        <w:rPr>
          <w:rFonts w:hint="eastAsia"/>
          <w:color w:val="000000" w:themeColor="text1"/>
        </w:rPr>
        <w:t>False</w:t>
      </w:r>
      <w:r w:rsidR="00FB2A86" w:rsidRPr="002200DC">
        <w:rPr>
          <w:rFonts w:hint="eastAsia"/>
          <w:color w:val="000000" w:themeColor="text1"/>
        </w:rPr>
        <w:t>时，不显示该排名结果。</w:t>
      </w:r>
      <w:commentRangeStart w:id="33"/>
      <w:r w:rsidR="002200DC" w:rsidRPr="002200DC">
        <w:rPr>
          <w:color w:val="FF0000"/>
        </w:rPr>
        <w:t>P_DBA_SCORE_RANKING_ENABLE</w:t>
      </w:r>
      <w:r w:rsidR="002200DC" w:rsidRPr="002200DC">
        <w:rPr>
          <w:rFonts w:hint="eastAsia"/>
          <w:color w:val="FF0000"/>
        </w:rPr>
        <w:t>的默认值为</w:t>
      </w:r>
      <w:r w:rsidR="002200DC" w:rsidRPr="002200DC">
        <w:rPr>
          <w:rFonts w:hint="eastAsia"/>
          <w:color w:val="FF0000"/>
        </w:rPr>
        <w:t>False</w:t>
      </w:r>
      <w:r w:rsidR="002200DC" w:rsidRPr="002200DC">
        <w:rPr>
          <w:rFonts w:hint="eastAsia"/>
          <w:color w:val="FF0000"/>
        </w:rPr>
        <w:t>。</w:t>
      </w:r>
      <w:commentRangeEnd w:id="33"/>
      <w:r w:rsidR="00EA0263">
        <w:rPr>
          <w:rStyle w:val="CommentReference"/>
        </w:rPr>
        <w:commentReference w:id="33"/>
      </w:r>
    </w:p>
    <w:p w14:paraId="41ADF060" w14:textId="17411A65" w:rsidR="00887DD4" w:rsidRPr="002200DC" w:rsidRDefault="00FB2A86" w:rsidP="00887DD4">
      <w:pPr>
        <w:ind w:firstLine="420"/>
        <w:rPr>
          <w:color w:val="FF0000"/>
        </w:rPr>
      </w:pPr>
      <w:r w:rsidRPr="002200DC">
        <w:rPr>
          <w:color w:val="000000" w:themeColor="text1"/>
        </w:rPr>
        <w:t>Whether to exhibit "Percentage of Defeated Users" is calibratable. Using P_DBA_SCORE_RANKING_ENABLE for calibration. When P_DBA_SCORE_RANKING_ENABLE is True, the “Percentage of Defeated Users" will be exhibited; when P_DBA_SCORE_RANKING_ENABLE is False, the “Percentage of Defeated Users" will not be exhibited.</w:t>
      </w:r>
      <w:r w:rsidR="002200DC">
        <w:rPr>
          <w:color w:val="000000" w:themeColor="text1"/>
        </w:rPr>
        <w:t xml:space="preserve"> </w:t>
      </w:r>
      <w:r w:rsidR="002200DC" w:rsidRPr="002200DC">
        <w:rPr>
          <w:color w:val="FF0000"/>
        </w:rPr>
        <w:t>The default value of P_DBA_SCORE_RANKING_ENABLE is False.</w:t>
      </w:r>
    </w:p>
    <w:p w14:paraId="68B20659" w14:textId="77777777" w:rsidR="00E74E31" w:rsidRPr="002200DC" w:rsidRDefault="00E74E31" w:rsidP="00FB2A86">
      <w:pPr>
        <w:ind w:firstLine="420"/>
        <w:rPr>
          <w:color w:val="000000" w:themeColor="text1"/>
        </w:rPr>
      </w:pPr>
    </w:p>
    <w:p w14:paraId="18446EB7" w14:textId="49E321C9" w:rsidR="00E74E31" w:rsidRPr="002200DC" w:rsidRDefault="00E74E31" w:rsidP="00FB2A86">
      <w:pPr>
        <w:ind w:firstLine="420"/>
        <w:rPr>
          <w:color w:val="000000" w:themeColor="text1"/>
        </w:rPr>
      </w:pPr>
      <w:r w:rsidRPr="002200DC">
        <w:rPr>
          <w:rFonts w:hint="eastAsia"/>
          <w:color w:val="000000" w:themeColor="text1"/>
        </w:rPr>
        <w:t>云端返回梯度表的</w:t>
      </w:r>
      <w:r w:rsidRPr="002200DC">
        <w:rPr>
          <w:rFonts w:hint="eastAsia"/>
          <w:b/>
          <w:color w:val="000000" w:themeColor="text1"/>
        </w:rPr>
        <w:t>参考</w:t>
      </w:r>
      <w:r w:rsidRPr="002200DC">
        <w:rPr>
          <w:rFonts w:hint="eastAsia"/>
          <w:color w:val="000000" w:themeColor="text1"/>
        </w:rPr>
        <w:t>机制为：若在凌晨</w:t>
      </w:r>
      <w:r w:rsidRPr="002200DC">
        <w:rPr>
          <w:rFonts w:hint="eastAsia"/>
          <w:color w:val="000000" w:themeColor="text1"/>
        </w:rPr>
        <w:t>T-1</w:t>
      </w:r>
      <w:r w:rsidRPr="002200DC">
        <w:rPr>
          <w:rFonts w:hint="eastAsia"/>
          <w:color w:val="000000" w:themeColor="text1"/>
        </w:rPr>
        <w:t>日梯度表还未生成时，车机端此时请求云端，则云端返回</w:t>
      </w:r>
      <w:r w:rsidRPr="002200DC">
        <w:rPr>
          <w:rFonts w:hint="eastAsia"/>
          <w:color w:val="000000" w:themeColor="text1"/>
        </w:rPr>
        <w:t>T-2</w:t>
      </w:r>
      <w:r w:rsidRPr="002200DC">
        <w:rPr>
          <w:rFonts w:hint="eastAsia"/>
          <w:color w:val="000000" w:themeColor="text1"/>
        </w:rPr>
        <w:t>日的梯度表；若</w:t>
      </w:r>
      <w:r w:rsidRPr="002200DC">
        <w:rPr>
          <w:rFonts w:hint="eastAsia"/>
          <w:color w:val="000000" w:themeColor="text1"/>
        </w:rPr>
        <w:t>T-1</w:t>
      </w:r>
      <w:r w:rsidRPr="002200DC">
        <w:rPr>
          <w:rFonts w:hint="eastAsia"/>
          <w:color w:val="000000" w:themeColor="text1"/>
        </w:rPr>
        <w:t>日梯度表已生成，则返回</w:t>
      </w:r>
      <w:r w:rsidRPr="002200DC">
        <w:rPr>
          <w:rFonts w:hint="eastAsia"/>
          <w:color w:val="000000" w:themeColor="text1"/>
        </w:rPr>
        <w:t>T-1</w:t>
      </w:r>
      <w:r w:rsidRPr="002200DC">
        <w:rPr>
          <w:rFonts w:hint="eastAsia"/>
          <w:color w:val="000000" w:themeColor="text1"/>
        </w:rPr>
        <w:t>日的梯度表。</w:t>
      </w:r>
    </w:p>
    <w:p w14:paraId="007D8C4D" w14:textId="46CFCB47" w:rsidR="00E74E31" w:rsidRPr="002200DC" w:rsidRDefault="00E74E31" w:rsidP="00C830F1">
      <w:pPr>
        <w:ind w:firstLine="420"/>
        <w:rPr>
          <w:color w:val="000000" w:themeColor="text1"/>
        </w:rPr>
      </w:pPr>
      <w:r w:rsidRPr="002200DC">
        <w:rPr>
          <w:b/>
          <w:color w:val="000000" w:themeColor="text1"/>
        </w:rPr>
        <w:t>For your information</w:t>
      </w:r>
      <w:r w:rsidRPr="002200DC">
        <w:rPr>
          <w:color w:val="000000" w:themeColor="text1"/>
        </w:rPr>
        <w:t xml:space="preserve">, the ranking table is obtained in such pattern: If the last day’s ranking table has not been generated, a table of the day before </w:t>
      </w:r>
      <w:proofErr w:type="gramStart"/>
      <w:r w:rsidRPr="002200DC">
        <w:rPr>
          <w:color w:val="000000" w:themeColor="text1"/>
        </w:rPr>
        <w:t>yesterday’s</w:t>
      </w:r>
      <w:proofErr w:type="gramEnd"/>
      <w:r w:rsidRPr="002200DC">
        <w:rPr>
          <w:color w:val="000000" w:themeColor="text1"/>
        </w:rPr>
        <w:t xml:space="preserve"> will be obtained. If the last day’s ranking table </w:t>
      </w:r>
      <w:proofErr w:type="gramStart"/>
      <w:r w:rsidRPr="002200DC">
        <w:rPr>
          <w:color w:val="000000" w:themeColor="text1"/>
        </w:rPr>
        <w:t>has been generated</w:t>
      </w:r>
      <w:proofErr w:type="gramEnd"/>
      <w:r w:rsidRPr="002200DC">
        <w:rPr>
          <w:color w:val="000000" w:themeColor="text1"/>
        </w:rPr>
        <w:t>, this table will be obtained.</w:t>
      </w:r>
    </w:p>
    <w:p w14:paraId="47975023" w14:textId="169EBDA7" w:rsidR="009D06E4" w:rsidRPr="006F552C" w:rsidRDefault="009D06E4" w:rsidP="005150B2">
      <w:pPr>
        <w:pStyle w:val="Heading3"/>
        <w:rPr>
          <w:color w:val="FF0000"/>
        </w:rPr>
      </w:pPr>
      <w:bookmarkStart w:id="34" w:name="_Toc44502135"/>
      <w:r w:rsidRPr="006F552C">
        <w:rPr>
          <w:rFonts w:hint="eastAsia"/>
          <w:color w:val="FF0000"/>
        </w:rPr>
        <w:t>查看详情时数据下载</w:t>
      </w:r>
      <w:r w:rsidR="005150B2" w:rsidRPr="006F552C">
        <w:rPr>
          <w:rFonts w:hint="eastAsia"/>
          <w:color w:val="FF0000"/>
        </w:rPr>
        <w:t>/</w:t>
      </w:r>
      <w:r w:rsidR="005150B2" w:rsidRPr="006F552C">
        <w:rPr>
          <w:color w:val="FF0000"/>
        </w:rPr>
        <w:t xml:space="preserve"> </w:t>
      </w:r>
      <w:r w:rsidR="005150B2" w:rsidRPr="006F552C">
        <w:rPr>
          <w:rFonts w:ascii="Arial" w:hAnsi="Arial" w:cs="Arial"/>
          <w:color w:val="FF0000"/>
        </w:rPr>
        <w:t>Data Download When Viewing Details</w:t>
      </w:r>
      <w:bookmarkEnd w:id="34"/>
      <w:r w:rsidR="00E04419" w:rsidRPr="006F552C">
        <w:rPr>
          <w:rFonts w:ascii="Arial" w:hAnsi="Arial" w:cs="Arial"/>
          <w:color w:val="FF0000"/>
        </w:rPr>
        <w:t xml:space="preserve"> </w:t>
      </w:r>
      <w:r w:rsidR="00E04419" w:rsidRPr="006F552C">
        <w:rPr>
          <w:rFonts w:ascii="Arial" w:hAnsi="Arial" w:cs="Arial" w:hint="eastAsia"/>
          <w:strike/>
          <w:color w:val="FF0000"/>
        </w:rPr>
        <w:t>[</w:t>
      </w:r>
      <w:r w:rsidR="00E04419" w:rsidRPr="006F552C">
        <w:rPr>
          <w:rFonts w:ascii="Arial" w:hAnsi="Arial" w:cs="Arial"/>
          <w:strike/>
          <w:color w:val="FF0000"/>
        </w:rPr>
        <w:t>MY TBD]</w:t>
      </w:r>
      <w:r w:rsidR="006F552C" w:rsidRPr="006F552C">
        <w:rPr>
          <w:rFonts w:ascii="Arial" w:hAnsi="Arial" w:cs="Arial"/>
          <w:color w:val="FF0000"/>
        </w:rPr>
        <w:t xml:space="preserve"> </w:t>
      </w:r>
      <w:r w:rsidR="006F552C" w:rsidRPr="006F552C">
        <w:rPr>
          <w:rFonts w:ascii="Arial" w:hAnsi="Arial" w:cs="Arial" w:hint="eastAsia"/>
          <w:color w:val="FF0000"/>
        </w:rPr>
        <w:t>[</w:t>
      </w:r>
      <w:r w:rsidR="006F552C" w:rsidRPr="006F552C">
        <w:rPr>
          <w:rFonts w:ascii="Arial" w:hAnsi="Arial" w:cs="Arial"/>
          <w:color w:val="FF0000"/>
        </w:rPr>
        <w:t>Delete]</w:t>
      </w:r>
    </w:p>
    <w:p w14:paraId="638CC4C0" w14:textId="4C1CD7AD" w:rsidR="004D0BB9" w:rsidRPr="006F552C" w:rsidRDefault="009D06E4" w:rsidP="004D0BB9">
      <w:pPr>
        <w:ind w:firstLine="420"/>
        <w:rPr>
          <w:strike/>
          <w:color w:val="FF0000"/>
        </w:rPr>
      </w:pPr>
      <w:r w:rsidRPr="006F552C">
        <w:rPr>
          <w:rFonts w:hint="eastAsia"/>
          <w:strike/>
          <w:color w:val="FF0000"/>
        </w:rPr>
        <w:t>在用户查看详情时，系统需要请求后台下载对应页面需要的数据。</w:t>
      </w:r>
      <w:commentRangeStart w:id="35"/>
      <w:commentRangeStart w:id="36"/>
      <w:r w:rsidRPr="006F552C">
        <w:rPr>
          <w:rFonts w:hint="eastAsia"/>
          <w:strike/>
          <w:color w:val="FF0000"/>
        </w:rPr>
        <w:t>在获取失败的情况下</w:t>
      </w:r>
      <w:commentRangeEnd w:id="35"/>
      <w:r w:rsidR="004B7245" w:rsidRPr="006F552C">
        <w:rPr>
          <w:rStyle w:val="CommentReference"/>
          <w:strike/>
          <w:color w:val="FF0000"/>
        </w:rPr>
        <w:commentReference w:id="35"/>
      </w:r>
      <w:commentRangeEnd w:id="36"/>
      <w:r w:rsidR="00020772" w:rsidRPr="006F552C">
        <w:rPr>
          <w:rStyle w:val="CommentReference"/>
          <w:strike/>
          <w:color w:val="FF0000"/>
        </w:rPr>
        <w:commentReference w:id="36"/>
      </w:r>
      <w:r w:rsidRPr="006F552C">
        <w:rPr>
          <w:rFonts w:hint="eastAsia"/>
          <w:strike/>
          <w:color w:val="FF0000"/>
        </w:rPr>
        <w:t>，需要支持用户手动刷新获取数据。</w:t>
      </w:r>
    </w:p>
    <w:p w14:paraId="098ADE18" w14:textId="3B52320D" w:rsidR="00D43A8B" w:rsidRPr="006F552C" w:rsidRDefault="00D43A8B" w:rsidP="004D0BB9">
      <w:pPr>
        <w:ind w:firstLine="420"/>
        <w:rPr>
          <w:strike/>
          <w:color w:val="FF0000"/>
        </w:rPr>
      </w:pPr>
      <w:r w:rsidRPr="006F552C">
        <w:rPr>
          <w:strike/>
          <w:color w:val="FF0000"/>
        </w:rPr>
        <w:t xml:space="preserve">When the user looks at the details, the system needs to request the back office to download the data required by the corresponding page. In case of acquisition failure, users need to </w:t>
      </w:r>
      <w:proofErr w:type="gramStart"/>
      <w:r w:rsidRPr="006F552C">
        <w:rPr>
          <w:strike/>
          <w:color w:val="FF0000"/>
        </w:rPr>
        <w:t>be supported</w:t>
      </w:r>
      <w:proofErr w:type="gramEnd"/>
      <w:r w:rsidRPr="006F552C">
        <w:rPr>
          <w:strike/>
          <w:color w:val="FF0000"/>
        </w:rPr>
        <w:t xml:space="preserve"> to manually refresh the </w:t>
      </w:r>
      <w:r w:rsidRPr="006F552C">
        <w:rPr>
          <w:strike/>
          <w:color w:val="FF0000"/>
        </w:rPr>
        <w:lastRenderedPageBreak/>
        <w:t>acquired data.</w:t>
      </w:r>
    </w:p>
    <w:p w14:paraId="2E55C038" w14:textId="3500D900" w:rsidR="003F4788" w:rsidRPr="006F552C" w:rsidRDefault="003F4788" w:rsidP="00773BB7">
      <w:pPr>
        <w:ind w:firstLine="420"/>
        <w:rPr>
          <w:strike/>
          <w:color w:val="FF0000"/>
        </w:rPr>
      </w:pPr>
      <w:r w:rsidRPr="006F552C">
        <w:rPr>
          <w:rFonts w:hint="eastAsia"/>
          <w:strike/>
          <w:color w:val="FF0000"/>
        </w:rPr>
        <w:t>数据下载失败的判定条件：</w:t>
      </w:r>
      <w:r w:rsidR="00773BB7" w:rsidRPr="006F552C">
        <w:rPr>
          <w:rFonts w:hint="eastAsia"/>
          <w:strike/>
          <w:color w:val="FF0000"/>
        </w:rPr>
        <w:t>数据获取延时超过</w:t>
      </w:r>
      <w:r w:rsidR="00773BB7" w:rsidRPr="006F552C">
        <w:rPr>
          <w:rFonts w:hint="eastAsia"/>
          <w:strike/>
          <w:color w:val="FF0000"/>
        </w:rPr>
        <w:t xml:space="preserve"> </w:t>
      </w:r>
      <w:r w:rsidR="00773BB7" w:rsidRPr="006F552C">
        <w:rPr>
          <w:strike/>
          <w:color w:val="FF0000"/>
        </w:rPr>
        <w:t xml:space="preserve">3s </w:t>
      </w:r>
      <w:r w:rsidR="00773BB7" w:rsidRPr="006F552C">
        <w:rPr>
          <w:rFonts w:hint="eastAsia"/>
          <w:strike/>
          <w:color w:val="FF0000"/>
        </w:rPr>
        <w:t>(</w:t>
      </w:r>
      <w:r w:rsidR="00773BB7" w:rsidRPr="006F552C">
        <w:rPr>
          <w:strike/>
          <w:color w:val="FF0000"/>
        </w:rPr>
        <w:t>TBD</w:t>
      </w:r>
      <w:r w:rsidR="00773BB7" w:rsidRPr="006F552C">
        <w:rPr>
          <w:rFonts w:hint="eastAsia"/>
          <w:strike/>
          <w:color w:val="FF0000"/>
        </w:rPr>
        <w:t>)</w:t>
      </w:r>
      <w:r w:rsidR="00773BB7" w:rsidRPr="006F552C">
        <w:rPr>
          <w:rFonts w:hint="eastAsia"/>
          <w:strike/>
          <w:color w:val="FF0000"/>
        </w:rPr>
        <w:t>。</w:t>
      </w:r>
    </w:p>
    <w:p w14:paraId="7C91A41F" w14:textId="3F94F176" w:rsidR="00D43A8B" w:rsidRPr="006F552C" w:rsidRDefault="00D43A8B" w:rsidP="00773BB7">
      <w:pPr>
        <w:ind w:firstLine="420"/>
        <w:rPr>
          <w:strike/>
          <w:color w:val="FF0000"/>
        </w:rPr>
      </w:pPr>
      <w:r w:rsidRPr="006F552C">
        <w:rPr>
          <w:strike/>
          <w:color w:val="FF0000"/>
        </w:rPr>
        <w:t xml:space="preserve">Criteria for data download failure: data acquisition delay exceeds </w:t>
      </w:r>
      <w:proofErr w:type="gramStart"/>
      <w:r w:rsidRPr="006F552C">
        <w:rPr>
          <w:strike/>
          <w:color w:val="FF0000"/>
        </w:rPr>
        <w:t>3s</w:t>
      </w:r>
      <w:proofErr w:type="gramEnd"/>
      <w:r w:rsidRPr="006F552C">
        <w:rPr>
          <w:strike/>
          <w:color w:val="FF0000"/>
        </w:rPr>
        <w:t xml:space="preserve"> (TBD).</w:t>
      </w:r>
    </w:p>
    <w:p w14:paraId="50001E19" w14:textId="1D4482A7" w:rsidR="005556A0" w:rsidRPr="00C830F1" w:rsidRDefault="00874430" w:rsidP="005556A0">
      <w:pPr>
        <w:pStyle w:val="Heading2"/>
      </w:pPr>
      <w:bookmarkStart w:id="37" w:name="_Toc44502136"/>
      <w:r w:rsidRPr="00C830F1">
        <w:rPr>
          <w:rFonts w:hint="eastAsia"/>
        </w:rPr>
        <w:t>DBA</w:t>
      </w:r>
      <w:commentRangeStart w:id="38"/>
      <w:commentRangeStart w:id="39"/>
      <w:commentRangeStart w:id="40"/>
      <w:r w:rsidR="005556A0" w:rsidRPr="00C830F1">
        <w:rPr>
          <w:rFonts w:hint="eastAsia"/>
        </w:rPr>
        <w:t>开关状态同步</w:t>
      </w:r>
      <w:commentRangeEnd w:id="38"/>
      <w:r w:rsidR="001C0BE4" w:rsidRPr="00C830F1">
        <w:rPr>
          <w:rStyle w:val="CommentReference"/>
          <w:rFonts w:asciiTheme="minorHAnsi" w:eastAsiaTheme="minorEastAsia" w:hAnsiTheme="minorHAnsi" w:cstheme="minorBidi"/>
          <w:b w:val="0"/>
          <w:bCs w:val="0"/>
        </w:rPr>
        <w:commentReference w:id="38"/>
      </w:r>
      <w:commentRangeEnd w:id="39"/>
      <w:r w:rsidR="006A708B" w:rsidRPr="00C830F1">
        <w:rPr>
          <w:rStyle w:val="CommentReference"/>
          <w:rFonts w:asciiTheme="minorHAnsi" w:eastAsiaTheme="minorEastAsia" w:hAnsiTheme="minorHAnsi" w:cstheme="minorBidi"/>
          <w:b w:val="0"/>
          <w:bCs w:val="0"/>
        </w:rPr>
        <w:commentReference w:id="39"/>
      </w:r>
      <w:commentRangeEnd w:id="40"/>
      <w:r w:rsidR="00DA6276" w:rsidRPr="00C830F1">
        <w:rPr>
          <w:rStyle w:val="CommentReference"/>
          <w:rFonts w:asciiTheme="minorHAnsi" w:eastAsiaTheme="minorEastAsia" w:hAnsiTheme="minorHAnsi" w:cstheme="minorBidi"/>
          <w:b w:val="0"/>
          <w:bCs w:val="0"/>
        </w:rPr>
        <w:commentReference w:id="40"/>
      </w:r>
      <w:r w:rsidR="005556A0" w:rsidRPr="00C830F1">
        <w:rPr>
          <w:rFonts w:hint="eastAsia"/>
        </w:rPr>
        <w:t>/</w:t>
      </w:r>
      <w:r w:rsidR="005556A0" w:rsidRPr="00C830F1">
        <w:t xml:space="preserve"> </w:t>
      </w:r>
      <w:r w:rsidRPr="00C830F1">
        <w:rPr>
          <w:rFonts w:ascii="Arial" w:hAnsi="Arial" w:cs="Arial"/>
        </w:rPr>
        <w:t>DBA</w:t>
      </w:r>
      <w:r w:rsidR="005556A0" w:rsidRPr="00C830F1">
        <w:rPr>
          <w:rFonts w:ascii="Arial" w:hAnsi="Arial" w:cs="Arial"/>
        </w:rPr>
        <w:t xml:space="preserve"> </w:t>
      </w:r>
      <w:r w:rsidR="00366D7A" w:rsidRPr="00C830F1">
        <w:rPr>
          <w:rFonts w:ascii="Arial" w:hAnsi="Arial" w:cs="Arial"/>
        </w:rPr>
        <w:t>On-off</w:t>
      </w:r>
      <w:r w:rsidR="005556A0" w:rsidRPr="00C830F1">
        <w:rPr>
          <w:rFonts w:ascii="Arial" w:hAnsi="Arial" w:cs="Arial"/>
        </w:rPr>
        <w:t xml:space="preserve"> State Synchronization</w:t>
      </w:r>
      <w:bookmarkEnd w:id="37"/>
      <w:r w:rsidR="00C51626" w:rsidRPr="00C830F1">
        <w:rPr>
          <w:rFonts w:ascii="Arial" w:hAnsi="Arial" w:cs="Arial"/>
        </w:rPr>
        <w:t xml:space="preserve"> </w:t>
      </w:r>
    </w:p>
    <w:p w14:paraId="30782CB3" w14:textId="3E0FBD58" w:rsidR="005556A0" w:rsidRPr="007F4862" w:rsidRDefault="005556A0" w:rsidP="005556A0">
      <w:pPr>
        <w:ind w:firstLine="420"/>
      </w:pPr>
      <w:r w:rsidRPr="007F4862">
        <w:rPr>
          <w:rFonts w:hint="eastAsia"/>
          <w:strike/>
          <w:color w:val="FF0000"/>
        </w:rPr>
        <w:t>驾驶行为分析功能的开关</w:t>
      </w:r>
      <w:r w:rsidR="00052C2E" w:rsidRPr="007F4862">
        <w:rPr>
          <w:rFonts w:hint="eastAsia"/>
          <w:strike/>
          <w:color w:val="FF0000"/>
        </w:rPr>
        <w:t>状态由</w:t>
      </w:r>
      <w:r w:rsidR="00052C2E" w:rsidRPr="007F4862">
        <w:rPr>
          <w:rFonts w:hint="eastAsia"/>
          <w:strike/>
          <w:color w:val="FF0000"/>
        </w:rPr>
        <w:t>I</w:t>
      </w:r>
      <w:r w:rsidR="00052C2E" w:rsidRPr="007F4862">
        <w:rPr>
          <w:strike/>
          <w:color w:val="FF0000"/>
        </w:rPr>
        <w:t>T</w:t>
      </w:r>
      <w:r w:rsidR="00052C2E" w:rsidRPr="007F4862">
        <w:rPr>
          <w:rFonts w:hint="eastAsia"/>
          <w:strike/>
          <w:color w:val="FF0000"/>
        </w:rPr>
        <w:t>后台下发，</w:t>
      </w:r>
      <w:r w:rsidRPr="007F4862">
        <w:rPr>
          <w:rFonts w:hint="eastAsia"/>
        </w:rPr>
        <w:t>具体参考</w:t>
      </w:r>
      <w:r w:rsidRPr="007F4862">
        <w:t xml:space="preserve">&lt; </w:t>
      </w:r>
      <w:hyperlink w:anchor="_功能开关状态同步/_Function_Switch" w:history="1">
        <w:r w:rsidRPr="007F4862">
          <w:rPr>
            <w:rStyle w:val="Hyperlink"/>
            <w:rFonts w:hint="eastAsia"/>
            <w:color w:val="auto"/>
          </w:rPr>
          <w:t>5.3.</w:t>
        </w:r>
        <w:r w:rsidR="008C6BF7" w:rsidRPr="007F4862">
          <w:rPr>
            <w:rStyle w:val="Hyperlink"/>
            <w:rFonts w:hint="eastAsia"/>
            <w:color w:val="auto"/>
          </w:rPr>
          <w:t>10</w:t>
        </w:r>
        <w:r w:rsidRPr="007F4862">
          <w:rPr>
            <w:rStyle w:val="Hyperlink"/>
            <w:rFonts w:hint="eastAsia"/>
            <w:color w:val="auto"/>
          </w:rPr>
          <w:t xml:space="preserve">.3 </w:t>
        </w:r>
        <w:r w:rsidRPr="007F4862">
          <w:rPr>
            <w:rStyle w:val="Hyperlink"/>
            <w:rFonts w:hint="eastAsia"/>
            <w:color w:val="auto"/>
          </w:rPr>
          <w:t>功能开关状态同步</w:t>
        </w:r>
        <w:r w:rsidR="00366D7A" w:rsidRPr="007F4862">
          <w:rPr>
            <w:rStyle w:val="Hyperlink"/>
            <w:rFonts w:hint="eastAsia"/>
            <w:color w:val="auto"/>
          </w:rPr>
          <w:t>/ Function On-off</w:t>
        </w:r>
        <w:r w:rsidRPr="007F4862">
          <w:rPr>
            <w:rStyle w:val="Hyperlink"/>
            <w:rFonts w:hint="eastAsia"/>
            <w:color w:val="auto"/>
          </w:rPr>
          <w:t xml:space="preserve"> State Synchronization</w:t>
        </w:r>
      </w:hyperlink>
      <w:r w:rsidRPr="007F4862">
        <w:t xml:space="preserve"> &gt;</w:t>
      </w:r>
      <w:r w:rsidRPr="007F4862">
        <w:rPr>
          <w:rFonts w:hint="eastAsia"/>
        </w:rPr>
        <w:t>。</w:t>
      </w:r>
    </w:p>
    <w:p w14:paraId="2AA3EAF1" w14:textId="69E3FB89" w:rsidR="00CE63E6" w:rsidRPr="007F4862" w:rsidRDefault="00366D7A" w:rsidP="00CE63E6">
      <w:pPr>
        <w:ind w:firstLine="420"/>
      </w:pPr>
      <w:r w:rsidRPr="007F4862">
        <w:rPr>
          <w:strike/>
          <w:color w:val="FF0000"/>
        </w:rPr>
        <w:t>On-off</w:t>
      </w:r>
      <w:r w:rsidR="005556A0" w:rsidRPr="007F4862">
        <w:rPr>
          <w:strike/>
          <w:color w:val="FF0000"/>
        </w:rPr>
        <w:t xml:space="preserve"> state synchronization of driving behavior analysis function </w:t>
      </w:r>
      <w:proofErr w:type="gramStart"/>
      <w:r w:rsidR="00052C2E" w:rsidRPr="007F4862">
        <w:rPr>
          <w:rFonts w:hint="eastAsia"/>
          <w:strike/>
          <w:color w:val="FF0000"/>
        </w:rPr>
        <w:t>will</w:t>
      </w:r>
      <w:r w:rsidR="00052C2E" w:rsidRPr="007F4862">
        <w:rPr>
          <w:strike/>
          <w:color w:val="FF0000"/>
        </w:rPr>
        <w:t xml:space="preserve"> be downloaded</w:t>
      </w:r>
      <w:proofErr w:type="gramEnd"/>
      <w:r w:rsidR="00052C2E" w:rsidRPr="007F4862">
        <w:rPr>
          <w:strike/>
          <w:color w:val="FF0000"/>
        </w:rPr>
        <w:t xml:space="preserve"> from IT back office.</w:t>
      </w:r>
      <w:r w:rsidR="005556A0" w:rsidRPr="007F4862">
        <w:rPr>
          <w:strike/>
          <w:color w:val="FF0000"/>
        </w:rPr>
        <w:t xml:space="preserve"> </w:t>
      </w:r>
      <w:r w:rsidR="00C830F1" w:rsidRPr="007F4862">
        <w:rPr>
          <w:rFonts w:hint="eastAsia"/>
        </w:rPr>
        <w:t>F</w:t>
      </w:r>
      <w:r w:rsidR="005556A0" w:rsidRPr="007F4862">
        <w:t xml:space="preserve">or detail reference &lt; </w:t>
      </w:r>
      <w:hyperlink w:anchor="_功能开关状态同步/_Function_Switch" w:history="1">
        <w:r w:rsidR="005556A0" w:rsidRPr="007F4862">
          <w:rPr>
            <w:rStyle w:val="Hyperlink"/>
            <w:rFonts w:hint="eastAsia"/>
            <w:color w:val="auto"/>
          </w:rPr>
          <w:t>5.3.</w:t>
        </w:r>
        <w:r w:rsidR="008C6BF7" w:rsidRPr="007F4862">
          <w:rPr>
            <w:rStyle w:val="Hyperlink"/>
            <w:rFonts w:hint="eastAsia"/>
            <w:color w:val="auto"/>
          </w:rPr>
          <w:t>10</w:t>
        </w:r>
        <w:r w:rsidR="005556A0" w:rsidRPr="007F4862">
          <w:rPr>
            <w:rStyle w:val="Hyperlink"/>
            <w:rFonts w:hint="eastAsia"/>
            <w:color w:val="auto"/>
          </w:rPr>
          <w:t xml:space="preserve">.3 </w:t>
        </w:r>
        <w:r w:rsidR="005556A0" w:rsidRPr="007F4862">
          <w:rPr>
            <w:rStyle w:val="Hyperlink"/>
            <w:rFonts w:hint="eastAsia"/>
            <w:color w:val="auto"/>
          </w:rPr>
          <w:t>功能开关状态同步</w:t>
        </w:r>
        <w:r w:rsidR="005556A0" w:rsidRPr="007F4862">
          <w:rPr>
            <w:rStyle w:val="Hyperlink"/>
            <w:rFonts w:hint="eastAsia"/>
            <w:color w:val="auto"/>
          </w:rPr>
          <w:t>/ Functio</w:t>
        </w:r>
        <w:r w:rsidRPr="007F4862">
          <w:rPr>
            <w:rStyle w:val="Hyperlink"/>
            <w:rFonts w:hint="eastAsia"/>
            <w:color w:val="auto"/>
          </w:rPr>
          <w:t>n On-off</w:t>
        </w:r>
        <w:r w:rsidR="005556A0" w:rsidRPr="007F4862">
          <w:rPr>
            <w:rStyle w:val="Hyperlink"/>
            <w:rFonts w:hint="eastAsia"/>
            <w:color w:val="auto"/>
          </w:rPr>
          <w:t xml:space="preserve"> State Synchronization</w:t>
        </w:r>
      </w:hyperlink>
      <w:r w:rsidR="005556A0" w:rsidRPr="007F4862">
        <w:t xml:space="preserve"> &gt;</w:t>
      </w:r>
      <w:r w:rsidR="005556A0" w:rsidRPr="007F4862">
        <w:rPr>
          <w:rFonts w:hint="eastAsia"/>
        </w:rPr>
        <w:t>.</w:t>
      </w:r>
    </w:p>
    <w:p w14:paraId="49612751" w14:textId="77777777" w:rsidR="00AE32F4" w:rsidRPr="00C830F1" w:rsidRDefault="00A572E9">
      <w:pPr>
        <w:pStyle w:val="Heading1"/>
        <w:rPr>
          <w:rFonts w:ascii="Arial" w:hAnsi="Arial" w:cs="Arial"/>
        </w:rPr>
      </w:pPr>
      <w:bookmarkStart w:id="41" w:name="_Toc44502137"/>
      <w:r w:rsidRPr="00C830F1">
        <w:rPr>
          <w:rFonts w:ascii="Arial" w:hAnsi="Arial" w:cs="Arial"/>
        </w:rPr>
        <w:t>行程划分</w:t>
      </w:r>
      <w:r w:rsidRPr="00C830F1">
        <w:rPr>
          <w:rFonts w:ascii="Arial" w:hAnsi="Arial" w:cs="Arial" w:hint="eastAsia"/>
        </w:rPr>
        <w:t>/</w:t>
      </w:r>
      <w:r w:rsidRPr="00C830F1">
        <w:rPr>
          <w:rFonts w:ascii="Arial" w:hAnsi="Arial" w:cs="Arial"/>
        </w:rPr>
        <w:t>Tr</w:t>
      </w:r>
      <w:r w:rsidR="0047281E" w:rsidRPr="00C830F1">
        <w:rPr>
          <w:rFonts w:ascii="Arial" w:hAnsi="Arial" w:cs="Arial" w:hint="eastAsia"/>
        </w:rPr>
        <w:t>ip</w:t>
      </w:r>
      <w:r w:rsidRPr="00C830F1">
        <w:rPr>
          <w:rFonts w:ascii="Arial" w:hAnsi="Arial" w:cs="Arial"/>
        </w:rPr>
        <w:t xml:space="preserve"> Division</w:t>
      </w:r>
      <w:bookmarkEnd w:id="41"/>
    </w:p>
    <w:p w14:paraId="6E947864" w14:textId="5DCA98E4" w:rsidR="00E92374" w:rsidRPr="00C830F1" w:rsidRDefault="00A572E9" w:rsidP="00E92374">
      <w:pPr>
        <w:ind w:firstLine="420"/>
        <w:rPr>
          <w:rStyle w:val="Char"/>
          <w:rFonts w:ascii="Arial" w:hAnsi="Arial" w:cs="Arial"/>
        </w:rPr>
      </w:pPr>
      <w:r w:rsidRPr="00C830F1">
        <w:t>DBA</w:t>
      </w:r>
      <w:r w:rsidRPr="00C830F1">
        <w:t>所体现的是用户在一段行程中的驾驶表现。本节定义的是行程的精确划分。对于一个点火周期，必定会出现以下几个阶段</w:t>
      </w:r>
      <w:r w:rsidRPr="00C830F1">
        <w:rPr>
          <w:rStyle w:val="Char"/>
          <w:rFonts w:ascii="Arial" w:hAnsi="Arial" w:cs="Arial"/>
        </w:rPr>
        <w:t>：</w:t>
      </w:r>
    </w:p>
    <w:p w14:paraId="2F2E2139" w14:textId="657FB01F" w:rsidR="00AE32F4" w:rsidRPr="00C830F1" w:rsidRDefault="00A572E9" w:rsidP="00E92374">
      <w:pPr>
        <w:ind w:firstLine="480"/>
        <w:rPr>
          <w:szCs w:val="24"/>
        </w:rPr>
      </w:pPr>
      <w:r w:rsidRPr="00C830F1">
        <w:t>DBA reflects the driving performance of the user during a t</w:t>
      </w:r>
      <w:r w:rsidR="0047281E" w:rsidRPr="00C830F1">
        <w:t>rip</w:t>
      </w:r>
      <w:r w:rsidRPr="00C830F1">
        <w:t>. This section defines the precise division of t</w:t>
      </w:r>
      <w:r w:rsidR="0047281E" w:rsidRPr="00C830F1">
        <w:t>rip</w:t>
      </w:r>
      <w:r w:rsidRPr="00C830F1">
        <w:t>.</w:t>
      </w:r>
      <w:r w:rsidRPr="00C830F1">
        <w:rPr>
          <w:rStyle w:val="Char"/>
          <w:rFonts w:ascii="Arial" w:hAnsi="Arial" w:cs="Arial"/>
        </w:rPr>
        <w:t xml:space="preserve"> </w:t>
      </w:r>
      <w:r w:rsidRPr="00C830F1">
        <w:t>For an ignition period, the following phases are bound to occur</w:t>
      </w:r>
      <w:r w:rsidRPr="00C830F1">
        <w:rPr>
          <w:szCs w:val="24"/>
        </w:rPr>
        <w:t>:</w:t>
      </w:r>
    </w:p>
    <w:p w14:paraId="17BD5689" w14:textId="6BF4C08B" w:rsidR="00AE32F4" w:rsidRPr="00C830F1" w:rsidRDefault="00A572E9">
      <w:pPr>
        <w:spacing w:beforeLines="50" w:before="156" w:line="312" w:lineRule="auto"/>
        <w:ind w:firstLineChars="200" w:firstLine="420"/>
        <w:rPr>
          <w:rFonts w:ascii="Arial" w:hAnsi="Arial" w:cs="Arial"/>
          <w:sz w:val="24"/>
          <w:szCs w:val="24"/>
        </w:rPr>
      </w:pPr>
      <w:r w:rsidRPr="00C830F1">
        <w:t>1</w:t>
      </w:r>
      <w:r w:rsidRPr="00C830F1">
        <w:t>）</w:t>
      </w:r>
      <w:r w:rsidRPr="00C830F1">
        <w:t>Power Mode</w:t>
      </w:r>
      <w:r w:rsidRPr="00C830F1">
        <w:t>由</w:t>
      </w:r>
      <w:r w:rsidRPr="00C830F1">
        <w:t>OFF</w:t>
      </w:r>
      <w:r w:rsidRPr="00C830F1">
        <w:t>状态变为</w:t>
      </w:r>
      <w:r w:rsidRPr="00C830F1">
        <w:t>RUN</w:t>
      </w:r>
      <w:r w:rsidRPr="00C830F1">
        <w:t>状态</w:t>
      </w:r>
      <w:r w:rsidR="007014D0" w:rsidRPr="00C830F1">
        <w:rPr>
          <w:rFonts w:hint="eastAsia"/>
        </w:rPr>
        <w:t>/</w:t>
      </w:r>
      <w:r w:rsidRPr="00C830F1">
        <w:t>Power</w:t>
      </w:r>
      <w:r w:rsidR="00C830F1">
        <w:t xml:space="preserve"> Mode changes from OFF state to</w:t>
      </w:r>
      <w:r w:rsidRPr="00C830F1">
        <w:t xml:space="preserve"> RUN state</w:t>
      </w:r>
    </w:p>
    <w:p w14:paraId="55AD7C8B" w14:textId="6F03EA18" w:rsidR="00AE32F4" w:rsidRPr="00C830F1" w:rsidRDefault="00A572E9" w:rsidP="00E92374">
      <w:pPr>
        <w:ind w:firstLine="420"/>
      </w:pPr>
      <w:r w:rsidRPr="00C830F1">
        <w:t>2</w:t>
      </w:r>
      <w:r w:rsidRPr="00C830F1">
        <w:t>）车辆由静止状态进入行驶状态（车辆从</w:t>
      </w:r>
      <w:r w:rsidRPr="00C830F1">
        <w:t>P</w:t>
      </w:r>
      <w:r w:rsidRPr="00C830F1">
        <w:t>档挂入其他档位）</w:t>
      </w:r>
      <w:r w:rsidR="007014D0" w:rsidRPr="00C830F1">
        <w:rPr>
          <w:rFonts w:hint="eastAsia"/>
        </w:rPr>
        <w:t>/</w:t>
      </w:r>
      <w:r w:rsidRPr="00C830F1">
        <w:t xml:space="preserve">The vehicle enters the </w:t>
      </w:r>
      <w:r w:rsidR="00C52B6B" w:rsidRPr="00C830F1">
        <w:t xml:space="preserve">moving </w:t>
      </w:r>
      <w:r w:rsidRPr="00C830F1">
        <w:t xml:space="preserve">state from the </w:t>
      </w:r>
      <w:r w:rsidR="00C52B6B" w:rsidRPr="00C830F1">
        <w:t xml:space="preserve">parking </w:t>
      </w:r>
      <w:r w:rsidRPr="00C830F1">
        <w:t>state (the vehicle gear is switched from P</w:t>
      </w:r>
      <w:r w:rsidR="00C52B6B" w:rsidRPr="00C830F1">
        <w:t>ark</w:t>
      </w:r>
      <w:r w:rsidRPr="00C830F1">
        <w:t xml:space="preserve"> to others)</w:t>
      </w:r>
    </w:p>
    <w:p w14:paraId="4ABB7073" w14:textId="77777777" w:rsidR="00E92374" w:rsidRPr="00C830F1" w:rsidRDefault="00A572E9" w:rsidP="00E92374">
      <w:pPr>
        <w:ind w:firstLine="420"/>
      </w:pPr>
      <w:r w:rsidRPr="00C830F1">
        <w:t>特别地，若车载信息娱乐系统中</w:t>
      </w:r>
      <w:r w:rsidRPr="00C830F1">
        <w:t>DBA</w:t>
      </w:r>
      <w:r w:rsidRPr="00C830F1">
        <w:t>完成启动前车辆已经进入行驶状态，则</w:t>
      </w:r>
      <w:r w:rsidRPr="00C830F1">
        <w:t>DBA</w:t>
      </w:r>
      <w:r w:rsidRPr="00C830F1">
        <w:t>应当在启动后立刻开始工作。</w:t>
      </w:r>
    </w:p>
    <w:p w14:paraId="7B8FB1DD" w14:textId="31029283" w:rsidR="00AE32F4" w:rsidRPr="00C830F1" w:rsidRDefault="00A572E9" w:rsidP="00E92374">
      <w:pPr>
        <w:ind w:firstLine="420"/>
      </w:pPr>
      <w:r w:rsidRPr="00C830F1">
        <w:t xml:space="preserve">Particularly, if the </w:t>
      </w:r>
      <w:r w:rsidRPr="00C830F1">
        <w:rPr>
          <w:rFonts w:hint="eastAsia"/>
        </w:rPr>
        <w:t>vehicle</w:t>
      </w:r>
      <w:r w:rsidRPr="00C830F1">
        <w:t xml:space="preserve"> has entered the </w:t>
      </w:r>
      <w:r w:rsidR="00C52B6B" w:rsidRPr="00C830F1">
        <w:t xml:space="preserve">moving </w:t>
      </w:r>
      <w:r w:rsidRPr="00C830F1">
        <w:t>state before the DBA in the On-board Infotainment System</w:t>
      </w:r>
      <w:r w:rsidRPr="00C830F1">
        <w:rPr>
          <w:rFonts w:hint="eastAsia"/>
        </w:rPr>
        <w:t xml:space="preserve"> </w:t>
      </w:r>
      <w:r w:rsidRPr="00C830F1">
        <w:t>complet</w:t>
      </w:r>
      <w:r w:rsidRPr="00C830F1">
        <w:rPr>
          <w:rFonts w:hint="eastAsia"/>
        </w:rPr>
        <w:t>es</w:t>
      </w:r>
      <w:r w:rsidRPr="00C830F1">
        <w:t xml:space="preserve"> its start-up, the DBA shall start working immediately after the start-up.</w:t>
      </w:r>
    </w:p>
    <w:p w14:paraId="52A77587" w14:textId="72CD5DE0" w:rsidR="00AE32F4" w:rsidRPr="00C830F1" w:rsidRDefault="00A572E9" w:rsidP="00E92374">
      <w:pPr>
        <w:ind w:firstLine="420"/>
      </w:pPr>
      <w:r w:rsidRPr="00C830F1">
        <w:t>3</w:t>
      </w:r>
      <w:r w:rsidRPr="00C830F1">
        <w:t>）车辆经过若干次静止到行驶的状态的切换（可以代表行驶过程中走走停停）</w:t>
      </w:r>
      <w:r w:rsidR="007014D0" w:rsidRPr="00C830F1">
        <w:rPr>
          <w:rFonts w:hint="eastAsia"/>
        </w:rPr>
        <w:t>/</w:t>
      </w:r>
      <w:r w:rsidRPr="00C830F1">
        <w:t xml:space="preserve">The vehicle has experienced changes from </w:t>
      </w:r>
      <w:r w:rsidR="00C52B6B" w:rsidRPr="00C830F1">
        <w:t xml:space="preserve">parking </w:t>
      </w:r>
      <w:r w:rsidRPr="00C830F1">
        <w:t xml:space="preserve">to </w:t>
      </w:r>
      <w:r w:rsidR="00C52B6B" w:rsidRPr="00C830F1">
        <w:t xml:space="preserve">moving </w:t>
      </w:r>
      <w:r w:rsidRPr="00C830F1">
        <w:t>for several times (which represents stop-and-go during driving).</w:t>
      </w:r>
    </w:p>
    <w:p w14:paraId="7D549AD3" w14:textId="73288910" w:rsidR="00AE32F4" w:rsidRPr="00C830F1" w:rsidRDefault="00A572E9" w:rsidP="00E92374">
      <w:pPr>
        <w:ind w:firstLine="420"/>
      </w:pPr>
      <w:r w:rsidRPr="00C830F1">
        <w:t>4</w:t>
      </w:r>
      <w:r w:rsidRPr="00C830F1">
        <w:t>）车辆进入静止状态（车辆在从其他档位挂入</w:t>
      </w:r>
      <w:r w:rsidRPr="00C830F1">
        <w:t>P</w:t>
      </w:r>
      <w:r w:rsidRPr="00C830F1">
        <w:t>档）</w:t>
      </w:r>
      <w:r w:rsidR="007014D0" w:rsidRPr="00C830F1">
        <w:rPr>
          <w:rFonts w:hint="eastAsia"/>
        </w:rPr>
        <w:t>/</w:t>
      </w:r>
      <w:r w:rsidRPr="00C830F1">
        <w:t xml:space="preserve">The vehicle enters the </w:t>
      </w:r>
      <w:r w:rsidR="00C52B6B" w:rsidRPr="00C830F1">
        <w:t xml:space="preserve">parking </w:t>
      </w:r>
      <w:r w:rsidRPr="00C830F1">
        <w:t>state (the vehicle gear is switched from others to P</w:t>
      </w:r>
      <w:r w:rsidR="00C52B6B" w:rsidRPr="00C830F1">
        <w:t>ark</w:t>
      </w:r>
      <w:r w:rsidRPr="00C830F1">
        <w:t>).</w:t>
      </w:r>
    </w:p>
    <w:p w14:paraId="31C4883D" w14:textId="22B0CFE8" w:rsidR="00AE32F4" w:rsidRPr="00C830F1" w:rsidRDefault="00A572E9" w:rsidP="00E92374">
      <w:pPr>
        <w:ind w:firstLine="420"/>
      </w:pPr>
      <w:r w:rsidRPr="00C830F1">
        <w:t>5</w:t>
      </w:r>
      <w:r w:rsidRPr="00C830F1">
        <w:t>）</w:t>
      </w:r>
      <w:r w:rsidRPr="00C830F1">
        <w:t>Power Mode</w:t>
      </w:r>
      <w:r w:rsidRPr="00C830F1">
        <w:t>由</w:t>
      </w:r>
      <w:r w:rsidRPr="00C830F1">
        <w:t>ACC</w:t>
      </w:r>
      <w:r w:rsidRPr="00C830F1">
        <w:t>或</w:t>
      </w:r>
      <w:r w:rsidRPr="00C830F1">
        <w:t>RUN</w:t>
      </w:r>
      <w:r w:rsidRPr="00C830F1">
        <w:t>状态返回</w:t>
      </w:r>
      <w:r w:rsidR="007014D0" w:rsidRPr="00C830F1">
        <w:t>OFF</w:t>
      </w:r>
      <w:r w:rsidR="007014D0" w:rsidRPr="00C830F1">
        <w:rPr>
          <w:rFonts w:hint="eastAsia"/>
        </w:rPr>
        <w:t>/</w:t>
      </w:r>
      <w:r w:rsidRPr="00C830F1">
        <w:t xml:space="preserve"> Power Mode returns from ACC or RUN state to OFF state.</w:t>
      </w:r>
    </w:p>
    <w:p w14:paraId="48EF7EB8" w14:textId="3F3C3123" w:rsidR="001362CA" w:rsidRPr="00C830F1" w:rsidRDefault="001362CA" w:rsidP="00E92374">
      <w:pPr>
        <w:ind w:firstLine="420"/>
      </w:pPr>
      <w:r w:rsidRPr="00C830F1">
        <w:rPr>
          <w:rFonts w:hint="eastAsia"/>
        </w:rPr>
        <w:t>我们定义</w:t>
      </w:r>
      <w:r w:rsidRPr="00C830F1">
        <w:rPr>
          <w:rFonts w:hint="eastAsia"/>
        </w:rPr>
        <w:t xml:space="preserve"> </w:t>
      </w:r>
      <w:r w:rsidRPr="00C830F1">
        <w:t xml:space="preserve">1) </w:t>
      </w:r>
      <w:r w:rsidRPr="00C830F1">
        <w:rPr>
          <w:rFonts w:hint="eastAsia"/>
        </w:rPr>
        <w:t>作为一个标准的行程的开始，</w:t>
      </w:r>
      <w:r w:rsidRPr="00C830F1">
        <w:rPr>
          <w:rFonts w:hint="eastAsia"/>
        </w:rPr>
        <w:t>5)</w:t>
      </w:r>
      <w:r w:rsidRPr="00C830F1">
        <w:rPr>
          <w:rFonts w:hint="eastAsia"/>
        </w:rPr>
        <w:t>作为一个行程的结束。</w:t>
      </w:r>
    </w:p>
    <w:p w14:paraId="2EE93A4F" w14:textId="77777777" w:rsidR="00324105" w:rsidRPr="00C830F1" w:rsidRDefault="00D556DE" w:rsidP="00E92374">
      <w:pPr>
        <w:ind w:firstLine="420"/>
      </w:pPr>
      <w:r w:rsidRPr="00C830F1">
        <w:t>We define 1) as the beginning of a standard trip and 5) as the end of a trip.</w:t>
      </w:r>
      <w:bookmarkStart w:id="42" w:name="OLE_LINK1"/>
    </w:p>
    <w:p w14:paraId="4F48C4A8" w14:textId="7B99E31E" w:rsidR="00324105" w:rsidRPr="00C830F1" w:rsidRDefault="00A572E9" w:rsidP="00E92374">
      <w:pPr>
        <w:ind w:firstLine="420"/>
      </w:pPr>
      <w:r w:rsidRPr="00C830F1">
        <w:t>特别地，小于</w:t>
      </w:r>
      <w:r w:rsidR="008A4EFE" w:rsidRPr="00C830F1">
        <w:rPr>
          <w:rFonts w:hint="eastAsia"/>
        </w:rPr>
        <w:t>5km</w:t>
      </w:r>
      <w:r w:rsidR="00332BD8" w:rsidRPr="00C830F1">
        <w:rPr>
          <w:rFonts w:hint="eastAsia"/>
        </w:rPr>
        <w:t>（可标定，通过标定</w:t>
      </w:r>
      <w:r w:rsidR="00332BD8" w:rsidRPr="00C830F1">
        <w:rPr>
          <w:b/>
        </w:rPr>
        <w:t>P_DBA_MINIMUM_EFFECTIVE_TRAVEL</w:t>
      </w:r>
      <w:r w:rsidR="00332BD8" w:rsidRPr="00C830F1">
        <w:rPr>
          <w:rFonts w:hint="eastAsia"/>
        </w:rPr>
        <w:t>确定）</w:t>
      </w:r>
      <w:r w:rsidRPr="00C830F1">
        <w:t>的行程将不被</w:t>
      </w:r>
      <w:r w:rsidR="00051CEB" w:rsidRPr="00C830F1">
        <w:rPr>
          <w:rFonts w:hint="eastAsia"/>
        </w:rPr>
        <w:t>呈现，但仍将被处理和上传</w:t>
      </w:r>
      <w:r w:rsidRPr="00C830F1">
        <w:t>。</w:t>
      </w:r>
      <w:bookmarkEnd w:id="42"/>
    </w:p>
    <w:p w14:paraId="58DF6665" w14:textId="4E565075" w:rsidR="00AE32F4" w:rsidRPr="00C830F1" w:rsidRDefault="00A572E9" w:rsidP="00E92374">
      <w:pPr>
        <w:ind w:firstLine="420"/>
      </w:pPr>
      <w:r w:rsidRPr="00C830F1">
        <w:t>Particularly, t</w:t>
      </w:r>
      <w:r w:rsidR="0047281E" w:rsidRPr="00C830F1">
        <w:t>rip</w:t>
      </w:r>
      <w:r w:rsidRPr="00C830F1">
        <w:t xml:space="preserve">s less than </w:t>
      </w:r>
      <w:r w:rsidR="008A4EFE" w:rsidRPr="00C830F1">
        <w:rPr>
          <w:rFonts w:hint="eastAsia"/>
        </w:rPr>
        <w:t>5km</w:t>
      </w:r>
      <w:r w:rsidR="00332BD8" w:rsidRPr="00C830F1">
        <w:t xml:space="preserve"> (Calibrateable, </w:t>
      </w:r>
      <w:r w:rsidR="00324105" w:rsidRPr="00C830F1">
        <w:rPr>
          <w:rFonts w:hint="eastAsia"/>
        </w:rPr>
        <w:t>it</w:t>
      </w:r>
      <w:r w:rsidR="00324105" w:rsidRPr="00C830F1">
        <w:t xml:space="preserve"> </w:t>
      </w:r>
      <w:r w:rsidR="00324105" w:rsidRPr="00C830F1">
        <w:rPr>
          <w:rFonts w:hint="eastAsia"/>
        </w:rPr>
        <w:t>i</w:t>
      </w:r>
      <w:r w:rsidR="00324105" w:rsidRPr="00C830F1">
        <w:t>s determined by calibrati</w:t>
      </w:r>
      <w:r w:rsidR="00324105" w:rsidRPr="00C830F1">
        <w:rPr>
          <w:rFonts w:hint="eastAsia"/>
        </w:rPr>
        <w:t>on</w:t>
      </w:r>
      <w:r w:rsidR="00324105" w:rsidRPr="00C830F1">
        <w:t xml:space="preserve"> </w:t>
      </w:r>
      <w:r w:rsidR="00324105" w:rsidRPr="00C830F1">
        <w:rPr>
          <w:b/>
        </w:rPr>
        <w:t>P_DBA_MINIMUM_EFFECTIVE_TRAVEL</w:t>
      </w:r>
      <w:r w:rsidR="00332BD8" w:rsidRPr="00C830F1">
        <w:t>)</w:t>
      </w:r>
      <w:r w:rsidRPr="00C830F1">
        <w:t xml:space="preserve"> </w:t>
      </w:r>
      <w:r w:rsidRPr="00C830F1">
        <w:rPr>
          <w:rFonts w:hint="eastAsia"/>
        </w:rPr>
        <w:t>will</w:t>
      </w:r>
      <w:r w:rsidRPr="00C830F1">
        <w:t xml:space="preserve"> </w:t>
      </w:r>
      <w:r w:rsidR="001075D4" w:rsidRPr="00C830F1">
        <w:rPr>
          <w:rFonts w:hint="eastAsia"/>
        </w:rPr>
        <w:t>be</w:t>
      </w:r>
      <w:r w:rsidR="001075D4" w:rsidRPr="00C830F1">
        <w:t xml:space="preserve"> processed and recorded, but not presented as a pop-up</w:t>
      </w:r>
      <w:r w:rsidRPr="00C830F1">
        <w:t>.</w:t>
      </w:r>
    </w:p>
    <w:p w14:paraId="506DA04E" w14:textId="1FBF831A" w:rsidR="001362CA" w:rsidRPr="00C830F1" w:rsidRDefault="00503D10" w:rsidP="00BB55F8">
      <w:pPr>
        <w:pStyle w:val="Heading2"/>
      </w:pPr>
      <w:bookmarkStart w:id="43" w:name="_Toc44502138"/>
      <w:r w:rsidRPr="00C830F1">
        <w:rPr>
          <w:rFonts w:hint="eastAsia"/>
        </w:rPr>
        <w:t>行程报告</w:t>
      </w:r>
      <w:r w:rsidR="00D6282E" w:rsidRPr="00C830F1">
        <w:rPr>
          <w:rFonts w:hint="eastAsia"/>
        </w:rPr>
        <w:t>自动提示</w:t>
      </w:r>
      <w:r w:rsidR="00BB55F8" w:rsidRPr="00C830F1">
        <w:rPr>
          <w:rFonts w:hint="eastAsia"/>
        </w:rPr>
        <w:t>/</w:t>
      </w:r>
      <w:r w:rsidR="00BB55F8" w:rsidRPr="00C830F1">
        <w:rPr>
          <w:rFonts w:ascii="Arial" w:hAnsi="Arial" w:cs="Arial"/>
        </w:rPr>
        <w:t xml:space="preserve">Automatic Prompt for </w:t>
      </w:r>
      <w:r w:rsidR="00EE2CA9" w:rsidRPr="00C830F1">
        <w:rPr>
          <w:rFonts w:ascii="Arial" w:hAnsi="Arial" w:cs="Arial"/>
        </w:rPr>
        <w:t xml:space="preserve">Trip </w:t>
      </w:r>
      <w:r w:rsidRPr="00C830F1">
        <w:rPr>
          <w:rFonts w:ascii="Arial" w:hAnsi="Arial" w:cs="Arial" w:hint="eastAsia"/>
        </w:rPr>
        <w:t>Report</w:t>
      </w:r>
      <w:bookmarkEnd w:id="43"/>
    </w:p>
    <w:p w14:paraId="05E0FBEC" w14:textId="314DB74D" w:rsidR="00380CE4" w:rsidRPr="00C830F1" w:rsidRDefault="001362CA" w:rsidP="00380CE4">
      <w:pPr>
        <w:ind w:firstLine="420"/>
      </w:pPr>
      <w:r w:rsidRPr="00C830F1">
        <w:rPr>
          <w:rFonts w:hint="eastAsia"/>
        </w:rPr>
        <w:t>在用户开启驾驶行为分析和驾驶评分自动提示功能的情况下，在行程结束时，</w:t>
      </w:r>
      <w:r w:rsidRPr="00C830F1">
        <w:rPr>
          <w:rFonts w:hint="eastAsia"/>
        </w:rPr>
        <w:t>DBA</w:t>
      </w:r>
      <w:r w:rsidRPr="00C830F1">
        <w:rPr>
          <w:rFonts w:hint="eastAsia"/>
        </w:rPr>
        <w:t>会自动提示用户本次</w:t>
      </w:r>
      <w:r w:rsidRPr="00C830F1">
        <w:rPr>
          <w:rFonts w:hint="eastAsia"/>
        </w:rPr>
        <w:lastRenderedPageBreak/>
        <w:t>的驾驶行为评分情况</w:t>
      </w:r>
      <w:r w:rsidR="00503D10" w:rsidRPr="00C830F1">
        <w:rPr>
          <w:rFonts w:hint="eastAsia"/>
        </w:rPr>
        <w:t>（行程报告）</w:t>
      </w:r>
      <w:r w:rsidRPr="00C830F1">
        <w:rPr>
          <w:rFonts w:hint="eastAsia"/>
        </w:rPr>
        <w:t>。</w:t>
      </w:r>
      <w:r w:rsidR="006E0306" w:rsidRPr="00C830F1">
        <w:rPr>
          <w:rFonts w:hint="eastAsia"/>
        </w:rPr>
        <w:t>自动提示仅</w:t>
      </w:r>
      <w:r w:rsidR="006E0306" w:rsidRPr="00C830F1">
        <w:rPr>
          <w:rFonts w:hint="eastAsia"/>
        </w:rPr>
        <w:t>P</w:t>
      </w:r>
      <w:r w:rsidR="006E0306" w:rsidRPr="00C830F1">
        <w:rPr>
          <w:rFonts w:hint="eastAsia"/>
        </w:rPr>
        <w:t>挡下展示，如果用户重新点火并退出</w:t>
      </w:r>
      <w:r w:rsidR="006E0306" w:rsidRPr="00C830F1">
        <w:rPr>
          <w:rFonts w:hint="eastAsia"/>
        </w:rPr>
        <w:t>P</w:t>
      </w:r>
      <w:r w:rsidR="006E0306" w:rsidRPr="00C830F1">
        <w:rPr>
          <w:rFonts w:hint="eastAsia"/>
        </w:rPr>
        <w:t>挡，自动提示需要自动消失。</w:t>
      </w:r>
    </w:p>
    <w:p w14:paraId="6963F05F" w14:textId="26E0EAD4" w:rsidR="00BB55F8" w:rsidRPr="00C830F1" w:rsidRDefault="00BB55F8" w:rsidP="00380CE4">
      <w:pPr>
        <w:ind w:firstLine="420"/>
      </w:pPr>
      <w:r w:rsidRPr="00C830F1">
        <w:t>When the user turns on the driving behavior analysis and driving score automatic prompt function, the DBA will automatically prompt the user about the driving behavior score</w:t>
      </w:r>
      <w:r w:rsidR="00EE2CA9" w:rsidRPr="00C830F1">
        <w:t xml:space="preserve"> </w:t>
      </w:r>
      <w:r w:rsidR="00EE2CA9" w:rsidRPr="00C830F1">
        <w:rPr>
          <w:rFonts w:hint="eastAsia"/>
        </w:rPr>
        <w:t>(</w:t>
      </w:r>
      <w:r w:rsidR="00EE2CA9" w:rsidRPr="00C830F1">
        <w:t>Trip Report)</w:t>
      </w:r>
      <w:r w:rsidRPr="00C830F1">
        <w:t xml:space="preserve"> at the end of the trip.</w:t>
      </w:r>
      <w:r w:rsidR="006E0306" w:rsidRPr="00C830F1">
        <w:t xml:space="preserve"> The automatic prompt will only be displayed in gear P. If the user re-ignites and exits gear P, the automatic prompt will need to disappear automatically.</w:t>
      </w:r>
    </w:p>
    <w:p w14:paraId="7B00101E" w14:textId="55CF3966" w:rsidR="008A4768" w:rsidRPr="00C830F1" w:rsidRDefault="00503D10" w:rsidP="00380CE4">
      <w:pPr>
        <w:ind w:firstLine="420"/>
      </w:pPr>
      <w:r w:rsidRPr="00C830F1">
        <w:rPr>
          <w:rFonts w:hint="eastAsia"/>
        </w:rPr>
        <w:t>行程报告</w:t>
      </w:r>
      <w:r w:rsidR="008A4768" w:rsidRPr="00C830F1">
        <w:rPr>
          <w:rFonts w:hint="eastAsia"/>
        </w:rPr>
        <w:t>需包含以下内容：</w:t>
      </w:r>
    </w:p>
    <w:p w14:paraId="115DBAF2" w14:textId="785731D5" w:rsidR="00464A74" w:rsidRPr="007F4862" w:rsidRDefault="00464A74" w:rsidP="00EE2CA9">
      <w:pPr>
        <w:pStyle w:val="ListParagraph"/>
        <w:numPr>
          <w:ilvl w:val="0"/>
          <w:numId w:val="35"/>
        </w:numPr>
        <w:ind w:firstLineChars="0"/>
        <w:rPr>
          <w:strike/>
          <w:color w:val="FF0000"/>
        </w:rPr>
      </w:pPr>
      <w:r w:rsidRPr="007F4862">
        <w:rPr>
          <w:rFonts w:hint="eastAsia"/>
          <w:strike/>
          <w:color w:val="FF0000"/>
        </w:rPr>
        <w:t>击败用户百分比</w:t>
      </w:r>
      <w:r w:rsidRPr="007F4862">
        <w:rPr>
          <w:rFonts w:hint="eastAsia"/>
          <w:strike/>
          <w:color w:val="FF0000"/>
        </w:rPr>
        <w:t>/</w:t>
      </w:r>
      <w:r w:rsidRPr="007F4862">
        <w:rPr>
          <w:strike/>
          <w:color w:val="FF0000"/>
        </w:rPr>
        <w:t>Percentage of Users Defeated</w:t>
      </w:r>
    </w:p>
    <w:p w14:paraId="58D2E25B" w14:textId="3B614D98" w:rsidR="00A02424" w:rsidRPr="00C830F1" w:rsidRDefault="00A02424" w:rsidP="00EE2CA9">
      <w:pPr>
        <w:pStyle w:val="ListParagraph"/>
        <w:numPr>
          <w:ilvl w:val="0"/>
          <w:numId w:val="35"/>
        </w:numPr>
        <w:ind w:firstLineChars="0"/>
      </w:pPr>
      <w:r w:rsidRPr="00C830F1">
        <w:rPr>
          <w:rFonts w:hint="eastAsia"/>
        </w:rPr>
        <w:t>评分及评级</w:t>
      </w:r>
      <w:r w:rsidRPr="00C830F1">
        <w:rPr>
          <w:rFonts w:hint="eastAsia"/>
        </w:rPr>
        <w:t>/</w:t>
      </w:r>
      <w:r w:rsidR="00192290" w:rsidRPr="00C830F1">
        <w:t>Trip Score and Ranking</w:t>
      </w:r>
    </w:p>
    <w:p w14:paraId="09D9D8B9" w14:textId="1151FCD9" w:rsidR="00EE2CA9" w:rsidRPr="00C830F1" w:rsidRDefault="00EE2CA9" w:rsidP="00EE2CA9">
      <w:pPr>
        <w:pStyle w:val="ListParagraph"/>
        <w:numPr>
          <w:ilvl w:val="0"/>
          <w:numId w:val="35"/>
        </w:numPr>
        <w:ind w:firstLineChars="0"/>
      </w:pPr>
      <w:r w:rsidRPr="00C830F1">
        <w:rPr>
          <w:rFonts w:hint="eastAsia"/>
        </w:rPr>
        <w:t>驾驶时长</w:t>
      </w:r>
      <w:r w:rsidR="005513DF" w:rsidRPr="00C830F1">
        <w:rPr>
          <w:rFonts w:hint="eastAsia"/>
        </w:rPr>
        <w:t>/</w:t>
      </w:r>
      <w:r w:rsidR="005513DF" w:rsidRPr="00C830F1">
        <w:t xml:space="preserve">Trip </w:t>
      </w:r>
      <w:r w:rsidR="001F542B" w:rsidRPr="00C830F1">
        <w:t>D</w:t>
      </w:r>
      <w:r w:rsidR="005513DF" w:rsidRPr="00C830F1">
        <w:t>uration</w:t>
      </w:r>
      <w:r w:rsidR="001F542B" w:rsidRPr="00C830F1">
        <w:t xml:space="preserve"> Time</w:t>
      </w:r>
    </w:p>
    <w:p w14:paraId="461B751B" w14:textId="4E6677B8" w:rsidR="00EE2CA9" w:rsidRPr="00C830F1" w:rsidRDefault="00EE2CA9" w:rsidP="00EE2CA9">
      <w:pPr>
        <w:pStyle w:val="ListParagraph"/>
        <w:numPr>
          <w:ilvl w:val="0"/>
          <w:numId w:val="35"/>
        </w:numPr>
        <w:ind w:firstLineChars="0"/>
      </w:pPr>
      <w:r w:rsidRPr="00C830F1">
        <w:rPr>
          <w:rFonts w:hint="eastAsia"/>
        </w:rPr>
        <w:t>驾驶里程</w:t>
      </w:r>
      <w:r w:rsidR="005513DF" w:rsidRPr="00C830F1">
        <w:rPr>
          <w:rFonts w:hint="eastAsia"/>
        </w:rPr>
        <w:t>/</w:t>
      </w:r>
      <w:r w:rsidR="005513DF" w:rsidRPr="00C830F1">
        <w:t xml:space="preserve">Trip </w:t>
      </w:r>
      <w:r w:rsidR="007A71D5" w:rsidRPr="00C830F1">
        <w:t>Mileage</w:t>
      </w:r>
    </w:p>
    <w:p w14:paraId="4D42811A" w14:textId="26DAFFD7" w:rsidR="00EE2CA9" w:rsidRPr="00C830F1" w:rsidRDefault="002E2468" w:rsidP="00EE2CA9">
      <w:pPr>
        <w:pStyle w:val="ListParagraph"/>
        <w:numPr>
          <w:ilvl w:val="0"/>
          <w:numId w:val="35"/>
        </w:numPr>
        <w:ind w:firstLineChars="0"/>
      </w:pPr>
      <w:r w:rsidRPr="00C830F1">
        <w:rPr>
          <w:rFonts w:hint="eastAsia"/>
        </w:rPr>
        <w:t>平均速度</w:t>
      </w:r>
      <w:r w:rsidR="001F542B" w:rsidRPr="00C830F1">
        <w:rPr>
          <w:rFonts w:hint="eastAsia"/>
        </w:rPr>
        <w:t>/Aver</w:t>
      </w:r>
      <w:r w:rsidR="001F542B" w:rsidRPr="00C830F1">
        <w:t>age Speed</w:t>
      </w:r>
    </w:p>
    <w:p w14:paraId="5F53AC47" w14:textId="088EB141" w:rsidR="002E2468" w:rsidRPr="00C830F1" w:rsidRDefault="002E2468" w:rsidP="00EE2CA9">
      <w:pPr>
        <w:pStyle w:val="ListParagraph"/>
        <w:numPr>
          <w:ilvl w:val="0"/>
          <w:numId w:val="35"/>
        </w:numPr>
        <w:ind w:firstLineChars="0"/>
      </w:pPr>
      <w:r w:rsidRPr="00C830F1">
        <w:rPr>
          <w:rFonts w:hint="eastAsia"/>
        </w:rPr>
        <w:t>最高车速</w:t>
      </w:r>
      <w:r w:rsidR="001F542B" w:rsidRPr="00C830F1">
        <w:rPr>
          <w:rFonts w:hint="eastAsia"/>
        </w:rPr>
        <w:t>/</w:t>
      </w:r>
      <w:r w:rsidR="001F542B" w:rsidRPr="00C830F1">
        <w:t>Maximum Speed</w:t>
      </w:r>
    </w:p>
    <w:p w14:paraId="4DF2B472" w14:textId="74D9C5E2" w:rsidR="002E2468" w:rsidRPr="00C830F1" w:rsidRDefault="002E2468" w:rsidP="00EE2CA9">
      <w:pPr>
        <w:pStyle w:val="ListParagraph"/>
        <w:numPr>
          <w:ilvl w:val="0"/>
          <w:numId w:val="35"/>
        </w:numPr>
        <w:ind w:firstLineChars="0"/>
      </w:pPr>
      <w:r w:rsidRPr="00C830F1">
        <w:rPr>
          <w:rFonts w:hint="eastAsia"/>
        </w:rPr>
        <w:t>平均油耗（</w:t>
      </w:r>
      <w:r w:rsidRPr="00C830F1">
        <w:rPr>
          <w:rFonts w:hint="eastAsia"/>
        </w:rPr>
        <w:t>I</w:t>
      </w:r>
      <w:r w:rsidRPr="00C830F1">
        <w:t xml:space="preserve">CE </w:t>
      </w:r>
      <w:r w:rsidRPr="00C830F1">
        <w:rPr>
          <w:rFonts w:hint="eastAsia"/>
        </w:rPr>
        <w:t>only</w:t>
      </w:r>
      <w:r w:rsidRPr="00C830F1">
        <w:rPr>
          <w:rFonts w:hint="eastAsia"/>
        </w:rPr>
        <w:t>）</w:t>
      </w:r>
      <w:r w:rsidR="001F542B" w:rsidRPr="00C830F1">
        <w:rPr>
          <w:rFonts w:hint="eastAsia"/>
        </w:rPr>
        <w:t>/</w:t>
      </w:r>
      <w:r w:rsidR="001F542B" w:rsidRPr="00C830F1">
        <w:t>Average Oil Consumption (ICE only)</w:t>
      </w:r>
    </w:p>
    <w:p w14:paraId="3A35CFF4" w14:textId="192B5F51" w:rsidR="002E2468" w:rsidRPr="00C830F1" w:rsidRDefault="002E2468" w:rsidP="00EE2CA9">
      <w:pPr>
        <w:pStyle w:val="ListParagraph"/>
        <w:numPr>
          <w:ilvl w:val="0"/>
          <w:numId w:val="35"/>
        </w:numPr>
        <w:ind w:firstLineChars="0"/>
      </w:pPr>
      <w:r w:rsidRPr="00C830F1">
        <w:rPr>
          <w:rFonts w:hint="eastAsia"/>
        </w:rPr>
        <w:t>平均电耗（</w:t>
      </w:r>
      <w:r w:rsidRPr="00C830F1">
        <w:t xml:space="preserve">EV </w:t>
      </w:r>
      <w:r w:rsidRPr="00C830F1">
        <w:rPr>
          <w:rFonts w:hint="eastAsia"/>
        </w:rPr>
        <w:t>only</w:t>
      </w:r>
      <w:r w:rsidRPr="00C830F1">
        <w:rPr>
          <w:rFonts w:hint="eastAsia"/>
        </w:rPr>
        <w:t>）</w:t>
      </w:r>
      <w:r w:rsidR="001F542B" w:rsidRPr="00C830F1">
        <w:rPr>
          <w:rFonts w:hint="eastAsia"/>
        </w:rPr>
        <w:t>/</w:t>
      </w:r>
      <w:r w:rsidR="001F542B" w:rsidRPr="00C830F1">
        <w:t>Average Power Consumption (EV only)</w:t>
      </w:r>
    </w:p>
    <w:p w14:paraId="65D86ED3" w14:textId="6E54CECF" w:rsidR="002E2468" w:rsidRPr="00C830F1" w:rsidRDefault="002E2468" w:rsidP="00EE2CA9">
      <w:pPr>
        <w:pStyle w:val="ListParagraph"/>
        <w:numPr>
          <w:ilvl w:val="0"/>
          <w:numId w:val="35"/>
        </w:numPr>
        <w:ind w:firstLineChars="0"/>
      </w:pPr>
      <w:r w:rsidRPr="00C830F1">
        <w:rPr>
          <w:rFonts w:hint="eastAsia"/>
        </w:rPr>
        <w:t>拥堵时长</w:t>
      </w:r>
      <w:r w:rsidR="001F542B" w:rsidRPr="00C830F1">
        <w:rPr>
          <w:rFonts w:hint="eastAsia"/>
        </w:rPr>
        <w:t>/</w:t>
      </w:r>
      <w:r w:rsidR="001F542B" w:rsidRPr="00C830F1">
        <w:t>Congestion Duration Time</w:t>
      </w:r>
    </w:p>
    <w:p w14:paraId="0BEAB502" w14:textId="461279EC" w:rsidR="002E2468" w:rsidRPr="00C830F1" w:rsidRDefault="002E2468" w:rsidP="00EE2CA9">
      <w:pPr>
        <w:pStyle w:val="ListParagraph"/>
        <w:numPr>
          <w:ilvl w:val="0"/>
          <w:numId w:val="35"/>
        </w:numPr>
        <w:ind w:firstLineChars="0"/>
      </w:pPr>
      <w:r w:rsidRPr="00C830F1">
        <w:rPr>
          <w:rFonts w:hint="eastAsia"/>
        </w:rPr>
        <w:t>自适应巡航</w:t>
      </w:r>
      <w:r w:rsidR="00A02424" w:rsidRPr="00C830F1">
        <w:rPr>
          <w:rFonts w:hint="eastAsia"/>
        </w:rPr>
        <w:t>里程</w:t>
      </w:r>
      <w:r w:rsidR="001F542B" w:rsidRPr="00C830F1">
        <w:t xml:space="preserve">/ACC </w:t>
      </w:r>
      <w:r w:rsidR="00A02424" w:rsidRPr="00C830F1">
        <w:t>Mileage</w:t>
      </w:r>
    </w:p>
    <w:p w14:paraId="35C40265" w14:textId="2EE12D30" w:rsidR="002E2468" w:rsidRPr="00C830F1" w:rsidRDefault="002E2468" w:rsidP="001F542B">
      <w:pPr>
        <w:pStyle w:val="ListParagraph"/>
        <w:numPr>
          <w:ilvl w:val="0"/>
          <w:numId w:val="35"/>
        </w:numPr>
        <w:ind w:firstLineChars="0"/>
      </w:pPr>
      <w:r w:rsidRPr="00C830F1">
        <w:rPr>
          <w:rFonts w:hint="eastAsia"/>
        </w:rPr>
        <w:t>变道未打灯次数</w:t>
      </w:r>
      <w:r w:rsidR="001F542B" w:rsidRPr="00C830F1">
        <w:rPr>
          <w:rFonts w:hint="eastAsia"/>
        </w:rPr>
        <w:t>/</w:t>
      </w:r>
      <w:r w:rsidR="001F542B" w:rsidRPr="00C830F1">
        <w:t>Number of Lane Changes without Signaling</w:t>
      </w:r>
    </w:p>
    <w:p w14:paraId="166B5311" w14:textId="4B0A8BFC" w:rsidR="002E2468" w:rsidRPr="00C830F1" w:rsidRDefault="002E2468" w:rsidP="00EE2CA9">
      <w:pPr>
        <w:pStyle w:val="ListParagraph"/>
        <w:numPr>
          <w:ilvl w:val="0"/>
          <w:numId w:val="35"/>
        </w:numPr>
        <w:ind w:firstLineChars="0"/>
      </w:pPr>
      <w:r w:rsidRPr="00C830F1">
        <w:rPr>
          <w:rFonts w:hint="eastAsia"/>
        </w:rPr>
        <w:t>急加速次数</w:t>
      </w:r>
      <w:r w:rsidR="001F542B" w:rsidRPr="00C830F1">
        <w:rPr>
          <w:rFonts w:hint="eastAsia"/>
        </w:rPr>
        <w:t>/</w:t>
      </w:r>
      <w:r w:rsidR="001F542B" w:rsidRPr="00C830F1">
        <w:t>Number of Sharp Accelerations</w:t>
      </w:r>
    </w:p>
    <w:p w14:paraId="745CF1A7" w14:textId="2E46E82B" w:rsidR="002E2468" w:rsidRPr="00C830F1" w:rsidRDefault="002E2468" w:rsidP="00EE2CA9">
      <w:pPr>
        <w:pStyle w:val="ListParagraph"/>
        <w:numPr>
          <w:ilvl w:val="0"/>
          <w:numId w:val="35"/>
        </w:numPr>
        <w:ind w:firstLineChars="0"/>
      </w:pPr>
      <w:r w:rsidRPr="00C830F1">
        <w:rPr>
          <w:rFonts w:hint="eastAsia"/>
        </w:rPr>
        <w:t>急减速次数</w:t>
      </w:r>
      <w:r w:rsidR="001F542B" w:rsidRPr="00C830F1">
        <w:rPr>
          <w:rFonts w:hint="eastAsia"/>
        </w:rPr>
        <w:t>/</w:t>
      </w:r>
      <w:r w:rsidR="001F542B" w:rsidRPr="00C830F1">
        <w:t>Number of Sharp Decelerations</w:t>
      </w:r>
    </w:p>
    <w:p w14:paraId="2DC33993" w14:textId="298BB787" w:rsidR="002E2468" w:rsidRPr="00C830F1" w:rsidRDefault="002E2468" w:rsidP="00EE2CA9">
      <w:pPr>
        <w:pStyle w:val="ListParagraph"/>
        <w:numPr>
          <w:ilvl w:val="0"/>
          <w:numId w:val="35"/>
        </w:numPr>
        <w:ind w:firstLineChars="0"/>
      </w:pPr>
      <w:r w:rsidRPr="00C830F1">
        <w:rPr>
          <w:rFonts w:hint="eastAsia"/>
        </w:rPr>
        <w:t>急转弯次数</w:t>
      </w:r>
      <w:r w:rsidR="001F542B" w:rsidRPr="00C830F1">
        <w:rPr>
          <w:rFonts w:hint="eastAsia"/>
        </w:rPr>
        <w:t>/</w:t>
      </w:r>
      <w:r w:rsidR="001F542B" w:rsidRPr="00C830F1">
        <w:t>Number of Sharp Turns</w:t>
      </w:r>
    </w:p>
    <w:p w14:paraId="6F4D696E" w14:textId="46AFF4F5" w:rsidR="002E2468" w:rsidRPr="00C830F1" w:rsidRDefault="002E2468" w:rsidP="00EE2CA9">
      <w:pPr>
        <w:pStyle w:val="ListParagraph"/>
        <w:numPr>
          <w:ilvl w:val="0"/>
          <w:numId w:val="35"/>
        </w:numPr>
        <w:ind w:firstLineChars="0"/>
      </w:pPr>
      <w:r w:rsidRPr="00C830F1">
        <w:rPr>
          <w:rFonts w:hint="eastAsia"/>
        </w:rPr>
        <w:t>超速次数</w:t>
      </w:r>
      <w:r w:rsidR="001F542B" w:rsidRPr="00C830F1">
        <w:rPr>
          <w:rFonts w:hint="eastAsia"/>
        </w:rPr>
        <w:t>/</w:t>
      </w:r>
      <w:r w:rsidR="001F542B" w:rsidRPr="00C830F1">
        <w:t>Number of Speedings</w:t>
      </w:r>
    </w:p>
    <w:p w14:paraId="115493C1" w14:textId="5EE7136A" w:rsidR="002E2468" w:rsidRPr="00C830F1" w:rsidRDefault="002E2468" w:rsidP="00EE2CA9">
      <w:pPr>
        <w:pStyle w:val="ListParagraph"/>
        <w:numPr>
          <w:ilvl w:val="0"/>
          <w:numId w:val="35"/>
        </w:numPr>
        <w:ind w:firstLineChars="0"/>
      </w:pPr>
      <w:r w:rsidRPr="00C830F1">
        <w:rPr>
          <w:rFonts w:hint="eastAsia"/>
        </w:rPr>
        <w:t>怠速过久次数</w:t>
      </w:r>
      <w:r w:rsidR="001F542B" w:rsidRPr="00C830F1">
        <w:rPr>
          <w:rFonts w:hint="eastAsia"/>
        </w:rPr>
        <w:t>（</w:t>
      </w:r>
      <w:r w:rsidR="001F542B" w:rsidRPr="00C830F1">
        <w:rPr>
          <w:rFonts w:hint="eastAsia"/>
        </w:rPr>
        <w:t>I</w:t>
      </w:r>
      <w:r w:rsidR="001F542B" w:rsidRPr="00C830F1">
        <w:t xml:space="preserve">CE </w:t>
      </w:r>
      <w:r w:rsidR="001F542B" w:rsidRPr="00C830F1">
        <w:rPr>
          <w:rFonts w:hint="eastAsia"/>
        </w:rPr>
        <w:t>only</w:t>
      </w:r>
      <w:r w:rsidR="001F542B" w:rsidRPr="00C830F1">
        <w:rPr>
          <w:rFonts w:hint="eastAsia"/>
        </w:rPr>
        <w:t>）</w:t>
      </w:r>
      <w:r w:rsidR="001F542B" w:rsidRPr="00C830F1">
        <w:rPr>
          <w:rFonts w:hint="eastAsia"/>
        </w:rPr>
        <w:t>/</w:t>
      </w:r>
      <w:r w:rsidR="001F542B" w:rsidRPr="00C830F1">
        <w:t>Number of Long Idlings (ICE only)</w:t>
      </w:r>
    </w:p>
    <w:p w14:paraId="7AE755E1" w14:textId="1D0F7893" w:rsidR="002E2468" w:rsidRPr="00C830F1" w:rsidRDefault="002E2468" w:rsidP="00EE2CA9">
      <w:pPr>
        <w:pStyle w:val="ListParagraph"/>
        <w:numPr>
          <w:ilvl w:val="0"/>
          <w:numId w:val="35"/>
        </w:numPr>
        <w:ind w:firstLineChars="0"/>
      </w:pPr>
      <w:r w:rsidRPr="00C830F1">
        <w:rPr>
          <w:rFonts w:hint="eastAsia"/>
        </w:rPr>
        <w:t>疲劳驾驶时长</w:t>
      </w:r>
      <w:r w:rsidR="001F542B" w:rsidRPr="00C830F1">
        <w:rPr>
          <w:rFonts w:hint="eastAsia"/>
        </w:rPr>
        <w:t>/</w:t>
      </w:r>
      <w:r w:rsidR="00642A84" w:rsidRPr="00C830F1">
        <w:t>Duration</w:t>
      </w:r>
      <w:r w:rsidR="001F542B" w:rsidRPr="00C830F1">
        <w:t xml:space="preserve"> of Fatigue Driving</w:t>
      </w:r>
    </w:p>
    <w:p w14:paraId="237D570E" w14:textId="0D4E8367" w:rsidR="002E2468" w:rsidRPr="00C830F1" w:rsidRDefault="002E2468" w:rsidP="00EE2CA9">
      <w:pPr>
        <w:pStyle w:val="ListParagraph"/>
        <w:numPr>
          <w:ilvl w:val="0"/>
          <w:numId w:val="35"/>
        </w:numPr>
        <w:ind w:firstLineChars="0"/>
      </w:pPr>
      <w:r w:rsidRPr="00C830F1">
        <w:rPr>
          <w:rFonts w:hint="eastAsia"/>
        </w:rPr>
        <w:t>停车轰油门次数</w:t>
      </w:r>
      <w:r w:rsidR="001F542B" w:rsidRPr="00C830F1">
        <w:rPr>
          <w:rFonts w:hint="eastAsia"/>
        </w:rPr>
        <w:t>（</w:t>
      </w:r>
      <w:r w:rsidR="001F542B" w:rsidRPr="00C830F1">
        <w:rPr>
          <w:rFonts w:hint="eastAsia"/>
        </w:rPr>
        <w:t>I</w:t>
      </w:r>
      <w:r w:rsidR="001F542B" w:rsidRPr="00C830F1">
        <w:t xml:space="preserve">CE </w:t>
      </w:r>
      <w:r w:rsidR="001F542B" w:rsidRPr="00C830F1">
        <w:rPr>
          <w:rFonts w:hint="eastAsia"/>
        </w:rPr>
        <w:t>only</w:t>
      </w:r>
      <w:r w:rsidR="001F542B" w:rsidRPr="00C830F1">
        <w:rPr>
          <w:rFonts w:hint="eastAsia"/>
        </w:rPr>
        <w:t>）</w:t>
      </w:r>
      <w:r w:rsidR="001F542B" w:rsidRPr="00C830F1">
        <w:rPr>
          <w:rFonts w:hint="eastAsia"/>
        </w:rPr>
        <w:t>/</w:t>
      </w:r>
      <w:r w:rsidR="001F542B" w:rsidRPr="00C830F1">
        <w:t xml:space="preserve">Number of Accelerator Hitting while Stopped (ICE only) </w:t>
      </w:r>
    </w:p>
    <w:p w14:paraId="24344156" w14:textId="66ED8A67" w:rsidR="002E2468" w:rsidRPr="00C830F1" w:rsidRDefault="002E2468" w:rsidP="00EE2CA9">
      <w:pPr>
        <w:pStyle w:val="ListParagraph"/>
        <w:numPr>
          <w:ilvl w:val="0"/>
          <w:numId w:val="35"/>
        </w:numPr>
        <w:ind w:firstLineChars="0"/>
      </w:pPr>
      <w:r w:rsidRPr="00C830F1">
        <w:rPr>
          <w:rFonts w:hint="eastAsia"/>
        </w:rPr>
        <w:t>空挡滑行次数</w:t>
      </w:r>
      <w:r w:rsidR="001F542B" w:rsidRPr="00C830F1">
        <w:rPr>
          <w:rFonts w:hint="eastAsia"/>
        </w:rPr>
        <w:t>（</w:t>
      </w:r>
      <w:r w:rsidR="001F542B" w:rsidRPr="00C830F1">
        <w:rPr>
          <w:rFonts w:hint="eastAsia"/>
        </w:rPr>
        <w:t>I</w:t>
      </w:r>
      <w:r w:rsidR="001F542B" w:rsidRPr="00C830F1">
        <w:t xml:space="preserve">CE </w:t>
      </w:r>
      <w:r w:rsidR="001F542B" w:rsidRPr="00C830F1">
        <w:rPr>
          <w:rFonts w:hint="eastAsia"/>
        </w:rPr>
        <w:t>only</w:t>
      </w:r>
      <w:r w:rsidR="001F542B" w:rsidRPr="00C830F1">
        <w:rPr>
          <w:rFonts w:hint="eastAsia"/>
        </w:rPr>
        <w:t>）</w:t>
      </w:r>
      <w:r w:rsidR="001F542B" w:rsidRPr="00C830F1">
        <w:rPr>
          <w:rFonts w:hint="eastAsia"/>
        </w:rPr>
        <w:t>/Number</w:t>
      </w:r>
      <w:r w:rsidR="001F542B" w:rsidRPr="00C830F1">
        <w:t xml:space="preserve"> of Neutral Taxiing (ICE only)</w:t>
      </w:r>
    </w:p>
    <w:p w14:paraId="3CD7C775" w14:textId="65197354" w:rsidR="002E2468" w:rsidRPr="00C830F1" w:rsidRDefault="002E2468" w:rsidP="00EE2CA9">
      <w:pPr>
        <w:pStyle w:val="ListParagraph"/>
        <w:numPr>
          <w:ilvl w:val="0"/>
          <w:numId w:val="35"/>
        </w:numPr>
        <w:ind w:firstLineChars="0"/>
      </w:pPr>
      <w:r w:rsidRPr="00C830F1">
        <w:rPr>
          <w:rFonts w:hint="eastAsia"/>
        </w:rPr>
        <w:t>未停稳即挂挡次数</w:t>
      </w:r>
      <w:r w:rsidR="001F542B" w:rsidRPr="00C830F1">
        <w:rPr>
          <w:rFonts w:hint="eastAsia"/>
        </w:rPr>
        <w:t>（</w:t>
      </w:r>
      <w:r w:rsidR="001F542B" w:rsidRPr="00C830F1">
        <w:rPr>
          <w:rFonts w:hint="eastAsia"/>
        </w:rPr>
        <w:t>I</w:t>
      </w:r>
      <w:r w:rsidR="001F542B" w:rsidRPr="00C830F1">
        <w:t xml:space="preserve">CE </w:t>
      </w:r>
      <w:r w:rsidR="001F542B" w:rsidRPr="00C830F1">
        <w:rPr>
          <w:rFonts w:hint="eastAsia"/>
        </w:rPr>
        <w:t>only</w:t>
      </w:r>
      <w:r w:rsidR="001F542B" w:rsidRPr="00C830F1">
        <w:rPr>
          <w:rFonts w:hint="eastAsia"/>
        </w:rPr>
        <w:t>）</w:t>
      </w:r>
      <w:r w:rsidR="001F542B" w:rsidRPr="00C830F1">
        <w:rPr>
          <w:rFonts w:hint="eastAsia"/>
        </w:rPr>
        <w:t>/</w:t>
      </w:r>
      <w:r w:rsidR="001F542B" w:rsidRPr="00C830F1">
        <w:t>Number of Gear Shifting without Fully Stopped (ICE only)</w:t>
      </w:r>
    </w:p>
    <w:p w14:paraId="36608A43" w14:textId="2E6BF6BE" w:rsidR="002E2468" w:rsidRPr="00C830F1" w:rsidRDefault="002E2468" w:rsidP="00EE2CA9">
      <w:pPr>
        <w:pStyle w:val="ListParagraph"/>
        <w:numPr>
          <w:ilvl w:val="0"/>
          <w:numId w:val="35"/>
        </w:numPr>
        <w:ind w:firstLineChars="0"/>
      </w:pPr>
      <w:r w:rsidRPr="00C830F1">
        <w:rPr>
          <w:rFonts w:hint="eastAsia"/>
        </w:rPr>
        <w:t>未系安全带次数</w:t>
      </w:r>
      <w:r w:rsidR="001F542B" w:rsidRPr="00C830F1">
        <w:rPr>
          <w:rFonts w:hint="eastAsia"/>
        </w:rPr>
        <w:t>/</w:t>
      </w:r>
      <w:r w:rsidR="001F542B" w:rsidRPr="00C830F1">
        <w:t>Number of Seatbelt Unfastened</w:t>
      </w:r>
    </w:p>
    <w:p w14:paraId="07DAA6BA" w14:textId="5116EE49" w:rsidR="008A4768" w:rsidRPr="00C830F1" w:rsidRDefault="00503D10" w:rsidP="00380CE4">
      <w:pPr>
        <w:ind w:firstLine="420"/>
      </w:pPr>
      <w:r w:rsidRPr="00C830F1">
        <w:rPr>
          <w:rFonts w:hint="eastAsia"/>
        </w:rPr>
        <w:t>行程报告中需包含用户可关闭弹窗提示的开关</w:t>
      </w:r>
      <w:r w:rsidR="00DD557B" w:rsidRPr="00DD557B">
        <w:rPr>
          <w:rFonts w:hint="eastAsia"/>
          <w:color w:val="FF0000"/>
        </w:rPr>
        <w:t>（参考</w:t>
      </w:r>
      <w:r w:rsidR="00DD557B" w:rsidRPr="00DD557B">
        <w:rPr>
          <w:rFonts w:hint="eastAsia"/>
          <w:color w:val="FF0000"/>
        </w:rPr>
        <w:t>5.3.10</w:t>
      </w:r>
      <w:r w:rsidR="00DD557B" w:rsidRPr="00DD557B">
        <w:rPr>
          <w:color w:val="FF0000"/>
        </w:rPr>
        <w:t xml:space="preserve"> </w:t>
      </w:r>
      <w:r w:rsidR="00DD557B" w:rsidRPr="00DD557B">
        <w:rPr>
          <w:rFonts w:hint="eastAsia"/>
          <w:color w:val="FF0000"/>
        </w:rPr>
        <w:t>关闭主动提示功能</w:t>
      </w:r>
      <w:r w:rsidR="00DD557B" w:rsidRPr="00DD557B">
        <w:rPr>
          <w:rFonts w:hint="eastAsia"/>
          <w:color w:val="FF0000"/>
        </w:rPr>
        <w:t xml:space="preserve"> </w:t>
      </w:r>
      <w:r w:rsidR="00DD557B" w:rsidRPr="00DD557B">
        <w:rPr>
          <w:rFonts w:hint="eastAsia"/>
          <w:color w:val="FF0000"/>
        </w:rPr>
        <w:t>章节）</w:t>
      </w:r>
      <w:r w:rsidRPr="00C830F1">
        <w:rPr>
          <w:rFonts w:hint="eastAsia"/>
        </w:rPr>
        <w:t>。</w:t>
      </w:r>
    </w:p>
    <w:p w14:paraId="1FCCFEA7" w14:textId="0B217737" w:rsidR="001F542B" w:rsidRPr="00C830F1" w:rsidRDefault="007A71D5" w:rsidP="00380CE4">
      <w:pPr>
        <w:ind w:firstLine="420"/>
      </w:pPr>
      <w:r w:rsidRPr="00C830F1">
        <w:t>User should be able to turn off the trip report prompt from switch within the prompt window.</w:t>
      </w:r>
    </w:p>
    <w:p w14:paraId="130B2731" w14:textId="7572DFB5" w:rsidR="00333813" w:rsidRPr="00C830F1" w:rsidRDefault="00333813" w:rsidP="00BB55F8">
      <w:pPr>
        <w:pStyle w:val="Heading2"/>
        <w:rPr>
          <w:rFonts w:ascii="Arial" w:hAnsi="Arial" w:cs="Arial"/>
        </w:rPr>
      </w:pPr>
      <w:bookmarkStart w:id="44" w:name="_Toc44502139"/>
      <w:r w:rsidRPr="00C830F1">
        <w:rPr>
          <w:rFonts w:hint="eastAsia"/>
        </w:rPr>
        <w:t>其他情况对行程划分的影响</w:t>
      </w:r>
      <w:r w:rsidR="00BB55F8" w:rsidRPr="00C830F1">
        <w:rPr>
          <w:rFonts w:ascii="Arial" w:hAnsi="Arial" w:cs="Arial"/>
        </w:rPr>
        <w:t>/Influence of Other Conditions on Trip Division</w:t>
      </w:r>
      <w:bookmarkEnd w:id="44"/>
    </w:p>
    <w:p w14:paraId="313D4804" w14:textId="470620E0" w:rsidR="00333813" w:rsidRPr="00C830F1" w:rsidRDefault="00333813" w:rsidP="00333813">
      <w:pPr>
        <w:ind w:left="420"/>
      </w:pPr>
      <w:r w:rsidRPr="00C830F1">
        <w:rPr>
          <w:rFonts w:hint="eastAsia"/>
        </w:rPr>
        <w:t>系统中的用户状态变化，用户设置变化都会对驾驶行为分析的行程产生影响，具体参考后续子章节。</w:t>
      </w:r>
    </w:p>
    <w:p w14:paraId="512804C5" w14:textId="4D24BB45" w:rsidR="00BB55F8" w:rsidRPr="00C830F1" w:rsidRDefault="00BB55F8" w:rsidP="00BB55F8">
      <w:pPr>
        <w:ind w:firstLine="420"/>
      </w:pPr>
      <w:r w:rsidRPr="00C830F1">
        <w:t>Changes in user status and user settings in the system will all affect the trip of driving behavior analysis. Please refer to the following subsections for details.</w:t>
      </w:r>
    </w:p>
    <w:p w14:paraId="6217A4B1" w14:textId="6DF46EF2" w:rsidR="00333813" w:rsidRPr="00C830F1" w:rsidRDefault="00333813" w:rsidP="00BB55F8">
      <w:pPr>
        <w:pStyle w:val="Heading3"/>
        <w:rPr>
          <w:rFonts w:ascii="Arial" w:hAnsi="Arial" w:cs="Arial"/>
        </w:rPr>
      </w:pPr>
      <w:bookmarkStart w:id="45" w:name="_Toc44502141"/>
      <w:r w:rsidRPr="00C830F1">
        <w:rPr>
          <w:rFonts w:hint="eastAsia"/>
        </w:rPr>
        <w:lastRenderedPageBreak/>
        <w:t>功能开关对行程划分的影响</w:t>
      </w:r>
      <w:r w:rsidR="00BB55F8" w:rsidRPr="00C830F1">
        <w:rPr>
          <w:rFonts w:hint="eastAsia"/>
        </w:rPr>
        <w:t>/</w:t>
      </w:r>
      <w:r w:rsidR="00BB55F8" w:rsidRPr="00C830F1">
        <w:rPr>
          <w:rFonts w:ascii="Arial" w:hAnsi="Arial" w:cs="Arial"/>
        </w:rPr>
        <w:t xml:space="preserve">Influence of Function </w:t>
      </w:r>
      <w:r w:rsidR="00366D7A" w:rsidRPr="00C830F1">
        <w:rPr>
          <w:rFonts w:ascii="Arial" w:hAnsi="Arial" w:cs="Arial"/>
        </w:rPr>
        <w:t>On-off</w:t>
      </w:r>
      <w:r w:rsidR="006B1B69" w:rsidRPr="00C830F1">
        <w:rPr>
          <w:rFonts w:ascii="Arial" w:hAnsi="Arial" w:cs="Arial"/>
        </w:rPr>
        <w:t xml:space="preserve"> on Trip</w:t>
      </w:r>
      <w:r w:rsidR="00BB55F8" w:rsidRPr="00C830F1">
        <w:rPr>
          <w:rFonts w:ascii="Arial" w:hAnsi="Arial" w:cs="Arial"/>
        </w:rPr>
        <w:t xml:space="preserve"> Division</w:t>
      </w:r>
      <w:bookmarkEnd w:id="45"/>
    </w:p>
    <w:p w14:paraId="610AEB65" w14:textId="5C194269" w:rsidR="00333813" w:rsidRPr="00ED6C87" w:rsidRDefault="00333813" w:rsidP="00EA1DC7">
      <w:pPr>
        <w:ind w:firstLine="420"/>
      </w:pPr>
      <w:r w:rsidRPr="00ED6C87">
        <w:rPr>
          <w:rFonts w:hint="eastAsia"/>
        </w:rPr>
        <w:t>驾驶行为分析功能的开关对行程划分的影响请参考</w:t>
      </w:r>
      <w:r w:rsidR="00ED6C87" w:rsidRPr="00ED6C87">
        <w:rPr>
          <w:rFonts w:hint="eastAsia"/>
          <w:color w:val="FF0000"/>
        </w:rPr>
        <w:t>《</w:t>
      </w:r>
      <w:r w:rsidR="00ED6C87" w:rsidRPr="00ED6C87">
        <w:rPr>
          <w:rFonts w:hint="eastAsia"/>
          <w:color w:val="FF0000"/>
        </w:rPr>
        <w:t>5</w:t>
      </w:r>
      <w:r w:rsidR="00ED6C87" w:rsidRPr="00ED6C87">
        <w:rPr>
          <w:color w:val="FF0000"/>
        </w:rPr>
        <w:t xml:space="preserve">.3.9.1 </w:t>
      </w:r>
      <w:r w:rsidR="00ED6C87" w:rsidRPr="00ED6C87">
        <w:rPr>
          <w:rFonts w:hint="eastAsia"/>
          <w:color w:val="FF0000"/>
        </w:rPr>
        <w:t>关闭状态下数据处理》章节</w:t>
      </w:r>
      <w:hyperlink w:anchor="_关闭驾驶行为分析/_Turning_off" w:history="1">
        <w:r w:rsidR="00D6282E" w:rsidRPr="00ED6C87">
          <w:rPr>
            <w:rStyle w:val="Hyperlink"/>
            <w:rFonts w:hint="eastAsia"/>
            <w:strike/>
            <w:color w:val="FF0000"/>
          </w:rPr>
          <w:t>5.3.10</w:t>
        </w:r>
        <w:r w:rsidR="00D6282E" w:rsidRPr="00ED6C87">
          <w:rPr>
            <w:rStyle w:val="Hyperlink"/>
            <w:rFonts w:hint="eastAsia"/>
            <w:strike/>
            <w:color w:val="FF0000"/>
          </w:rPr>
          <w:t>章节</w:t>
        </w:r>
      </w:hyperlink>
      <w:r w:rsidRPr="00ED6C87">
        <w:t>;</w:t>
      </w:r>
    </w:p>
    <w:p w14:paraId="2E8CCA48" w14:textId="54E55955" w:rsidR="00BB55F8" w:rsidRPr="00ED6C87" w:rsidRDefault="00BB55F8" w:rsidP="00BB55F8">
      <w:pPr>
        <w:ind w:firstLine="420"/>
      </w:pPr>
      <w:r w:rsidRPr="00ED6C87">
        <w:t xml:space="preserve">Please refer to the influence of </w:t>
      </w:r>
      <w:r w:rsidR="00F97282" w:rsidRPr="00ED6C87">
        <w:t>On_Off</w:t>
      </w:r>
      <w:r w:rsidRPr="00ED6C87">
        <w:t xml:space="preserve"> of driving behavior analysis function on stroke </w:t>
      </w:r>
      <w:r w:rsidRPr="00B84B73">
        <w:t>division</w:t>
      </w:r>
      <w:r w:rsidR="00B84B73">
        <w:rPr>
          <w:color w:val="FF0000"/>
        </w:rPr>
        <w:t xml:space="preserve"> </w:t>
      </w:r>
      <w:r w:rsidR="00B84B73" w:rsidRPr="00B84B73">
        <w:t>in</w:t>
      </w:r>
      <w:r w:rsidR="00ED6C87" w:rsidRPr="00ED6C87">
        <w:rPr>
          <w:color w:val="FF0000"/>
        </w:rPr>
        <w:t xml:space="preserve"> </w:t>
      </w:r>
      <w:r w:rsidR="00ED6C87" w:rsidRPr="00ED6C87">
        <w:rPr>
          <w:rFonts w:hint="eastAsia"/>
          <w:i/>
          <w:color w:val="FF0000"/>
        </w:rPr>
        <w:t>Sec</w:t>
      </w:r>
      <w:r w:rsidR="00ED6C87" w:rsidRPr="00ED6C87">
        <w:rPr>
          <w:i/>
          <w:color w:val="FF0000"/>
        </w:rPr>
        <w:t>tion 5.3.9.1 Date</w:t>
      </w:r>
      <w:r w:rsidR="00D6282E" w:rsidRPr="00ED6C87">
        <w:rPr>
          <w:i/>
          <w:color w:val="FF0000"/>
        </w:rPr>
        <w:t xml:space="preserve"> </w:t>
      </w:r>
      <w:r w:rsidR="00ED6C87" w:rsidRPr="00ED6C87">
        <w:rPr>
          <w:i/>
          <w:color w:val="FF0000"/>
        </w:rPr>
        <w:t>Processing in OFF State</w:t>
      </w:r>
      <w:r w:rsidR="00ED6C87" w:rsidRPr="00ED6C87">
        <w:rPr>
          <w:strike/>
          <w:color w:val="FF0000"/>
        </w:rPr>
        <w:t xml:space="preserve"> </w:t>
      </w:r>
      <w:hyperlink w:anchor="_关闭驾驶行为分析/_Turning_off" w:history="1">
        <w:r w:rsidR="00D6282E" w:rsidRPr="00ED6C87">
          <w:rPr>
            <w:rStyle w:val="Hyperlink"/>
            <w:strike/>
            <w:color w:val="FF0000"/>
          </w:rPr>
          <w:t>Section 5.3.10</w:t>
        </w:r>
      </w:hyperlink>
      <w:r w:rsidRPr="00ED6C87">
        <w:rPr>
          <w:rFonts w:hint="eastAsia"/>
        </w:rPr>
        <w:t>.</w:t>
      </w:r>
    </w:p>
    <w:p w14:paraId="6676612E" w14:textId="2BDC0CCA" w:rsidR="007267F7" w:rsidRPr="00C830F1" w:rsidRDefault="007267F7" w:rsidP="007267F7">
      <w:pPr>
        <w:pStyle w:val="Heading2"/>
      </w:pPr>
      <w:r w:rsidRPr="00C830F1">
        <w:rPr>
          <w:rFonts w:hint="eastAsia"/>
        </w:rPr>
        <w:t>Power Mode</w:t>
      </w:r>
    </w:p>
    <w:p w14:paraId="33E3627F" w14:textId="19789AD7" w:rsidR="007267F7" w:rsidRPr="00C830F1" w:rsidRDefault="007267F7" w:rsidP="007267F7">
      <w:pPr>
        <w:ind w:left="420"/>
      </w:pPr>
      <w:r w:rsidRPr="00C830F1">
        <w:rPr>
          <w:rFonts w:hint="eastAsia"/>
        </w:rPr>
        <w:t>娱乐系统通过</w:t>
      </w:r>
      <w:r w:rsidR="00166935" w:rsidRPr="00C830F1">
        <w:rPr>
          <w:rFonts w:hint="eastAsia"/>
        </w:rPr>
        <w:t>CAN</w:t>
      </w:r>
      <w:r w:rsidRPr="00C830F1">
        <w:rPr>
          <w:rFonts w:hint="eastAsia"/>
        </w:rPr>
        <w:t>信号获取车辆的</w:t>
      </w:r>
      <w:r w:rsidRPr="00C830F1">
        <w:rPr>
          <w:rFonts w:hint="eastAsia"/>
        </w:rPr>
        <w:t>Power Mode</w:t>
      </w:r>
      <w:r w:rsidRPr="00C830F1">
        <w:rPr>
          <w:rFonts w:hint="eastAsia"/>
        </w:rPr>
        <w:t>状态。</w:t>
      </w:r>
    </w:p>
    <w:p w14:paraId="7FAE9997" w14:textId="01ABD57D" w:rsidR="00166935" w:rsidRPr="00C830F1" w:rsidRDefault="00166935" w:rsidP="007267F7">
      <w:pPr>
        <w:ind w:left="420"/>
      </w:pPr>
      <w:r w:rsidRPr="00C830F1">
        <w:t>The VCS obtains the Power Mode status of the vehicle through CAN signals.</w:t>
      </w:r>
    </w:p>
    <w:p w14:paraId="3F7946CA" w14:textId="527D8E1D" w:rsidR="007267F7" w:rsidRPr="00C830F1" w:rsidRDefault="007267F7" w:rsidP="007267F7">
      <w:pPr>
        <w:pStyle w:val="Heading3"/>
      </w:pPr>
      <w:r w:rsidRPr="00C830F1">
        <w:rPr>
          <w:rFonts w:hint="eastAsia"/>
        </w:rPr>
        <w:t>CLEA</w:t>
      </w:r>
      <w:r w:rsidRPr="00C830F1">
        <w:rPr>
          <w:rFonts w:hint="eastAsia"/>
        </w:rPr>
        <w:t>信号</w:t>
      </w:r>
      <w:r w:rsidR="00C60D8A" w:rsidRPr="00C830F1">
        <w:rPr>
          <w:rFonts w:hint="eastAsia"/>
        </w:rPr>
        <w:t>/</w:t>
      </w:r>
      <w:r w:rsidR="00C60D8A" w:rsidRPr="00C830F1">
        <w:t>CLEA S</w:t>
      </w:r>
      <w:r w:rsidR="00C60D8A" w:rsidRPr="00C830F1">
        <w:rPr>
          <w:rFonts w:hint="eastAsia"/>
        </w:rPr>
        <w:t>ignals</w:t>
      </w:r>
    </w:p>
    <w:p w14:paraId="38571011" w14:textId="2E37D1DB" w:rsidR="007267F7" w:rsidRPr="00C830F1" w:rsidRDefault="007267F7" w:rsidP="003D1CCC">
      <w:pPr>
        <w:ind w:firstLine="360"/>
      </w:pPr>
      <w:r w:rsidRPr="00C830F1">
        <w:rPr>
          <w:rFonts w:hint="eastAsia"/>
        </w:rPr>
        <w:t>在</w:t>
      </w:r>
      <w:r w:rsidRPr="00C830F1">
        <w:rPr>
          <w:rFonts w:hint="eastAsia"/>
        </w:rPr>
        <w:t>CLEA</w:t>
      </w:r>
      <w:r w:rsidRPr="00C830F1">
        <w:rPr>
          <w:rFonts w:hint="eastAsia"/>
        </w:rPr>
        <w:t>架构中，娱乐系统通过信号</w:t>
      </w:r>
      <w:r w:rsidR="003D1CCC" w:rsidRPr="00C830F1">
        <w:rPr>
          <w:b/>
          <w:i/>
        </w:rPr>
        <w:t>PPEI Platform General Status Signal Group : System Power Mode</w:t>
      </w:r>
      <w:r w:rsidRPr="00C830F1">
        <w:rPr>
          <w:rFonts w:hint="eastAsia"/>
        </w:rPr>
        <w:t>获取</w:t>
      </w:r>
      <w:r w:rsidRPr="00C830F1">
        <w:rPr>
          <w:rFonts w:hint="eastAsia"/>
        </w:rPr>
        <w:t>Power</w:t>
      </w:r>
      <w:r w:rsidRPr="00C830F1">
        <w:t xml:space="preserve"> </w:t>
      </w:r>
      <w:r w:rsidRPr="00C830F1">
        <w:rPr>
          <w:rFonts w:hint="eastAsia"/>
        </w:rPr>
        <w:t>Mode</w:t>
      </w:r>
      <w:r w:rsidRPr="00C830F1">
        <w:rPr>
          <w:rFonts w:hint="eastAsia"/>
        </w:rPr>
        <w:t>状态，信号对应的枚举值如下：</w:t>
      </w:r>
    </w:p>
    <w:p w14:paraId="630A0733" w14:textId="6CD45047" w:rsidR="003D1CCC" w:rsidRPr="00C830F1" w:rsidRDefault="003D1CCC" w:rsidP="003D1CCC">
      <w:pPr>
        <w:pStyle w:val="ListParagraph"/>
        <w:numPr>
          <w:ilvl w:val="0"/>
          <w:numId w:val="31"/>
        </w:numPr>
        <w:ind w:firstLineChars="0"/>
      </w:pPr>
      <w:r w:rsidRPr="00C830F1">
        <w:t>$0=Off</w:t>
      </w:r>
      <w:r w:rsidRPr="00C830F1">
        <w:rPr>
          <w:rFonts w:hint="eastAsia"/>
        </w:rPr>
        <w:t>，车辆处于</w:t>
      </w:r>
      <w:r w:rsidRPr="00C830F1">
        <w:rPr>
          <w:rFonts w:hint="eastAsia"/>
        </w:rPr>
        <w:t>OFF</w:t>
      </w:r>
      <w:r w:rsidRPr="00C830F1">
        <w:rPr>
          <w:rFonts w:hint="eastAsia"/>
        </w:rPr>
        <w:t>状态；</w:t>
      </w:r>
    </w:p>
    <w:p w14:paraId="60DB2E61" w14:textId="79657BE1" w:rsidR="003D1CCC" w:rsidRPr="00C830F1" w:rsidRDefault="003D1CCC" w:rsidP="003D1CCC">
      <w:pPr>
        <w:pStyle w:val="ListParagraph"/>
        <w:numPr>
          <w:ilvl w:val="0"/>
          <w:numId w:val="31"/>
        </w:numPr>
        <w:ind w:firstLineChars="0"/>
      </w:pPr>
      <w:r w:rsidRPr="00C830F1">
        <w:t xml:space="preserve">$1=Accessory; </w:t>
      </w:r>
      <w:r w:rsidRPr="00C830F1">
        <w:rPr>
          <w:rFonts w:hint="eastAsia"/>
        </w:rPr>
        <w:t>车辆处于</w:t>
      </w:r>
      <w:r w:rsidRPr="00C830F1">
        <w:rPr>
          <w:rFonts w:hint="eastAsia"/>
        </w:rPr>
        <w:t>ACC</w:t>
      </w:r>
      <w:r w:rsidRPr="00C830F1">
        <w:rPr>
          <w:rFonts w:hint="eastAsia"/>
        </w:rPr>
        <w:t>状态；</w:t>
      </w:r>
    </w:p>
    <w:p w14:paraId="3EE6D370" w14:textId="5FCABD0C" w:rsidR="003D1CCC" w:rsidRPr="00C830F1" w:rsidRDefault="003D1CCC" w:rsidP="003D1CCC">
      <w:pPr>
        <w:pStyle w:val="ListParagraph"/>
        <w:numPr>
          <w:ilvl w:val="0"/>
          <w:numId w:val="31"/>
        </w:numPr>
        <w:ind w:firstLineChars="0"/>
      </w:pPr>
      <w:r w:rsidRPr="00C830F1">
        <w:t>$2=Run</w:t>
      </w:r>
      <w:r w:rsidRPr="00C830F1">
        <w:rPr>
          <w:rFonts w:hint="eastAsia"/>
        </w:rPr>
        <w:t>，车辆处于</w:t>
      </w:r>
      <w:r w:rsidRPr="00C830F1">
        <w:rPr>
          <w:rFonts w:hint="eastAsia"/>
        </w:rPr>
        <w:t>RUN</w:t>
      </w:r>
      <w:r w:rsidRPr="00C830F1">
        <w:rPr>
          <w:rFonts w:hint="eastAsia"/>
        </w:rPr>
        <w:t>的状态；</w:t>
      </w:r>
    </w:p>
    <w:p w14:paraId="5C436EB1" w14:textId="77D2008A" w:rsidR="007267F7" w:rsidRPr="00C830F1" w:rsidRDefault="003D1CCC" w:rsidP="003D1CCC">
      <w:pPr>
        <w:pStyle w:val="ListParagraph"/>
        <w:numPr>
          <w:ilvl w:val="0"/>
          <w:numId w:val="31"/>
        </w:numPr>
        <w:ind w:firstLineChars="0"/>
      </w:pPr>
      <w:r w:rsidRPr="00C830F1">
        <w:t>$3=Crank Request</w:t>
      </w:r>
      <w:r w:rsidRPr="00C830F1">
        <w:rPr>
          <w:rFonts w:hint="eastAsia"/>
        </w:rPr>
        <w:t>，车辆启动请求；</w:t>
      </w:r>
    </w:p>
    <w:p w14:paraId="4E6BA3D8" w14:textId="48151C88" w:rsidR="003D1CCC" w:rsidRPr="00C830F1" w:rsidRDefault="003D1CCC" w:rsidP="003D1CCC">
      <w:pPr>
        <w:ind w:left="360"/>
      </w:pPr>
    </w:p>
    <w:p w14:paraId="6CF45F3A" w14:textId="0DD6B99A" w:rsidR="003D1CCC" w:rsidRPr="00C830F1" w:rsidRDefault="003D1CCC" w:rsidP="003D1CCC">
      <w:pPr>
        <w:ind w:firstLine="360"/>
      </w:pPr>
      <w:r w:rsidRPr="00C830F1">
        <w:rPr>
          <w:rFonts w:hint="eastAsia"/>
        </w:rPr>
        <w:t>信号</w:t>
      </w:r>
      <w:r w:rsidRPr="00C830F1">
        <w:rPr>
          <w:b/>
          <w:i/>
        </w:rPr>
        <w:t>PPEI Platform General Status Signal Group : System Power Mode Validity</w:t>
      </w:r>
      <w:r w:rsidRPr="00C830F1">
        <w:rPr>
          <w:rFonts w:hint="eastAsia"/>
        </w:rPr>
        <w:t>用于表示信号</w:t>
      </w:r>
      <w:r w:rsidRPr="00C830F1">
        <w:rPr>
          <w:b/>
          <w:i/>
        </w:rPr>
        <w:t>PPEI Platform General Status Signal Group : System Power Mode</w:t>
      </w:r>
      <w:r w:rsidRPr="00C830F1">
        <w:rPr>
          <w:rFonts w:hint="eastAsia"/>
        </w:rPr>
        <w:t>的有效性，当前者信号值为</w:t>
      </w:r>
      <w:r w:rsidRPr="00C830F1">
        <w:rPr>
          <w:rFonts w:hint="eastAsia"/>
        </w:rPr>
        <w:t>$0=Valid</w:t>
      </w:r>
      <w:r w:rsidRPr="00C830F1">
        <w:rPr>
          <w:rFonts w:hint="eastAsia"/>
        </w:rPr>
        <w:t>时，表示后者的状态信号时有效的。</w:t>
      </w:r>
    </w:p>
    <w:p w14:paraId="0AA6E8A6" w14:textId="7D54B214" w:rsidR="007267F7" w:rsidRPr="00C830F1" w:rsidRDefault="007267F7" w:rsidP="007267F7">
      <w:pPr>
        <w:pStyle w:val="Heading3"/>
      </w:pPr>
      <w:r w:rsidRPr="00C830F1">
        <w:rPr>
          <w:rFonts w:hint="eastAsia"/>
        </w:rPr>
        <w:t>GB</w:t>
      </w:r>
      <w:r w:rsidRPr="00C830F1">
        <w:rPr>
          <w:rFonts w:hint="eastAsia"/>
        </w:rPr>
        <w:t>信号</w:t>
      </w:r>
      <w:r w:rsidR="00C60D8A" w:rsidRPr="00C830F1">
        <w:rPr>
          <w:rFonts w:hint="eastAsia"/>
        </w:rPr>
        <w:t>/</w:t>
      </w:r>
      <w:r w:rsidR="00C60D8A" w:rsidRPr="00C830F1">
        <w:t xml:space="preserve">GB </w:t>
      </w:r>
      <w:r w:rsidR="00C60D8A" w:rsidRPr="00C830F1">
        <w:rPr>
          <w:rFonts w:hint="eastAsia"/>
        </w:rPr>
        <w:t>Signals</w:t>
      </w:r>
    </w:p>
    <w:p w14:paraId="39DEA4F3" w14:textId="57895325" w:rsidR="007267F7" w:rsidRPr="00C830F1" w:rsidRDefault="007267F7" w:rsidP="007267F7">
      <w:pPr>
        <w:ind w:firstLine="420"/>
      </w:pPr>
      <w:r w:rsidRPr="00C830F1">
        <w:rPr>
          <w:rFonts w:hint="eastAsia"/>
        </w:rPr>
        <w:t>在</w:t>
      </w:r>
      <w:r w:rsidRPr="00C830F1">
        <w:rPr>
          <w:rFonts w:hint="eastAsia"/>
        </w:rPr>
        <w:t>GB</w:t>
      </w:r>
      <w:r w:rsidRPr="00C830F1">
        <w:rPr>
          <w:rFonts w:hint="eastAsia"/>
        </w:rPr>
        <w:t>架构中，娱乐系统通过信号</w:t>
      </w:r>
      <w:r w:rsidRPr="00C830F1">
        <w:rPr>
          <w:b/>
          <w:i/>
        </w:rPr>
        <w:t>System Power Mode Protected : System Power Mode Authenticated</w:t>
      </w:r>
      <w:r w:rsidRPr="00C830F1">
        <w:rPr>
          <w:rFonts w:hint="eastAsia"/>
        </w:rPr>
        <w:t>获取</w:t>
      </w:r>
      <w:r w:rsidRPr="00C830F1">
        <w:rPr>
          <w:rFonts w:hint="eastAsia"/>
        </w:rPr>
        <w:t>Power</w:t>
      </w:r>
      <w:r w:rsidRPr="00C830F1">
        <w:t xml:space="preserve"> </w:t>
      </w:r>
      <w:r w:rsidRPr="00C830F1">
        <w:rPr>
          <w:rFonts w:hint="eastAsia"/>
        </w:rPr>
        <w:t>Mode</w:t>
      </w:r>
      <w:r w:rsidRPr="00C830F1">
        <w:rPr>
          <w:rFonts w:hint="eastAsia"/>
        </w:rPr>
        <w:t>状态，信号对应的枚举值如下：</w:t>
      </w:r>
    </w:p>
    <w:p w14:paraId="0A635C75" w14:textId="698088A7" w:rsidR="00E274C5" w:rsidRPr="00C830F1" w:rsidRDefault="00E274C5" w:rsidP="00E274C5">
      <w:pPr>
        <w:pStyle w:val="ListParagraph"/>
        <w:numPr>
          <w:ilvl w:val="0"/>
          <w:numId w:val="32"/>
        </w:numPr>
        <w:ind w:firstLineChars="0"/>
      </w:pPr>
      <w:r w:rsidRPr="00C830F1">
        <w:t>$0 = Off</w:t>
      </w:r>
      <w:r w:rsidRPr="00C830F1">
        <w:rPr>
          <w:rFonts w:hint="eastAsia"/>
        </w:rPr>
        <w:t>，车辆处于</w:t>
      </w:r>
      <w:r w:rsidRPr="00C830F1">
        <w:rPr>
          <w:rFonts w:hint="eastAsia"/>
        </w:rPr>
        <w:t>OFF</w:t>
      </w:r>
      <w:r w:rsidRPr="00C830F1">
        <w:rPr>
          <w:rFonts w:hint="eastAsia"/>
        </w:rPr>
        <w:t>状态；</w:t>
      </w:r>
    </w:p>
    <w:p w14:paraId="20DEBCD0" w14:textId="39997359" w:rsidR="00E274C5" w:rsidRPr="00C830F1" w:rsidRDefault="00E274C5" w:rsidP="00E274C5">
      <w:pPr>
        <w:pStyle w:val="ListParagraph"/>
        <w:numPr>
          <w:ilvl w:val="0"/>
          <w:numId w:val="32"/>
        </w:numPr>
        <w:ind w:firstLineChars="0"/>
      </w:pPr>
      <w:r w:rsidRPr="00C830F1">
        <w:t>$1 = Accessory</w:t>
      </w:r>
      <w:r w:rsidRPr="00C830F1">
        <w:rPr>
          <w:rFonts w:hint="eastAsia"/>
        </w:rPr>
        <w:t>，车辆处于</w:t>
      </w:r>
      <w:r w:rsidRPr="00C830F1">
        <w:rPr>
          <w:rFonts w:hint="eastAsia"/>
        </w:rPr>
        <w:t>ACC</w:t>
      </w:r>
      <w:r w:rsidRPr="00C830F1">
        <w:rPr>
          <w:rFonts w:hint="eastAsia"/>
        </w:rPr>
        <w:t>状态；</w:t>
      </w:r>
    </w:p>
    <w:p w14:paraId="1BFE35E8" w14:textId="2A815228" w:rsidR="00E274C5" w:rsidRPr="00C830F1" w:rsidRDefault="00E274C5" w:rsidP="00E274C5">
      <w:pPr>
        <w:pStyle w:val="ListParagraph"/>
        <w:numPr>
          <w:ilvl w:val="0"/>
          <w:numId w:val="32"/>
        </w:numPr>
        <w:ind w:firstLineChars="0"/>
      </w:pPr>
      <w:r w:rsidRPr="00C830F1">
        <w:t>$2 = Run</w:t>
      </w:r>
      <w:r w:rsidRPr="00C830F1">
        <w:rPr>
          <w:rFonts w:hint="eastAsia"/>
        </w:rPr>
        <w:t>，车辆处于</w:t>
      </w:r>
      <w:r w:rsidRPr="00C830F1">
        <w:rPr>
          <w:rFonts w:hint="eastAsia"/>
        </w:rPr>
        <w:t>RUN</w:t>
      </w:r>
      <w:r w:rsidRPr="00C830F1">
        <w:rPr>
          <w:rFonts w:hint="eastAsia"/>
        </w:rPr>
        <w:t>，但是没有动力输出，对应</w:t>
      </w:r>
      <w:r w:rsidRPr="00C830F1">
        <w:rPr>
          <w:rFonts w:hint="eastAsia"/>
        </w:rPr>
        <w:t>4.1</w:t>
      </w:r>
      <w:r w:rsidRPr="00C830F1">
        <w:rPr>
          <w:rFonts w:hint="eastAsia"/>
        </w:rPr>
        <w:t>章节中</w:t>
      </w:r>
      <w:r w:rsidRPr="00C830F1">
        <w:rPr>
          <w:rFonts w:hint="eastAsia"/>
        </w:rPr>
        <w:t>RUN</w:t>
      </w:r>
      <w:r w:rsidRPr="00C830F1">
        <w:rPr>
          <w:rFonts w:hint="eastAsia"/>
        </w:rPr>
        <w:t>的状态；</w:t>
      </w:r>
    </w:p>
    <w:p w14:paraId="0266BD8E" w14:textId="3A2C1CBA" w:rsidR="00E274C5" w:rsidRPr="00C830F1" w:rsidRDefault="00E274C5" w:rsidP="00E274C5">
      <w:pPr>
        <w:pStyle w:val="ListParagraph"/>
        <w:numPr>
          <w:ilvl w:val="0"/>
          <w:numId w:val="32"/>
        </w:numPr>
        <w:ind w:firstLineChars="0"/>
      </w:pPr>
      <w:r w:rsidRPr="00C830F1">
        <w:t>$3 = Start Request</w:t>
      </w:r>
      <w:r w:rsidRPr="00C830F1">
        <w:rPr>
          <w:rFonts w:hint="eastAsia"/>
        </w:rPr>
        <w:t>，车辆启动；</w:t>
      </w:r>
    </w:p>
    <w:p w14:paraId="4A47A589" w14:textId="48E0A98E" w:rsidR="007267F7" w:rsidRPr="00C830F1" w:rsidRDefault="00E274C5" w:rsidP="00E274C5">
      <w:pPr>
        <w:pStyle w:val="ListParagraph"/>
        <w:numPr>
          <w:ilvl w:val="0"/>
          <w:numId w:val="32"/>
        </w:numPr>
        <w:ind w:firstLineChars="0"/>
      </w:pPr>
      <w:r w:rsidRPr="00C830F1">
        <w:t>$4 = Propulsion</w:t>
      </w:r>
      <w:r w:rsidRPr="00C830F1">
        <w:rPr>
          <w:rFonts w:hint="eastAsia"/>
        </w:rPr>
        <w:t>，车辆处于</w:t>
      </w:r>
      <w:r w:rsidRPr="00C830F1">
        <w:t>Propulsion</w:t>
      </w:r>
      <w:r w:rsidRPr="00C830F1">
        <w:rPr>
          <w:rFonts w:hint="eastAsia"/>
        </w:rPr>
        <w:t>，并且有动力输出，也对应</w:t>
      </w:r>
      <w:r w:rsidRPr="00C830F1">
        <w:rPr>
          <w:rFonts w:hint="eastAsia"/>
        </w:rPr>
        <w:t>4.1</w:t>
      </w:r>
      <w:r w:rsidRPr="00C830F1">
        <w:rPr>
          <w:rFonts w:hint="eastAsia"/>
        </w:rPr>
        <w:t>章节中</w:t>
      </w:r>
      <w:r w:rsidRPr="00C830F1">
        <w:rPr>
          <w:rFonts w:hint="eastAsia"/>
        </w:rPr>
        <w:t>RUN</w:t>
      </w:r>
      <w:r w:rsidRPr="00C830F1">
        <w:rPr>
          <w:rFonts w:hint="eastAsia"/>
        </w:rPr>
        <w:t>的状态；</w:t>
      </w:r>
    </w:p>
    <w:p w14:paraId="05C172B7" w14:textId="4024682B" w:rsidR="00E274C5" w:rsidRPr="00C830F1" w:rsidRDefault="00E274C5" w:rsidP="00E274C5">
      <w:pPr>
        <w:ind w:left="360"/>
      </w:pPr>
      <w:r w:rsidRPr="00C830F1">
        <w:rPr>
          <w:rFonts w:hint="eastAsia"/>
        </w:rPr>
        <w:t>GB</w:t>
      </w:r>
      <w:r w:rsidRPr="00C830F1">
        <w:rPr>
          <w:rFonts w:hint="eastAsia"/>
        </w:rPr>
        <w:t>架构中，</w:t>
      </w:r>
      <w:r w:rsidRPr="00C830F1">
        <w:rPr>
          <w:rFonts w:hint="eastAsia"/>
        </w:rPr>
        <w:t>Propulsion</w:t>
      </w:r>
      <w:r w:rsidRPr="00C830F1">
        <w:rPr>
          <w:rFonts w:hint="eastAsia"/>
        </w:rPr>
        <w:t>和</w:t>
      </w:r>
      <w:r w:rsidRPr="00C830F1">
        <w:rPr>
          <w:rFonts w:hint="eastAsia"/>
        </w:rPr>
        <w:t>RUN</w:t>
      </w:r>
      <w:r w:rsidRPr="00C830F1">
        <w:rPr>
          <w:rFonts w:hint="eastAsia"/>
        </w:rPr>
        <w:t>都对应</w:t>
      </w:r>
      <w:r w:rsidRPr="00C830F1">
        <w:rPr>
          <w:rFonts w:hint="eastAsia"/>
        </w:rPr>
        <w:t>DBA</w:t>
      </w:r>
      <w:r w:rsidRPr="00C830F1">
        <w:rPr>
          <w:rFonts w:hint="eastAsia"/>
        </w:rPr>
        <w:t>中的</w:t>
      </w:r>
      <w:r w:rsidRPr="00C830F1">
        <w:rPr>
          <w:rFonts w:hint="eastAsia"/>
        </w:rPr>
        <w:t>RUN</w:t>
      </w:r>
      <w:r w:rsidRPr="00C830F1">
        <w:rPr>
          <w:rFonts w:hint="eastAsia"/>
        </w:rPr>
        <w:t>的状态。</w:t>
      </w:r>
    </w:p>
    <w:p w14:paraId="4FBD224C" w14:textId="14D4DDB2" w:rsidR="00E8247A" w:rsidRPr="00C830F1" w:rsidRDefault="00E8247A" w:rsidP="00E274C5">
      <w:pPr>
        <w:ind w:left="360"/>
      </w:pPr>
    </w:p>
    <w:p w14:paraId="719C44F0" w14:textId="1E75F138" w:rsidR="007267F7" w:rsidRPr="00C830F1" w:rsidRDefault="00E8247A" w:rsidP="00960EA0">
      <w:pPr>
        <w:ind w:firstLine="360"/>
      </w:pPr>
      <w:r w:rsidRPr="00C830F1">
        <w:rPr>
          <w:rFonts w:hint="eastAsia"/>
        </w:rPr>
        <w:t>信号</w:t>
      </w:r>
      <w:r w:rsidR="003D1CCC" w:rsidRPr="00C830F1">
        <w:rPr>
          <w:b/>
          <w:i/>
        </w:rPr>
        <w:t>System Power Mode Protected : System Power Mode Authenticated Invalid</w:t>
      </w:r>
      <w:r w:rsidRPr="00C830F1">
        <w:rPr>
          <w:rFonts w:hint="eastAsia"/>
        </w:rPr>
        <w:t>用于表示信号</w:t>
      </w:r>
      <w:r w:rsidR="003D1CCC" w:rsidRPr="00C830F1">
        <w:rPr>
          <w:b/>
          <w:i/>
        </w:rPr>
        <w:t>System Power Mode Protected : System Power Mode Authenticated</w:t>
      </w:r>
      <w:r w:rsidRPr="00C830F1">
        <w:rPr>
          <w:rFonts w:hint="eastAsia"/>
        </w:rPr>
        <w:t>的有效性，</w:t>
      </w:r>
      <w:r w:rsidR="003D1CCC" w:rsidRPr="00C830F1">
        <w:rPr>
          <w:rFonts w:hint="eastAsia"/>
        </w:rPr>
        <w:t>当前者信号值为</w:t>
      </w:r>
      <w:r w:rsidR="003D1CCC" w:rsidRPr="00C830F1">
        <w:rPr>
          <w:rFonts w:hint="eastAsia"/>
        </w:rPr>
        <w:t>$0=</w:t>
      </w:r>
      <w:r w:rsidR="003D1CCC" w:rsidRPr="00C830F1">
        <w:t>False</w:t>
      </w:r>
      <w:r w:rsidR="003D1CCC" w:rsidRPr="00C830F1">
        <w:rPr>
          <w:rFonts w:hint="eastAsia"/>
        </w:rPr>
        <w:t>时，表示后者的状态信号时有效的。</w:t>
      </w:r>
    </w:p>
    <w:p w14:paraId="0D682090" w14:textId="164CBC3C" w:rsidR="00AE32F4" w:rsidRPr="00C830F1" w:rsidRDefault="00A572E9">
      <w:pPr>
        <w:pStyle w:val="Heading1"/>
        <w:rPr>
          <w:rFonts w:ascii="Arial" w:hAnsi="Arial" w:cs="Arial"/>
        </w:rPr>
      </w:pPr>
      <w:bookmarkStart w:id="46" w:name="_Toc44502142"/>
      <w:r w:rsidRPr="00C830F1">
        <w:rPr>
          <w:rFonts w:ascii="Arial" w:hAnsi="Arial" w:cs="Arial"/>
        </w:rPr>
        <w:lastRenderedPageBreak/>
        <w:t>驾驶数据分析</w:t>
      </w:r>
      <w:r w:rsidRPr="00C830F1">
        <w:rPr>
          <w:rFonts w:ascii="Arial" w:hAnsi="Arial" w:cs="Arial" w:hint="eastAsia"/>
        </w:rPr>
        <w:t>/</w:t>
      </w:r>
      <w:r w:rsidRPr="00C830F1">
        <w:rPr>
          <w:rFonts w:ascii="Arial" w:hAnsi="Arial" w:cs="Arial"/>
        </w:rPr>
        <w:t>Driving Data Analysis</w:t>
      </w:r>
      <w:bookmarkEnd w:id="46"/>
    </w:p>
    <w:p w14:paraId="6EB5EF0E" w14:textId="77777777" w:rsidR="00AE32F4" w:rsidRPr="00C830F1" w:rsidRDefault="00A572E9">
      <w:pPr>
        <w:pStyle w:val="Heading2"/>
        <w:rPr>
          <w:rFonts w:ascii="Arial" w:hAnsi="Arial" w:cs="Arial"/>
        </w:rPr>
      </w:pPr>
      <w:bookmarkStart w:id="47" w:name="_Toc44502143"/>
      <w:r w:rsidRPr="00C830F1">
        <w:rPr>
          <w:rFonts w:ascii="Arial" w:hAnsi="Arial" w:cs="Arial"/>
        </w:rPr>
        <w:t>驾驶数据分析定义</w:t>
      </w:r>
      <w:r w:rsidRPr="00C830F1">
        <w:rPr>
          <w:rFonts w:ascii="Arial" w:hAnsi="Arial" w:cs="Arial" w:hint="eastAsia"/>
        </w:rPr>
        <w:t>/</w:t>
      </w:r>
      <w:r w:rsidRPr="00C830F1">
        <w:rPr>
          <w:rFonts w:ascii="Arial" w:hAnsi="Arial" w:cs="Arial"/>
        </w:rPr>
        <w:t>Definition of Driving Data Analysis</w:t>
      </w:r>
      <w:bookmarkEnd w:id="47"/>
    </w:p>
    <w:p w14:paraId="7CE33BA6" w14:textId="77777777" w:rsidR="00816076" w:rsidRPr="00C830F1" w:rsidRDefault="00A572E9" w:rsidP="00816076">
      <w:pPr>
        <w:ind w:firstLine="420"/>
        <w:rPr>
          <w:rFonts w:ascii="Arial" w:hAnsi="Arial" w:cs="Arial"/>
          <w:sz w:val="24"/>
          <w:szCs w:val="24"/>
        </w:rPr>
      </w:pPr>
      <w:r w:rsidRPr="00C830F1">
        <w:rPr>
          <w:rFonts w:ascii="Arial" w:hAnsi="Arial" w:cs="Arial"/>
          <w:sz w:val="24"/>
          <w:szCs w:val="24"/>
        </w:rPr>
        <w:t>驾驶数据分析是指通过</w:t>
      </w:r>
      <w:r w:rsidRPr="00C830F1">
        <w:rPr>
          <w:rFonts w:ascii="Arial" w:hAnsi="Arial" w:cs="Arial"/>
          <w:sz w:val="24"/>
          <w:szCs w:val="24"/>
        </w:rPr>
        <w:t>DBA</w:t>
      </w:r>
      <w:r w:rsidRPr="00C830F1">
        <w:rPr>
          <w:rFonts w:ascii="Arial" w:hAnsi="Arial" w:cs="Arial"/>
          <w:sz w:val="24"/>
          <w:szCs w:val="24"/>
        </w:rPr>
        <w:t>本地内置的核心算法及</w:t>
      </w:r>
      <w:bookmarkStart w:id="48" w:name="OLE_LINK2"/>
      <w:r w:rsidRPr="00C830F1">
        <w:rPr>
          <w:rFonts w:ascii="Arial" w:hAnsi="Arial" w:cs="Arial"/>
          <w:sz w:val="24"/>
          <w:szCs w:val="24"/>
        </w:rPr>
        <w:t>后台服务器对采集的源数据进行分析处理</w:t>
      </w:r>
      <w:bookmarkEnd w:id="48"/>
      <w:r w:rsidRPr="00C830F1">
        <w:rPr>
          <w:rFonts w:ascii="Arial" w:hAnsi="Arial" w:cs="Arial"/>
          <w:sz w:val="24"/>
          <w:szCs w:val="24"/>
        </w:rPr>
        <w:t>得出相应结果的过程。</w:t>
      </w:r>
    </w:p>
    <w:p w14:paraId="54A0D582" w14:textId="292B4AD9" w:rsidR="00AE32F4" w:rsidRPr="00C830F1" w:rsidRDefault="00A572E9" w:rsidP="00816076">
      <w:pPr>
        <w:ind w:firstLine="420"/>
        <w:rPr>
          <w:rFonts w:ascii="Arial" w:hAnsi="Arial" w:cs="Arial"/>
          <w:sz w:val="24"/>
          <w:szCs w:val="24"/>
        </w:rPr>
      </w:pPr>
      <w:r w:rsidRPr="00C830F1">
        <w:rPr>
          <w:rFonts w:ascii="Arial" w:hAnsi="Arial" w:cs="Arial"/>
          <w:sz w:val="24"/>
          <w:szCs w:val="24"/>
        </w:rPr>
        <w:t xml:space="preserve">Driving data analysis refers to the process </w:t>
      </w:r>
      <w:r w:rsidRPr="00C830F1">
        <w:rPr>
          <w:rFonts w:ascii="Arial" w:hAnsi="Arial" w:cs="Arial" w:hint="eastAsia"/>
          <w:sz w:val="24"/>
          <w:szCs w:val="24"/>
        </w:rPr>
        <w:t>that uses</w:t>
      </w:r>
      <w:r w:rsidRPr="00C830F1">
        <w:rPr>
          <w:rFonts w:ascii="Arial" w:hAnsi="Arial" w:cs="Arial"/>
          <w:sz w:val="24"/>
          <w:szCs w:val="24"/>
        </w:rPr>
        <w:t xml:space="preserve"> the core algorithm built in DBA </w:t>
      </w:r>
      <w:r w:rsidRPr="00C830F1">
        <w:rPr>
          <w:rFonts w:ascii="Arial" w:hAnsi="Arial" w:cs="Arial" w:hint="eastAsia"/>
          <w:sz w:val="24"/>
          <w:szCs w:val="24"/>
        </w:rPr>
        <w:t>through</w:t>
      </w:r>
      <w:r w:rsidRPr="00C830F1">
        <w:rPr>
          <w:rFonts w:ascii="Arial" w:hAnsi="Arial" w:cs="Arial"/>
          <w:sz w:val="24"/>
          <w:szCs w:val="24"/>
        </w:rPr>
        <w:t xml:space="preserve"> the background server’</w:t>
      </w:r>
      <w:r w:rsidRPr="00C830F1">
        <w:rPr>
          <w:rFonts w:ascii="Arial" w:hAnsi="Arial" w:cs="Arial" w:hint="eastAsia"/>
          <w:sz w:val="24"/>
          <w:szCs w:val="24"/>
        </w:rPr>
        <w:t xml:space="preserve">s </w:t>
      </w:r>
      <w:r w:rsidRPr="00C830F1">
        <w:rPr>
          <w:rFonts w:ascii="Arial" w:hAnsi="Arial" w:cs="Arial"/>
          <w:sz w:val="24"/>
          <w:szCs w:val="24"/>
        </w:rPr>
        <w:t>analy</w:t>
      </w:r>
      <w:r w:rsidRPr="00C830F1">
        <w:rPr>
          <w:rFonts w:ascii="Arial" w:hAnsi="Arial" w:cs="Arial" w:hint="eastAsia"/>
          <w:sz w:val="24"/>
          <w:szCs w:val="24"/>
        </w:rPr>
        <w:t>sis</w:t>
      </w:r>
      <w:r w:rsidRPr="00C830F1">
        <w:rPr>
          <w:rFonts w:ascii="Arial" w:hAnsi="Arial" w:cs="Arial"/>
          <w:sz w:val="24"/>
          <w:szCs w:val="24"/>
        </w:rPr>
        <w:t xml:space="preserve"> and processing </w:t>
      </w:r>
      <w:r w:rsidRPr="00C830F1">
        <w:rPr>
          <w:rFonts w:ascii="Arial" w:hAnsi="Arial" w:cs="Arial" w:hint="eastAsia"/>
          <w:sz w:val="24"/>
          <w:szCs w:val="24"/>
        </w:rPr>
        <w:t xml:space="preserve">of </w:t>
      </w:r>
      <w:r w:rsidRPr="00C830F1">
        <w:rPr>
          <w:rFonts w:ascii="Arial" w:hAnsi="Arial" w:cs="Arial"/>
          <w:sz w:val="24"/>
          <w:szCs w:val="24"/>
        </w:rPr>
        <w:t>the collected source data to obtain corresponding results.</w:t>
      </w:r>
    </w:p>
    <w:p w14:paraId="392BCBF2" w14:textId="77777777" w:rsidR="00AE32F4" w:rsidRPr="00C830F1" w:rsidRDefault="00A572E9">
      <w:pPr>
        <w:pStyle w:val="Heading2"/>
        <w:rPr>
          <w:rFonts w:ascii="Arial" w:hAnsi="Arial" w:cs="Arial"/>
        </w:rPr>
      </w:pPr>
      <w:bookmarkStart w:id="49" w:name="_Toc44502144"/>
      <w:r w:rsidRPr="00C830F1">
        <w:rPr>
          <w:rFonts w:ascii="Arial" w:hAnsi="Arial" w:cs="Arial"/>
        </w:rPr>
        <w:t>源数据</w:t>
      </w:r>
      <w:r w:rsidRPr="00C830F1">
        <w:rPr>
          <w:rFonts w:ascii="Arial" w:hAnsi="Arial" w:cs="Arial" w:hint="eastAsia"/>
        </w:rPr>
        <w:t>/</w:t>
      </w:r>
      <w:r w:rsidRPr="00C830F1">
        <w:rPr>
          <w:rFonts w:ascii="Arial" w:hAnsi="Arial" w:cs="Arial"/>
        </w:rPr>
        <w:t>Source Data</w:t>
      </w:r>
      <w:bookmarkEnd w:id="49"/>
    </w:p>
    <w:p w14:paraId="576E281E" w14:textId="77777777" w:rsidR="005556A0" w:rsidRPr="00C830F1" w:rsidRDefault="00A572E9" w:rsidP="005556A0">
      <w:pPr>
        <w:ind w:firstLine="420"/>
        <w:rPr>
          <w:rFonts w:ascii="Arial" w:hAnsi="Arial" w:cs="Arial"/>
          <w:sz w:val="24"/>
          <w:szCs w:val="24"/>
        </w:rPr>
      </w:pPr>
      <w:r w:rsidRPr="00C830F1">
        <w:rPr>
          <w:rFonts w:ascii="Arial" w:hAnsi="Arial" w:cs="Arial"/>
          <w:sz w:val="24"/>
          <w:szCs w:val="24"/>
        </w:rPr>
        <w:t>驾驶行为分析的相关总线源数据取用请参考</w:t>
      </w:r>
      <w:r w:rsidRPr="00C830F1">
        <w:rPr>
          <w:rFonts w:ascii="Arial" w:hAnsi="Arial" w:cs="Arial"/>
          <w:sz w:val="24"/>
          <w:szCs w:val="24"/>
        </w:rPr>
        <w:t>Clea Family Infotainment Connectivity Electrical Interface</w:t>
      </w:r>
      <w:r w:rsidRPr="00C830F1">
        <w:rPr>
          <w:rFonts w:ascii="Arial" w:hAnsi="Arial" w:cs="Arial"/>
          <w:sz w:val="24"/>
          <w:szCs w:val="24"/>
        </w:rPr>
        <w:t>。</w:t>
      </w:r>
    </w:p>
    <w:p w14:paraId="603BD615" w14:textId="577C524D" w:rsidR="00AE32F4" w:rsidRPr="00C830F1" w:rsidRDefault="00A572E9" w:rsidP="005556A0">
      <w:pPr>
        <w:ind w:firstLine="420"/>
        <w:rPr>
          <w:rFonts w:ascii="Arial" w:hAnsi="Arial" w:cs="Arial"/>
          <w:sz w:val="24"/>
          <w:szCs w:val="24"/>
        </w:rPr>
      </w:pPr>
      <w:r w:rsidRPr="00C830F1">
        <w:rPr>
          <w:rFonts w:ascii="Arial" w:hAnsi="Arial" w:cs="Arial"/>
          <w:sz w:val="24"/>
          <w:szCs w:val="24"/>
        </w:rPr>
        <w:t xml:space="preserve">Please refer to </w:t>
      </w:r>
      <w:r w:rsidRPr="00C830F1">
        <w:rPr>
          <w:rFonts w:ascii="Arial" w:hAnsi="Arial" w:cs="Arial"/>
          <w:i/>
          <w:iCs/>
          <w:sz w:val="24"/>
          <w:szCs w:val="24"/>
        </w:rPr>
        <w:t>Clea Family Infotainment Connectivity Electrical Interface</w:t>
      </w:r>
      <w:r w:rsidRPr="00C830F1">
        <w:rPr>
          <w:rFonts w:ascii="Arial" w:hAnsi="Arial" w:cs="Arial"/>
          <w:sz w:val="24"/>
          <w:szCs w:val="24"/>
        </w:rPr>
        <w:t xml:space="preserve"> for access to relevant bus source data </w:t>
      </w:r>
      <w:r w:rsidRPr="00C830F1">
        <w:rPr>
          <w:rFonts w:ascii="Arial" w:hAnsi="Arial" w:cs="Arial" w:hint="eastAsia"/>
          <w:sz w:val="24"/>
          <w:szCs w:val="24"/>
        </w:rPr>
        <w:t>of</w:t>
      </w:r>
      <w:r w:rsidRPr="00C830F1">
        <w:rPr>
          <w:rFonts w:ascii="Arial" w:hAnsi="Arial" w:cs="Arial"/>
          <w:sz w:val="24"/>
          <w:szCs w:val="24"/>
        </w:rPr>
        <w:t xml:space="preserve"> driving behavior analysis.</w:t>
      </w:r>
    </w:p>
    <w:p w14:paraId="7290D54B" w14:textId="77777777" w:rsidR="00AE32F4" w:rsidRPr="00C830F1" w:rsidRDefault="00A572E9">
      <w:pPr>
        <w:pStyle w:val="Heading2"/>
        <w:rPr>
          <w:rFonts w:ascii="Arial" w:hAnsi="Arial" w:cs="Arial"/>
        </w:rPr>
      </w:pPr>
      <w:bookmarkStart w:id="50" w:name="_Toc44502145"/>
      <w:r w:rsidRPr="00C830F1">
        <w:rPr>
          <w:rFonts w:ascii="Arial" w:hAnsi="Arial" w:cs="Arial"/>
        </w:rPr>
        <w:t>分析内容</w:t>
      </w:r>
      <w:r w:rsidRPr="00C830F1">
        <w:rPr>
          <w:rFonts w:ascii="Arial" w:hAnsi="Arial" w:cs="Arial" w:hint="eastAsia"/>
        </w:rPr>
        <w:t>/</w:t>
      </w:r>
      <w:r w:rsidRPr="00C830F1">
        <w:rPr>
          <w:rFonts w:ascii="Arial" w:hAnsi="Arial" w:cs="Arial"/>
        </w:rPr>
        <w:t>Analysis Content</w:t>
      </w:r>
      <w:bookmarkEnd w:id="50"/>
    </w:p>
    <w:p w14:paraId="39538D24" w14:textId="77777777" w:rsidR="00AE32F4" w:rsidRPr="00C830F1" w:rsidRDefault="00A572E9">
      <w:pPr>
        <w:pStyle w:val="Heading3"/>
        <w:rPr>
          <w:rFonts w:ascii="Arial" w:hAnsi="Arial" w:cs="Arial"/>
        </w:rPr>
      </w:pPr>
      <w:bookmarkStart w:id="51" w:name="_Toc44502146"/>
      <w:r w:rsidRPr="00C830F1">
        <w:rPr>
          <w:rFonts w:ascii="Arial" w:hAnsi="Arial" w:cs="Arial"/>
        </w:rPr>
        <w:t>基础信息</w:t>
      </w:r>
      <w:r w:rsidRPr="00C830F1">
        <w:rPr>
          <w:rFonts w:ascii="Arial" w:hAnsi="Arial" w:cs="Arial" w:hint="eastAsia"/>
        </w:rPr>
        <w:t>/</w:t>
      </w:r>
      <w:r w:rsidRPr="00C830F1">
        <w:rPr>
          <w:rFonts w:ascii="Arial" w:hAnsi="Arial" w:cs="Arial"/>
        </w:rPr>
        <w:t>Basic Information</w:t>
      </w:r>
      <w:bookmarkEnd w:id="51"/>
    </w:p>
    <w:p w14:paraId="555A7153" w14:textId="77777777" w:rsidR="00AE32F4" w:rsidRPr="00C830F1" w:rsidRDefault="00A572E9">
      <w:pPr>
        <w:pStyle w:val="Heading4"/>
        <w:rPr>
          <w:rFonts w:ascii="Arial" w:hAnsi="Arial" w:cs="Arial"/>
        </w:rPr>
      </w:pPr>
      <w:bookmarkStart w:id="52" w:name="_Toc524601135"/>
      <w:bookmarkStart w:id="53" w:name="_Toc44502147"/>
      <w:r w:rsidRPr="00C830F1">
        <w:rPr>
          <w:rFonts w:ascii="Arial" w:hAnsi="Arial" w:cs="Arial"/>
        </w:rPr>
        <w:t>行程起点</w:t>
      </w:r>
      <w:r w:rsidRPr="00C830F1">
        <w:rPr>
          <w:rFonts w:ascii="Arial" w:hAnsi="Arial" w:cs="Arial" w:hint="eastAsia"/>
        </w:rPr>
        <w:t>/</w:t>
      </w:r>
      <w:r w:rsidRPr="00C830F1">
        <w:rPr>
          <w:rFonts w:ascii="Arial" w:hAnsi="Arial" w:cs="Arial"/>
        </w:rPr>
        <w:t>T</w:t>
      </w:r>
      <w:r w:rsidR="0047281E" w:rsidRPr="00C830F1">
        <w:rPr>
          <w:rFonts w:ascii="Arial" w:hAnsi="Arial" w:cs="Arial"/>
        </w:rPr>
        <w:t>rip</w:t>
      </w:r>
      <w:r w:rsidRPr="00C830F1">
        <w:rPr>
          <w:rFonts w:ascii="Arial" w:hAnsi="Arial" w:cs="Arial"/>
        </w:rPr>
        <w:t xml:space="preserve"> Start Point</w:t>
      </w:r>
      <w:bookmarkEnd w:id="52"/>
      <w:bookmarkEnd w:id="53"/>
    </w:p>
    <w:p w14:paraId="2A760BED" w14:textId="579009F1" w:rsidR="008A4768" w:rsidRPr="00C830F1" w:rsidRDefault="00A572E9" w:rsidP="008A4768">
      <w:pPr>
        <w:ind w:firstLine="480"/>
        <w:rPr>
          <w:rFonts w:ascii="Arial" w:hAnsi="Arial" w:cs="Arial"/>
          <w:sz w:val="20"/>
          <w:szCs w:val="24"/>
        </w:rPr>
      </w:pPr>
      <w:r w:rsidRPr="00C830F1">
        <w:rPr>
          <w:rFonts w:ascii="Arial" w:hAnsi="Arial" w:cs="Arial"/>
          <w:sz w:val="20"/>
          <w:szCs w:val="24"/>
        </w:rPr>
        <w:t>行程起点是</w:t>
      </w:r>
      <w:r w:rsidRPr="00C830F1">
        <w:rPr>
          <w:rFonts w:ascii="Arial" w:hAnsi="Arial" w:cs="Arial"/>
          <w:sz w:val="20"/>
          <w:szCs w:val="24"/>
        </w:rPr>
        <w:t>DBA</w:t>
      </w:r>
      <w:r w:rsidRPr="00C830F1">
        <w:rPr>
          <w:rFonts w:ascii="Arial" w:hAnsi="Arial" w:cs="Arial"/>
          <w:sz w:val="20"/>
          <w:szCs w:val="24"/>
        </w:rPr>
        <w:t>判断</w:t>
      </w:r>
      <w:r w:rsidRPr="00C830F1">
        <w:rPr>
          <w:rFonts w:ascii="Arial" w:hAnsi="Arial" w:cs="Arial"/>
          <w:sz w:val="20"/>
          <w:szCs w:val="24"/>
        </w:rPr>
        <w:t>“</w:t>
      </w:r>
      <w:r w:rsidRPr="00C830F1">
        <w:rPr>
          <w:rFonts w:ascii="Arial" w:hAnsi="Arial" w:cs="Arial"/>
          <w:sz w:val="20"/>
          <w:szCs w:val="24"/>
        </w:rPr>
        <w:t>行程开始时间</w:t>
      </w:r>
      <w:r w:rsidRPr="00C830F1">
        <w:rPr>
          <w:rFonts w:ascii="Arial" w:hAnsi="Arial" w:cs="Arial"/>
          <w:sz w:val="20"/>
          <w:szCs w:val="24"/>
        </w:rPr>
        <w:t>”</w:t>
      </w:r>
      <w:r w:rsidRPr="00C830F1">
        <w:rPr>
          <w:rFonts w:ascii="Arial" w:hAnsi="Arial" w:cs="Arial"/>
          <w:sz w:val="20"/>
          <w:szCs w:val="24"/>
        </w:rPr>
        <w:t>时</w:t>
      </w:r>
      <w:bookmarkStart w:id="54" w:name="OLE_LINK4"/>
      <w:r w:rsidRPr="00C830F1">
        <w:rPr>
          <w:rFonts w:ascii="Arial" w:hAnsi="Arial" w:cs="Arial"/>
          <w:sz w:val="20"/>
          <w:szCs w:val="24"/>
        </w:rPr>
        <w:t>车辆所处的位置</w:t>
      </w:r>
      <w:bookmarkEnd w:id="54"/>
      <w:r w:rsidRPr="00C830F1">
        <w:rPr>
          <w:rFonts w:ascii="Arial" w:hAnsi="Arial" w:cs="Arial"/>
          <w:sz w:val="20"/>
          <w:szCs w:val="24"/>
        </w:rPr>
        <w:t>，</w:t>
      </w:r>
      <w:bookmarkStart w:id="55" w:name="OLE_LINK5"/>
      <w:r w:rsidRPr="00C830F1">
        <w:rPr>
          <w:rFonts w:ascii="Arial" w:hAnsi="Arial" w:cs="Arial"/>
          <w:sz w:val="20"/>
          <w:szCs w:val="24"/>
        </w:rPr>
        <w:t>将这个位置的</w:t>
      </w:r>
      <w:r w:rsidRPr="00C830F1">
        <w:rPr>
          <w:rFonts w:ascii="Arial" w:hAnsi="Arial" w:cs="Arial"/>
          <w:sz w:val="20"/>
          <w:szCs w:val="24"/>
        </w:rPr>
        <w:t>GPS</w:t>
      </w:r>
      <w:r w:rsidRPr="00C830F1">
        <w:rPr>
          <w:rFonts w:ascii="Arial" w:hAnsi="Arial" w:cs="Arial"/>
          <w:sz w:val="20"/>
          <w:szCs w:val="24"/>
        </w:rPr>
        <w:t>位置信息调用</w:t>
      </w:r>
      <w:bookmarkStart w:id="56" w:name="OLE_LINK6"/>
      <w:r w:rsidRPr="00C830F1">
        <w:rPr>
          <w:rFonts w:ascii="Arial" w:hAnsi="Arial" w:cs="Arial"/>
          <w:sz w:val="20"/>
          <w:szCs w:val="24"/>
        </w:rPr>
        <w:t>导航应用能力</w:t>
      </w:r>
      <w:bookmarkEnd w:id="56"/>
      <w:r w:rsidRPr="00C830F1">
        <w:rPr>
          <w:rFonts w:ascii="Arial" w:hAnsi="Arial" w:cs="Arial"/>
          <w:sz w:val="20"/>
          <w:szCs w:val="24"/>
        </w:rPr>
        <w:t>来判断</w:t>
      </w:r>
      <w:r w:rsidRPr="00C830F1">
        <w:rPr>
          <w:rFonts w:ascii="Arial" w:hAnsi="Arial" w:cs="Arial"/>
          <w:sz w:val="20"/>
          <w:szCs w:val="24"/>
        </w:rPr>
        <w:t>POI</w:t>
      </w:r>
      <w:r w:rsidRPr="00C830F1">
        <w:rPr>
          <w:rFonts w:ascii="Arial" w:hAnsi="Arial" w:cs="Arial"/>
          <w:sz w:val="20"/>
          <w:szCs w:val="24"/>
        </w:rPr>
        <w:t>或位置名称作为行程起点。</w:t>
      </w:r>
      <w:bookmarkEnd w:id="55"/>
      <w:r w:rsidRPr="00C830F1">
        <w:rPr>
          <w:rFonts w:ascii="Arial" w:hAnsi="Arial" w:cs="Arial"/>
          <w:sz w:val="20"/>
          <w:szCs w:val="24"/>
        </w:rPr>
        <w:t>若行程在</w:t>
      </w:r>
      <w:r w:rsidRPr="00C830F1">
        <w:rPr>
          <w:rFonts w:ascii="Arial" w:hAnsi="Arial" w:cs="Arial"/>
          <w:sz w:val="20"/>
          <w:szCs w:val="24"/>
        </w:rPr>
        <w:t>DBA</w:t>
      </w:r>
      <w:r w:rsidRPr="00C830F1">
        <w:rPr>
          <w:rFonts w:ascii="Arial" w:hAnsi="Arial" w:cs="Arial"/>
          <w:sz w:val="20"/>
          <w:szCs w:val="24"/>
        </w:rPr>
        <w:t>启动前已经开始</w:t>
      </w:r>
      <w:r w:rsidRPr="00C830F1">
        <w:rPr>
          <w:rFonts w:ascii="Arial" w:hAnsi="Arial" w:cs="Arial"/>
          <w:sz w:val="20"/>
          <w:szCs w:val="24"/>
        </w:rPr>
        <w:t xml:space="preserve"> </w:t>
      </w:r>
      <w:r w:rsidRPr="00C830F1">
        <w:rPr>
          <w:rFonts w:ascii="Arial" w:hAnsi="Arial" w:cs="Arial"/>
          <w:sz w:val="20"/>
          <w:szCs w:val="24"/>
        </w:rPr>
        <w:t>，</w:t>
      </w:r>
      <w:bookmarkStart w:id="57" w:name="OLE_LINK7"/>
      <w:r w:rsidRPr="00C830F1">
        <w:rPr>
          <w:rFonts w:ascii="Arial" w:hAnsi="Arial" w:cs="Arial"/>
          <w:sz w:val="20"/>
          <w:szCs w:val="24"/>
        </w:rPr>
        <w:t>则以</w:t>
      </w:r>
      <w:r w:rsidRPr="00C830F1">
        <w:rPr>
          <w:rFonts w:ascii="Arial" w:hAnsi="Arial" w:cs="Arial"/>
          <w:sz w:val="20"/>
          <w:szCs w:val="24"/>
        </w:rPr>
        <w:t>DBA</w:t>
      </w:r>
      <w:r w:rsidRPr="00C830F1">
        <w:rPr>
          <w:rFonts w:ascii="Arial" w:hAnsi="Arial" w:cs="Arial"/>
          <w:sz w:val="20"/>
          <w:szCs w:val="24"/>
        </w:rPr>
        <w:t>启动后的第一时刻作为行程起点</w:t>
      </w:r>
      <w:bookmarkEnd w:id="57"/>
      <w:r w:rsidRPr="00C830F1">
        <w:rPr>
          <w:rFonts w:ascii="Arial" w:hAnsi="Arial" w:cs="Arial"/>
          <w:sz w:val="20"/>
          <w:szCs w:val="24"/>
        </w:rPr>
        <w:t>；若行程开始时车辆无法获取</w:t>
      </w:r>
      <w:r w:rsidRPr="00C830F1">
        <w:rPr>
          <w:rFonts w:ascii="Arial" w:hAnsi="Arial" w:cs="Arial"/>
          <w:sz w:val="20"/>
          <w:szCs w:val="24"/>
        </w:rPr>
        <w:t>GPS</w:t>
      </w:r>
      <w:r w:rsidRPr="00C830F1">
        <w:rPr>
          <w:rFonts w:ascii="Arial" w:hAnsi="Arial" w:cs="Arial"/>
          <w:sz w:val="20"/>
          <w:szCs w:val="24"/>
        </w:rPr>
        <w:t>位置信息，则以车辆可以获取到</w:t>
      </w:r>
      <w:r w:rsidRPr="00C830F1">
        <w:rPr>
          <w:rFonts w:ascii="Arial" w:hAnsi="Arial" w:cs="Arial"/>
          <w:sz w:val="20"/>
          <w:szCs w:val="24"/>
        </w:rPr>
        <w:t>GPS</w:t>
      </w:r>
      <w:r w:rsidRPr="00C830F1">
        <w:rPr>
          <w:rFonts w:ascii="Arial" w:hAnsi="Arial" w:cs="Arial"/>
          <w:sz w:val="20"/>
          <w:szCs w:val="24"/>
        </w:rPr>
        <w:t>信息的第一时刻的位置作为行程起点。</w:t>
      </w:r>
    </w:p>
    <w:p w14:paraId="7080908D" w14:textId="592DE607" w:rsidR="004766BB" w:rsidRDefault="00A572E9" w:rsidP="004766BB">
      <w:pPr>
        <w:ind w:firstLine="480"/>
        <w:rPr>
          <w:rFonts w:ascii="Arial" w:hAnsi="Arial" w:cs="Arial"/>
          <w:sz w:val="20"/>
          <w:szCs w:val="24"/>
        </w:rPr>
      </w:pPr>
      <w:r w:rsidRPr="00C830F1">
        <w:rPr>
          <w:rFonts w:ascii="Arial" w:hAnsi="Arial" w:cs="Arial"/>
          <w:sz w:val="20"/>
          <w:szCs w:val="24"/>
        </w:rPr>
        <w:t xml:space="preserve">The </w:t>
      </w:r>
      <w:bookmarkStart w:id="58" w:name="OLE_LINK3"/>
      <w:r w:rsidRPr="00C830F1">
        <w:rPr>
          <w:rFonts w:ascii="Arial" w:hAnsi="Arial" w:cs="Arial"/>
          <w:sz w:val="20"/>
          <w:szCs w:val="24"/>
        </w:rPr>
        <w:t>t</w:t>
      </w:r>
      <w:r w:rsidR="0047281E" w:rsidRPr="00C830F1">
        <w:rPr>
          <w:rFonts w:ascii="Arial" w:hAnsi="Arial" w:cs="Arial"/>
          <w:sz w:val="20"/>
          <w:szCs w:val="24"/>
        </w:rPr>
        <w:t>rip</w:t>
      </w:r>
      <w:r w:rsidRPr="00C830F1">
        <w:rPr>
          <w:rFonts w:ascii="Arial" w:hAnsi="Arial" w:cs="Arial"/>
          <w:sz w:val="20"/>
          <w:szCs w:val="24"/>
        </w:rPr>
        <w:t xml:space="preserve"> start point</w:t>
      </w:r>
      <w:bookmarkEnd w:id="58"/>
      <w:r w:rsidRPr="00C830F1">
        <w:rPr>
          <w:rFonts w:ascii="Arial" w:hAnsi="Arial" w:cs="Arial"/>
          <w:sz w:val="20"/>
          <w:szCs w:val="24"/>
        </w:rPr>
        <w:t xml:space="preserve"> is the </w:t>
      </w:r>
      <w:r w:rsidRPr="00C830F1">
        <w:rPr>
          <w:rFonts w:ascii="Arial" w:hAnsi="Arial" w:cs="Arial" w:hint="eastAsia"/>
          <w:sz w:val="20"/>
          <w:szCs w:val="24"/>
        </w:rPr>
        <w:t>location</w:t>
      </w:r>
      <w:r w:rsidRPr="00C830F1">
        <w:rPr>
          <w:rFonts w:ascii="Arial" w:hAnsi="Arial" w:cs="Arial"/>
          <w:sz w:val="20"/>
          <w:szCs w:val="24"/>
        </w:rPr>
        <w:t xml:space="preserve"> of the vehicle when the DBA </w:t>
      </w:r>
      <w:r w:rsidRPr="00C830F1">
        <w:rPr>
          <w:rFonts w:ascii="Arial" w:hAnsi="Arial" w:cs="Arial" w:hint="eastAsia"/>
          <w:sz w:val="20"/>
          <w:szCs w:val="24"/>
        </w:rPr>
        <w:t>determines</w:t>
      </w:r>
      <w:r w:rsidRPr="00C830F1">
        <w:rPr>
          <w:rFonts w:ascii="Arial" w:hAnsi="Arial" w:cs="Arial"/>
          <w:sz w:val="20"/>
          <w:szCs w:val="24"/>
        </w:rPr>
        <w:t xml:space="preserve"> the t</w:t>
      </w:r>
      <w:r w:rsidR="0047281E" w:rsidRPr="00C830F1">
        <w:rPr>
          <w:rFonts w:ascii="Arial" w:hAnsi="Arial" w:cs="Arial"/>
          <w:sz w:val="20"/>
          <w:szCs w:val="24"/>
        </w:rPr>
        <w:t>rip</w:t>
      </w:r>
      <w:r w:rsidRPr="00C830F1">
        <w:rPr>
          <w:rFonts w:ascii="Arial" w:hAnsi="Arial" w:cs="Arial"/>
          <w:sz w:val="20"/>
          <w:szCs w:val="24"/>
        </w:rPr>
        <w:t xml:space="preserve"> start time, and the GPS information of th</w:t>
      </w:r>
      <w:r w:rsidRPr="00C830F1">
        <w:rPr>
          <w:rFonts w:ascii="Arial" w:hAnsi="Arial" w:cs="Arial" w:hint="eastAsia"/>
          <w:sz w:val="20"/>
          <w:szCs w:val="24"/>
        </w:rPr>
        <w:t>e</w:t>
      </w:r>
      <w:r w:rsidRPr="00C830F1">
        <w:rPr>
          <w:rFonts w:ascii="Arial" w:hAnsi="Arial" w:cs="Arial"/>
          <w:sz w:val="20"/>
          <w:szCs w:val="24"/>
        </w:rPr>
        <w:t xml:space="preserve"> </w:t>
      </w:r>
      <w:r w:rsidRPr="00C830F1">
        <w:rPr>
          <w:rFonts w:ascii="Arial" w:hAnsi="Arial" w:cs="Arial" w:hint="eastAsia"/>
          <w:sz w:val="20"/>
          <w:szCs w:val="24"/>
        </w:rPr>
        <w:t>location</w:t>
      </w:r>
      <w:r w:rsidRPr="00C830F1">
        <w:rPr>
          <w:rFonts w:ascii="Arial" w:hAnsi="Arial" w:cs="Arial"/>
          <w:sz w:val="20"/>
          <w:szCs w:val="24"/>
        </w:rPr>
        <w:t xml:space="preserve"> shall </w:t>
      </w:r>
      <w:r w:rsidRPr="00C830F1">
        <w:rPr>
          <w:rFonts w:ascii="Arial" w:hAnsi="Arial" w:cs="Arial" w:hint="eastAsia"/>
          <w:sz w:val="20"/>
          <w:szCs w:val="24"/>
        </w:rPr>
        <w:t>call</w:t>
      </w:r>
      <w:r w:rsidRPr="00C830F1">
        <w:rPr>
          <w:rFonts w:ascii="Arial" w:hAnsi="Arial" w:cs="Arial"/>
          <w:sz w:val="20"/>
          <w:szCs w:val="24"/>
        </w:rPr>
        <w:t xml:space="preserve"> the navigation application </w:t>
      </w:r>
      <w:r w:rsidRPr="00C830F1">
        <w:rPr>
          <w:rFonts w:ascii="Arial" w:hAnsi="Arial" w:cs="Arial" w:hint="eastAsia"/>
          <w:sz w:val="20"/>
          <w:szCs w:val="24"/>
        </w:rPr>
        <w:t xml:space="preserve">ability </w:t>
      </w:r>
      <w:r w:rsidRPr="00C830F1">
        <w:rPr>
          <w:rFonts w:ascii="Arial" w:hAnsi="Arial" w:cs="Arial"/>
          <w:sz w:val="20"/>
          <w:szCs w:val="24"/>
        </w:rPr>
        <w:t xml:space="preserve">to </w:t>
      </w:r>
      <w:r w:rsidRPr="00C830F1">
        <w:rPr>
          <w:rFonts w:ascii="Arial" w:hAnsi="Arial" w:cs="Arial" w:hint="eastAsia"/>
          <w:sz w:val="20"/>
          <w:szCs w:val="24"/>
        </w:rPr>
        <w:t>determine</w:t>
      </w:r>
      <w:r w:rsidRPr="00C830F1">
        <w:rPr>
          <w:rFonts w:ascii="Arial" w:hAnsi="Arial" w:cs="Arial"/>
          <w:sz w:val="20"/>
          <w:szCs w:val="24"/>
        </w:rPr>
        <w:t xml:space="preserve"> POI or </w:t>
      </w:r>
      <w:r w:rsidRPr="00C830F1">
        <w:rPr>
          <w:rFonts w:ascii="Arial" w:hAnsi="Arial" w:cs="Arial" w:hint="eastAsia"/>
          <w:sz w:val="20"/>
          <w:szCs w:val="24"/>
        </w:rPr>
        <w:t>location</w:t>
      </w:r>
      <w:r w:rsidRPr="00C830F1">
        <w:rPr>
          <w:rFonts w:ascii="Arial" w:hAnsi="Arial" w:cs="Arial"/>
          <w:sz w:val="20"/>
          <w:szCs w:val="24"/>
        </w:rPr>
        <w:t xml:space="preserve"> name as the t</w:t>
      </w:r>
      <w:r w:rsidR="0047281E" w:rsidRPr="00C830F1">
        <w:rPr>
          <w:rFonts w:ascii="Arial" w:hAnsi="Arial" w:cs="Arial"/>
          <w:sz w:val="20"/>
          <w:szCs w:val="24"/>
        </w:rPr>
        <w:t>rip</w:t>
      </w:r>
      <w:r w:rsidRPr="00C830F1">
        <w:rPr>
          <w:rFonts w:ascii="Arial" w:hAnsi="Arial" w:cs="Arial"/>
          <w:sz w:val="20"/>
          <w:szCs w:val="24"/>
        </w:rPr>
        <w:t xml:space="preserve"> start point. If the t</w:t>
      </w:r>
      <w:r w:rsidR="0047281E" w:rsidRPr="00C830F1">
        <w:rPr>
          <w:rFonts w:ascii="Arial" w:hAnsi="Arial" w:cs="Arial"/>
          <w:sz w:val="20"/>
          <w:szCs w:val="24"/>
        </w:rPr>
        <w:t>rip</w:t>
      </w:r>
      <w:r w:rsidRPr="00C830F1">
        <w:rPr>
          <w:rFonts w:ascii="Arial" w:hAnsi="Arial" w:cs="Arial"/>
          <w:sz w:val="20"/>
          <w:szCs w:val="24"/>
        </w:rPr>
        <w:t xml:space="preserve"> has already </w:t>
      </w:r>
      <w:r w:rsidRPr="00C830F1">
        <w:rPr>
          <w:rFonts w:ascii="Arial" w:hAnsi="Arial" w:cs="Arial" w:hint="eastAsia"/>
          <w:sz w:val="20"/>
          <w:szCs w:val="24"/>
        </w:rPr>
        <w:t>begun</w:t>
      </w:r>
      <w:r w:rsidRPr="00C830F1">
        <w:rPr>
          <w:rFonts w:ascii="Arial" w:hAnsi="Arial" w:cs="Arial"/>
          <w:sz w:val="20"/>
          <w:szCs w:val="24"/>
        </w:rPr>
        <w:t xml:space="preserve"> before the DBA starts, the </w:t>
      </w:r>
      <w:r w:rsidRPr="00C830F1">
        <w:rPr>
          <w:rFonts w:ascii="Arial" w:hAnsi="Arial" w:cs="Arial" w:hint="eastAsia"/>
          <w:sz w:val="20"/>
          <w:szCs w:val="24"/>
        </w:rPr>
        <w:t xml:space="preserve">first </w:t>
      </w:r>
      <w:r w:rsidRPr="00C830F1">
        <w:rPr>
          <w:rFonts w:ascii="Arial" w:hAnsi="Arial" w:cs="Arial"/>
          <w:sz w:val="20"/>
          <w:szCs w:val="24"/>
        </w:rPr>
        <w:t xml:space="preserve">moment after </w:t>
      </w:r>
      <w:r w:rsidRPr="00C830F1">
        <w:rPr>
          <w:rFonts w:ascii="Arial" w:hAnsi="Arial" w:cs="Arial" w:hint="eastAsia"/>
          <w:sz w:val="20"/>
          <w:szCs w:val="24"/>
        </w:rPr>
        <w:t xml:space="preserve">the </w:t>
      </w:r>
      <w:r w:rsidRPr="00C830F1">
        <w:rPr>
          <w:rFonts w:ascii="Arial" w:hAnsi="Arial" w:cs="Arial"/>
          <w:sz w:val="20"/>
          <w:szCs w:val="24"/>
        </w:rPr>
        <w:t>DBA starts shall be taken as the t</w:t>
      </w:r>
      <w:r w:rsidR="0047281E" w:rsidRPr="00C830F1">
        <w:rPr>
          <w:rFonts w:ascii="Arial" w:hAnsi="Arial" w:cs="Arial"/>
          <w:sz w:val="20"/>
          <w:szCs w:val="24"/>
        </w:rPr>
        <w:t>rip</w:t>
      </w:r>
      <w:r w:rsidRPr="00C830F1">
        <w:rPr>
          <w:rFonts w:ascii="Arial" w:hAnsi="Arial" w:cs="Arial"/>
          <w:sz w:val="20"/>
          <w:szCs w:val="24"/>
        </w:rPr>
        <w:t xml:space="preserve"> start point</w:t>
      </w:r>
      <w:r w:rsidR="00D6424E" w:rsidRPr="00C830F1">
        <w:rPr>
          <w:rFonts w:ascii="Arial" w:hAnsi="Arial" w:cs="Arial"/>
          <w:sz w:val="20"/>
          <w:szCs w:val="24"/>
        </w:rPr>
        <w:t xml:space="preserve">. </w:t>
      </w:r>
      <w:r w:rsidRPr="00C830F1">
        <w:rPr>
          <w:rFonts w:ascii="Arial" w:hAnsi="Arial" w:cs="Arial"/>
          <w:sz w:val="20"/>
          <w:szCs w:val="24"/>
        </w:rPr>
        <w:t xml:space="preserve">If the vehicle cannot acquire GPS </w:t>
      </w:r>
      <w:r w:rsidRPr="00C830F1">
        <w:rPr>
          <w:rFonts w:ascii="Arial" w:hAnsi="Arial" w:cs="Arial" w:hint="eastAsia"/>
          <w:sz w:val="20"/>
          <w:szCs w:val="24"/>
        </w:rPr>
        <w:t>location</w:t>
      </w:r>
      <w:r w:rsidRPr="00C830F1">
        <w:rPr>
          <w:rFonts w:ascii="Arial" w:hAnsi="Arial" w:cs="Arial"/>
          <w:sz w:val="20"/>
          <w:szCs w:val="24"/>
        </w:rPr>
        <w:t xml:space="preserve"> information at the beginning of the </w:t>
      </w:r>
      <w:r w:rsidRPr="00C830F1">
        <w:rPr>
          <w:rFonts w:ascii="Arial" w:hAnsi="Arial" w:cs="Arial" w:hint="eastAsia"/>
          <w:sz w:val="20"/>
          <w:szCs w:val="24"/>
        </w:rPr>
        <w:t>t</w:t>
      </w:r>
      <w:r w:rsidR="0047281E" w:rsidRPr="00C830F1">
        <w:rPr>
          <w:rFonts w:ascii="Arial" w:hAnsi="Arial" w:cs="Arial" w:hint="eastAsia"/>
          <w:sz w:val="20"/>
          <w:szCs w:val="24"/>
        </w:rPr>
        <w:t>rip</w:t>
      </w:r>
      <w:r w:rsidRPr="00C830F1">
        <w:rPr>
          <w:rFonts w:ascii="Arial" w:hAnsi="Arial" w:cs="Arial"/>
          <w:sz w:val="20"/>
          <w:szCs w:val="24"/>
        </w:rPr>
        <w:t xml:space="preserve">, the </w:t>
      </w:r>
      <w:r w:rsidRPr="00C830F1">
        <w:rPr>
          <w:rFonts w:ascii="Arial" w:hAnsi="Arial" w:cs="Arial" w:hint="eastAsia"/>
          <w:sz w:val="20"/>
          <w:szCs w:val="24"/>
        </w:rPr>
        <w:t>location</w:t>
      </w:r>
      <w:r w:rsidRPr="00C830F1">
        <w:rPr>
          <w:rFonts w:ascii="Arial" w:hAnsi="Arial" w:cs="Arial"/>
          <w:sz w:val="20"/>
          <w:szCs w:val="24"/>
        </w:rPr>
        <w:t xml:space="preserve"> where the vehicle initially acquires GPS information </w:t>
      </w:r>
      <w:proofErr w:type="gramStart"/>
      <w:r w:rsidRPr="00C830F1">
        <w:rPr>
          <w:rFonts w:ascii="Arial" w:hAnsi="Arial" w:cs="Arial"/>
          <w:sz w:val="20"/>
          <w:szCs w:val="24"/>
        </w:rPr>
        <w:t>shall be taken</w:t>
      </w:r>
      <w:proofErr w:type="gramEnd"/>
      <w:r w:rsidRPr="00C830F1">
        <w:rPr>
          <w:rFonts w:ascii="Arial" w:hAnsi="Arial" w:cs="Arial"/>
          <w:sz w:val="20"/>
          <w:szCs w:val="24"/>
        </w:rPr>
        <w:t xml:space="preserve"> as the t</w:t>
      </w:r>
      <w:r w:rsidR="0047281E" w:rsidRPr="00C830F1">
        <w:rPr>
          <w:rFonts w:ascii="Arial" w:hAnsi="Arial" w:cs="Arial"/>
          <w:sz w:val="20"/>
          <w:szCs w:val="24"/>
        </w:rPr>
        <w:t>rip</w:t>
      </w:r>
      <w:r w:rsidRPr="00C830F1">
        <w:rPr>
          <w:rFonts w:ascii="Arial" w:hAnsi="Arial" w:cs="Arial"/>
          <w:sz w:val="20"/>
          <w:szCs w:val="24"/>
        </w:rPr>
        <w:t xml:space="preserve"> start point.</w:t>
      </w:r>
    </w:p>
    <w:p w14:paraId="5C1294C7" w14:textId="4FB61D25" w:rsidR="008116CA" w:rsidRPr="008116CA" w:rsidRDefault="008116CA" w:rsidP="008116CA">
      <w:pPr>
        <w:ind w:firstLine="420"/>
        <w:rPr>
          <w:color w:val="FF0000"/>
        </w:rPr>
      </w:pPr>
      <w:r w:rsidRPr="008116CA">
        <w:rPr>
          <w:rFonts w:hint="eastAsia"/>
          <w:color w:val="FF0000"/>
        </w:rPr>
        <w:t>需要注意的是，行程起点相关的</w:t>
      </w:r>
      <w:r w:rsidRPr="008116CA">
        <w:rPr>
          <w:rFonts w:hint="eastAsia"/>
          <w:color w:val="FF0000"/>
        </w:rPr>
        <w:t>G</w:t>
      </w:r>
      <w:r w:rsidRPr="008116CA">
        <w:rPr>
          <w:color w:val="FF0000"/>
        </w:rPr>
        <w:t>PS</w:t>
      </w:r>
      <w:r w:rsidRPr="008116CA">
        <w:rPr>
          <w:rFonts w:hint="eastAsia"/>
          <w:color w:val="FF0000"/>
        </w:rPr>
        <w:t>数据当前不作处理和上传，但是保留相关解释。</w:t>
      </w:r>
    </w:p>
    <w:p w14:paraId="4FE26F4F" w14:textId="613609AC" w:rsidR="008116CA" w:rsidRPr="008116CA" w:rsidRDefault="008116CA" w:rsidP="008116CA">
      <w:pPr>
        <w:ind w:firstLine="420"/>
        <w:rPr>
          <w:color w:val="FF0000"/>
        </w:rPr>
      </w:pPr>
      <w:r w:rsidRPr="008116CA">
        <w:rPr>
          <w:color w:val="FF0000"/>
        </w:rPr>
        <w:t xml:space="preserve">A kind reminder is </w:t>
      </w:r>
      <w:proofErr w:type="gramStart"/>
      <w:r w:rsidRPr="008116CA">
        <w:rPr>
          <w:color w:val="FF0000"/>
        </w:rPr>
        <w:t>that GPS of the trip start point is not collected and updated currently, but still keep the relevant information for further use</w:t>
      </w:r>
      <w:proofErr w:type="gramEnd"/>
      <w:r w:rsidRPr="008116CA">
        <w:rPr>
          <w:color w:val="FF0000"/>
        </w:rPr>
        <w:t>.</w:t>
      </w:r>
    </w:p>
    <w:p w14:paraId="4B85CD02" w14:textId="77777777" w:rsidR="00AE32F4" w:rsidRPr="00C830F1" w:rsidRDefault="00A572E9">
      <w:pPr>
        <w:pStyle w:val="Heading4"/>
        <w:rPr>
          <w:rFonts w:ascii="Arial" w:hAnsi="Arial" w:cs="Arial"/>
        </w:rPr>
      </w:pPr>
      <w:bookmarkStart w:id="59" w:name="_Toc524601136"/>
      <w:bookmarkStart w:id="60" w:name="_Toc44502148"/>
      <w:r w:rsidRPr="00C830F1">
        <w:rPr>
          <w:rFonts w:ascii="Arial" w:hAnsi="Arial" w:cs="Arial"/>
        </w:rPr>
        <w:lastRenderedPageBreak/>
        <w:t>行程终点</w:t>
      </w:r>
      <w:r w:rsidRPr="00C830F1">
        <w:rPr>
          <w:rFonts w:ascii="Arial" w:hAnsi="Arial" w:cs="Arial" w:hint="eastAsia"/>
        </w:rPr>
        <w:t>/</w:t>
      </w:r>
      <w:r w:rsidRPr="00C830F1">
        <w:rPr>
          <w:rFonts w:ascii="Arial" w:hAnsi="Arial" w:cs="Arial"/>
        </w:rPr>
        <w:t>T</w:t>
      </w:r>
      <w:r w:rsidR="0047281E" w:rsidRPr="00C830F1">
        <w:rPr>
          <w:rFonts w:ascii="Arial" w:hAnsi="Arial" w:cs="Arial"/>
        </w:rPr>
        <w:t>rip</w:t>
      </w:r>
      <w:r w:rsidRPr="00C830F1">
        <w:rPr>
          <w:rFonts w:ascii="Arial" w:hAnsi="Arial" w:cs="Arial"/>
        </w:rPr>
        <w:t xml:space="preserve"> End Point</w:t>
      </w:r>
      <w:bookmarkEnd w:id="59"/>
      <w:bookmarkEnd w:id="60"/>
    </w:p>
    <w:p w14:paraId="1D03494F" w14:textId="77777777" w:rsidR="007E3E98" w:rsidRPr="00C830F1" w:rsidRDefault="00A572E9" w:rsidP="00E74725">
      <w:pPr>
        <w:ind w:firstLine="420"/>
      </w:pPr>
      <w:r w:rsidRPr="00C830F1">
        <w:t>行程终点是</w:t>
      </w:r>
      <w:r w:rsidRPr="00C830F1">
        <w:t>DBA</w:t>
      </w:r>
      <w:r w:rsidRPr="00C830F1">
        <w:t>判断</w:t>
      </w:r>
      <w:r w:rsidRPr="00C830F1">
        <w:t>“</w:t>
      </w:r>
      <w:r w:rsidRPr="00C830F1">
        <w:t>行程结束时间</w:t>
      </w:r>
      <w:r w:rsidRPr="00C830F1">
        <w:t>”</w:t>
      </w:r>
      <w:r w:rsidRPr="00C830F1">
        <w:t>时车辆所处的位置，将这个位置的</w:t>
      </w:r>
      <w:r w:rsidRPr="00C830F1">
        <w:t>GPS</w:t>
      </w:r>
      <w:r w:rsidRPr="00C830F1">
        <w:t>位置信息调用导航应用能力来判断</w:t>
      </w:r>
      <w:r w:rsidRPr="00C830F1">
        <w:t>POI</w:t>
      </w:r>
      <w:r w:rsidRPr="00C830F1">
        <w:t>或位置名称作为行程终点。</w:t>
      </w:r>
    </w:p>
    <w:p w14:paraId="67169958" w14:textId="56349B3A" w:rsidR="00AE32F4" w:rsidRPr="00C830F1" w:rsidRDefault="00A572E9" w:rsidP="00E74725">
      <w:pPr>
        <w:ind w:firstLine="420"/>
      </w:pPr>
      <w:r w:rsidRPr="00C830F1">
        <w:t>The t</w:t>
      </w:r>
      <w:r w:rsidR="0047281E" w:rsidRPr="00C830F1">
        <w:t>rip</w:t>
      </w:r>
      <w:r w:rsidRPr="00C830F1">
        <w:t xml:space="preserve"> end point is the </w:t>
      </w:r>
      <w:r w:rsidRPr="00C830F1">
        <w:rPr>
          <w:rFonts w:hint="eastAsia"/>
        </w:rPr>
        <w:t>location</w:t>
      </w:r>
      <w:r w:rsidRPr="00C830F1">
        <w:t xml:space="preserve"> of the vehicle when the DBA </w:t>
      </w:r>
      <w:r w:rsidRPr="00C830F1">
        <w:rPr>
          <w:rFonts w:hint="eastAsia"/>
        </w:rPr>
        <w:t>determines</w:t>
      </w:r>
      <w:r w:rsidRPr="00C830F1">
        <w:t xml:space="preserve"> the t</w:t>
      </w:r>
      <w:r w:rsidR="0047281E" w:rsidRPr="00C830F1">
        <w:t>rip</w:t>
      </w:r>
      <w:r w:rsidRPr="00C830F1">
        <w:t xml:space="preserve"> end time, and the GPS information of th</w:t>
      </w:r>
      <w:r w:rsidRPr="00C830F1">
        <w:rPr>
          <w:rFonts w:hint="eastAsia"/>
        </w:rPr>
        <w:t>e</w:t>
      </w:r>
      <w:r w:rsidRPr="00C830F1">
        <w:t xml:space="preserve"> </w:t>
      </w:r>
      <w:r w:rsidRPr="00C830F1">
        <w:rPr>
          <w:rFonts w:hint="eastAsia"/>
        </w:rPr>
        <w:t>location</w:t>
      </w:r>
      <w:r w:rsidRPr="00C830F1">
        <w:t xml:space="preserve"> shall call the navigation application to </w:t>
      </w:r>
      <w:r w:rsidRPr="00C830F1">
        <w:rPr>
          <w:rFonts w:hint="eastAsia"/>
        </w:rPr>
        <w:t>determine</w:t>
      </w:r>
      <w:r w:rsidRPr="00C830F1">
        <w:t xml:space="preserve"> POI or </w:t>
      </w:r>
      <w:r w:rsidRPr="00C830F1">
        <w:rPr>
          <w:rFonts w:hint="eastAsia"/>
        </w:rPr>
        <w:t>location</w:t>
      </w:r>
      <w:r w:rsidRPr="00C830F1">
        <w:t xml:space="preserve"> name as the t</w:t>
      </w:r>
      <w:r w:rsidR="0047281E" w:rsidRPr="00C830F1">
        <w:t>rip</w:t>
      </w:r>
      <w:r w:rsidRPr="00C830F1">
        <w:t xml:space="preserve"> end point.</w:t>
      </w:r>
    </w:p>
    <w:p w14:paraId="3BD39CB7" w14:textId="77777777" w:rsidR="006E0306" w:rsidRPr="00C830F1" w:rsidRDefault="00762CC8" w:rsidP="00E74725">
      <w:pPr>
        <w:ind w:firstLine="420"/>
      </w:pPr>
      <w:r w:rsidRPr="00C830F1">
        <w:rPr>
          <w:rFonts w:hint="eastAsia"/>
        </w:rPr>
        <w:t>行程结束时刻，</w:t>
      </w:r>
      <w:r w:rsidR="004766BB" w:rsidRPr="00C830F1">
        <w:rPr>
          <w:rFonts w:hint="eastAsia"/>
        </w:rPr>
        <w:t>如果无法获取</w:t>
      </w:r>
      <w:r w:rsidR="004766BB" w:rsidRPr="00C830F1">
        <w:rPr>
          <w:rFonts w:hint="eastAsia"/>
        </w:rPr>
        <w:t>GPS</w:t>
      </w:r>
      <w:r w:rsidRPr="00C830F1">
        <w:rPr>
          <w:rFonts w:hint="eastAsia"/>
        </w:rPr>
        <w:t>点（车辆定位信息），</w:t>
      </w:r>
      <w:r w:rsidR="00B72B49" w:rsidRPr="00C830F1">
        <w:rPr>
          <w:rFonts w:hint="eastAsia"/>
        </w:rPr>
        <w:t>则终点信息为未知</w:t>
      </w:r>
      <w:r w:rsidR="004766BB" w:rsidRPr="00C830F1">
        <w:rPr>
          <w:rFonts w:hint="eastAsia"/>
        </w:rPr>
        <w:t>。</w:t>
      </w:r>
    </w:p>
    <w:p w14:paraId="01812920" w14:textId="7B81C0EF" w:rsidR="00B72B49" w:rsidRPr="00C830F1" w:rsidRDefault="006E0306" w:rsidP="00E74725">
      <w:pPr>
        <w:ind w:firstLine="420"/>
      </w:pPr>
      <w:r w:rsidRPr="00C830F1">
        <w:t>At the end of the trip, if the GPS point (vehicle positioning information) cannot be obtained, the end point information is unknown.</w:t>
      </w:r>
    </w:p>
    <w:p w14:paraId="3B33F423" w14:textId="5A80FB93" w:rsidR="004766BB" w:rsidRPr="00C830F1" w:rsidRDefault="00B72B49" w:rsidP="00E74725">
      <w:pPr>
        <w:ind w:firstLine="420"/>
      </w:pPr>
      <w:r w:rsidRPr="00C830F1">
        <w:rPr>
          <w:rFonts w:hint="eastAsia"/>
        </w:rPr>
        <w:t>本文中的</w:t>
      </w:r>
      <w:r w:rsidRPr="00C830F1">
        <w:rPr>
          <w:rFonts w:hint="eastAsia"/>
        </w:rPr>
        <w:t>GPS</w:t>
      </w:r>
      <w:r w:rsidRPr="00C830F1">
        <w:rPr>
          <w:rFonts w:hint="eastAsia"/>
        </w:rPr>
        <w:t>位置指的是车辆定位系统提供的定位信息，因为车辆定位系统支持航位推算（</w:t>
      </w:r>
      <w:r w:rsidRPr="00C830F1">
        <w:rPr>
          <w:rFonts w:hint="eastAsia"/>
        </w:rPr>
        <w:t>DR</w:t>
      </w:r>
      <w:r w:rsidRPr="00C830F1">
        <w:rPr>
          <w:rFonts w:hint="eastAsia"/>
        </w:rPr>
        <w:t>），因此即便在卫星定位短暂丢失的情况下，车辆依旧能够提供一个较为准确的定位。</w:t>
      </w:r>
    </w:p>
    <w:p w14:paraId="21402FA3" w14:textId="5026F47B" w:rsidR="006E0306" w:rsidRPr="00C830F1" w:rsidRDefault="006E0306" w:rsidP="00E74725">
      <w:pPr>
        <w:ind w:firstLine="420"/>
      </w:pPr>
      <w:r w:rsidRPr="00C830F1">
        <w:t>The GPS position in this article refers to the positioning information provided by the vehicle positioning system. Because the vehicle positioning system supports dead reckoning (DR), the vehicle can still provide a more accurate positioning even if the satellite positioning is temporarily lost.</w:t>
      </w:r>
    </w:p>
    <w:p w14:paraId="017DFE0F" w14:textId="54537977" w:rsidR="00051457" w:rsidRPr="00C830F1" w:rsidRDefault="00051457" w:rsidP="00E74725">
      <w:pPr>
        <w:ind w:firstLine="420"/>
      </w:pPr>
      <w:r w:rsidRPr="00C830F1">
        <w:rPr>
          <w:rFonts w:hint="eastAsia"/>
        </w:rPr>
        <w:t>行程结束时，需从导航获取行程终点所在城市的城市名和城市代码。若终点信息为未知，则相关城市名和城市代码也置为未知。</w:t>
      </w:r>
    </w:p>
    <w:p w14:paraId="21679D07" w14:textId="3F361827" w:rsidR="00051457" w:rsidRPr="00C830F1" w:rsidRDefault="00051457" w:rsidP="00E74725">
      <w:pPr>
        <w:ind w:firstLine="420"/>
      </w:pPr>
      <w:r w:rsidRPr="00C830F1">
        <w:t xml:space="preserve">At the end of the trip, </w:t>
      </w:r>
      <w:r w:rsidR="00C51626" w:rsidRPr="00C830F1">
        <w:t>VCU</w:t>
      </w:r>
      <w:r w:rsidRPr="00C830F1">
        <w:t xml:space="preserve"> needs to obtain the city name and city code of the end point city. If the end point city is unknown, then the corresponding city name and city code should also be set as unknown.</w:t>
      </w:r>
    </w:p>
    <w:p w14:paraId="194972A0" w14:textId="64E3808D" w:rsidR="00FA16C1" w:rsidRPr="00C830F1" w:rsidRDefault="00FA16C1" w:rsidP="00E74725">
      <w:pPr>
        <w:ind w:firstLine="420"/>
      </w:pPr>
      <w:r w:rsidRPr="00C830F1">
        <w:rPr>
          <w:rFonts w:hint="eastAsia"/>
        </w:rPr>
        <w:t>需要注意的是，行程终点相关的</w:t>
      </w:r>
      <w:r w:rsidRPr="00C830F1">
        <w:rPr>
          <w:rFonts w:hint="eastAsia"/>
        </w:rPr>
        <w:t>G</w:t>
      </w:r>
      <w:r w:rsidRPr="00C830F1">
        <w:t>PS</w:t>
      </w:r>
      <w:r w:rsidRPr="00C830F1">
        <w:rPr>
          <w:rFonts w:hint="eastAsia"/>
        </w:rPr>
        <w:t>数据当前不作处理和上传，但是保留相关解释。</w:t>
      </w:r>
    </w:p>
    <w:p w14:paraId="06C7925E" w14:textId="540CC210" w:rsidR="00FA16C1" w:rsidRPr="00C830F1" w:rsidRDefault="00FA16C1" w:rsidP="00E74725">
      <w:pPr>
        <w:ind w:firstLine="420"/>
      </w:pPr>
      <w:r w:rsidRPr="00C830F1">
        <w:t>A kind reminder is that GPS of the trip end point is not collected and updated currently, but still keep the relevant information for further use.</w:t>
      </w:r>
    </w:p>
    <w:p w14:paraId="6905BA14" w14:textId="77777777" w:rsidR="00AE32F4" w:rsidRPr="00C830F1" w:rsidRDefault="00A572E9">
      <w:pPr>
        <w:pStyle w:val="Heading4"/>
        <w:rPr>
          <w:rFonts w:ascii="Arial" w:hAnsi="Arial" w:cs="Arial"/>
        </w:rPr>
      </w:pPr>
      <w:bookmarkStart w:id="61" w:name="_Toc524601137"/>
      <w:bookmarkStart w:id="62" w:name="_Toc44502149"/>
      <w:r w:rsidRPr="00C830F1">
        <w:rPr>
          <w:rFonts w:ascii="Arial" w:hAnsi="Arial" w:cs="Arial"/>
        </w:rPr>
        <w:t>行程距离</w:t>
      </w:r>
      <w:r w:rsidRPr="00C830F1">
        <w:rPr>
          <w:rFonts w:ascii="Arial" w:hAnsi="Arial" w:cs="Arial" w:hint="eastAsia"/>
        </w:rPr>
        <w:t>/</w:t>
      </w:r>
      <w:r w:rsidRPr="00C830F1">
        <w:rPr>
          <w:rFonts w:ascii="Arial" w:hAnsi="Arial" w:cs="Arial"/>
        </w:rPr>
        <w:t>T</w:t>
      </w:r>
      <w:r w:rsidR="0047281E" w:rsidRPr="00C830F1">
        <w:rPr>
          <w:rFonts w:ascii="Arial" w:hAnsi="Arial" w:cs="Arial"/>
        </w:rPr>
        <w:t>rip</w:t>
      </w:r>
      <w:r w:rsidRPr="00C830F1">
        <w:rPr>
          <w:rFonts w:ascii="Arial" w:hAnsi="Arial" w:cs="Arial"/>
        </w:rPr>
        <w:t xml:space="preserve"> Distance</w:t>
      </w:r>
      <w:bookmarkEnd w:id="61"/>
      <w:bookmarkEnd w:id="62"/>
    </w:p>
    <w:p w14:paraId="6A0B1D27" w14:textId="77777777" w:rsidR="007E3E98" w:rsidRPr="00C830F1" w:rsidRDefault="00A572E9" w:rsidP="00E74725">
      <w:pPr>
        <w:ind w:firstLine="420"/>
      </w:pPr>
      <w:r w:rsidRPr="00C830F1">
        <w:t>行程距离是一段行程中车辆驶过的距离，具体是指</w:t>
      </w:r>
      <w:r w:rsidRPr="00C830F1">
        <w:t>“</w:t>
      </w:r>
      <w:r w:rsidRPr="00C830F1">
        <w:t>行程开始时间</w:t>
      </w:r>
      <w:r w:rsidRPr="00C830F1">
        <w:t>”</w:t>
      </w:r>
      <w:r w:rsidRPr="00C830F1">
        <w:t>时与</w:t>
      </w:r>
      <w:r w:rsidRPr="00C830F1">
        <w:t>“</w:t>
      </w:r>
      <w:r w:rsidRPr="00C830F1">
        <w:t>行程结束时间</w:t>
      </w:r>
      <w:r w:rsidRPr="00C830F1">
        <w:t>”</w:t>
      </w:r>
      <w:r w:rsidRPr="00C830F1">
        <w:t>时车辆里程表的差值。</w:t>
      </w:r>
    </w:p>
    <w:p w14:paraId="1BC08DCD" w14:textId="0435F3EF" w:rsidR="00AE32F4" w:rsidRPr="00C830F1" w:rsidRDefault="00A572E9" w:rsidP="00E74725">
      <w:pPr>
        <w:ind w:firstLine="420"/>
      </w:pPr>
      <w:r w:rsidRPr="00C830F1">
        <w:t>T</w:t>
      </w:r>
      <w:r w:rsidR="0047281E" w:rsidRPr="00C830F1">
        <w:t>rip</w:t>
      </w:r>
      <w:r w:rsidRPr="00C830F1">
        <w:t xml:space="preserve"> distance refers to the distance traveled by the vehicle during a t</w:t>
      </w:r>
      <w:r w:rsidR="0047281E" w:rsidRPr="00C830F1">
        <w:t>rip</w:t>
      </w:r>
      <w:r w:rsidRPr="00C830F1">
        <w:t xml:space="preserve">, specifically the difference between the odometer </w:t>
      </w:r>
      <w:r w:rsidRPr="00C830F1">
        <w:rPr>
          <w:rFonts w:hint="eastAsia"/>
        </w:rPr>
        <w:t>readings</w:t>
      </w:r>
      <w:r w:rsidRPr="00C830F1">
        <w:t xml:space="preserve"> at “t</w:t>
      </w:r>
      <w:r w:rsidR="0047281E" w:rsidRPr="00C830F1">
        <w:t>rip</w:t>
      </w:r>
      <w:r w:rsidRPr="00C830F1">
        <w:t xml:space="preserve"> start time” and “t</w:t>
      </w:r>
      <w:r w:rsidR="0047281E" w:rsidRPr="00C830F1">
        <w:t>rip</w:t>
      </w:r>
      <w:r w:rsidRPr="00C830F1">
        <w:t xml:space="preserve"> end time”.</w:t>
      </w:r>
    </w:p>
    <w:p w14:paraId="71EB8477" w14:textId="6E32B640" w:rsidR="000655EA" w:rsidRPr="00C830F1" w:rsidRDefault="000923C0" w:rsidP="00FD33F4">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39D1DD1C" w14:textId="09111DC4" w:rsidR="00953B8A" w:rsidRPr="00C830F1" w:rsidRDefault="00953B8A" w:rsidP="00953B8A">
      <w:pPr>
        <w:ind w:firstLine="420"/>
      </w:pPr>
      <w:r w:rsidRPr="00C830F1">
        <w:rPr>
          <w:rFonts w:hint="eastAsia"/>
        </w:rPr>
        <w:t>本章节定义用于计算行驶里程需要的</w:t>
      </w:r>
      <w:r w:rsidRPr="00C830F1">
        <w:rPr>
          <w:rFonts w:hint="eastAsia"/>
        </w:rPr>
        <w:t>CLEA</w:t>
      </w:r>
      <w:r w:rsidRPr="00C830F1">
        <w:rPr>
          <w:rFonts w:hint="eastAsia"/>
        </w:rPr>
        <w:t>信号。</w:t>
      </w:r>
    </w:p>
    <w:p w14:paraId="70AF8FC3" w14:textId="4F086811" w:rsidR="00BD24D4" w:rsidRPr="00C830F1" w:rsidRDefault="007A71D5" w:rsidP="00953B8A">
      <w:pPr>
        <w:ind w:firstLine="420"/>
      </w:pPr>
      <w:r w:rsidRPr="00C830F1">
        <w:t>This section defines CLEA signal required for the calculation of mileage.</w:t>
      </w:r>
    </w:p>
    <w:p w14:paraId="0F829C47" w14:textId="58533DB9" w:rsidR="00FD33F4" w:rsidRPr="00C830F1" w:rsidRDefault="00E74725" w:rsidP="00362A62">
      <w:pPr>
        <w:ind w:firstLine="420"/>
      </w:pPr>
      <w:r w:rsidRPr="00C830F1">
        <w:rPr>
          <w:rFonts w:hint="eastAsia"/>
        </w:rPr>
        <w:t>通过信号</w:t>
      </w:r>
      <w:r w:rsidRPr="00C830F1">
        <w:rPr>
          <w:b/>
          <w:i/>
        </w:rPr>
        <w:t>Vehicle Odometer</w:t>
      </w:r>
      <w:r w:rsidR="00FF09DB" w:rsidRPr="00C830F1">
        <w:rPr>
          <w:rFonts w:hint="eastAsia"/>
        </w:rPr>
        <w:t>获取行程开始时刻和行程结束时刻的里程表信息，用于计算行驶里程。</w:t>
      </w:r>
    </w:p>
    <w:p w14:paraId="0C73D7D9" w14:textId="3C8E21DB" w:rsidR="00BD24D4" w:rsidRPr="00C830F1" w:rsidRDefault="007A71D5" w:rsidP="00362A62">
      <w:pPr>
        <w:ind w:firstLine="420"/>
      </w:pPr>
      <w:r w:rsidRPr="00C830F1">
        <w:t xml:space="preserve">The odometer readings at trip start time and trip end time is obtained by signal </w:t>
      </w:r>
      <w:r w:rsidRPr="00C830F1">
        <w:rPr>
          <w:b/>
          <w:i/>
        </w:rPr>
        <w:t>Vehicle Odometer</w:t>
      </w:r>
      <w:r w:rsidRPr="00C830F1">
        <w:t>, which is used for the calculation of mileage.</w:t>
      </w:r>
    </w:p>
    <w:p w14:paraId="5BA17266" w14:textId="7B8B0000" w:rsidR="001948A4" w:rsidRPr="00C830F1" w:rsidRDefault="002C15D8" w:rsidP="001948A4">
      <w:pPr>
        <w:ind w:firstLine="420"/>
      </w:pPr>
      <w:r w:rsidRPr="00C830F1">
        <w:rPr>
          <w:rFonts w:hint="eastAsia"/>
        </w:rPr>
        <w:t>信号</w:t>
      </w:r>
      <w:r w:rsidRPr="00C830F1">
        <w:rPr>
          <w:b/>
          <w:i/>
        </w:rPr>
        <w:t xml:space="preserve">Vehicle Odometer </w:t>
      </w:r>
      <w:r w:rsidRPr="00C830F1">
        <w:rPr>
          <w:rFonts w:hint="eastAsia"/>
          <w:b/>
          <w:i/>
        </w:rPr>
        <w:t>Validity</w:t>
      </w:r>
      <w:r w:rsidRPr="00C830F1">
        <w:rPr>
          <w:rFonts w:hint="eastAsia"/>
        </w:rPr>
        <w:t>用于表示信号</w:t>
      </w:r>
      <w:r w:rsidRPr="00C830F1">
        <w:rPr>
          <w:b/>
          <w:i/>
        </w:rPr>
        <w:t>Vehicle Odometer</w:t>
      </w:r>
      <w:r w:rsidRPr="00C830F1">
        <w:rPr>
          <w:rFonts w:hint="eastAsia"/>
        </w:rPr>
        <w:t>的有效性，当前者信号值为</w:t>
      </w:r>
      <w:r w:rsidRPr="00C830F1">
        <w:rPr>
          <w:rFonts w:hint="eastAsia"/>
        </w:rPr>
        <w:t>$0=Valid</w:t>
      </w:r>
      <w:r w:rsidRPr="00C830F1">
        <w:rPr>
          <w:rFonts w:hint="eastAsia"/>
        </w:rPr>
        <w:t>时，表示后者的信号值是有效的。</w:t>
      </w:r>
    </w:p>
    <w:p w14:paraId="1E8C01EE" w14:textId="0E174D78" w:rsidR="007A71D5" w:rsidRPr="00C830F1" w:rsidRDefault="007A71D5" w:rsidP="001948A4">
      <w:pPr>
        <w:ind w:firstLine="420"/>
      </w:pPr>
      <w:r w:rsidRPr="00C830F1">
        <w:t xml:space="preserve">Signal </w:t>
      </w:r>
      <w:r w:rsidRPr="00C830F1">
        <w:rPr>
          <w:b/>
          <w:i/>
        </w:rPr>
        <w:t xml:space="preserve">Vehicle Odometer Validity </w:t>
      </w:r>
      <w:r w:rsidRPr="00C830F1">
        <w:t xml:space="preserve">is used to represent the validity of signal </w:t>
      </w:r>
      <w:r w:rsidRPr="00C830F1">
        <w:rPr>
          <w:b/>
          <w:i/>
        </w:rPr>
        <w:t>Vehicle Odometer</w:t>
      </w:r>
      <w:r w:rsidRPr="00C830F1">
        <w:t>. When the value of the former $0=Valid, it indicates that the value of the latter is valid.</w:t>
      </w:r>
    </w:p>
    <w:p w14:paraId="107AE65E" w14:textId="165A90C1" w:rsidR="000923C0" w:rsidRPr="00C830F1" w:rsidRDefault="000923C0" w:rsidP="000923C0">
      <w:pPr>
        <w:pStyle w:val="Heading5"/>
      </w:pPr>
      <w:r w:rsidRPr="00C830F1">
        <w:rPr>
          <w:rFonts w:hint="eastAsia"/>
        </w:rPr>
        <w:lastRenderedPageBreak/>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33A93A45" w14:textId="5095B408" w:rsidR="00953B8A" w:rsidRPr="00C830F1" w:rsidRDefault="00953B8A" w:rsidP="00362A62">
      <w:pPr>
        <w:ind w:firstLine="420"/>
      </w:pPr>
      <w:r w:rsidRPr="00C830F1">
        <w:rPr>
          <w:rFonts w:hint="eastAsia"/>
        </w:rPr>
        <w:t>本章节定义用于计算行驶里程需要的</w:t>
      </w:r>
      <w:r w:rsidRPr="00C830F1">
        <w:rPr>
          <w:rFonts w:hint="eastAsia"/>
        </w:rPr>
        <w:t>GB</w:t>
      </w:r>
      <w:r w:rsidRPr="00C830F1">
        <w:rPr>
          <w:rFonts w:hint="eastAsia"/>
        </w:rPr>
        <w:t>信号。</w:t>
      </w:r>
    </w:p>
    <w:p w14:paraId="1A288667" w14:textId="274455D7" w:rsidR="007A71D5" w:rsidRPr="00C830F1" w:rsidRDefault="007A71D5" w:rsidP="00362A62">
      <w:pPr>
        <w:ind w:firstLine="420"/>
      </w:pPr>
      <w:r w:rsidRPr="00C830F1">
        <w:t>This section defines GB signal required for the calculation of mileage.</w:t>
      </w:r>
    </w:p>
    <w:p w14:paraId="55797F86" w14:textId="7AFD2B4C" w:rsidR="00FF09DB" w:rsidRPr="00C830F1" w:rsidRDefault="00E74725" w:rsidP="00362A62">
      <w:pPr>
        <w:ind w:firstLine="420"/>
      </w:pPr>
      <w:r w:rsidRPr="00C830F1">
        <w:rPr>
          <w:rFonts w:hint="eastAsia"/>
        </w:rPr>
        <w:t>通过</w:t>
      </w:r>
      <w:r w:rsidR="00FF09DB" w:rsidRPr="00C830F1">
        <w:rPr>
          <w:rFonts w:hint="eastAsia"/>
        </w:rPr>
        <w:t>信号</w:t>
      </w:r>
      <w:r w:rsidRPr="00C830F1">
        <w:rPr>
          <w:b/>
          <w:i/>
        </w:rPr>
        <w:t>Vehicle Odometer Display Value Protected : Vehicle Odometer Display Value Authenticated</w:t>
      </w:r>
      <w:r w:rsidR="00884737" w:rsidRPr="00C830F1">
        <w:rPr>
          <w:rFonts w:hint="eastAsia"/>
        </w:rPr>
        <w:t>获取行程开始时刻和行程结束时刻的里程表信息，用于计算行驶里程。</w:t>
      </w:r>
    </w:p>
    <w:p w14:paraId="5D730CA0" w14:textId="4196E89C" w:rsidR="007A71D5" w:rsidRPr="00C830F1" w:rsidRDefault="007A71D5" w:rsidP="00362A62">
      <w:pPr>
        <w:ind w:firstLine="420"/>
      </w:pPr>
      <w:r w:rsidRPr="00C830F1">
        <w:t xml:space="preserve">The odometer readings at trip start time and trip end time is obtained by signal </w:t>
      </w:r>
      <w:r w:rsidRPr="00C830F1">
        <w:rPr>
          <w:b/>
          <w:i/>
        </w:rPr>
        <w:t>Vehicle Odometer Display Value Protected : Vehicle Odometer Display Value Authenticated</w:t>
      </w:r>
      <w:r w:rsidRPr="00C830F1">
        <w:t>, which is used for the calculation of mileage.</w:t>
      </w:r>
    </w:p>
    <w:p w14:paraId="2722625C" w14:textId="078A7889" w:rsidR="002C15D8" w:rsidRPr="00C830F1" w:rsidRDefault="002C15D8" w:rsidP="002C15D8">
      <w:pPr>
        <w:ind w:firstLine="420"/>
      </w:pPr>
      <w:r w:rsidRPr="00C830F1">
        <w:rPr>
          <w:rFonts w:hint="eastAsia"/>
        </w:rPr>
        <w:t>信号</w:t>
      </w:r>
      <w:r w:rsidRPr="00C830F1">
        <w:rPr>
          <w:b/>
          <w:i/>
        </w:rPr>
        <w:t>Vehicle Odometer Display Value Protected : Vehicle Odometer Display Value Authenticated Invalid</w:t>
      </w:r>
      <w:r w:rsidRPr="00C830F1">
        <w:rPr>
          <w:rFonts w:hint="eastAsia"/>
        </w:rPr>
        <w:t>用于表示信号</w:t>
      </w:r>
      <w:r w:rsidRPr="00C830F1">
        <w:rPr>
          <w:b/>
          <w:i/>
        </w:rPr>
        <w:t>Vehicle Odometer Display Value Protected : Vehicle Odometer Display Value Authenticated</w:t>
      </w:r>
      <w:r w:rsidRPr="00C830F1">
        <w:rPr>
          <w:rFonts w:hint="eastAsia"/>
        </w:rPr>
        <w:t>的有效性，当前者信号值为</w:t>
      </w:r>
      <w:r w:rsidRPr="00C830F1">
        <w:rPr>
          <w:rFonts w:hint="eastAsia"/>
        </w:rPr>
        <w:t>$0=</w:t>
      </w:r>
      <w:r w:rsidRPr="00C830F1">
        <w:t>False</w:t>
      </w:r>
      <w:r w:rsidRPr="00C830F1">
        <w:rPr>
          <w:rFonts w:hint="eastAsia"/>
        </w:rPr>
        <w:t>时，表示后者的信号值是有效的。</w:t>
      </w:r>
    </w:p>
    <w:p w14:paraId="5B267C27" w14:textId="018EB39E" w:rsidR="002C15D8" w:rsidRPr="00C830F1" w:rsidRDefault="007A71D5" w:rsidP="007A71D5">
      <w:pPr>
        <w:ind w:firstLine="420"/>
      </w:pPr>
      <w:r w:rsidRPr="00C830F1">
        <w:t xml:space="preserve">Signal </w:t>
      </w:r>
      <w:r w:rsidRPr="00C830F1">
        <w:rPr>
          <w:b/>
          <w:i/>
        </w:rPr>
        <w:t>Vehicle Odometer Display Value Protected : Vehicle Odometer Display Value Authenticated Invalid</w:t>
      </w:r>
      <w:r w:rsidRPr="00C830F1">
        <w:t xml:space="preserve"> is used to represent the validity of signal </w:t>
      </w:r>
      <w:r w:rsidRPr="00C830F1">
        <w:rPr>
          <w:b/>
          <w:i/>
        </w:rPr>
        <w:t>Vehicle Odometer Display Value Protected : Vehicle Odometer Display Value Authenticated</w:t>
      </w:r>
      <w:r w:rsidRPr="00C830F1">
        <w:t>. When the value of the former $0=False, it indicates that the value of the latter is valid.</w:t>
      </w:r>
    </w:p>
    <w:p w14:paraId="5E32ABE2" w14:textId="22B305EB" w:rsidR="000923C0" w:rsidRPr="00C830F1" w:rsidRDefault="000923C0" w:rsidP="000923C0">
      <w:pPr>
        <w:pStyle w:val="Heading5"/>
      </w:pPr>
      <w:r w:rsidRPr="00C830F1">
        <w:rPr>
          <w:rFonts w:hint="eastAsia"/>
        </w:rPr>
        <w:t>标定信息</w:t>
      </w:r>
      <w:r w:rsidR="00F500A3" w:rsidRPr="00C830F1">
        <w:rPr>
          <w:rFonts w:hint="eastAsia"/>
        </w:rPr>
        <w:t>/</w:t>
      </w:r>
      <w:r w:rsidR="00F500A3" w:rsidRPr="00C830F1">
        <w:t>Calibration Information</w:t>
      </w:r>
    </w:p>
    <w:p w14:paraId="0A510C0A" w14:textId="187E56DE" w:rsidR="00FF09DB" w:rsidRPr="00C830F1" w:rsidRDefault="00FF09DB" w:rsidP="00FF09DB">
      <w:r w:rsidRPr="00C830F1">
        <w:rPr>
          <w:rFonts w:hint="eastAsia"/>
        </w:rPr>
        <w:t>N/A</w:t>
      </w:r>
    </w:p>
    <w:p w14:paraId="450CA09A" w14:textId="77777777" w:rsidR="00AE32F4" w:rsidRPr="00C830F1" w:rsidRDefault="00A572E9">
      <w:pPr>
        <w:pStyle w:val="Heading4"/>
        <w:rPr>
          <w:rFonts w:ascii="Arial" w:hAnsi="Arial" w:cs="Arial"/>
        </w:rPr>
      </w:pPr>
      <w:bookmarkStart w:id="63" w:name="_Toc524601138"/>
      <w:bookmarkStart w:id="64" w:name="_Toc44502150"/>
      <w:r w:rsidRPr="00C830F1">
        <w:rPr>
          <w:rFonts w:ascii="Arial" w:hAnsi="Arial" w:cs="Arial"/>
        </w:rPr>
        <w:t>行程时长</w:t>
      </w:r>
      <w:r w:rsidRPr="00C830F1">
        <w:rPr>
          <w:rFonts w:ascii="Arial" w:hAnsi="Arial" w:cs="Arial" w:hint="eastAsia"/>
        </w:rPr>
        <w:t>/</w:t>
      </w:r>
      <w:r w:rsidRPr="00C830F1">
        <w:rPr>
          <w:rFonts w:ascii="Arial" w:hAnsi="Arial" w:cs="Arial"/>
        </w:rPr>
        <w:t>T</w:t>
      </w:r>
      <w:r w:rsidR="0047281E" w:rsidRPr="00C830F1">
        <w:rPr>
          <w:rFonts w:ascii="Arial" w:hAnsi="Arial" w:cs="Arial"/>
        </w:rPr>
        <w:t>rip</w:t>
      </w:r>
      <w:r w:rsidRPr="00C830F1">
        <w:rPr>
          <w:rFonts w:ascii="Arial" w:hAnsi="Arial" w:cs="Arial"/>
        </w:rPr>
        <w:t xml:space="preserve"> Duration</w:t>
      </w:r>
      <w:bookmarkEnd w:id="63"/>
      <w:bookmarkEnd w:id="64"/>
    </w:p>
    <w:p w14:paraId="240B419E" w14:textId="77777777" w:rsidR="00BB55F8" w:rsidRPr="00C830F1" w:rsidRDefault="00A572E9" w:rsidP="00D41A06">
      <w:pPr>
        <w:ind w:firstLine="420"/>
      </w:pPr>
      <w:r w:rsidRPr="00C830F1">
        <w:t>行程时长是一段行程所消耗的时间总长，具体是指</w:t>
      </w:r>
      <w:r w:rsidRPr="00C830F1">
        <w:t>“</w:t>
      </w:r>
      <w:r w:rsidRPr="00C830F1">
        <w:t>行程开始时间</w:t>
      </w:r>
      <w:r w:rsidRPr="00C830F1">
        <w:t>”</w:t>
      </w:r>
      <w:r w:rsidRPr="00C830F1">
        <w:t>时与</w:t>
      </w:r>
      <w:r w:rsidRPr="00C830F1">
        <w:t>“</w:t>
      </w:r>
      <w:r w:rsidRPr="00C830F1">
        <w:t>行程结束时间</w:t>
      </w:r>
      <w:r w:rsidRPr="00C830F1">
        <w:t>”</w:t>
      </w:r>
      <w:r w:rsidRPr="00C830F1">
        <w:t>时的时间差值。</w:t>
      </w:r>
    </w:p>
    <w:p w14:paraId="107A1774" w14:textId="202E1C95" w:rsidR="00AE32F4" w:rsidRPr="00C830F1" w:rsidRDefault="00A572E9" w:rsidP="00D41A06">
      <w:pPr>
        <w:ind w:firstLine="420"/>
      </w:pPr>
      <w:r w:rsidRPr="00C830F1">
        <w:t>T</w:t>
      </w:r>
      <w:r w:rsidR="0047281E" w:rsidRPr="00C830F1">
        <w:t>rip</w:t>
      </w:r>
      <w:r w:rsidRPr="00C830F1">
        <w:t xml:space="preserve"> </w:t>
      </w:r>
      <w:r w:rsidRPr="00C830F1">
        <w:rPr>
          <w:rFonts w:hint="eastAsia"/>
        </w:rPr>
        <w:t>duration</w:t>
      </w:r>
      <w:r w:rsidRPr="00C830F1">
        <w:t xml:space="preserve"> refers to the total time </w:t>
      </w:r>
      <w:r w:rsidRPr="00C830F1">
        <w:rPr>
          <w:rFonts w:hint="eastAsia"/>
        </w:rPr>
        <w:t>spent</w:t>
      </w:r>
      <w:r w:rsidRPr="00C830F1">
        <w:t xml:space="preserve"> during a t</w:t>
      </w:r>
      <w:r w:rsidR="0047281E" w:rsidRPr="00C830F1">
        <w:t>rip</w:t>
      </w:r>
      <w:r w:rsidRPr="00C830F1">
        <w:t>, specifically the time difference between the “t</w:t>
      </w:r>
      <w:r w:rsidR="0047281E" w:rsidRPr="00C830F1">
        <w:t>rip</w:t>
      </w:r>
      <w:r w:rsidRPr="00C830F1">
        <w:t xml:space="preserve"> start time” and </w:t>
      </w:r>
      <w:r w:rsidRPr="00C830F1">
        <w:rPr>
          <w:rFonts w:hint="eastAsia"/>
        </w:rPr>
        <w:t xml:space="preserve">the </w:t>
      </w:r>
      <w:r w:rsidRPr="00C830F1">
        <w:t>“t</w:t>
      </w:r>
      <w:r w:rsidR="0047281E" w:rsidRPr="00C830F1">
        <w:t>rip</w:t>
      </w:r>
      <w:r w:rsidRPr="00C830F1">
        <w:t xml:space="preserve"> end time”.</w:t>
      </w:r>
    </w:p>
    <w:p w14:paraId="36E27902" w14:textId="77777777" w:rsidR="00AE32F4" w:rsidRPr="00C830F1" w:rsidRDefault="00A572E9">
      <w:pPr>
        <w:pStyle w:val="Heading4"/>
        <w:rPr>
          <w:rFonts w:ascii="Arial" w:hAnsi="Arial" w:cs="Arial"/>
        </w:rPr>
      </w:pPr>
      <w:bookmarkStart w:id="65" w:name="_Toc44502151"/>
      <w:r w:rsidRPr="00C830F1">
        <w:rPr>
          <w:rFonts w:ascii="Arial" w:hAnsi="Arial" w:cs="Arial"/>
        </w:rPr>
        <w:t>巡航里程</w:t>
      </w:r>
      <w:r w:rsidRPr="00C830F1">
        <w:rPr>
          <w:rFonts w:ascii="Arial" w:hAnsi="Arial" w:cs="Arial" w:hint="eastAsia"/>
        </w:rPr>
        <w:t>/</w:t>
      </w:r>
      <w:r w:rsidRPr="00C830F1">
        <w:rPr>
          <w:rFonts w:ascii="Arial" w:hAnsi="Arial" w:cs="Arial"/>
        </w:rPr>
        <w:t>Cruise Mileage</w:t>
      </w:r>
      <w:bookmarkEnd w:id="65"/>
    </w:p>
    <w:p w14:paraId="36DA8C7D" w14:textId="1A9E43A4" w:rsidR="006F2D7B" w:rsidRPr="00C830F1" w:rsidRDefault="00D41A06" w:rsidP="00D41A06">
      <w:r w:rsidRPr="00C830F1">
        <w:t xml:space="preserve">    </w:t>
      </w:r>
      <w:r w:rsidR="00A572E9" w:rsidRPr="00C830F1">
        <w:t>巡航里程是车辆在这段行程中通过</w:t>
      </w:r>
      <w:r w:rsidR="00A572E9" w:rsidRPr="00C830F1">
        <w:t>ACC</w:t>
      </w:r>
      <w:r w:rsidR="00A572E9" w:rsidRPr="00C830F1">
        <w:t>自适应巡航所驶过的总距离</w:t>
      </w:r>
      <w:r w:rsidR="008116CA">
        <w:rPr>
          <w:rFonts w:hint="eastAsia"/>
        </w:rPr>
        <w:t>。</w:t>
      </w:r>
    </w:p>
    <w:p w14:paraId="29492096" w14:textId="015AC5CF" w:rsidR="00AE32F4" w:rsidRPr="00C830F1" w:rsidRDefault="00A572E9" w:rsidP="00D41A06">
      <w:pPr>
        <w:ind w:firstLine="420"/>
      </w:pPr>
      <w:proofErr w:type="gramStart"/>
      <w:r w:rsidRPr="00C830F1">
        <w:t>Cruise mileage is the total distance traveled by the vehicle</w:t>
      </w:r>
      <w:proofErr w:type="gramEnd"/>
      <w:r w:rsidRPr="00C830F1">
        <w:t xml:space="preserve"> via ACC adaptive cruise during the t</w:t>
      </w:r>
      <w:r w:rsidR="0047281E" w:rsidRPr="00C830F1">
        <w:t>rip</w:t>
      </w:r>
      <w:r w:rsidR="008116CA">
        <w:t>.</w:t>
      </w:r>
    </w:p>
    <w:p w14:paraId="288F7BFF" w14:textId="70DBEF1F" w:rsidR="000923C0" w:rsidRPr="00C830F1" w:rsidRDefault="000923C0" w:rsidP="000923C0">
      <w:pPr>
        <w:pStyle w:val="Heading5"/>
      </w:pPr>
      <w:r w:rsidRPr="00C830F1">
        <w:rPr>
          <w:rFonts w:hint="eastAsia"/>
        </w:rPr>
        <w:t>CLEA</w:t>
      </w:r>
      <w:r w:rsidRPr="00C830F1">
        <w:rPr>
          <w:rFonts w:hint="eastAsia"/>
        </w:rPr>
        <w:t>信号信息</w:t>
      </w:r>
      <w:r w:rsidR="00F500A3" w:rsidRPr="00C830F1">
        <w:rPr>
          <w:rFonts w:hint="eastAsia"/>
        </w:rPr>
        <w:t>/</w:t>
      </w:r>
      <w:r w:rsidR="00F500A3" w:rsidRPr="00C830F1">
        <w:t>CLEA S</w:t>
      </w:r>
      <w:r w:rsidR="00F500A3" w:rsidRPr="00C830F1">
        <w:rPr>
          <w:rFonts w:hint="eastAsia"/>
        </w:rPr>
        <w:t>ignals</w:t>
      </w:r>
    </w:p>
    <w:p w14:paraId="0B82EB04" w14:textId="6A5D6546" w:rsidR="00953B8A" w:rsidRPr="00C830F1" w:rsidRDefault="00953B8A" w:rsidP="00953B8A">
      <w:pPr>
        <w:ind w:firstLine="420"/>
      </w:pPr>
      <w:r w:rsidRPr="00C830F1">
        <w:rPr>
          <w:rFonts w:hint="eastAsia"/>
        </w:rPr>
        <w:t>本章节定义用于计算巡航里程需要</w:t>
      </w:r>
      <w:r w:rsidR="00D8489F" w:rsidRPr="00C830F1">
        <w:rPr>
          <w:rFonts w:hint="eastAsia"/>
        </w:rPr>
        <w:t>的</w:t>
      </w:r>
      <w:r w:rsidRPr="00C830F1">
        <w:rPr>
          <w:rFonts w:hint="eastAsia"/>
        </w:rPr>
        <w:t>CLEA</w:t>
      </w:r>
      <w:r w:rsidRPr="00C830F1">
        <w:rPr>
          <w:rFonts w:hint="eastAsia"/>
        </w:rPr>
        <w:t>信号。</w:t>
      </w:r>
    </w:p>
    <w:p w14:paraId="51D02CC4" w14:textId="4E992A3E" w:rsidR="000923C0" w:rsidRPr="00C830F1" w:rsidRDefault="00D41A06" w:rsidP="00CF4AD2">
      <w:pPr>
        <w:ind w:firstLine="420"/>
      </w:pPr>
      <w:r w:rsidRPr="00C830F1">
        <w:rPr>
          <w:rFonts w:hint="eastAsia"/>
        </w:rPr>
        <w:t>通过信号</w:t>
      </w:r>
      <w:r w:rsidR="002503B1" w:rsidRPr="00C830F1">
        <w:rPr>
          <w:b/>
          <w:i/>
        </w:rPr>
        <w:t>Adaptive Cruise Control Active</w:t>
      </w:r>
      <w:r w:rsidR="002503B1" w:rsidRPr="00C830F1">
        <w:rPr>
          <w:rFonts w:hint="eastAsia"/>
        </w:rPr>
        <w:t>获取自适应巡航的工作状态</w:t>
      </w:r>
      <w:r w:rsidR="00CF4AD2" w:rsidRPr="00C830F1">
        <w:rPr>
          <w:rFonts w:hint="eastAsia"/>
        </w:rPr>
        <w:t>，</w:t>
      </w:r>
      <w:r w:rsidR="002503B1" w:rsidRPr="00C830F1">
        <w:rPr>
          <w:rFonts w:hint="eastAsia"/>
        </w:rPr>
        <w:t>当</w:t>
      </w:r>
      <w:r w:rsidR="002503B1" w:rsidRPr="00C830F1">
        <w:rPr>
          <w:b/>
          <w:i/>
        </w:rPr>
        <w:t>Adaptive Cruise Control Active</w:t>
      </w:r>
      <w:r w:rsidR="002503B1" w:rsidRPr="00C830F1">
        <w:rPr>
          <w:rFonts w:hint="eastAsia"/>
        </w:rPr>
        <w:t>=</w:t>
      </w:r>
      <w:r w:rsidR="002503B1" w:rsidRPr="00C830F1">
        <w:t>$</w:t>
      </w:r>
      <w:r w:rsidR="002503B1" w:rsidRPr="00C830F1">
        <w:rPr>
          <w:rFonts w:hint="eastAsia"/>
        </w:rPr>
        <w:t>1</w:t>
      </w:r>
      <w:r w:rsidR="002503B1" w:rsidRPr="00C830F1">
        <w:t xml:space="preserve"> True</w:t>
      </w:r>
      <w:r w:rsidR="002503B1" w:rsidRPr="00C830F1">
        <w:rPr>
          <w:rFonts w:hint="eastAsia"/>
        </w:rPr>
        <w:t>时，</w:t>
      </w:r>
      <w:r w:rsidR="00CF4AD2" w:rsidRPr="00C830F1">
        <w:rPr>
          <w:rFonts w:hint="eastAsia"/>
        </w:rPr>
        <w:t>表示用户</w:t>
      </w:r>
      <w:r w:rsidR="002503B1" w:rsidRPr="00C830F1">
        <w:rPr>
          <w:rFonts w:hint="eastAsia"/>
        </w:rPr>
        <w:t>开启</w:t>
      </w:r>
      <w:r w:rsidR="00CF4AD2" w:rsidRPr="00C830F1">
        <w:rPr>
          <w:rFonts w:hint="eastAsia"/>
        </w:rPr>
        <w:t>了</w:t>
      </w:r>
      <w:r w:rsidR="00CF4AD2" w:rsidRPr="00C830F1">
        <w:rPr>
          <w:rFonts w:hint="eastAsia"/>
        </w:rPr>
        <w:t>ACC</w:t>
      </w:r>
      <w:r w:rsidR="00CF4AD2" w:rsidRPr="00C830F1">
        <w:rPr>
          <w:rFonts w:hint="eastAsia"/>
        </w:rPr>
        <w:t>自适应巡航，</w:t>
      </w:r>
      <w:r w:rsidR="00CF4AD2" w:rsidRPr="00C830F1">
        <w:rPr>
          <w:rFonts w:hint="eastAsia"/>
        </w:rPr>
        <w:t>DBA</w:t>
      </w:r>
      <w:r w:rsidR="00CF4AD2" w:rsidRPr="00C830F1">
        <w:rPr>
          <w:rFonts w:hint="eastAsia"/>
        </w:rPr>
        <w:t>需要记录这个状态下行驶的</w:t>
      </w:r>
      <w:r w:rsidR="00F500A3" w:rsidRPr="00C830F1">
        <w:rPr>
          <w:rFonts w:hint="eastAsia"/>
        </w:rPr>
        <w:t>起止时间</w:t>
      </w:r>
      <w:r w:rsidR="00F500A3" w:rsidRPr="00887507">
        <w:rPr>
          <w:rFonts w:hint="eastAsia"/>
          <w:strike/>
          <w:color w:val="FF0000"/>
        </w:rPr>
        <w:t>、起止位置</w:t>
      </w:r>
      <w:r w:rsidR="00887507" w:rsidRPr="00887507">
        <w:rPr>
          <w:strike/>
          <w:color w:val="FF0000"/>
        </w:rPr>
        <w:t>GPS</w:t>
      </w:r>
      <w:r w:rsidR="00F500A3" w:rsidRPr="00887507">
        <w:rPr>
          <w:rFonts w:hint="eastAsia"/>
          <w:strike/>
          <w:color w:val="FF0000"/>
        </w:rPr>
        <w:t>信号</w:t>
      </w:r>
      <w:r w:rsidR="00CF4AD2" w:rsidRPr="00C830F1">
        <w:rPr>
          <w:rFonts w:hint="eastAsia"/>
        </w:rPr>
        <w:t>和行驶里程</w:t>
      </w:r>
      <w:r w:rsidR="002503B1" w:rsidRPr="00C830F1">
        <w:rPr>
          <w:rFonts w:hint="eastAsia"/>
        </w:rPr>
        <w:t>；当用户</w:t>
      </w:r>
      <w:r w:rsidR="002503B1" w:rsidRPr="00C830F1">
        <w:rPr>
          <w:b/>
          <w:i/>
        </w:rPr>
        <w:t>Adaptive Cruise Control Active</w:t>
      </w:r>
      <w:r w:rsidR="002503B1" w:rsidRPr="00C830F1">
        <w:rPr>
          <w:rFonts w:hint="eastAsia"/>
        </w:rPr>
        <w:t>=$</w:t>
      </w:r>
      <w:r w:rsidR="002503B1" w:rsidRPr="00C830F1">
        <w:t>0 Fals</w:t>
      </w:r>
      <w:r w:rsidR="002503B1" w:rsidRPr="00C830F1">
        <w:rPr>
          <w:rFonts w:hint="eastAsia"/>
        </w:rPr>
        <w:t>e</w:t>
      </w:r>
      <w:r w:rsidR="002503B1" w:rsidRPr="00C830F1">
        <w:rPr>
          <w:rFonts w:hint="eastAsia"/>
        </w:rPr>
        <w:t>时，表示用户没有开启</w:t>
      </w:r>
      <w:r w:rsidR="002503B1" w:rsidRPr="00C830F1">
        <w:rPr>
          <w:rFonts w:hint="eastAsia"/>
        </w:rPr>
        <w:t>A</w:t>
      </w:r>
      <w:r w:rsidR="002503B1" w:rsidRPr="00C830F1">
        <w:t>CC</w:t>
      </w:r>
      <w:r w:rsidR="002503B1" w:rsidRPr="00C830F1">
        <w:rPr>
          <w:rFonts w:hint="eastAsia"/>
        </w:rPr>
        <w:t>自适应巡航。</w:t>
      </w:r>
    </w:p>
    <w:p w14:paraId="4C81A54E" w14:textId="557AB0ED" w:rsidR="001948A4" w:rsidRPr="00887507" w:rsidRDefault="001948A4" w:rsidP="00CF4AD2">
      <w:pPr>
        <w:ind w:firstLine="420"/>
        <w:rPr>
          <w:strike/>
          <w:color w:val="FF0000"/>
        </w:rPr>
      </w:pPr>
      <w:r w:rsidRPr="00C830F1">
        <w:rPr>
          <w:rFonts w:hint="eastAsia"/>
        </w:rPr>
        <w:t xml:space="preserve">The operating state of </w:t>
      </w:r>
      <w:r w:rsidRPr="00C830F1">
        <w:t>Advanced Driver Assistance System</w:t>
      </w:r>
      <w:r w:rsidRPr="00C830F1">
        <w:rPr>
          <w:rFonts w:hint="eastAsia"/>
        </w:rPr>
        <w:t xml:space="preserve"> (ADAS) is obtained by</w:t>
      </w:r>
      <w:r w:rsidR="00887507">
        <w:t xml:space="preserve"> </w:t>
      </w:r>
      <w:r w:rsidR="00887507" w:rsidRPr="00887507">
        <w:rPr>
          <w:b/>
          <w:i/>
          <w:color w:val="FF0000"/>
        </w:rPr>
        <w:t>Adaptive Cruise Control Active</w:t>
      </w:r>
      <w:r w:rsidRPr="00887507">
        <w:rPr>
          <w:rFonts w:hint="eastAsia"/>
          <w:color w:val="FF0000"/>
        </w:rPr>
        <w:t xml:space="preserve"> </w:t>
      </w:r>
      <w:r w:rsidRPr="00887507">
        <w:rPr>
          <w:rFonts w:hint="eastAsia"/>
          <w:strike/>
          <w:color w:val="FF0000"/>
        </w:rPr>
        <w:t xml:space="preserve">signal </w:t>
      </w:r>
      <w:r w:rsidRPr="00887507">
        <w:rPr>
          <w:b/>
          <w:i/>
          <w:strike/>
          <w:color w:val="FF0000"/>
        </w:rPr>
        <w:t>Lane Centering Control Indication Request_FCM</w:t>
      </w:r>
      <w:r w:rsidRPr="00887507">
        <w:rPr>
          <w:rFonts w:hint="eastAsia"/>
          <w:b/>
          <w:i/>
          <w:strike/>
          <w:color w:val="FF0000"/>
        </w:rPr>
        <w:t xml:space="preserve"> </w:t>
      </w:r>
      <w:r w:rsidRPr="00887507">
        <w:rPr>
          <w:rFonts w:hint="eastAsia"/>
          <w:strike/>
          <w:color w:val="FF0000"/>
        </w:rPr>
        <w:t>or</w:t>
      </w:r>
      <w:r w:rsidRPr="00887507">
        <w:rPr>
          <w:rFonts w:hint="eastAsia"/>
          <w:b/>
          <w:i/>
          <w:strike/>
          <w:color w:val="FF0000"/>
        </w:rPr>
        <w:t xml:space="preserve"> </w:t>
      </w:r>
      <w:r w:rsidRPr="00887507">
        <w:rPr>
          <w:b/>
          <w:i/>
          <w:strike/>
          <w:color w:val="FF0000"/>
        </w:rPr>
        <w:t>Lane Centering Control Indication Request_IDCM_A</w:t>
      </w:r>
      <w:r w:rsidRPr="00887507">
        <w:rPr>
          <w:rFonts w:hint="eastAsia"/>
          <w:b/>
          <w:i/>
          <w:strike/>
          <w:color w:val="FF0000"/>
        </w:rPr>
        <w:t xml:space="preserve"> </w:t>
      </w:r>
      <w:r w:rsidRPr="00887507">
        <w:rPr>
          <w:rFonts w:hint="eastAsia"/>
          <w:strike/>
          <w:color w:val="FF0000"/>
        </w:rPr>
        <w:t>(</w:t>
      </w:r>
      <w:r w:rsidRPr="00887507">
        <w:rPr>
          <w:strike/>
          <w:color w:val="FF0000"/>
        </w:rPr>
        <w:t>mutually exclusive</w:t>
      </w:r>
      <w:r w:rsidRPr="00887507">
        <w:rPr>
          <w:rFonts w:hint="eastAsia"/>
          <w:strike/>
          <w:color w:val="FF0000"/>
        </w:rPr>
        <w:t>)</w:t>
      </w:r>
      <w:r w:rsidRPr="00C830F1">
        <w:rPr>
          <w:rFonts w:hint="eastAsia"/>
          <w:b/>
          <w:i/>
        </w:rPr>
        <w:t xml:space="preserve">. </w:t>
      </w:r>
      <w:r w:rsidRPr="00887507">
        <w:rPr>
          <w:rFonts w:hint="eastAsia"/>
        </w:rPr>
        <w:t>When</w:t>
      </w:r>
      <w:r w:rsidR="00887507">
        <w:t xml:space="preserve"> </w:t>
      </w:r>
      <w:r w:rsidR="00887507" w:rsidRPr="00887507">
        <w:rPr>
          <w:b/>
          <w:i/>
          <w:color w:val="FF0000"/>
        </w:rPr>
        <w:t>Adaptive Cruise Control Active</w:t>
      </w:r>
      <w:r w:rsidR="007F4862">
        <w:rPr>
          <w:b/>
          <w:i/>
          <w:color w:val="FF0000"/>
        </w:rPr>
        <w:t xml:space="preserve"> </w:t>
      </w:r>
      <w:r w:rsidR="00887507" w:rsidRPr="00887507">
        <w:rPr>
          <w:rFonts w:hint="eastAsia"/>
          <w:color w:val="FF0000"/>
        </w:rPr>
        <w:t>=</w:t>
      </w:r>
      <w:r w:rsidR="007F4862">
        <w:rPr>
          <w:color w:val="FF0000"/>
        </w:rPr>
        <w:t xml:space="preserve"> </w:t>
      </w:r>
      <w:r w:rsidR="00887507" w:rsidRPr="00887507">
        <w:rPr>
          <w:color w:val="FF0000"/>
        </w:rPr>
        <w:t>$</w:t>
      </w:r>
      <w:r w:rsidR="00887507" w:rsidRPr="00887507">
        <w:rPr>
          <w:rFonts w:hint="eastAsia"/>
          <w:color w:val="FF0000"/>
        </w:rPr>
        <w:t>1</w:t>
      </w:r>
      <w:r w:rsidR="00887507" w:rsidRPr="00887507">
        <w:rPr>
          <w:color w:val="FF0000"/>
        </w:rPr>
        <w:t xml:space="preserve"> True</w:t>
      </w:r>
      <w:r w:rsidR="00887507" w:rsidRPr="00887507">
        <w:rPr>
          <w:rFonts w:hint="eastAsia"/>
          <w:color w:val="FF0000"/>
        </w:rPr>
        <w:t>,</w:t>
      </w:r>
      <w:r w:rsidR="00887507" w:rsidRPr="00887507">
        <w:rPr>
          <w:color w:val="FF0000"/>
        </w:rPr>
        <w:t xml:space="preserve"> it indicates that the user enables ACC</w:t>
      </w:r>
      <w:r w:rsidR="00887507">
        <w:rPr>
          <w:color w:val="FF0000"/>
        </w:rPr>
        <w:t xml:space="preserve"> and </w:t>
      </w:r>
      <w:r w:rsidR="00887507" w:rsidRPr="00887507">
        <w:rPr>
          <w:color w:val="FF0000"/>
        </w:rPr>
        <w:t xml:space="preserve">DBA </w:t>
      </w:r>
      <w:r w:rsidR="00887507" w:rsidRPr="00887507">
        <w:rPr>
          <w:color w:val="FF0000"/>
        </w:rPr>
        <w:lastRenderedPageBreak/>
        <w:t>needs to record the start and end time and mileage in this state.</w:t>
      </w:r>
      <w:r w:rsidR="00887507">
        <w:rPr>
          <w:color w:val="FF0000"/>
        </w:rPr>
        <w:t xml:space="preserve"> When </w:t>
      </w:r>
      <w:r w:rsidR="00887507" w:rsidRPr="00887507">
        <w:rPr>
          <w:b/>
          <w:i/>
          <w:color w:val="FF0000"/>
        </w:rPr>
        <w:t>Adaptive Cruise Control Active</w:t>
      </w:r>
      <w:r w:rsidR="00887507" w:rsidRPr="00887507">
        <w:rPr>
          <w:rFonts w:hint="eastAsia"/>
          <w:color w:val="FF0000"/>
        </w:rPr>
        <w:t>=$</w:t>
      </w:r>
      <w:r w:rsidR="00887507" w:rsidRPr="00887507">
        <w:rPr>
          <w:color w:val="FF0000"/>
        </w:rPr>
        <w:t>0 Fals</w:t>
      </w:r>
      <w:r w:rsidR="00887507" w:rsidRPr="00887507">
        <w:rPr>
          <w:rFonts w:hint="eastAsia"/>
          <w:color w:val="FF0000"/>
        </w:rPr>
        <w:t>e</w:t>
      </w:r>
      <w:r w:rsidR="00887507" w:rsidRPr="00887507">
        <w:rPr>
          <w:color w:val="FF0000"/>
        </w:rPr>
        <w:t>, it indicates that the user disables ACC.</w:t>
      </w:r>
      <w:r w:rsidRPr="00887507">
        <w:rPr>
          <w:rFonts w:hint="eastAsia"/>
          <w:b/>
          <w:i/>
          <w:color w:val="FF0000"/>
        </w:rPr>
        <w:t xml:space="preserve"> </w:t>
      </w:r>
      <w:r w:rsidRPr="00887507">
        <w:rPr>
          <w:rFonts w:hint="eastAsia"/>
          <w:b/>
          <w:i/>
          <w:strike/>
          <w:color w:val="FF0000"/>
        </w:rPr>
        <w:t xml:space="preserve">Lane Centering Control Indication Request_FCM </w:t>
      </w:r>
      <w:r w:rsidRPr="00887507">
        <w:rPr>
          <w:rFonts w:hint="eastAsia"/>
          <w:strike/>
          <w:color w:val="FF0000"/>
        </w:rPr>
        <w:t>or</w:t>
      </w:r>
      <w:r w:rsidRPr="00887507">
        <w:rPr>
          <w:rFonts w:hint="eastAsia"/>
          <w:b/>
          <w:i/>
          <w:strike/>
          <w:color w:val="FF0000"/>
        </w:rPr>
        <w:t xml:space="preserve"> Lane Centering Control Indication Request_IDCM_A </w:t>
      </w:r>
      <w:r w:rsidRPr="00887507">
        <w:rPr>
          <w:rFonts w:hint="eastAsia"/>
          <w:strike/>
          <w:color w:val="FF0000"/>
        </w:rPr>
        <w:t>=</w:t>
      </w:r>
      <w:r w:rsidRPr="00887507">
        <w:rPr>
          <w:rFonts w:hint="eastAsia"/>
          <w:b/>
          <w:i/>
          <w:strike/>
          <w:color w:val="FF0000"/>
        </w:rPr>
        <w:t xml:space="preserve"> </w:t>
      </w:r>
      <w:r w:rsidRPr="00887507">
        <w:rPr>
          <w:rFonts w:hint="eastAsia"/>
          <w:strike/>
          <w:color w:val="FF0000"/>
        </w:rPr>
        <w:t xml:space="preserve">$2 Green Indicator; </w:t>
      </w:r>
      <w:r w:rsidRPr="00887507">
        <w:rPr>
          <w:rFonts w:hint="eastAsia"/>
          <w:b/>
          <w:i/>
          <w:strike/>
          <w:color w:val="FF0000"/>
        </w:rPr>
        <w:t xml:space="preserve">Lane Centering Control Indication Request_FCM </w:t>
      </w:r>
      <w:r w:rsidRPr="00887507">
        <w:rPr>
          <w:rFonts w:hint="eastAsia"/>
          <w:strike/>
          <w:color w:val="FF0000"/>
        </w:rPr>
        <w:t xml:space="preserve">or </w:t>
      </w:r>
      <w:r w:rsidRPr="00887507">
        <w:rPr>
          <w:rFonts w:hint="eastAsia"/>
          <w:b/>
          <w:i/>
          <w:strike/>
          <w:color w:val="FF0000"/>
        </w:rPr>
        <w:t xml:space="preserve">Lane Centering Control Indication Request_IDCM_A </w:t>
      </w:r>
      <w:r w:rsidRPr="00887507">
        <w:rPr>
          <w:rFonts w:hint="eastAsia"/>
          <w:strike/>
          <w:color w:val="FF0000"/>
        </w:rPr>
        <w:t xml:space="preserve">= $3 Blue Indicator, it indicates that the user enables ACC, </w:t>
      </w:r>
      <w:r w:rsidRPr="00887507">
        <w:rPr>
          <w:strike/>
          <w:color w:val="FF0000"/>
        </w:rPr>
        <w:t>DBA need</w:t>
      </w:r>
      <w:r w:rsidRPr="00887507">
        <w:rPr>
          <w:rFonts w:hint="eastAsia"/>
          <w:strike/>
          <w:color w:val="FF0000"/>
        </w:rPr>
        <w:t>s</w:t>
      </w:r>
      <w:r w:rsidRPr="00887507">
        <w:rPr>
          <w:strike/>
          <w:color w:val="FF0000"/>
        </w:rPr>
        <w:t xml:space="preserve"> to record the start and end time, start and end PGS </w:t>
      </w:r>
      <w:r w:rsidRPr="00887507">
        <w:rPr>
          <w:rFonts w:hint="eastAsia"/>
          <w:strike/>
          <w:color w:val="FF0000"/>
        </w:rPr>
        <w:t>signal</w:t>
      </w:r>
      <w:r w:rsidRPr="00887507">
        <w:rPr>
          <w:strike/>
          <w:color w:val="FF0000"/>
        </w:rPr>
        <w:t xml:space="preserve"> and mileage</w:t>
      </w:r>
      <w:r w:rsidRPr="00887507">
        <w:rPr>
          <w:rFonts w:hint="eastAsia"/>
          <w:strike/>
          <w:color w:val="FF0000"/>
        </w:rPr>
        <w:t xml:space="preserve"> in this state</w:t>
      </w:r>
      <w:r w:rsidRPr="00887507">
        <w:rPr>
          <w:strike/>
          <w:color w:val="FF0000"/>
        </w:rPr>
        <w:t>.</w:t>
      </w:r>
    </w:p>
    <w:p w14:paraId="3F48BDAC" w14:textId="523C7560" w:rsidR="000923C0" w:rsidRPr="00C830F1" w:rsidRDefault="000923C0" w:rsidP="000923C0">
      <w:pPr>
        <w:pStyle w:val="Heading5"/>
      </w:pPr>
      <w:r w:rsidRPr="00C830F1">
        <w:rPr>
          <w:rFonts w:hint="eastAsia"/>
        </w:rPr>
        <w:t>GB</w:t>
      </w:r>
      <w:r w:rsidRPr="00C830F1">
        <w:rPr>
          <w:rFonts w:hint="eastAsia"/>
        </w:rPr>
        <w:t>信号信息</w:t>
      </w:r>
      <w:r w:rsidR="00F500A3" w:rsidRPr="00C830F1">
        <w:rPr>
          <w:rFonts w:hint="eastAsia"/>
        </w:rPr>
        <w:t>/</w:t>
      </w:r>
      <w:r w:rsidR="00F500A3" w:rsidRPr="00C830F1">
        <w:t>GB Signals</w:t>
      </w:r>
    </w:p>
    <w:p w14:paraId="7BBC78D2" w14:textId="7F17D741" w:rsidR="00953B8A" w:rsidRPr="00C830F1" w:rsidRDefault="00953B8A" w:rsidP="00CF4AD2">
      <w:pPr>
        <w:ind w:firstLine="420"/>
      </w:pPr>
      <w:r w:rsidRPr="00C830F1">
        <w:rPr>
          <w:rFonts w:hint="eastAsia"/>
        </w:rPr>
        <w:t>本章节定义用于计算巡航里程需要</w:t>
      </w:r>
      <w:r w:rsidRPr="00C830F1">
        <w:rPr>
          <w:rFonts w:hint="eastAsia"/>
        </w:rPr>
        <w:t>GB</w:t>
      </w:r>
      <w:r w:rsidRPr="00C830F1">
        <w:rPr>
          <w:rFonts w:hint="eastAsia"/>
        </w:rPr>
        <w:t>信号。</w:t>
      </w:r>
    </w:p>
    <w:p w14:paraId="50A9C6D5" w14:textId="16A94A07" w:rsidR="00BD24D4" w:rsidRPr="00C830F1" w:rsidRDefault="00BD24D4" w:rsidP="00CF4AD2">
      <w:pPr>
        <w:ind w:firstLine="420"/>
      </w:pPr>
      <w:r w:rsidRPr="00C830F1">
        <w:rPr>
          <w:rFonts w:hint="eastAsia"/>
        </w:rPr>
        <w:t>This section defines the GB signals required for calculation of cruise mileage.</w:t>
      </w:r>
    </w:p>
    <w:p w14:paraId="7E1D1341" w14:textId="10834BED" w:rsidR="00F401DD" w:rsidRPr="00C830F1" w:rsidRDefault="00CF4AD2" w:rsidP="00CF4AD2">
      <w:pPr>
        <w:ind w:firstLine="420"/>
      </w:pPr>
      <w:r w:rsidRPr="00C830F1">
        <w:rPr>
          <w:rFonts w:hint="eastAsia"/>
        </w:rPr>
        <w:t>通过信号</w:t>
      </w:r>
      <w:r w:rsidR="003E0114" w:rsidRPr="003E0114">
        <w:rPr>
          <w:b/>
          <w:bCs/>
          <w:i/>
          <w:iCs/>
          <w:color w:val="FF0000"/>
        </w:rPr>
        <w:t xml:space="preserve">Adaptive Cruise Control Engaged </w:t>
      </w:r>
      <w:commentRangeStart w:id="66"/>
      <w:commentRangeStart w:id="67"/>
      <w:r w:rsidRPr="003E0114">
        <w:rPr>
          <w:b/>
          <w:i/>
          <w:strike/>
          <w:color w:val="FF0000"/>
        </w:rPr>
        <w:t>Adaptive and Conventional Cruise Control Indication Request</w:t>
      </w:r>
      <w:commentRangeEnd w:id="66"/>
      <w:r w:rsidR="000A130C" w:rsidRPr="003E0114">
        <w:rPr>
          <w:rStyle w:val="CommentReference"/>
          <w:strike/>
          <w:color w:val="FF0000"/>
        </w:rPr>
        <w:commentReference w:id="66"/>
      </w:r>
      <w:commentRangeEnd w:id="67"/>
      <w:r w:rsidR="00195361" w:rsidRPr="003E0114">
        <w:rPr>
          <w:rStyle w:val="CommentReference"/>
          <w:strike/>
          <w:color w:val="FF0000"/>
        </w:rPr>
        <w:commentReference w:id="67"/>
      </w:r>
      <w:r w:rsidRPr="00C830F1">
        <w:rPr>
          <w:rFonts w:hint="eastAsia"/>
        </w:rPr>
        <w:t>获取高级辅助驾驶系统的工作状态，当信号</w:t>
      </w:r>
      <w:r w:rsidR="003E0114" w:rsidRPr="003E0114">
        <w:rPr>
          <w:b/>
          <w:bCs/>
          <w:i/>
          <w:iCs/>
          <w:color w:val="FF0000"/>
        </w:rPr>
        <w:t>Adaptive Cruise Control Engaged</w:t>
      </w:r>
      <w:r w:rsidR="00FD0DB1">
        <w:rPr>
          <w:b/>
          <w:bCs/>
          <w:i/>
          <w:iCs/>
          <w:color w:val="FF0000"/>
        </w:rPr>
        <w:t xml:space="preserve"> </w:t>
      </w:r>
      <w:r w:rsidR="00FD0DB1" w:rsidRPr="00FD0DB1">
        <w:rPr>
          <w:color w:val="FF0000"/>
        </w:rPr>
        <w:t>=</w:t>
      </w:r>
      <w:r w:rsidR="00FD0DB1" w:rsidRPr="00C830F1">
        <w:t xml:space="preserve"> </w:t>
      </w:r>
      <w:r w:rsidR="00FD0DB1" w:rsidRPr="003E0114">
        <w:rPr>
          <w:color w:val="FF0000"/>
        </w:rPr>
        <w:t>$1 TRUE</w:t>
      </w:r>
      <w:r w:rsidR="003E0114" w:rsidRPr="003E0114">
        <w:rPr>
          <w:b/>
          <w:bCs/>
          <w:i/>
          <w:iCs/>
          <w:color w:val="FF0000"/>
        </w:rPr>
        <w:t xml:space="preserve"> </w:t>
      </w:r>
      <w:r w:rsidR="003E0114" w:rsidRPr="003E0114">
        <w:rPr>
          <w:b/>
          <w:i/>
          <w:strike/>
          <w:color w:val="FF0000"/>
        </w:rPr>
        <w:t>Adaptive and Conventional Cruise Control Indication Request</w:t>
      </w:r>
      <w:r w:rsidR="003E0114">
        <w:rPr>
          <w:b/>
          <w:i/>
          <w:strike/>
          <w:color w:val="FF0000"/>
        </w:rPr>
        <w:t xml:space="preserve"> </w:t>
      </w:r>
      <w:r w:rsidR="00FD0DB1" w:rsidRPr="00FD0DB1">
        <w:rPr>
          <w:strike/>
          <w:color w:val="FF0000"/>
        </w:rPr>
        <w:t xml:space="preserve">= </w:t>
      </w:r>
      <w:r w:rsidRPr="003E0114">
        <w:rPr>
          <w:strike/>
          <w:color w:val="FF0000"/>
        </w:rPr>
        <w:t>$4 Cruise Control Green Telltale On</w:t>
      </w:r>
      <w:r w:rsidRPr="00C830F1">
        <w:t xml:space="preserve"> </w:t>
      </w:r>
      <w:r w:rsidRPr="003E0114">
        <w:rPr>
          <w:rFonts w:hint="eastAsia"/>
          <w:strike/>
          <w:color w:val="FF0000"/>
        </w:rPr>
        <w:t>和</w:t>
      </w:r>
      <w:r w:rsidRPr="003E0114">
        <w:rPr>
          <w:b/>
          <w:i/>
          <w:strike/>
          <w:color w:val="FF0000"/>
        </w:rPr>
        <w:t xml:space="preserve">Adaptive and Conventional Cruise Control Indication Request </w:t>
      </w:r>
      <w:r w:rsidRPr="003E0114">
        <w:rPr>
          <w:strike/>
          <w:color w:val="FF0000"/>
        </w:rPr>
        <w:t>= $5 Cruise Control Blue Telltale On</w:t>
      </w:r>
      <w:r w:rsidRPr="00C830F1">
        <w:rPr>
          <w:rFonts w:hint="eastAsia"/>
        </w:rPr>
        <w:t>时，表示用户使用了</w:t>
      </w:r>
      <w:r w:rsidRPr="00C830F1">
        <w:rPr>
          <w:rFonts w:hint="eastAsia"/>
        </w:rPr>
        <w:t>ACC</w:t>
      </w:r>
      <w:r w:rsidRPr="00C830F1">
        <w:rPr>
          <w:rFonts w:hint="eastAsia"/>
        </w:rPr>
        <w:t>自适应巡航，</w:t>
      </w:r>
      <w:r w:rsidRPr="00C830F1">
        <w:rPr>
          <w:rFonts w:hint="eastAsia"/>
        </w:rPr>
        <w:t>DBA</w:t>
      </w:r>
      <w:r w:rsidRPr="00C830F1">
        <w:rPr>
          <w:rFonts w:hint="eastAsia"/>
        </w:rPr>
        <w:t>需要记录这个状态下行驶的</w:t>
      </w:r>
      <w:r w:rsidR="00F500A3" w:rsidRPr="00C830F1">
        <w:rPr>
          <w:rFonts w:hint="eastAsia"/>
        </w:rPr>
        <w:t>起止时间</w:t>
      </w:r>
      <w:r w:rsidR="00F500A3" w:rsidRPr="00AC31E3">
        <w:rPr>
          <w:rFonts w:hint="eastAsia"/>
          <w:strike/>
          <w:color w:val="FF0000"/>
        </w:rPr>
        <w:t>、起止位置</w:t>
      </w:r>
      <w:r w:rsidR="00F500A3" w:rsidRPr="00AC31E3">
        <w:rPr>
          <w:rFonts w:hint="eastAsia"/>
          <w:strike/>
          <w:color w:val="FF0000"/>
        </w:rPr>
        <w:t>P</w:t>
      </w:r>
      <w:r w:rsidR="00F500A3" w:rsidRPr="00AC31E3">
        <w:rPr>
          <w:strike/>
          <w:color w:val="FF0000"/>
        </w:rPr>
        <w:t>GS</w:t>
      </w:r>
      <w:r w:rsidR="00F500A3" w:rsidRPr="00AC31E3">
        <w:rPr>
          <w:rFonts w:hint="eastAsia"/>
          <w:strike/>
          <w:color w:val="FF0000"/>
        </w:rPr>
        <w:t>信号</w:t>
      </w:r>
      <w:r w:rsidRPr="00C830F1">
        <w:rPr>
          <w:rFonts w:hint="eastAsia"/>
        </w:rPr>
        <w:t>和行驶里程。</w:t>
      </w:r>
    </w:p>
    <w:p w14:paraId="52C06A72" w14:textId="048E971C" w:rsidR="001948A4" w:rsidRPr="00C830F1" w:rsidRDefault="001948A4" w:rsidP="001948A4">
      <w:pPr>
        <w:ind w:firstLine="420"/>
      </w:pPr>
      <w:r w:rsidRPr="00C830F1">
        <w:rPr>
          <w:rFonts w:hint="eastAsia"/>
        </w:rPr>
        <w:t xml:space="preserve">The operating state of </w:t>
      </w:r>
      <w:r w:rsidRPr="00C830F1">
        <w:t>Advanced Driver Assistance System</w:t>
      </w:r>
      <w:r w:rsidRPr="00C830F1">
        <w:rPr>
          <w:rFonts w:hint="eastAsia"/>
        </w:rPr>
        <w:t xml:space="preserve"> (ADAS) </w:t>
      </w:r>
      <w:proofErr w:type="gramStart"/>
      <w:r w:rsidRPr="00C830F1">
        <w:rPr>
          <w:rFonts w:hint="eastAsia"/>
        </w:rPr>
        <w:t>is obtained</w:t>
      </w:r>
      <w:proofErr w:type="gramEnd"/>
      <w:r w:rsidRPr="00C830F1">
        <w:rPr>
          <w:rFonts w:hint="eastAsia"/>
        </w:rPr>
        <w:t xml:space="preserve"> with signal </w:t>
      </w:r>
      <w:r w:rsidR="00984A74" w:rsidRPr="003E0114">
        <w:rPr>
          <w:b/>
          <w:bCs/>
          <w:i/>
          <w:iCs/>
          <w:color w:val="FF0000"/>
        </w:rPr>
        <w:t xml:space="preserve">Adaptive Cruise Control Engaged </w:t>
      </w:r>
      <w:r w:rsidRPr="00984A74">
        <w:rPr>
          <w:b/>
          <w:i/>
          <w:strike/>
          <w:color w:val="FF0000"/>
        </w:rPr>
        <w:t>Adaptive and Conventional Cruise Control Indication Request</w:t>
      </w:r>
      <w:r w:rsidRPr="00C830F1">
        <w:rPr>
          <w:rFonts w:hint="eastAsia"/>
          <w:b/>
          <w:i/>
        </w:rPr>
        <w:t xml:space="preserve">. </w:t>
      </w:r>
      <w:proofErr w:type="gramStart"/>
      <w:r w:rsidRPr="00C830F1">
        <w:rPr>
          <w:rFonts w:hint="eastAsia"/>
        </w:rPr>
        <w:t xml:space="preserve">When </w:t>
      </w:r>
      <w:r w:rsidR="00984A74" w:rsidRPr="003E0114">
        <w:rPr>
          <w:b/>
          <w:bCs/>
          <w:i/>
          <w:iCs/>
          <w:color w:val="FF0000"/>
        </w:rPr>
        <w:t xml:space="preserve">Adaptive Cruise Control Engaged </w:t>
      </w:r>
      <w:r w:rsidR="00984A74" w:rsidRPr="00984A74">
        <w:rPr>
          <w:rFonts w:hint="eastAsia"/>
          <w:bCs/>
          <w:iCs/>
          <w:color w:val="FF0000"/>
        </w:rPr>
        <w:t>=</w:t>
      </w:r>
      <w:r w:rsidR="00984A74" w:rsidRPr="00984A74">
        <w:rPr>
          <w:bCs/>
          <w:iCs/>
          <w:color w:val="FF0000"/>
        </w:rPr>
        <w:t xml:space="preserve"> </w:t>
      </w:r>
      <w:r w:rsidR="00984A74" w:rsidRPr="003E0114">
        <w:rPr>
          <w:color w:val="FF0000"/>
        </w:rPr>
        <w:t>$1 TRUE</w:t>
      </w:r>
      <w:r w:rsidR="00984A74" w:rsidRPr="003E0114">
        <w:rPr>
          <w:b/>
          <w:bCs/>
          <w:i/>
          <w:iCs/>
          <w:color w:val="FF0000"/>
        </w:rPr>
        <w:t xml:space="preserve"> </w:t>
      </w:r>
      <w:r w:rsidRPr="00984A74">
        <w:rPr>
          <w:rFonts w:hint="eastAsia"/>
          <w:b/>
          <w:i/>
          <w:strike/>
          <w:color w:val="FF0000"/>
        </w:rPr>
        <w:t xml:space="preserve">Adaptive and Conventional Cruise Control Indication Request </w:t>
      </w:r>
      <w:r w:rsidRPr="00984A74">
        <w:rPr>
          <w:rFonts w:hint="eastAsia"/>
          <w:strike/>
          <w:color w:val="FF0000"/>
        </w:rPr>
        <w:t>= $4 Cruise Control Green Telltale On</w:t>
      </w:r>
      <w:r w:rsidRPr="00984A74">
        <w:rPr>
          <w:rFonts w:hint="eastAsia"/>
          <w:b/>
          <w:i/>
          <w:strike/>
          <w:color w:val="FF0000"/>
        </w:rPr>
        <w:t xml:space="preserve"> </w:t>
      </w:r>
      <w:r w:rsidRPr="00984A74">
        <w:rPr>
          <w:rFonts w:hint="eastAsia"/>
          <w:strike/>
          <w:color w:val="FF0000"/>
        </w:rPr>
        <w:t>and</w:t>
      </w:r>
      <w:r w:rsidRPr="00984A74">
        <w:rPr>
          <w:rFonts w:hint="eastAsia"/>
          <w:b/>
          <w:i/>
          <w:strike/>
          <w:color w:val="FF0000"/>
        </w:rPr>
        <w:t xml:space="preserve"> Adaptive and Conventional Cruise Control Indication Request</w:t>
      </w:r>
      <w:r w:rsidRPr="00984A74">
        <w:rPr>
          <w:rFonts w:hint="eastAsia"/>
          <w:strike/>
          <w:color w:val="FF0000"/>
        </w:rPr>
        <w:t xml:space="preserve"> = $5 Cruise Control Blue Telltale On</w:t>
      </w:r>
      <w:r w:rsidRPr="00C830F1">
        <w:rPr>
          <w:rFonts w:hint="eastAsia"/>
        </w:rPr>
        <w:t xml:space="preserve">, it indicates that the user enables ACC, </w:t>
      </w:r>
      <w:r w:rsidRPr="00C830F1">
        <w:t>DBA need</w:t>
      </w:r>
      <w:r w:rsidRPr="00C830F1">
        <w:rPr>
          <w:rFonts w:hint="eastAsia"/>
        </w:rPr>
        <w:t>s</w:t>
      </w:r>
      <w:r w:rsidRPr="00C830F1">
        <w:t xml:space="preserve"> to record the start and end time, </w:t>
      </w:r>
      <w:r w:rsidRPr="00AC31E3">
        <w:rPr>
          <w:strike/>
          <w:color w:val="FF0000"/>
        </w:rPr>
        <w:t xml:space="preserve">start and end </w:t>
      </w:r>
      <w:r w:rsidRPr="00AC31E3">
        <w:rPr>
          <w:rFonts w:hint="eastAsia"/>
          <w:strike/>
          <w:color w:val="FF0000"/>
        </w:rPr>
        <w:t xml:space="preserve">location </w:t>
      </w:r>
      <w:r w:rsidRPr="00AC31E3">
        <w:rPr>
          <w:strike/>
          <w:color w:val="FF0000"/>
        </w:rPr>
        <w:t xml:space="preserve">PGS </w:t>
      </w:r>
      <w:r w:rsidRPr="00AC31E3">
        <w:rPr>
          <w:rFonts w:hint="eastAsia"/>
          <w:strike/>
          <w:color w:val="FF0000"/>
        </w:rPr>
        <w:t>signal</w:t>
      </w:r>
      <w:r w:rsidRPr="00AC31E3">
        <w:rPr>
          <w:color w:val="FF0000"/>
        </w:rPr>
        <w:t xml:space="preserve"> </w:t>
      </w:r>
      <w:r w:rsidRPr="00C830F1">
        <w:t xml:space="preserve">and </w:t>
      </w:r>
      <w:r w:rsidRPr="00C830F1">
        <w:rPr>
          <w:rFonts w:hint="eastAsia"/>
        </w:rPr>
        <w:t xml:space="preserve">driving </w:t>
      </w:r>
      <w:r w:rsidRPr="00C830F1">
        <w:t>mileage</w:t>
      </w:r>
      <w:r w:rsidRPr="00C830F1">
        <w:rPr>
          <w:rFonts w:hint="eastAsia"/>
        </w:rPr>
        <w:t xml:space="preserve"> in this state</w:t>
      </w:r>
      <w:r w:rsidRPr="00C830F1">
        <w:t>.</w:t>
      </w:r>
      <w:proofErr w:type="gramEnd"/>
      <w:r w:rsidRPr="00C830F1">
        <w:rPr>
          <w:rFonts w:hint="eastAsia"/>
        </w:rPr>
        <w:t xml:space="preserve"> </w:t>
      </w:r>
    </w:p>
    <w:p w14:paraId="06BDB9D8" w14:textId="7A993557" w:rsidR="000923C0" w:rsidRPr="00C830F1" w:rsidRDefault="000923C0" w:rsidP="000923C0">
      <w:pPr>
        <w:pStyle w:val="Heading5"/>
      </w:pPr>
      <w:r w:rsidRPr="00C830F1">
        <w:rPr>
          <w:rFonts w:hint="eastAsia"/>
        </w:rPr>
        <w:t>标定信息</w:t>
      </w:r>
      <w:r w:rsidR="00F500A3" w:rsidRPr="00C830F1">
        <w:rPr>
          <w:rFonts w:hint="eastAsia"/>
        </w:rPr>
        <w:t>/Calibration</w:t>
      </w:r>
      <w:r w:rsidR="00F500A3" w:rsidRPr="00C830F1">
        <w:t xml:space="preserve"> </w:t>
      </w:r>
      <w:r w:rsidR="00F500A3" w:rsidRPr="00C830F1">
        <w:rPr>
          <w:rFonts w:hint="eastAsia"/>
        </w:rPr>
        <w:t>Information</w:t>
      </w:r>
    </w:p>
    <w:p w14:paraId="1B1BF3E0" w14:textId="6D0F266C" w:rsidR="000923C0" w:rsidRPr="00C830F1" w:rsidRDefault="00CF4AD2" w:rsidP="00CF4AD2">
      <w:pPr>
        <w:ind w:left="420"/>
      </w:pPr>
      <w:commentRangeStart w:id="68"/>
      <w:commentRangeStart w:id="69"/>
      <w:r w:rsidRPr="00C830F1">
        <w:rPr>
          <w:rFonts w:hint="eastAsia"/>
        </w:rPr>
        <w:t>TBD</w:t>
      </w:r>
      <w:commentRangeEnd w:id="68"/>
      <w:r w:rsidRPr="00C830F1">
        <w:rPr>
          <w:rStyle w:val="CommentReference"/>
        </w:rPr>
        <w:commentReference w:id="68"/>
      </w:r>
      <w:commentRangeEnd w:id="69"/>
      <w:r w:rsidR="00002569" w:rsidRPr="00C830F1">
        <w:rPr>
          <w:rStyle w:val="CommentReference"/>
        </w:rPr>
        <w:commentReference w:id="69"/>
      </w:r>
    </w:p>
    <w:p w14:paraId="7573F2AE" w14:textId="7264F407" w:rsidR="00AE32F4" w:rsidRPr="00C830F1" w:rsidRDefault="00A572E9">
      <w:pPr>
        <w:pStyle w:val="Heading4"/>
        <w:rPr>
          <w:rFonts w:ascii="Arial" w:hAnsi="Arial" w:cs="Arial"/>
        </w:rPr>
      </w:pPr>
      <w:bookmarkStart w:id="70" w:name="_Toc524601139"/>
      <w:bookmarkStart w:id="71" w:name="_Toc44502152"/>
      <w:commentRangeStart w:id="72"/>
      <w:commentRangeStart w:id="73"/>
      <w:r w:rsidRPr="00C830F1">
        <w:rPr>
          <w:rFonts w:ascii="Arial" w:hAnsi="Arial" w:cs="Arial"/>
        </w:rPr>
        <w:t>行程平均油耗</w:t>
      </w:r>
      <w:r w:rsidRPr="00C830F1">
        <w:rPr>
          <w:rFonts w:ascii="Arial" w:hAnsi="Arial" w:cs="Arial" w:hint="eastAsia"/>
        </w:rPr>
        <w:t>/</w:t>
      </w:r>
      <w:r w:rsidRPr="00C830F1">
        <w:rPr>
          <w:rFonts w:ascii="Arial" w:hAnsi="Arial" w:cs="Arial"/>
        </w:rPr>
        <w:t>Average T</w:t>
      </w:r>
      <w:r w:rsidR="0047281E" w:rsidRPr="00C830F1">
        <w:rPr>
          <w:rFonts w:ascii="Arial" w:hAnsi="Arial" w:cs="Arial"/>
        </w:rPr>
        <w:t>rip</w:t>
      </w:r>
      <w:r w:rsidRPr="00C830F1">
        <w:rPr>
          <w:rFonts w:ascii="Arial" w:hAnsi="Arial" w:cs="Arial"/>
        </w:rPr>
        <w:t xml:space="preserve"> Fuel Consumption</w:t>
      </w:r>
      <w:bookmarkEnd w:id="70"/>
      <w:commentRangeEnd w:id="72"/>
      <w:r w:rsidR="005827D5" w:rsidRPr="00C830F1">
        <w:rPr>
          <w:rStyle w:val="CommentReference"/>
          <w:rFonts w:asciiTheme="minorHAnsi" w:eastAsiaTheme="minorEastAsia" w:hAnsiTheme="minorHAnsi" w:cstheme="minorBidi"/>
          <w:b w:val="0"/>
          <w:bCs w:val="0"/>
        </w:rPr>
        <w:commentReference w:id="72"/>
      </w:r>
      <w:commentRangeEnd w:id="73"/>
      <w:r w:rsidR="00712028" w:rsidRPr="00C830F1">
        <w:rPr>
          <w:rStyle w:val="CommentReference"/>
          <w:rFonts w:asciiTheme="minorHAnsi" w:eastAsiaTheme="minorEastAsia" w:hAnsiTheme="minorHAnsi" w:cstheme="minorBidi"/>
          <w:b w:val="0"/>
          <w:bCs w:val="0"/>
        </w:rPr>
        <w:commentReference w:id="73"/>
      </w:r>
      <w:r w:rsidR="003D1B29" w:rsidRPr="00C830F1">
        <w:rPr>
          <w:rFonts w:ascii="Arial" w:hAnsi="Arial" w:cs="Arial"/>
        </w:rPr>
        <w:t xml:space="preserve"> </w:t>
      </w:r>
      <w:r w:rsidR="003D1B29" w:rsidRPr="00C830F1">
        <w:rPr>
          <w:rFonts w:ascii="Arial" w:hAnsi="Arial" w:cs="Arial" w:hint="eastAsia"/>
        </w:rPr>
        <w:t>(</w:t>
      </w:r>
      <w:r w:rsidR="003D1B29" w:rsidRPr="00C830F1">
        <w:rPr>
          <w:rFonts w:ascii="Arial" w:hAnsi="Arial" w:cs="Arial"/>
        </w:rPr>
        <w:t>ICE Only)</w:t>
      </w:r>
      <w:bookmarkEnd w:id="71"/>
    </w:p>
    <w:p w14:paraId="0081393A" w14:textId="1368AC62" w:rsidR="006E0306" w:rsidRPr="00C830F1" w:rsidRDefault="00A572E9">
      <w:pPr>
        <w:ind w:firstLine="480"/>
        <w:rPr>
          <w:rFonts w:ascii="Arial" w:hAnsi="Arial" w:cs="Arial"/>
          <w:szCs w:val="21"/>
        </w:rPr>
      </w:pPr>
      <w:r w:rsidRPr="00C830F1">
        <w:rPr>
          <w:rFonts w:ascii="Arial" w:hAnsi="Arial" w:cs="Arial"/>
          <w:szCs w:val="21"/>
        </w:rPr>
        <w:t>行程平均油耗是指一段行程中车辆消耗燃油的平均水平，具体是指</w:t>
      </w:r>
      <w:r w:rsidRPr="00C830F1">
        <w:rPr>
          <w:rFonts w:ascii="Arial" w:hAnsi="Arial" w:cs="Arial"/>
          <w:szCs w:val="21"/>
        </w:rPr>
        <w:t>“</w:t>
      </w:r>
      <w:r w:rsidRPr="00C830F1">
        <w:rPr>
          <w:rFonts w:ascii="Arial" w:hAnsi="Arial" w:cs="Arial"/>
          <w:szCs w:val="21"/>
        </w:rPr>
        <w:t>行程开始时间</w:t>
      </w:r>
      <w:r w:rsidRPr="00C830F1">
        <w:rPr>
          <w:rFonts w:ascii="Arial" w:hAnsi="Arial" w:cs="Arial"/>
          <w:szCs w:val="21"/>
        </w:rPr>
        <w:t>”</w:t>
      </w:r>
      <w:r w:rsidRPr="00C830F1">
        <w:rPr>
          <w:rFonts w:ascii="Arial" w:hAnsi="Arial" w:cs="Arial"/>
          <w:szCs w:val="21"/>
        </w:rPr>
        <w:t>时与</w:t>
      </w:r>
      <w:r w:rsidRPr="00C830F1">
        <w:rPr>
          <w:rFonts w:ascii="Arial" w:hAnsi="Arial" w:cs="Arial"/>
          <w:szCs w:val="21"/>
        </w:rPr>
        <w:t>“</w:t>
      </w:r>
      <w:r w:rsidRPr="00C830F1">
        <w:rPr>
          <w:rFonts w:ascii="Arial" w:hAnsi="Arial" w:cs="Arial"/>
          <w:szCs w:val="21"/>
        </w:rPr>
        <w:t>行程结束时间</w:t>
      </w:r>
      <w:r w:rsidRPr="00C830F1">
        <w:rPr>
          <w:rFonts w:ascii="Arial" w:hAnsi="Arial" w:cs="Arial"/>
          <w:szCs w:val="21"/>
        </w:rPr>
        <w:t>”</w:t>
      </w:r>
      <w:r w:rsidRPr="00C830F1">
        <w:rPr>
          <w:rFonts w:ascii="Arial" w:hAnsi="Arial" w:cs="Arial"/>
          <w:szCs w:val="21"/>
        </w:rPr>
        <w:t>时车辆剩余燃油百分比的差值乘以</w:t>
      </w:r>
      <w:bookmarkStart w:id="74" w:name="OLE_LINK8"/>
      <w:r w:rsidRPr="00C830F1">
        <w:rPr>
          <w:rFonts w:ascii="Arial" w:hAnsi="Arial" w:cs="Arial"/>
          <w:szCs w:val="21"/>
        </w:rPr>
        <w:t>油箱容积</w:t>
      </w:r>
      <w:bookmarkEnd w:id="74"/>
      <w:r w:rsidRPr="00C830F1">
        <w:rPr>
          <w:rFonts w:ascii="Arial" w:hAnsi="Arial" w:cs="Arial"/>
          <w:szCs w:val="21"/>
        </w:rPr>
        <w:t>后的数值与行程距离之比折算为百公里油耗后的结果。</w:t>
      </w:r>
      <w:r w:rsidR="00596DB7" w:rsidRPr="00C830F1">
        <w:rPr>
          <w:rFonts w:ascii="Arial" w:hAnsi="Arial" w:cs="Arial" w:hint="eastAsia"/>
          <w:szCs w:val="21"/>
        </w:rPr>
        <w:t>（</w:t>
      </w:r>
      <w:r w:rsidRPr="00C830F1">
        <w:rPr>
          <w:rFonts w:ascii="Arial" w:hAnsi="Arial" w:cs="Arial"/>
          <w:szCs w:val="21"/>
        </w:rPr>
        <w:t>更为直接的是直接取用车辆剩余燃油数值</w:t>
      </w:r>
      <w:r w:rsidR="00596DB7" w:rsidRPr="00C830F1">
        <w:rPr>
          <w:rFonts w:ascii="Arial" w:hAnsi="Arial" w:cs="Arial" w:hint="eastAsia"/>
          <w:szCs w:val="21"/>
        </w:rPr>
        <w:t>）</w:t>
      </w:r>
    </w:p>
    <w:p w14:paraId="7C31F564" w14:textId="0223B9D0" w:rsidR="00AE32F4" w:rsidRPr="00C830F1" w:rsidRDefault="00A572E9" w:rsidP="00B10740">
      <w:pPr>
        <w:ind w:firstLine="420"/>
      </w:pPr>
      <w:r w:rsidRPr="00C830F1">
        <w:t>Average T</w:t>
      </w:r>
      <w:r w:rsidR="0047281E" w:rsidRPr="00C830F1">
        <w:t>rip</w:t>
      </w:r>
      <w:r w:rsidRPr="00C830F1">
        <w:t xml:space="preserve"> Fuel Consumption refers to the average level of fuel consumed by the vehicle during a t</w:t>
      </w:r>
      <w:r w:rsidR="0047281E" w:rsidRPr="00C830F1">
        <w:t>rip</w:t>
      </w:r>
      <w:r w:rsidRPr="00C830F1">
        <w:t xml:space="preserve">, specifically referring to </w:t>
      </w:r>
      <w:r w:rsidRPr="00C830F1">
        <w:rPr>
          <w:rFonts w:hint="eastAsia"/>
        </w:rPr>
        <w:t xml:space="preserve">the </w:t>
      </w:r>
      <w:r w:rsidRPr="00C830F1">
        <w:t xml:space="preserve">value </w:t>
      </w:r>
      <w:r w:rsidRPr="00C830F1">
        <w:rPr>
          <w:rFonts w:hint="eastAsia"/>
        </w:rPr>
        <w:t xml:space="preserve">converted from the ratio of the product </w:t>
      </w:r>
      <w:r w:rsidRPr="00C830F1">
        <w:t>(</w:t>
      </w:r>
      <w:r w:rsidRPr="00C830F1">
        <w:rPr>
          <w:rFonts w:hint="eastAsia"/>
        </w:rPr>
        <w:t>t</w:t>
      </w:r>
      <w:r w:rsidRPr="00C830F1">
        <w:t xml:space="preserve">he difference </w:t>
      </w:r>
      <w:r w:rsidRPr="00C830F1">
        <w:rPr>
          <w:rFonts w:hint="eastAsia"/>
        </w:rPr>
        <w:t>between</w:t>
      </w:r>
      <w:r w:rsidRPr="00C830F1">
        <w:t xml:space="preserve"> the percentage</w:t>
      </w:r>
      <w:r w:rsidRPr="00C830F1">
        <w:rPr>
          <w:rFonts w:hint="eastAsia"/>
        </w:rPr>
        <w:t>s</w:t>
      </w:r>
      <w:r w:rsidRPr="00C830F1">
        <w:t xml:space="preserve"> of remaining fuel</w:t>
      </w:r>
      <w:r w:rsidRPr="00C830F1">
        <w:rPr>
          <w:rFonts w:hint="eastAsia"/>
        </w:rPr>
        <w:t>s</w:t>
      </w:r>
      <w:r w:rsidRPr="00C830F1">
        <w:t xml:space="preserve"> in the vehicle </w:t>
      </w:r>
      <w:r w:rsidRPr="00C830F1">
        <w:rPr>
          <w:rFonts w:hint="eastAsia"/>
        </w:rPr>
        <w:t>at the t</w:t>
      </w:r>
      <w:r w:rsidR="0047281E" w:rsidRPr="00C830F1">
        <w:rPr>
          <w:rFonts w:hint="eastAsia"/>
        </w:rPr>
        <w:t>rip</w:t>
      </w:r>
      <w:r w:rsidRPr="00C830F1">
        <w:rPr>
          <w:rFonts w:hint="eastAsia"/>
        </w:rPr>
        <w:t xml:space="preserve"> start time and the t</w:t>
      </w:r>
      <w:r w:rsidR="0047281E" w:rsidRPr="00C830F1">
        <w:rPr>
          <w:rFonts w:hint="eastAsia"/>
        </w:rPr>
        <w:t>rip</w:t>
      </w:r>
      <w:r w:rsidRPr="00C830F1">
        <w:rPr>
          <w:rFonts w:hint="eastAsia"/>
        </w:rPr>
        <w:t xml:space="preserve"> end time </w:t>
      </w:r>
      <w:r w:rsidRPr="00C830F1">
        <w:t xml:space="preserve">multiplied by the fuel tank </w:t>
      </w:r>
      <w:r w:rsidRPr="00C830F1">
        <w:rPr>
          <w:rFonts w:hint="eastAsia"/>
        </w:rPr>
        <w:t>capacity)</w:t>
      </w:r>
      <w:r w:rsidRPr="00C830F1">
        <w:t xml:space="preserve"> to the t</w:t>
      </w:r>
      <w:r w:rsidR="0047281E" w:rsidRPr="00C830F1">
        <w:t>rip</w:t>
      </w:r>
      <w:r w:rsidRPr="00C830F1">
        <w:t xml:space="preserve"> distance</w:t>
      </w:r>
      <w:r w:rsidRPr="00C830F1">
        <w:rPr>
          <w:rFonts w:hint="eastAsia"/>
        </w:rPr>
        <w:t xml:space="preserve"> according to the </w:t>
      </w:r>
      <w:r w:rsidRPr="00C830F1">
        <w:t>fuel consumption per hundred kilometers. (A more direct way is to take the remaining fuel value of the vehicle)</w:t>
      </w:r>
    </w:p>
    <w:p w14:paraId="2F9C10BE" w14:textId="28710EBE" w:rsidR="00166935" w:rsidRPr="00C830F1" w:rsidRDefault="00166935">
      <w:pPr>
        <w:ind w:firstLine="480"/>
        <w:rPr>
          <w:rFonts w:eastAsiaTheme="majorEastAsia" w:cstheme="minorHAnsi"/>
          <w:szCs w:val="21"/>
        </w:rPr>
      </w:pPr>
      <w:r w:rsidRPr="00C830F1">
        <w:rPr>
          <w:rFonts w:eastAsiaTheme="majorEastAsia" w:cstheme="minorHAnsi"/>
          <w:szCs w:val="21"/>
        </w:rPr>
        <w:t>平均油耗的显示精度为</w:t>
      </w:r>
      <w:r w:rsidRPr="00C830F1">
        <w:rPr>
          <w:rFonts w:eastAsiaTheme="majorEastAsia" w:cstheme="minorHAnsi"/>
          <w:szCs w:val="21"/>
        </w:rPr>
        <w:t xml:space="preserve"> 0.1 L/100km</w:t>
      </w:r>
      <w:r w:rsidR="00B10740" w:rsidRPr="00C830F1">
        <w:rPr>
          <w:rFonts w:eastAsiaTheme="majorEastAsia" w:cstheme="minorHAnsi" w:hint="eastAsia"/>
          <w:szCs w:val="21"/>
        </w:rPr>
        <w:t>。</w:t>
      </w:r>
    </w:p>
    <w:p w14:paraId="189B7CE9" w14:textId="43611D1A" w:rsidR="0026328A" w:rsidRPr="00C830F1" w:rsidRDefault="0026328A">
      <w:pPr>
        <w:ind w:firstLine="480"/>
        <w:rPr>
          <w:rFonts w:cstheme="minorHAnsi"/>
          <w:szCs w:val="21"/>
        </w:rPr>
      </w:pPr>
      <w:r w:rsidRPr="00C830F1">
        <w:rPr>
          <w:rFonts w:cstheme="minorHAnsi"/>
          <w:szCs w:val="21"/>
        </w:rPr>
        <w:t>The display accuracy of average fuel consumption is 0.1 L/100km.</w:t>
      </w:r>
    </w:p>
    <w:p w14:paraId="1F187F2C" w14:textId="072FC27F" w:rsidR="000923C0" w:rsidRPr="00C830F1" w:rsidRDefault="000923C0" w:rsidP="000923C0">
      <w:pPr>
        <w:pStyle w:val="Heading5"/>
      </w:pPr>
      <w:r w:rsidRPr="00C830F1">
        <w:rPr>
          <w:rFonts w:hint="eastAsia"/>
        </w:rPr>
        <w:lastRenderedPageBreak/>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456F0F2E" w14:textId="24BAAD67" w:rsidR="00953B8A" w:rsidRPr="00C830F1" w:rsidRDefault="00953B8A" w:rsidP="0022126B">
      <w:pPr>
        <w:ind w:firstLine="420"/>
      </w:pPr>
      <w:r w:rsidRPr="00C830F1">
        <w:rPr>
          <w:rFonts w:hint="eastAsia"/>
        </w:rPr>
        <w:t>本章节定义用于计算行程平均</w:t>
      </w:r>
      <w:r w:rsidR="00CD6D42" w:rsidRPr="00C830F1">
        <w:rPr>
          <w:rFonts w:hint="eastAsia"/>
        </w:rPr>
        <w:t>油耗</w:t>
      </w:r>
      <w:r w:rsidRPr="00C830F1">
        <w:rPr>
          <w:rFonts w:hint="eastAsia"/>
        </w:rPr>
        <w:t>的</w:t>
      </w:r>
      <w:r w:rsidRPr="00C830F1">
        <w:rPr>
          <w:rFonts w:hint="eastAsia"/>
        </w:rPr>
        <w:t>CLEA</w:t>
      </w:r>
      <w:r w:rsidRPr="00C830F1">
        <w:rPr>
          <w:rFonts w:hint="eastAsia"/>
        </w:rPr>
        <w:t>信号。</w:t>
      </w:r>
    </w:p>
    <w:p w14:paraId="289B0CD4" w14:textId="2EF34067" w:rsidR="001948A4" w:rsidRPr="00C830F1" w:rsidRDefault="001948A4" w:rsidP="001948A4">
      <w:pPr>
        <w:ind w:firstLine="420"/>
      </w:pPr>
      <w:r w:rsidRPr="00C830F1">
        <w:rPr>
          <w:rFonts w:hint="eastAsia"/>
        </w:rPr>
        <w:t xml:space="preserve">This section defines the </w:t>
      </w:r>
      <w:r w:rsidRPr="00C830F1">
        <w:t>CLEA</w:t>
      </w:r>
      <w:r w:rsidRPr="00C830F1">
        <w:rPr>
          <w:rFonts w:hint="eastAsia"/>
        </w:rPr>
        <w:t xml:space="preserve"> signals required for calculation of </w:t>
      </w:r>
      <w:r w:rsidRPr="00C830F1">
        <w:t>average trip fuel consumption</w:t>
      </w:r>
      <w:r w:rsidRPr="00C830F1">
        <w:rPr>
          <w:rFonts w:hint="eastAsia"/>
        </w:rPr>
        <w:t>.</w:t>
      </w:r>
    </w:p>
    <w:p w14:paraId="0B5AA9DB" w14:textId="1EC32EB6" w:rsidR="00884737" w:rsidRPr="00C830F1" w:rsidRDefault="0022126B" w:rsidP="0022126B">
      <w:pPr>
        <w:ind w:firstLine="420"/>
      </w:pPr>
      <w:r w:rsidRPr="00C830F1">
        <w:rPr>
          <w:rFonts w:hint="eastAsia"/>
        </w:rPr>
        <w:t>通过信号</w:t>
      </w:r>
      <w:r w:rsidR="005C2F6F" w:rsidRPr="00C830F1">
        <w:rPr>
          <w:b/>
          <w:i/>
        </w:rPr>
        <w:t>PPEI Engine General Status 5 Signal Group : Fuel Total Capacity</w:t>
      </w:r>
      <w:r w:rsidRPr="00C830F1">
        <w:rPr>
          <w:rFonts w:hint="eastAsia"/>
        </w:rPr>
        <w:t>获取车辆的</w:t>
      </w:r>
      <w:r w:rsidR="005C2F6F" w:rsidRPr="00C830F1">
        <w:rPr>
          <w:rFonts w:hint="eastAsia"/>
        </w:rPr>
        <w:t>油箱</w:t>
      </w:r>
      <w:r w:rsidR="00884737" w:rsidRPr="00C830F1">
        <w:rPr>
          <w:rFonts w:hint="eastAsia"/>
        </w:rPr>
        <w:t>容积信息。</w:t>
      </w:r>
    </w:p>
    <w:p w14:paraId="40E3AF12" w14:textId="4B777103" w:rsidR="001948A4" w:rsidRPr="00C830F1" w:rsidRDefault="001948A4" w:rsidP="0022126B">
      <w:pPr>
        <w:ind w:firstLine="420"/>
      </w:pPr>
      <w:r w:rsidRPr="00C830F1">
        <w:rPr>
          <w:rFonts w:hint="eastAsia"/>
        </w:rPr>
        <w:t xml:space="preserve">The fuel tank capacity of the </w:t>
      </w:r>
      <w:r w:rsidRPr="00C830F1">
        <w:t>vehicle</w:t>
      </w:r>
      <w:r w:rsidRPr="00C830F1">
        <w:rPr>
          <w:rFonts w:hint="eastAsia"/>
        </w:rPr>
        <w:t xml:space="preserve"> is obtained with signal </w:t>
      </w:r>
      <w:r w:rsidRPr="00C830F1">
        <w:rPr>
          <w:b/>
          <w:i/>
        </w:rPr>
        <w:t>PPEI Engine General Status 5 Signal Group : Fuel Total Capacity</w:t>
      </w:r>
      <w:r w:rsidRPr="00C830F1">
        <w:rPr>
          <w:rFonts w:hint="eastAsia"/>
          <w:b/>
          <w:i/>
        </w:rPr>
        <w:t>.</w:t>
      </w:r>
    </w:p>
    <w:p w14:paraId="2B471D70" w14:textId="57DC39C7" w:rsidR="0022126B" w:rsidRPr="00C830F1" w:rsidRDefault="0022126B" w:rsidP="0022126B">
      <w:pPr>
        <w:ind w:firstLine="420"/>
      </w:pPr>
      <w:r w:rsidRPr="00C830F1">
        <w:rPr>
          <w:rFonts w:hint="eastAsia"/>
        </w:rPr>
        <w:t>通过信号</w:t>
      </w:r>
      <w:r w:rsidR="005C2F6F" w:rsidRPr="00C830F1">
        <w:rPr>
          <w:b/>
          <w:i/>
        </w:rPr>
        <w:t>PPEI Engine General Status 5 Signal Group : Fuel Level Percent</w:t>
      </w:r>
      <w:r w:rsidRPr="00C830F1">
        <w:rPr>
          <w:rFonts w:hint="eastAsia"/>
        </w:rPr>
        <w:t>获取行程开始和行程结束时的车辆的剩余油量百分比。</w:t>
      </w:r>
    </w:p>
    <w:p w14:paraId="36A17969" w14:textId="7FA93474" w:rsidR="001948A4" w:rsidRPr="00C830F1" w:rsidRDefault="001948A4" w:rsidP="0022126B">
      <w:pPr>
        <w:ind w:firstLine="420"/>
      </w:pPr>
      <w:r w:rsidRPr="00C830F1">
        <w:rPr>
          <w:rFonts w:hint="eastAsia"/>
        </w:rPr>
        <w:t xml:space="preserve">The </w:t>
      </w:r>
      <w:r w:rsidRPr="00C830F1">
        <w:t>percentage</w:t>
      </w:r>
      <w:r w:rsidRPr="00C830F1">
        <w:rPr>
          <w:rFonts w:hint="eastAsia"/>
        </w:rPr>
        <w:t>s</w:t>
      </w:r>
      <w:r w:rsidRPr="00C830F1">
        <w:t xml:space="preserve"> of remaining fuel</w:t>
      </w:r>
      <w:r w:rsidRPr="00C830F1">
        <w:rPr>
          <w:rFonts w:hint="eastAsia"/>
        </w:rPr>
        <w:t>s</w:t>
      </w:r>
      <w:r w:rsidRPr="00C830F1">
        <w:t xml:space="preserve"> in the vehicle </w:t>
      </w:r>
      <w:r w:rsidRPr="00C830F1">
        <w:rPr>
          <w:rFonts w:hint="eastAsia"/>
        </w:rPr>
        <w:t xml:space="preserve">at the trip start time and the trip end time is obtained with signal </w:t>
      </w:r>
      <w:r w:rsidRPr="00C830F1">
        <w:rPr>
          <w:b/>
          <w:i/>
        </w:rPr>
        <w:t>PPEI Engine General Status 5 Signal Group : Fuel Level Percent</w:t>
      </w:r>
      <w:r w:rsidRPr="00C830F1">
        <w:rPr>
          <w:rFonts w:hint="eastAsia"/>
          <w:b/>
          <w:i/>
        </w:rPr>
        <w:t>.</w:t>
      </w:r>
    </w:p>
    <w:p w14:paraId="7A340D58" w14:textId="31A0E1F1" w:rsidR="006F5F28" w:rsidRPr="00C830F1" w:rsidRDefault="006F5F28" w:rsidP="0022126B">
      <w:pPr>
        <w:ind w:firstLine="420"/>
      </w:pPr>
      <w:r w:rsidRPr="00C830F1">
        <w:rPr>
          <w:rFonts w:hint="eastAsia"/>
        </w:rPr>
        <w:t>信号</w:t>
      </w:r>
      <w:r w:rsidRPr="00C830F1">
        <w:rPr>
          <w:b/>
          <w:i/>
        </w:rPr>
        <w:t>PPEI Engine General Status 5 Signal Group : Fuel Level Percent Validity</w:t>
      </w:r>
      <w:r w:rsidRPr="00C830F1">
        <w:rPr>
          <w:rFonts w:hint="eastAsia"/>
        </w:rPr>
        <w:t>用于表示信号</w:t>
      </w:r>
      <w:r w:rsidRPr="00C830F1">
        <w:rPr>
          <w:b/>
          <w:i/>
        </w:rPr>
        <w:t>PPEI Engine General Status 5 Signal Group : Fuel Level Percent</w:t>
      </w:r>
      <w:r w:rsidRPr="00C830F1">
        <w:rPr>
          <w:rFonts w:hint="eastAsia"/>
        </w:rPr>
        <w:t>的有效性，当前者信号值为</w:t>
      </w:r>
      <w:r w:rsidRPr="00C830F1">
        <w:rPr>
          <w:rFonts w:hint="eastAsia"/>
        </w:rPr>
        <w:t>$0=Valid</w:t>
      </w:r>
      <w:r w:rsidRPr="00C830F1">
        <w:rPr>
          <w:rFonts w:hint="eastAsia"/>
        </w:rPr>
        <w:t>时，表示后者的信号值是有效的。</w:t>
      </w:r>
    </w:p>
    <w:p w14:paraId="0408A2B7" w14:textId="7A7CB71D" w:rsidR="001948A4" w:rsidRPr="00C830F1" w:rsidRDefault="001948A4" w:rsidP="0022126B">
      <w:pPr>
        <w:ind w:firstLine="420"/>
      </w:pPr>
      <w:r w:rsidRPr="00C830F1">
        <w:rPr>
          <w:rFonts w:hint="eastAsia"/>
        </w:rPr>
        <w:t xml:space="preserve">Signal </w:t>
      </w:r>
      <w:r w:rsidRPr="00C830F1">
        <w:rPr>
          <w:b/>
          <w:i/>
        </w:rPr>
        <w:t>PPEI Engine General Status 5 Signal Group : Fuel Level Percent Validity</w:t>
      </w:r>
      <w:r w:rsidRPr="00C830F1">
        <w:rPr>
          <w:rFonts w:hint="eastAsia"/>
          <w:b/>
          <w:i/>
        </w:rPr>
        <w:t xml:space="preserve"> </w:t>
      </w:r>
      <w:r w:rsidRPr="00C830F1">
        <w:rPr>
          <w:rFonts w:hint="eastAsia"/>
        </w:rPr>
        <w:t xml:space="preserve">is used to represent </w:t>
      </w:r>
      <w:r w:rsidRPr="00C830F1">
        <w:t>the</w:t>
      </w:r>
      <w:r w:rsidRPr="00C830F1">
        <w:rPr>
          <w:rFonts w:hint="eastAsia"/>
        </w:rPr>
        <w:t xml:space="preserve"> validity of signal </w:t>
      </w:r>
      <w:r w:rsidRPr="00C830F1">
        <w:rPr>
          <w:b/>
          <w:i/>
        </w:rPr>
        <w:t>PPEI Engine General Status 5 Signal Group : Fuel Level Percent</w:t>
      </w:r>
      <w:r w:rsidRPr="00C830F1">
        <w:rPr>
          <w:rFonts w:hint="eastAsia"/>
          <w:b/>
          <w:i/>
        </w:rPr>
        <w:t xml:space="preserve">. </w:t>
      </w:r>
      <w:r w:rsidRPr="00C830F1">
        <w:rPr>
          <w:rFonts w:hint="eastAsia"/>
        </w:rPr>
        <w:t xml:space="preserve">When the value of the former </w:t>
      </w:r>
      <w:r w:rsidRPr="00C830F1">
        <w:t>$0=Valid</w:t>
      </w:r>
      <w:r w:rsidRPr="00C830F1">
        <w:rPr>
          <w:rFonts w:hint="eastAsia"/>
        </w:rPr>
        <w:t xml:space="preserve">, it indicates </w:t>
      </w:r>
      <w:r w:rsidRPr="00C830F1">
        <w:t>that</w:t>
      </w:r>
      <w:r w:rsidRPr="00C830F1">
        <w:rPr>
          <w:rFonts w:hint="eastAsia"/>
        </w:rPr>
        <w:t xml:space="preserve"> the value of the latter is valid.</w:t>
      </w:r>
    </w:p>
    <w:p w14:paraId="1C1FE8B1" w14:textId="532F02E8" w:rsidR="000923C0" w:rsidRPr="00C830F1" w:rsidRDefault="000923C0" w:rsidP="000923C0">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45881583" w14:textId="26437E36" w:rsidR="00953B8A" w:rsidRPr="00C830F1" w:rsidRDefault="00953B8A" w:rsidP="00953B8A">
      <w:pPr>
        <w:ind w:firstLine="420"/>
      </w:pPr>
      <w:r w:rsidRPr="00C830F1">
        <w:rPr>
          <w:rFonts w:hint="eastAsia"/>
        </w:rPr>
        <w:t>本章节定义用于计算行程平均</w:t>
      </w:r>
      <w:r w:rsidR="00CD6D42" w:rsidRPr="00C830F1">
        <w:rPr>
          <w:rFonts w:hint="eastAsia"/>
        </w:rPr>
        <w:t>油耗</w:t>
      </w:r>
      <w:r w:rsidRPr="00C830F1">
        <w:rPr>
          <w:rFonts w:hint="eastAsia"/>
        </w:rPr>
        <w:t>的</w:t>
      </w:r>
      <w:r w:rsidRPr="00C830F1">
        <w:rPr>
          <w:rFonts w:hint="eastAsia"/>
        </w:rPr>
        <w:t>GB</w:t>
      </w:r>
      <w:r w:rsidRPr="00C830F1">
        <w:rPr>
          <w:rFonts w:hint="eastAsia"/>
        </w:rPr>
        <w:t>信号。</w:t>
      </w:r>
    </w:p>
    <w:p w14:paraId="064D9212" w14:textId="4187145C" w:rsidR="001948A4" w:rsidRPr="00C830F1" w:rsidRDefault="001948A4" w:rsidP="001948A4">
      <w:pPr>
        <w:ind w:firstLine="420"/>
      </w:pPr>
      <w:r w:rsidRPr="00C830F1">
        <w:rPr>
          <w:rFonts w:hint="eastAsia"/>
        </w:rPr>
        <w:t xml:space="preserve">This section defines the GB signals required for calculation of </w:t>
      </w:r>
      <w:r w:rsidRPr="00C830F1">
        <w:t>average trip fuel consumption</w:t>
      </w:r>
      <w:r w:rsidRPr="00C830F1">
        <w:rPr>
          <w:rFonts w:hint="eastAsia"/>
        </w:rPr>
        <w:t>.</w:t>
      </w:r>
    </w:p>
    <w:p w14:paraId="2739361C" w14:textId="1223779A" w:rsidR="00884737" w:rsidRPr="00C830F1" w:rsidRDefault="005C2F6F" w:rsidP="005C2F6F">
      <w:pPr>
        <w:ind w:firstLine="420"/>
      </w:pPr>
      <w:r w:rsidRPr="00C830F1">
        <w:rPr>
          <w:rFonts w:hint="eastAsia"/>
        </w:rPr>
        <w:t>通过信号</w:t>
      </w:r>
      <w:r w:rsidRPr="00C830F1">
        <w:rPr>
          <w:b/>
          <w:i/>
        </w:rPr>
        <w:t>Fuel Total Capacity</w:t>
      </w:r>
      <w:r w:rsidR="00884737" w:rsidRPr="00C830F1">
        <w:rPr>
          <w:rFonts w:hint="eastAsia"/>
        </w:rPr>
        <w:t>获取车辆的油箱容积信息。</w:t>
      </w:r>
    </w:p>
    <w:p w14:paraId="75AFFADA" w14:textId="5FE0FEBC" w:rsidR="001948A4" w:rsidRPr="00C830F1" w:rsidRDefault="001948A4" w:rsidP="005C2F6F">
      <w:pPr>
        <w:ind w:firstLine="420"/>
      </w:pPr>
      <w:r w:rsidRPr="00C830F1">
        <w:rPr>
          <w:rFonts w:hint="eastAsia"/>
        </w:rPr>
        <w:t xml:space="preserve">The fuel tank capacity of the </w:t>
      </w:r>
      <w:r w:rsidRPr="00C830F1">
        <w:t>vehicle</w:t>
      </w:r>
      <w:r w:rsidRPr="00C830F1">
        <w:rPr>
          <w:rFonts w:hint="eastAsia"/>
        </w:rPr>
        <w:t xml:space="preserve"> is obtained with signal </w:t>
      </w:r>
      <w:r w:rsidRPr="00C830F1">
        <w:rPr>
          <w:b/>
          <w:i/>
        </w:rPr>
        <w:t>Fuel Total Capacity</w:t>
      </w:r>
      <w:r w:rsidRPr="00C830F1">
        <w:rPr>
          <w:rFonts w:hint="eastAsia"/>
          <w:b/>
          <w:i/>
        </w:rPr>
        <w:t>.</w:t>
      </w:r>
    </w:p>
    <w:p w14:paraId="08E1BE53" w14:textId="6ECA69E3" w:rsidR="005C2F6F" w:rsidRPr="00C830F1" w:rsidRDefault="005C2F6F" w:rsidP="005C2F6F">
      <w:pPr>
        <w:ind w:firstLine="420"/>
      </w:pPr>
      <w:r w:rsidRPr="00C830F1">
        <w:rPr>
          <w:rFonts w:hint="eastAsia"/>
        </w:rPr>
        <w:t>通过信号</w:t>
      </w:r>
      <w:r w:rsidRPr="00C830F1">
        <w:rPr>
          <w:b/>
          <w:i/>
        </w:rPr>
        <w:t>Fuel Information : Filtered Display Total Fuel Level Percent</w:t>
      </w:r>
      <w:r w:rsidRPr="00C830F1">
        <w:rPr>
          <w:rFonts w:hint="eastAsia"/>
        </w:rPr>
        <w:t>获取行程开始时刻和行程结束时刻的车辆的剩余油量百分比。</w:t>
      </w:r>
    </w:p>
    <w:p w14:paraId="664D1D60" w14:textId="012BD1AD" w:rsidR="001948A4" w:rsidRPr="00C830F1" w:rsidRDefault="001948A4" w:rsidP="005C2F6F">
      <w:pPr>
        <w:ind w:firstLine="420"/>
      </w:pPr>
      <w:r w:rsidRPr="00C830F1">
        <w:rPr>
          <w:rFonts w:hint="eastAsia"/>
        </w:rPr>
        <w:t xml:space="preserve">The </w:t>
      </w:r>
      <w:r w:rsidRPr="00C830F1">
        <w:t>percentage</w:t>
      </w:r>
      <w:r w:rsidRPr="00C830F1">
        <w:rPr>
          <w:rFonts w:hint="eastAsia"/>
        </w:rPr>
        <w:t>s</w:t>
      </w:r>
      <w:r w:rsidRPr="00C830F1">
        <w:t xml:space="preserve"> of remaining fuel</w:t>
      </w:r>
      <w:r w:rsidRPr="00C830F1">
        <w:rPr>
          <w:rFonts w:hint="eastAsia"/>
        </w:rPr>
        <w:t>s</w:t>
      </w:r>
      <w:r w:rsidRPr="00C830F1">
        <w:t xml:space="preserve"> in the vehicle </w:t>
      </w:r>
      <w:r w:rsidRPr="00C830F1">
        <w:rPr>
          <w:rFonts w:hint="eastAsia"/>
        </w:rPr>
        <w:t xml:space="preserve">at the trip start time and the trip end time is obtained with signal </w:t>
      </w:r>
      <w:r w:rsidRPr="00C830F1">
        <w:rPr>
          <w:b/>
          <w:i/>
        </w:rPr>
        <w:t>Fuel Information : Filtered Display Total Fuel Level Percent</w:t>
      </w:r>
      <w:r w:rsidRPr="00C830F1">
        <w:rPr>
          <w:rFonts w:hint="eastAsia"/>
          <w:b/>
          <w:i/>
        </w:rPr>
        <w:t>.</w:t>
      </w:r>
    </w:p>
    <w:p w14:paraId="6B3DAD9D" w14:textId="2B43984A" w:rsidR="006F5F28" w:rsidRPr="00C830F1" w:rsidRDefault="006F5F28" w:rsidP="006F5F28">
      <w:pPr>
        <w:ind w:firstLine="420"/>
      </w:pPr>
      <w:r w:rsidRPr="00C830F1">
        <w:rPr>
          <w:rFonts w:hint="eastAsia"/>
        </w:rPr>
        <w:t>信号</w:t>
      </w:r>
      <w:r w:rsidRPr="00C830F1">
        <w:rPr>
          <w:b/>
          <w:i/>
        </w:rPr>
        <w:t>Fuel Information : Filtered Display Total Fuel Level Percent Invalid</w:t>
      </w:r>
      <w:r w:rsidRPr="00C830F1">
        <w:rPr>
          <w:rFonts w:hint="eastAsia"/>
        </w:rPr>
        <w:t>用于表示信号</w:t>
      </w:r>
      <w:r w:rsidRPr="00C830F1">
        <w:rPr>
          <w:b/>
          <w:i/>
        </w:rPr>
        <w:t>Fuel Information : Filtered Display Total Fuel Level Percent</w:t>
      </w:r>
      <w:r w:rsidRPr="00C830F1">
        <w:rPr>
          <w:rFonts w:hint="eastAsia"/>
        </w:rPr>
        <w:t>的有效性，当前者信号值为</w:t>
      </w:r>
      <w:r w:rsidRPr="00C830F1">
        <w:rPr>
          <w:rFonts w:hint="eastAsia"/>
        </w:rPr>
        <w:t>$0=</w:t>
      </w:r>
      <w:r w:rsidRPr="00C830F1">
        <w:t>False</w:t>
      </w:r>
      <w:r w:rsidRPr="00C830F1">
        <w:rPr>
          <w:rFonts w:hint="eastAsia"/>
        </w:rPr>
        <w:t>时，表示后者的信号值是有效的。</w:t>
      </w:r>
    </w:p>
    <w:p w14:paraId="11034054" w14:textId="65BE67C9" w:rsidR="006F5F28" w:rsidRPr="00C830F1" w:rsidRDefault="001948A4" w:rsidP="001948A4">
      <w:pPr>
        <w:ind w:firstLine="420"/>
      </w:pPr>
      <w:r w:rsidRPr="00C830F1">
        <w:rPr>
          <w:rFonts w:hint="eastAsia"/>
        </w:rPr>
        <w:t xml:space="preserve">Signal </w:t>
      </w:r>
      <w:r w:rsidRPr="00C830F1">
        <w:rPr>
          <w:b/>
          <w:i/>
        </w:rPr>
        <w:t>Fuel Information : Filtered Display Total Fuel Level Percent Invalid</w:t>
      </w:r>
      <w:r w:rsidRPr="00C830F1">
        <w:rPr>
          <w:rFonts w:hint="eastAsia"/>
          <w:b/>
          <w:i/>
        </w:rPr>
        <w:t xml:space="preserve"> </w:t>
      </w:r>
      <w:r w:rsidRPr="00C830F1">
        <w:rPr>
          <w:rFonts w:hint="eastAsia"/>
        </w:rPr>
        <w:t xml:space="preserve">is used to represent </w:t>
      </w:r>
      <w:r w:rsidRPr="00C830F1">
        <w:t>the</w:t>
      </w:r>
      <w:r w:rsidRPr="00C830F1">
        <w:rPr>
          <w:rFonts w:hint="eastAsia"/>
        </w:rPr>
        <w:t xml:space="preserve"> validity of signal </w:t>
      </w:r>
      <w:r w:rsidRPr="00C830F1">
        <w:rPr>
          <w:b/>
          <w:i/>
        </w:rPr>
        <w:t>Fuel Information : Filtered Display Total Fuel Level Percent</w:t>
      </w:r>
      <w:r w:rsidRPr="00C830F1">
        <w:rPr>
          <w:rFonts w:hint="eastAsia"/>
          <w:b/>
          <w:i/>
        </w:rPr>
        <w:t xml:space="preserve">. </w:t>
      </w:r>
      <w:r w:rsidRPr="00C830F1">
        <w:rPr>
          <w:rFonts w:hint="eastAsia"/>
        </w:rPr>
        <w:t xml:space="preserve">When the value of the former </w:t>
      </w:r>
      <w:r w:rsidRPr="00C830F1">
        <w:t>$0=</w:t>
      </w:r>
      <w:r w:rsidRPr="00C830F1">
        <w:rPr>
          <w:rFonts w:hint="eastAsia"/>
        </w:rPr>
        <w:t xml:space="preserve">False, it indicates </w:t>
      </w:r>
      <w:r w:rsidRPr="00C830F1">
        <w:t>that</w:t>
      </w:r>
      <w:r w:rsidRPr="00C830F1">
        <w:rPr>
          <w:rFonts w:hint="eastAsia"/>
        </w:rPr>
        <w:t xml:space="preserve"> the value of the latter is valid.</w:t>
      </w:r>
    </w:p>
    <w:p w14:paraId="66A0886E" w14:textId="2F50AEA7" w:rsidR="000923C0" w:rsidRPr="00C830F1" w:rsidRDefault="000923C0" w:rsidP="000923C0">
      <w:pPr>
        <w:pStyle w:val="Heading5"/>
      </w:pPr>
      <w:commentRangeStart w:id="75"/>
      <w:r w:rsidRPr="00C830F1">
        <w:rPr>
          <w:rFonts w:hint="eastAsia"/>
        </w:rPr>
        <w:t>标定信息</w:t>
      </w:r>
      <w:commentRangeEnd w:id="75"/>
      <w:r w:rsidR="0022126B" w:rsidRPr="00C830F1">
        <w:rPr>
          <w:rStyle w:val="CommentReference"/>
          <w:b w:val="0"/>
          <w:bCs w:val="0"/>
        </w:rPr>
        <w:commentReference w:id="75"/>
      </w:r>
      <w:r w:rsidR="00847164" w:rsidRPr="00C830F1">
        <w:rPr>
          <w:rFonts w:hint="eastAsia"/>
        </w:rPr>
        <w:t>/Calibration</w:t>
      </w:r>
      <w:r w:rsidR="00847164" w:rsidRPr="00C830F1">
        <w:t xml:space="preserve"> </w:t>
      </w:r>
      <w:r w:rsidR="00847164" w:rsidRPr="00C830F1">
        <w:rPr>
          <w:rFonts w:hint="eastAsia"/>
        </w:rPr>
        <w:t>Information</w:t>
      </w:r>
    </w:p>
    <w:p w14:paraId="26AE650D" w14:textId="70825019" w:rsidR="00166935" w:rsidRPr="00C830F1" w:rsidRDefault="00166935" w:rsidP="00166935">
      <w:pPr>
        <w:ind w:firstLine="420"/>
      </w:pPr>
      <w:r w:rsidRPr="00C830F1">
        <w:rPr>
          <w:rFonts w:hint="eastAsia"/>
        </w:rPr>
        <w:t>娱乐系统是否支持油耗信息的显示通过标定</w:t>
      </w:r>
      <w:r w:rsidRPr="00C830F1">
        <w:rPr>
          <w:rFonts w:hint="eastAsia"/>
          <w:b/>
          <w:i/>
        </w:rPr>
        <w:t>VEHICLE_FUEL_TYPE_PETROL</w:t>
      </w:r>
      <w:r w:rsidRPr="00C830F1">
        <w:rPr>
          <w:rFonts w:hint="eastAsia"/>
        </w:rPr>
        <w:t>确认，标定值为</w:t>
      </w:r>
      <w:r w:rsidRPr="00C830F1">
        <w:rPr>
          <w:rFonts w:hint="eastAsia"/>
        </w:rPr>
        <w:t>True</w:t>
      </w:r>
      <w:r w:rsidRPr="00C830F1">
        <w:rPr>
          <w:rFonts w:hint="eastAsia"/>
        </w:rPr>
        <w:t>时，表示娱乐系统支持显示油耗信息。</w:t>
      </w:r>
    </w:p>
    <w:p w14:paraId="436D792B" w14:textId="22A5CDC8" w:rsidR="00BC1669" w:rsidRPr="00C830F1" w:rsidRDefault="00166935" w:rsidP="00166935">
      <w:pPr>
        <w:ind w:firstLine="420"/>
      </w:pPr>
      <w:r w:rsidRPr="00C830F1">
        <w:t xml:space="preserve">Whether the entertainment system supports the display of fuel consumption information is confirmed by calibration </w:t>
      </w:r>
      <w:r w:rsidRPr="00C830F1">
        <w:rPr>
          <w:b/>
          <w:i/>
        </w:rPr>
        <w:t>VEHICLE_FUEL_TYPE_PETROL</w:t>
      </w:r>
      <w:r w:rsidRPr="00C830F1">
        <w:t>. When the calibration value is RTUE, it means that the entertainment system supports the display of fuel consumption information.</w:t>
      </w:r>
    </w:p>
    <w:p w14:paraId="491C7387" w14:textId="4A7C1F79" w:rsidR="00FC0F94" w:rsidRPr="00C830F1" w:rsidRDefault="00FC0F94" w:rsidP="00F500A3">
      <w:pPr>
        <w:pStyle w:val="Heading4"/>
        <w:rPr>
          <w:rFonts w:ascii="Arial" w:hAnsi="Arial" w:cs="Arial"/>
        </w:rPr>
      </w:pPr>
      <w:r w:rsidRPr="00C830F1">
        <w:rPr>
          <w:rFonts w:ascii="Arial" w:hAnsi="Arial" w:cs="Arial" w:hint="eastAsia"/>
        </w:rPr>
        <w:lastRenderedPageBreak/>
        <w:t>行程速度</w:t>
      </w:r>
      <w:r w:rsidRPr="00C830F1">
        <w:rPr>
          <w:rFonts w:ascii="Arial" w:hAnsi="Arial" w:cs="Arial" w:hint="eastAsia"/>
        </w:rPr>
        <w:t>/Trip Speed</w:t>
      </w:r>
    </w:p>
    <w:p w14:paraId="1004AC7D" w14:textId="12BF9BAE" w:rsidR="00FC0F94" w:rsidRPr="00C830F1" w:rsidRDefault="00FC0F94" w:rsidP="00FC0F94">
      <w:pPr>
        <w:pStyle w:val="Heading5"/>
      </w:pPr>
      <w:commentRangeStart w:id="76"/>
      <w:r w:rsidRPr="00C830F1">
        <w:t>CLEA</w:t>
      </w:r>
      <w:r w:rsidRPr="00C830F1">
        <w:rPr>
          <w:rFonts w:hint="eastAsia"/>
        </w:rPr>
        <w:t>信号</w:t>
      </w:r>
      <w:commentRangeEnd w:id="76"/>
      <w:r w:rsidRPr="00C830F1">
        <w:rPr>
          <w:rStyle w:val="CommentReference"/>
          <w:b w:val="0"/>
          <w:bCs w:val="0"/>
        </w:rPr>
        <w:commentReference w:id="76"/>
      </w:r>
      <w:r w:rsidRPr="00C830F1">
        <w:rPr>
          <w:rFonts w:hint="eastAsia"/>
        </w:rPr>
        <w:t>/</w:t>
      </w:r>
      <w:r w:rsidRPr="00C830F1">
        <w:t>CLEA Signals</w:t>
      </w:r>
    </w:p>
    <w:p w14:paraId="1E59FB26" w14:textId="0415E22E" w:rsidR="00FC0F94" w:rsidRPr="00C830F1" w:rsidRDefault="00FC0F94" w:rsidP="00FC0F94">
      <w:pPr>
        <w:ind w:firstLine="420"/>
      </w:pPr>
      <w:r w:rsidRPr="00C830F1">
        <w:rPr>
          <w:rFonts w:hint="eastAsia"/>
        </w:rPr>
        <w:t>本章节定义用于计算行程车速的</w:t>
      </w:r>
      <w:r w:rsidRPr="00C830F1">
        <w:rPr>
          <w:rFonts w:hint="eastAsia"/>
        </w:rPr>
        <w:t>CLEA</w:t>
      </w:r>
      <w:r w:rsidRPr="00C830F1">
        <w:rPr>
          <w:rFonts w:hint="eastAsia"/>
        </w:rPr>
        <w:t>信号。</w:t>
      </w:r>
    </w:p>
    <w:p w14:paraId="0C973D5D" w14:textId="0FD60B6E" w:rsidR="001948A4" w:rsidRPr="00C830F1" w:rsidRDefault="001948A4" w:rsidP="001948A4">
      <w:pPr>
        <w:ind w:firstLine="420"/>
      </w:pPr>
      <w:r w:rsidRPr="00C830F1">
        <w:rPr>
          <w:rFonts w:hint="eastAsia"/>
        </w:rPr>
        <w:t xml:space="preserve">This section defines the CLEA signals required for calculation of </w:t>
      </w:r>
      <w:r w:rsidRPr="00C830F1">
        <w:t xml:space="preserve">trip </w:t>
      </w:r>
      <w:r w:rsidRPr="00C830F1">
        <w:rPr>
          <w:rFonts w:hint="eastAsia"/>
        </w:rPr>
        <w:t>speed.</w:t>
      </w:r>
    </w:p>
    <w:p w14:paraId="7D049C12" w14:textId="0BD690A1" w:rsidR="00FC0F94" w:rsidRPr="00C830F1" w:rsidRDefault="00FC0F94" w:rsidP="00FC0F94">
      <w:pPr>
        <w:ind w:firstLine="420"/>
      </w:pPr>
      <w:r w:rsidRPr="00C830F1">
        <w:rPr>
          <w:rFonts w:hint="eastAsia"/>
        </w:rPr>
        <w:t>通过信号</w:t>
      </w:r>
      <w:r w:rsidRPr="00C830F1">
        <w:rPr>
          <w:b/>
          <w:i/>
        </w:rPr>
        <w:t>PPEI Vehicle Speed and Distance Signal Group1 : Vehicle Speed Average Driven</w:t>
      </w:r>
      <w:r w:rsidRPr="00C830F1">
        <w:rPr>
          <w:rFonts w:hint="eastAsia"/>
        </w:rPr>
        <w:t>获取车辆的行驶速度。</w:t>
      </w:r>
    </w:p>
    <w:p w14:paraId="417724B7" w14:textId="4A30DAE6" w:rsidR="001948A4" w:rsidRPr="00C830F1" w:rsidRDefault="001948A4" w:rsidP="001948A4">
      <w:pPr>
        <w:ind w:firstLine="420"/>
      </w:pPr>
      <w:r w:rsidRPr="00C830F1">
        <w:rPr>
          <w:rFonts w:hint="eastAsia"/>
        </w:rPr>
        <w:t>This</w:t>
      </w:r>
      <w:r w:rsidRPr="00C830F1">
        <w:t xml:space="preserve"> vehicle</w:t>
      </w:r>
      <w:r w:rsidRPr="00C830F1">
        <w:rPr>
          <w:rFonts w:hint="eastAsia"/>
        </w:rPr>
        <w:t xml:space="preserve"> speed is obtained with signal </w:t>
      </w:r>
      <w:r w:rsidRPr="00C830F1">
        <w:rPr>
          <w:b/>
          <w:i/>
        </w:rPr>
        <w:t>PPEI Vehicle Speed and Distance Signal Group1 : Vehicle Speed Average Driven</w:t>
      </w:r>
      <w:r w:rsidRPr="00C830F1">
        <w:rPr>
          <w:rFonts w:hint="eastAsia"/>
          <w:b/>
          <w:i/>
        </w:rPr>
        <w:t>.</w:t>
      </w:r>
    </w:p>
    <w:p w14:paraId="34E45261" w14:textId="0EDEA0BA" w:rsidR="00FC0F94" w:rsidRPr="00C830F1" w:rsidRDefault="00FC0F94" w:rsidP="00FC0F94">
      <w:pPr>
        <w:ind w:firstLine="420"/>
      </w:pPr>
      <w:r w:rsidRPr="00C830F1">
        <w:rPr>
          <w:rFonts w:hint="eastAsia"/>
        </w:rPr>
        <w:t>信号</w:t>
      </w:r>
      <w:r w:rsidRPr="00C830F1">
        <w:rPr>
          <w:b/>
          <w:i/>
        </w:rPr>
        <w:t>PPEI Vehicle Speed and Distance Signal Group1 : Vehicle Speed Average Driven Validity</w:t>
      </w:r>
      <w:r w:rsidRPr="00C830F1">
        <w:rPr>
          <w:rFonts w:hint="eastAsia"/>
        </w:rPr>
        <w:t>用于表示信号</w:t>
      </w:r>
      <w:r w:rsidRPr="00C830F1">
        <w:rPr>
          <w:b/>
          <w:i/>
        </w:rPr>
        <w:t>PPEI Vehicle Speed and Distance Signal Group1 : Vehicle Speed Average Driven</w:t>
      </w:r>
      <w:r w:rsidRPr="00C830F1">
        <w:rPr>
          <w:rFonts w:hint="eastAsia"/>
        </w:rPr>
        <w:t>的有效性，当前者信号值为</w:t>
      </w:r>
      <w:r w:rsidRPr="00C830F1">
        <w:rPr>
          <w:rFonts w:hint="eastAsia"/>
        </w:rPr>
        <w:t>$0=Valid</w:t>
      </w:r>
      <w:r w:rsidRPr="00C830F1">
        <w:rPr>
          <w:rFonts w:hint="eastAsia"/>
        </w:rPr>
        <w:t>时，表示后者的信号值是有效的。</w:t>
      </w:r>
    </w:p>
    <w:p w14:paraId="5B3E459A" w14:textId="77777777" w:rsidR="001948A4" w:rsidRPr="00C830F1" w:rsidRDefault="001948A4" w:rsidP="001948A4">
      <w:pPr>
        <w:ind w:firstLine="420"/>
      </w:pPr>
      <w:r w:rsidRPr="00C830F1">
        <w:rPr>
          <w:rFonts w:hint="eastAsia"/>
        </w:rPr>
        <w:t xml:space="preserve">Signal </w:t>
      </w:r>
      <w:r w:rsidRPr="00C830F1">
        <w:rPr>
          <w:b/>
          <w:i/>
        </w:rPr>
        <w:t>PPEI Vehicle Speed and Distance Signal Group1 : Vehicle Speed Average Driven Validity</w:t>
      </w:r>
      <w:r w:rsidRPr="00C830F1">
        <w:rPr>
          <w:rFonts w:hint="eastAsia"/>
          <w:b/>
          <w:i/>
        </w:rPr>
        <w:t xml:space="preserve"> </w:t>
      </w:r>
      <w:r w:rsidRPr="00C830F1">
        <w:rPr>
          <w:rFonts w:hint="eastAsia"/>
        </w:rPr>
        <w:t xml:space="preserve">is used to represent </w:t>
      </w:r>
      <w:r w:rsidRPr="00C830F1">
        <w:t>the</w:t>
      </w:r>
      <w:r w:rsidRPr="00C830F1">
        <w:rPr>
          <w:rFonts w:hint="eastAsia"/>
        </w:rPr>
        <w:t xml:space="preserve"> validity of signal </w:t>
      </w:r>
      <w:r w:rsidRPr="00C830F1">
        <w:rPr>
          <w:b/>
          <w:i/>
        </w:rPr>
        <w:t>PPEI Vehicle Speed and Distance Signal Group1 : Vehicle Speed Average Driven</w:t>
      </w:r>
      <w:r w:rsidRPr="00C830F1">
        <w:rPr>
          <w:rFonts w:hint="eastAsia"/>
          <w:b/>
          <w:i/>
        </w:rPr>
        <w:t xml:space="preserve">. </w:t>
      </w:r>
      <w:r w:rsidRPr="00C830F1">
        <w:rPr>
          <w:rFonts w:hint="eastAsia"/>
        </w:rPr>
        <w:t xml:space="preserve">When the value of the former </w:t>
      </w:r>
      <w:r w:rsidRPr="00C830F1">
        <w:t>$0=</w:t>
      </w:r>
      <w:r w:rsidRPr="00C830F1">
        <w:rPr>
          <w:rFonts w:hint="eastAsia"/>
        </w:rPr>
        <w:t xml:space="preserve">Valid, it indicates </w:t>
      </w:r>
      <w:r w:rsidRPr="00C830F1">
        <w:t>that</w:t>
      </w:r>
      <w:r w:rsidRPr="00C830F1">
        <w:rPr>
          <w:rFonts w:hint="eastAsia"/>
        </w:rPr>
        <w:t xml:space="preserve"> the value of the latter is valid.</w:t>
      </w:r>
    </w:p>
    <w:p w14:paraId="497AB5D6" w14:textId="72533F06" w:rsidR="00FC0F94" w:rsidRPr="00C830F1" w:rsidRDefault="00FC0F94" w:rsidP="00FC0F94">
      <w:pPr>
        <w:pStyle w:val="Heading5"/>
      </w:pPr>
      <w:r w:rsidRPr="00C830F1">
        <w:rPr>
          <w:rFonts w:hint="eastAsia"/>
        </w:rPr>
        <w:t>GB</w:t>
      </w:r>
      <w:r w:rsidRPr="00C830F1">
        <w:rPr>
          <w:rFonts w:hint="eastAsia"/>
        </w:rPr>
        <w:t>信号</w:t>
      </w:r>
      <w:r w:rsidRPr="00C830F1">
        <w:rPr>
          <w:rFonts w:hint="eastAsia"/>
        </w:rPr>
        <w:t>/</w:t>
      </w:r>
      <w:r w:rsidRPr="00C830F1">
        <w:t xml:space="preserve"> GB Signals</w:t>
      </w:r>
    </w:p>
    <w:p w14:paraId="039EA7A4" w14:textId="0BA9F2F6" w:rsidR="00FC0F94" w:rsidRPr="00C830F1" w:rsidRDefault="00FC0F94" w:rsidP="00FC0F94">
      <w:pPr>
        <w:ind w:firstLine="420"/>
      </w:pPr>
      <w:r w:rsidRPr="00C830F1">
        <w:rPr>
          <w:rFonts w:hint="eastAsia"/>
        </w:rPr>
        <w:t>本章节定义用于计算行程车速的</w:t>
      </w:r>
      <w:r w:rsidRPr="00C830F1">
        <w:rPr>
          <w:rFonts w:hint="eastAsia"/>
        </w:rPr>
        <w:t>GB</w:t>
      </w:r>
      <w:r w:rsidRPr="00C830F1">
        <w:rPr>
          <w:rFonts w:hint="eastAsia"/>
        </w:rPr>
        <w:t>信号。</w:t>
      </w:r>
    </w:p>
    <w:p w14:paraId="28E3B5C4" w14:textId="4230CE40" w:rsidR="001948A4" w:rsidRPr="00C830F1" w:rsidRDefault="001948A4" w:rsidP="00FC0F94">
      <w:pPr>
        <w:ind w:firstLine="420"/>
      </w:pPr>
      <w:r w:rsidRPr="00C830F1">
        <w:rPr>
          <w:rFonts w:hint="eastAsia"/>
        </w:rPr>
        <w:t xml:space="preserve">This section defines the GB signals required for calculation of </w:t>
      </w:r>
      <w:r w:rsidRPr="00C830F1">
        <w:t xml:space="preserve">trip </w:t>
      </w:r>
      <w:r w:rsidRPr="00C830F1">
        <w:rPr>
          <w:rFonts w:hint="eastAsia"/>
        </w:rPr>
        <w:t>speed.</w:t>
      </w:r>
    </w:p>
    <w:p w14:paraId="7891EA55" w14:textId="61AC0774" w:rsidR="00FC0F94" w:rsidRPr="00C830F1" w:rsidRDefault="00FC0F94" w:rsidP="00FC0F94">
      <w:pPr>
        <w:ind w:firstLine="420"/>
      </w:pPr>
      <w:r w:rsidRPr="00C830F1">
        <w:rPr>
          <w:rFonts w:hint="eastAsia"/>
        </w:rPr>
        <w:t>通过信号</w:t>
      </w:r>
      <w:r w:rsidRPr="00C830F1">
        <w:rPr>
          <w:b/>
          <w:i/>
        </w:rPr>
        <w:t>Vehicle Speed Average Driven Protected : Vehicle Speed Average Driven Authenticated</w:t>
      </w:r>
      <w:r w:rsidRPr="00C830F1">
        <w:rPr>
          <w:rFonts w:hint="eastAsia"/>
        </w:rPr>
        <w:t>获取车辆的行驶速度。</w:t>
      </w:r>
    </w:p>
    <w:p w14:paraId="62D436CF" w14:textId="77777777" w:rsidR="001948A4" w:rsidRPr="00C830F1" w:rsidRDefault="001948A4" w:rsidP="001948A4">
      <w:pPr>
        <w:ind w:firstLine="420"/>
      </w:pPr>
      <w:r w:rsidRPr="00C830F1">
        <w:rPr>
          <w:rFonts w:hint="eastAsia"/>
        </w:rPr>
        <w:t xml:space="preserve">This </w:t>
      </w:r>
      <w:r w:rsidRPr="00C830F1">
        <w:t>vehicle</w:t>
      </w:r>
      <w:r w:rsidRPr="00C830F1">
        <w:rPr>
          <w:rFonts w:hint="eastAsia"/>
        </w:rPr>
        <w:t xml:space="preserve"> speed is obtained with signal </w:t>
      </w:r>
      <w:r w:rsidRPr="00C830F1">
        <w:rPr>
          <w:b/>
          <w:i/>
        </w:rPr>
        <w:t>Vehicle Speed Average Driven Protected : Vehicle Speed Average Driven Authenticated</w:t>
      </w:r>
      <w:r w:rsidRPr="00C830F1">
        <w:rPr>
          <w:rFonts w:hint="eastAsia"/>
          <w:b/>
          <w:i/>
        </w:rPr>
        <w:t>.</w:t>
      </w:r>
    </w:p>
    <w:p w14:paraId="10D7C215" w14:textId="66B7BDFC" w:rsidR="00FC0F94" w:rsidRPr="00C830F1" w:rsidRDefault="00FC0F94" w:rsidP="00FC0F94">
      <w:pPr>
        <w:ind w:firstLine="420"/>
      </w:pPr>
      <w:r w:rsidRPr="00C830F1">
        <w:rPr>
          <w:rFonts w:hint="eastAsia"/>
        </w:rPr>
        <w:t>信号</w:t>
      </w:r>
      <w:r w:rsidRPr="00C830F1">
        <w:rPr>
          <w:b/>
          <w:i/>
        </w:rPr>
        <w:t>Vehicle Speed Average Driven Protected : Vehicle Speed Average Driven Authenticated Invalid</w:t>
      </w:r>
      <w:r w:rsidRPr="00C830F1">
        <w:rPr>
          <w:rFonts w:hint="eastAsia"/>
        </w:rPr>
        <w:t>用于表示信号</w:t>
      </w:r>
      <w:r w:rsidRPr="00C830F1">
        <w:rPr>
          <w:b/>
          <w:i/>
        </w:rPr>
        <w:t>Vehicle Speed Average Driven Protected : Vehicle Speed Average Driven Authenticated</w:t>
      </w:r>
      <w:r w:rsidRPr="00C830F1">
        <w:rPr>
          <w:rFonts w:hint="eastAsia"/>
        </w:rPr>
        <w:t>的有效性，当前者信号值为</w:t>
      </w:r>
      <w:r w:rsidRPr="00C830F1">
        <w:rPr>
          <w:rFonts w:hint="eastAsia"/>
        </w:rPr>
        <w:t>$0=</w:t>
      </w:r>
      <w:r w:rsidRPr="00C830F1">
        <w:t>False</w:t>
      </w:r>
      <w:r w:rsidRPr="00C830F1">
        <w:rPr>
          <w:rFonts w:hint="eastAsia"/>
        </w:rPr>
        <w:t>时，表示后者的信号值是有效的。</w:t>
      </w:r>
    </w:p>
    <w:p w14:paraId="32005FDD" w14:textId="3E91F594" w:rsidR="001948A4" w:rsidRPr="00C830F1" w:rsidRDefault="001948A4" w:rsidP="001948A4">
      <w:pPr>
        <w:ind w:firstLine="420"/>
      </w:pPr>
      <w:r w:rsidRPr="00C830F1">
        <w:rPr>
          <w:rFonts w:hint="eastAsia"/>
        </w:rPr>
        <w:t xml:space="preserve">Signal </w:t>
      </w:r>
      <w:r w:rsidRPr="00C830F1">
        <w:rPr>
          <w:b/>
          <w:i/>
        </w:rPr>
        <w:t>Vehicle Speed Average Driven Protected : Vehicle Speed Average Driven Authenticated Invalid</w:t>
      </w:r>
      <w:r w:rsidRPr="00C830F1">
        <w:rPr>
          <w:rFonts w:hint="eastAsia"/>
          <w:b/>
          <w:i/>
        </w:rPr>
        <w:t xml:space="preserve"> </w:t>
      </w:r>
      <w:r w:rsidRPr="00C830F1">
        <w:rPr>
          <w:rFonts w:hint="eastAsia"/>
        </w:rPr>
        <w:t xml:space="preserve">is used to represent </w:t>
      </w:r>
      <w:r w:rsidRPr="00C830F1">
        <w:t>the</w:t>
      </w:r>
      <w:r w:rsidRPr="00C830F1">
        <w:rPr>
          <w:rFonts w:hint="eastAsia"/>
        </w:rPr>
        <w:t xml:space="preserve"> validity of signal </w:t>
      </w:r>
      <w:r w:rsidRPr="00C830F1">
        <w:rPr>
          <w:b/>
          <w:i/>
        </w:rPr>
        <w:t>Vehicle Speed Average Driven Protected : Vehicle Speed Average Driven Authenticated</w:t>
      </w:r>
      <w:r w:rsidRPr="00C830F1">
        <w:rPr>
          <w:rFonts w:hint="eastAsia"/>
          <w:b/>
          <w:i/>
        </w:rPr>
        <w:t xml:space="preserve">. </w:t>
      </w:r>
      <w:r w:rsidRPr="00C830F1">
        <w:rPr>
          <w:rFonts w:hint="eastAsia"/>
        </w:rPr>
        <w:t xml:space="preserve">When the value of the former </w:t>
      </w:r>
      <w:r w:rsidRPr="00C830F1">
        <w:t>$0=</w:t>
      </w:r>
      <w:r w:rsidRPr="00C830F1">
        <w:rPr>
          <w:rFonts w:hint="eastAsia"/>
        </w:rPr>
        <w:t xml:space="preserve">False, it indicates </w:t>
      </w:r>
      <w:r w:rsidRPr="00C830F1">
        <w:t>that</w:t>
      </w:r>
      <w:r w:rsidRPr="00C830F1">
        <w:rPr>
          <w:rFonts w:hint="eastAsia"/>
        </w:rPr>
        <w:t xml:space="preserve"> the value of the latter is valid.</w:t>
      </w:r>
    </w:p>
    <w:p w14:paraId="4F072B71" w14:textId="57B2EF2A" w:rsidR="00F500A3" w:rsidRPr="00C830F1" w:rsidRDefault="00F500A3" w:rsidP="00F500A3">
      <w:pPr>
        <w:pStyle w:val="Heading5"/>
      </w:pPr>
      <w:r w:rsidRPr="00C830F1">
        <w:rPr>
          <w:rFonts w:hint="eastAsia"/>
        </w:rPr>
        <w:t>行程瞬时速度</w:t>
      </w:r>
      <w:r w:rsidRPr="00C830F1">
        <w:rPr>
          <w:rFonts w:hint="eastAsia"/>
        </w:rPr>
        <w:t>/</w:t>
      </w:r>
      <w:r w:rsidRPr="00C830F1">
        <w:t>Instantaneous Trip Speed</w:t>
      </w:r>
    </w:p>
    <w:p w14:paraId="6AB50FFE" w14:textId="51DB7047" w:rsidR="00F500A3" w:rsidRPr="00C830F1" w:rsidRDefault="00F500A3" w:rsidP="00F500A3">
      <w:pPr>
        <w:ind w:firstLine="480"/>
      </w:pPr>
      <w:r w:rsidRPr="00C830F1">
        <w:rPr>
          <w:rFonts w:hint="eastAsia"/>
        </w:rPr>
        <w:t>行程瞬时速度是指行程中某一时刻车辆行驶的瞬时速度。</w:t>
      </w:r>
      <w:r w:rsidRPr="00C830F1">
        <w:rPr>
          <w:rFonts w:hint="eastAsia"/>
        </w:rPr>
        <w:t>V</w:t>
      </w:r>
      <w:r w:rsidRPr="00C830F1">
        <w:t>CU</w:t>
      </w:r>
      <w:r w:rsidRPr="00C830F1">
        <w:rPr>
          <w:rFonts w:hint="eastAsia"/>
        </w:rPr>
        <w:t>以一定的采样频率采集车辆的车速信息。</w:t>
      </w:r>
      <w:r w:rsidR="00426803" w:rsidRPr="00C830F1">
        <w:rPr>
          <w:rFonts w:hint="eastAsia"/>
        </w:rPr>
        <w:t>采样频率以标定</w:t>
      </w:r>
      <w:r w:rsidR="00426803" w:rsidRPr="00C830F1">
        <w:rPr>
          <w:rFonts w:hint="eastAsia"/>
        </w:rPr>
        <w:t>P</w:t>
      </w:r>
      <w:r w:rsidR="00426803" w:rsidRPr="00C830F1">
        <w:t>_DBA_SPEED_</w:t>
      </w:r>
      <w:r w:rsidR="006E2200" w:rsidRPr="00C830F1">
        <w:t>SAMPLING_</w:t>
      </w:r>
      <w:r w:rsidR="00426803" w:rsidRPr="00C830F1">
        <w:t>FREQUENCY</w:t>
      </w:r>
      <w:r w:rsidR="00426803" w:rsidRPr="00C830F1">
        <w:rPr>
          <w:rFonts w:hint="eastAsia"/>
        </w:rPr>
        <w:t>确定，默认值为</w:t>
      </w:r>
      <w:r w:rsidR="00426803" w:rsidRPr="00C830F1">
        <w:rPr>
          <w:rFonts w:hint="eastAsia"/>
        </w:rPr>
        <w:t>15s</w:t>
      </w:r>
      <w:r w:rsidR="00426803" w:rsidRPr="00C830F1">
        <w:rPr>
          <w:rFonts w:hint="eastAsia"/>
        </w:rPr>
        <w:t>。</w:t>
      </w:r>
    </w:p>
    <w:p w14:paraId="4DD42A60" w14:textId="5F5A6AD2" w:rsidR="00FC0F94" w:rsidRPr="00C830F1" w:rsidRDefault="00F500A3" w:rsidP="00F500A3">
      <w:pPr>
        <w:ind w:firstLine="420"/>
      </w:pPr>
      <w:r w:rsidRPr="00C830F1">
        <w:t>Instantaneous trip speed means the vehicle’s speed of a specific moment. VCU obtains the speed information on a periodical basis</w:t>
      </w:r>
      <w:r w:rsidR="006E2200" w:rsidRPr="00C830F1">
        <w:t xml:space="preserve"> </w:t>
      </w:r>
      <w:r w:rsidR="006E2200" w:rsidRPr="00C830F1">
        <w:rPr>
          <w:rFonts w:hint="eastAsia"/>
        </w:rPr>
        <w:t>f</w:t>
      </w:r>
      <w:r w:rsidR="006E2200" w:rsidRPr="00C830F1">
        <w:t xml:space="preserve">rom cal </w:t>
      </w:r>
      <w:r w:rsidR="006E2200" w:rsidRPr="00C830F1">
        <w:rPr>
          <w:rFonts w:hint="eastAsia"/>
        </w:rPr>
        <w:t>P</w:t>
      </w:r>
      <w:r w:rsidR="006E2200" w:rsidRPr="00C830F1">
        <w:t>_DBA_SPEED_SAMPLING_FREQUENCY</w:t>
      </w:r>
      <w:r w:rsidRPr="00C830F1">
        <w:t>.</w:t>
      </w:r>
      <w:r w:rsidR="006E2200" w:rsidRPr="00C830F1">
        <w:t xml:space="preserve"> The default value is 15s.</w:t>
      </w:r>
    </w:p>
    <w:p w14:paraId="23A00B05" w14:textId="628FDEED" w:rsidR="00AE32F4" w:rsidRPr="00C830F1" w:rsidRDefault="00A572E9" w:rsidP="00FC0F94">
      <w:pPr>
        <w:pStyle w:val="Heading5"/>
      </w:pPr>
      <w:bookmarkStart w:id="77" w:name="_Toc524601140"/>
      <w:bookmarkStart w:id="78" w:name="_Toc44502153"/>
      <w:r w:rsidRPr="00C830F1">
        <w:lastRenderedPageBreak/>
        <w:t>行程平均速度</w:t>
      </w:r>
      <w:r w:rsidRPr="00C830F1">
        <w:rPr>
          <w:rFonts w:hint="eastAsia"/>
        </w:rPr>
        <w:t>/</w:t>
      </w:r>
      <w:r w:rsidRPr="00C830F1">
        <w:t>Average T</w:t>
      </w:r>
      <w:r w:rsidR="0047281E" w:rsidRPr="00C830F1">
        <w:t>rip</w:t>
      </w:r>
      <w:r w:rsidRPr="00C830F1">
        <w:t xml:space="preserve"> Speed</w:t>
      </w:r>
      <w:bookmarkEnd w:id="77"/>
      <w:bookmarkEnd w:id="78"/>
    </w:p>
    <w:p w14:paraId="7DDC7F48" w14:textId="77777777" w:rsidR="006E0306" w:rsidRPr="00C830F1" w:rsidRDefault="00A572E9">
      <w:pPr>
        <w:ind w:firstLine="480"/>
        <w:rPr>
          <w:rFonts w:ascii="Arial" w:hAnsi="Arial" w:cs="Arial"/>
          <w:szCs w:val="21"/>
        </w:rPr>
      </w:pPr>
      <w:bookmarkStart w:id="79" w:name="OLE_LINK9"/>
      <w:r w:rsidRPr="00C830F1">
        <w:rPr>
          <w:rFonts w:ascii="Arial" w:hAnsi="Arial" w:cs="Arial"/>
          <w:szCs w:val="21"/>
        </w:rPr>
        <w:t>行程平均速度是指一段行程中车辆行驶的平均速度水平，具体是指行程距离与行程时长的比值折算为千米每小时。</w:t>
      </w:r>
      <w:bookmarkEnd w:id="79"/>
    </w:p>
    <w:p w14:paraId="4DD384E0" w14:textId="435612FB" w:rsidR="00AE32F4" w:rsidRPr="00C830F1" w:rsidRDefault="00A572E9">
      <w:pPr>
        <w:ind w:firstLine="480"/>
      </w:pPr>
      <w:r w:rsidRPr="00C830F1">
        <w:t>Average T</w:t>
      </w:r>
      <w:r w:rsidR="0047281E" w:rsidRPr="00C830F1">
        <w:t>rip</w:t>
      </w:r>
      <w:r w:rsidRPr="00C830F1">
        <w:t xml:space="preserve"> Speed refers to the average speed level of the vehicle during a t</w:t>
      </w:r>
      <w:r w:rsidR="0047281E" w:rsidRPr="00C830F1">
        <w:t>rip</w:t>
      </w:r>
      <w:r w:rsidRPr="00C830F1">
        <w:t xml:space="preserve">, specifically referring to the value </w:t>
      </w:r>
      <w:r w:rsidRPr="00C830F1">
        <w:rPr>
          <w:rFonts w:hint="eastAsia"/>
        </w:rPr>
        <w:t>(km/h)</w:t>
      </w:r>
      <w:r w:rsidRPr="00C830F1">
        <w:t xml:space="preserve"> </w:t>
      </w:r>
      <w:r w:rsidRPr="00C830F1">
        <w:rPr>
          <w:rFonts w:hint="eastAsia"/>
        </w:rPr>
        <w:t xml:space="preserve">converted from </w:t>
      </w:r>
      <w:r w:rsidRPr="00C830F1">
        <w:t>the ratio of t</w:t>
      </w:r>
      <w:r w:rsidR="0047281E" w:rsidRPr="00C830F1">
        <w:t>rip</w:t>
      </w:r>
      <w:r w:rsidRPr="00C830F1">
        <w:t xml:space="preserve"> distance to t</w:t>
      </w:r>
      <w:r w:rsidR="0047281E" w:rsidRPr="00C830F1">
        <w:t>rip</w:t>
      </w:r>
      <w:r w:rsidRPr="00C830F1">
        <w:t xml:space="preserve"> duration.</w:t>
      </w:r>
    </w:p>
    <w:p w14:paraId="469D58D8" w14:textId="2762D4DB" w:rsidR="00AE32F4" w:rsidRPr="00C830F1" w:rsidRDefault="00A572E9" w:rsidP="00FC0F94">
      <w:pPr>
        <w:pStyle w:val="Heading5"/>
      </w:pPr>
      <w:bookmarkStart w:id="80" w:name="_Toc524601141"/>
      <w:bookmarkStart w:id="81" w:name="_Toc44502154"/>
      <w:r w:rsidRPr="00C830F1">
        <w:t>行程最高速度</w:t>
      </w:r>
      <w:r w:rsidRPr="00C830F1">
        <w:rPr>
          <w:rFonts w:hint="eastAsia"/>
        </w:rPr>
        <w:t>/</w:t>
      </w:r>
      <w:r w:rsidRPr="00C830F1">
        <w:t>Maximum T</w:t>
      </w:r>
      <w:r w:rsidR="0047281E" w:rsidRPr="00C830F1">
        <w:t>rip</w:t>
      </w:r>
      <w:r w:rsidRPr="00C830F1">
        <w:t xml:space="preserve"> Speed</w:t>
      </w:r>
      <w:bookmarkEnd w:id="80"/>
      <w:bookmarkEnd w:id="81"/>
      <w:r w:rsidR="00013DE4" w:rsidRPr="00C830F1">
        <w:t xml:space="preserve"> </w:t>
      </w:r>
    </w:p>
    <w:p w14:paraId="08CA3CCF" w14:textId="77777777" w:rsidR="006E0306" w:rsidRPr="00C830F1" w:rsidRDefault="00A572E9">
      <w:pPr>
        <w:ind w:firstLine="480"/>
        <w:rPr>
          <w:rFonts w:ascii="Arial" w:hAnsi="Arial" w:cs="Arial"/>
          <w:szCs w:val="21"/>
        </w:rPr>
      </w:pPr>
      <w:r w:rsidRPr="00C830F1">
        <w:rPr>
          <w:rFonts w:ascii="Arial" w:hAnsi="Arial" w:cs="Arial"/>
          <w:szCs w:val="21"/>
        </w:rPr>
        <w:t>行程最高速度是指一段行程中车辆行驶的最高速度水平，具体是指</w:t>
      </w:r>
      <w:r w:rsidRPr="00C830F1">
        <w:rPr>
          <w:rFonts w:ascii="Arial" w:hAnsi="Arial" w:cs="Arial"/>
          <w:szCs w:val="21"/>
        </w:rPr>
        <w:t>DBA</w:t>
      </w:r>
      <w:r w:rsidRPr="00C830F1">
        <w:rPr>
          <w:rFonts w:ascii="Arial" w:hAnsi="Arial" w:cs="Arial"/>
          <w:szCs w:val="21"/>
        </w:rPr>
        <w:t>从</w:t>
      </w:r>
      <w:r w:rsidRPr="00C830F1">
        <w:rPr>
          <w:rFonts w:ascii="Arial" w:hAnsi="Arial" w:cs="Arial"/>
          <w:szCs w:val="21"/>
        </w:rPr>
        <w:t>“</w:t>
      </w:r>
      <w:r w:rsidRPr="00C830F1">
        <w:rPr>
          <w:rFonts w:ascii="Arial" w:hAnsi="Arial" w:cs="Arial"/>
          <w:szCs w:val="21"/>
        </w:rPr>
        <w:t>行程开始时间</w:t>
      </w:r>
      <w:r w:rsidRPr="00C830F1">
        <w:rPr>
          <w:rFonts w:ascii="Arial" w:hAnsi="Arial" w:cs="Arial"/>
          <w:szCs w:val="21"/>
        </w:rPr>
        <w:t>”</w:t>
      </w:r>
      <w:r w:rsidRPr="00C830F1">
        <w:rPr>
          <w:rFonts w:ascii="Arial" w:hAnsi="Arial" w:cs="Arial"/>
          <w:szCs w:val="21"/>
        </w:rPr>
        <w:t>时直至</w:t>
      </w:r>
      <w:r w:rsidRPr="00C830F1">
        <w:rPr>
          <w:rFonts w:ascii="Arial" w:hAnsi="Arial" w:cs="Arial"/>
          <w:szCs w:val="21"/>
        </w:rPr>
        <w:t>“</w:t>
      </w:r>
      <w:r w:rsidRPr="00C830F1">
        <w:rPr>
          <w:rFonts w:ascii="Arial" w:hAnsi="Arial" w:cs="Arial"/>
          <w:szCs w:val="21"/>
        </w:rPr>
        <w:t>行程结束时间</w:t>
      </w:r>
      <w:r w:rsidRPr="00C830F1">
        <w:rPr>
          <w:rFonts w:ascii="Arial" w:hAnsi="Arial" w:cs="Arial"/>
          <w:szCs w:val="21"/>
        </w:rPr>
        <w:t>”</w:t>
      </w:r>
      <w:r w:rsidRPr="00C830F1">
        <w:rPr>
          <w:rFonts w:ascii="Arial" w:hAnsi="Arial" w:cs="Arial"/>
          <w:szCs w:val="21"/>
        </w:rPr>
        <w:t>时期间出现的最高车速。（推荐使用擂台法对采集的车速数据进行比较，不作为软件算法的指导）</w:t>
      </w:r>
    </w:p>
    <w:p w14:paraId="1D663DA6" w14:textId="01073743" w:rsidR="00AE32F4" w:rsidRPr="00C830F1" w:rsidRDefault="00A572E9">
      <w:pPr>
        <w:ind w:firstLine="480"/>
      </w:pPr>
      <w:r w:rsidRPr="00C830F1">
        <w:t>Maximum T</w:t>
      </w:r>
      <w:r w:rsidR="0047281E" w:rsidRPr="00C830F1">
        <w:t>rip</w:t>
      </w:r>
      <w:r w:rsidRPr="00C830F1">
        <w:t xml:space="preserve"> Speed refers to the highest speed level of the vehicle during a t</w:t>
      </w:r>
      <w:r w:rsidR="0047281E" w:rsidRPr="00C830F1">
        <w:t>rip</w:t>
      </w:r>
      <w:r w:rsidRPr="00C830F1">
        <w:t xml:space="preserve">, specifically referring to the highest speed of DBA that occurs </w:t>
      </w:r>
      <w:r w:rsidRPr="00C830F1">
        <w:rPr>
          <w:rFonts w:hint="eastAsia"/>
        </w:rPr>
        <w:t>from the</w:t>
      </w:r>
      <w:r w:rsidRPr="00C830F1">
        <w:t xml:space="preserve"> “t</w:t>
      </w:r>
      <w:r w:rsidR="0047281E" w:rsidRPr="00C830F1">
        <w:t>rip</w:t>
      </w:r>
      <w:r w:rsidRPr="00C830F1">
        <w:t xml:space="preserve"> start time” </w:t>
      </w:r>
      <w:r w:rsidRPr="00C830F1">
        <w:rPr>
          <w:rFonts w:hint="eastAsia"/>
        </w:rPr>
        <w:t>to the</w:t>
      </w:r>
      <w:r w:rsidRPr="00C830F1">
        <w:t xml:space="preserve"> “t</w:t>
      </w:r>
      <w:r w:rsidR="0047281E" w:rsidRPr="00C830F1">
        <w:t>rip</w:t>
      </w:r>
      <w:r w:rsidRPr="00C830F1">
        <w:t xml:space="preserve"> end time”. (It is recommen</w:t>
      </w:r>
      <w:r w:rsidR="0053582A" w:rsidRPr="00C830F1">
        <w:t>ded that DBA</w:t>
      </w:r>
      <w:r w:rsidRPr="00C830F1">
        <w:t xml:space="preserve"> use </w:t>
      </w:r>
      <w:r w:rsidR="0053582A" w:rsidRPr="00C830F1">
        <w:rPr>
          <w:rFonts w:hint="eastAsia"/>
        </w:rPr>
        <w:t>Ring</w:t>
      </w:r>
      <w:r w:rsidRPr="00C830F1">
        <w:t xml:space="preserve"> </w:t>
      </w:r>
      <w:r w:rsidR="0053582A" w:rsidRPr="00C830F1">
        <w:t>M</w:t>
      </w:r>
      <w:r w:rsidRPr="00C830F1">
        <w:t>ethod to compare the collected vehicle speed data</w:t>
      </w:r>
      <w:r w:rsidR="00891AC6" w:rsidRPr="00C830F1">
        <w:t>.</w:t>
      </w:r>
      <w:r w:rsidR="0053582A" w:rsidRPr="00C830F1">
        <w:t xml:space="preserve"> Please note this is NOT</w:t>
      </w:r>
      <w:r w:rsidRPr="00C830F1">
        <w:t xml:space="preserve"> </w:t>
      </w:r>
      <w:r w:rsidRPr="00C830F1">
        <w:rPr>
          <w:rFonts w:hint="eastAsia"/>
        </w:rPr>
        <w:t xml:space="preserve">a </w:t>
      </w:r>
      <w:r w:rsidRPr="00C830F1">
        <w:t xml:space="preserve">guide for </w:t>
      </w:r>
      <w:r w:rsidRPr="00C830F1">
        <w:rPr>
          <w:rFonts w:hint="eastAsia"/>
        </w:rPr>
        <w:t xml:space="preserve">the </w:t>
      </w:r>
      <w:r w:rsidRPr="00C830F1">
        <w:t>software algorithm)</w:t>
      </w:r>
    </w:p>
    <w:p w14:paraId="074BFB9E" w14:textId="77777777" w:rsidR="002C15D8" w:rsidRPr="00C830F1" w:rsidRDefault="002C15D8" w:rsidP="005C2F6F">
      <w:pPr>
        <w:ind w:firstLine="420"/>
      </w:pPr>
    </w:p>
    <w:p w14:paraId="52AD612F" w14:textId="0AD7C9DF" w:rsidR="00613C98" w:rsidRPr="00C830F1" w:rsidRDefault="00613C98" w:rsidP="00613C98">
      <w:pPr>
        <w:pStyle w:val="Heading5"/>
      </w:pPr>
      <w:r w:rsidRPr="00C830F1">
        <w:rPr>
          <w:rFonts w:hint="eastAsia"/>
        </w:rPr>
        <w:t>标定信息</w:t>
      </w:r>
      <w:r w:rsidR="00847164" w:rsidRPr="00C830F1">
        <w:rPr>
          <w:rFonts w:hint="eastAsia"/>
        </w:rPr>
        <w:t>/Calibration</w:t>
      </w:r>
      <w:r w:rsidR="00847164" w:rsidRPr="00C830F1">
        <w:t xml:space="preserve"> </w:t>
      </w:r>
      <w:r w:rsidR="00847164" w:rsidRPr="00C830F1">
        <w:rPr>
          <w:rFonts w:hint="eastAsia"/>
        </w:rPr>
        <w:t>Information</w:t>
      </w:r>
    </w:p>
    <w:p w14:paraId="14FA017C" w14:textId="467DDE03" w:rsidR="005C2F6F" w:rsidRPr="00C830F1" w:rsidRDefault="005C2F6F" w:rsidP="005C2F6F">
      <w:pPr>
        <w:ind w:left="420"/>
      </w:pPr>
      <w:r w:rsidRPr="00C830F1">
        <w:rPr>
          <w:rFonts w:hint="eastAsia"/>
        </w:rPr>
        <w:t>N</w:t>
      </w:r>
      <w:r w:rsidRPr="00C830F1">
        <w:t>/</w:t>
      </w:r>
      <w:r w:rsidRPr="00C830F1">
        <w:rPr>
          <w:rFonts w:hint="eastAsia"/>
        </w:rPr>
        <w:t>A</w:t>
      </w:r>
    </w:p>
    <w:p w14:paraId="7657C159" w14:textId="77777777" w:rsidR="00AE32F4" w:rsidRPr="00C830F1" w:rsidRDefault="00A572E9">
      <w:pPr>
        <w:pStyle w:val="Heading4"/>
        <w:rPr>
          <w:rFonts w:ascii="Arial" w:hAnsi="Arial" w:cs="Arial"/>
        </w:rPr>
      </w:pPr>
      <w:bookmarkStart w:id="82" w:name="_Toc524601142"/>
      <w:bookmarkStart w:id="83" w:name="_Toc44502155"/>
      <w:commentRangeStart w:id="84"/>
      <w:r w:rsidRPr="00C830F1">
        <w:rPr>
          <w:rFonts w:ascii="Arial" w:hAnsi="Arial" w:cs="Arial"/>
        </w:rPr>
        <w:t>行程拥堵等待时间</w:t>
      </w:r>
      <w:r w:rsidRPr="00C830F1">
        <w:rPr>
          <w:rFonts w:ascii="Arial" w:hAnsi="Arial" w:cs="Arial" w:hint="eastAsia"/>
        </w:rPr>
        <w:t>/</w:t>
      </w:r>
      <w:r w:rsidRPr="00C830F1">
        <w:rPr>
          <w:rFonts w:ascii="Arial" w:hAnsi="Arial" w:cs="Arial"/>
        </w:rPr>
        <w:t>T</w:t>
      </w:r>
      <w:r w:rsidR="0047281E" w:rsidRPr="00C830F1">
        <w:rPr>
          <w:rFonts w:ascii="Arial" w:hAnsi="Arial" w:cs="Arial"/>
        </w:rPr>
        <w:t>rip</w:t>
      </w:r>
      <w:r w:rsidRPr="00C830F1">
        <w:rPr>
          <w:rFonts w:ascii="Arial" w:hAnsi="Arial" w:cs="Arial"/>
        </w:rPr>
        <w:t xml:space="preserve"> Congestion Waiting Time</w:t>
      </w:r>
      <w:bookmarkEnd w:id="82"/>
      <w:bookmarkEnd w:id="83"/>
      <w:commentRangeEnd w:id="84"/>
      <w:r w:rsidR="004D4F38" w:rsidRPr="00C830F1">
        <w:rPr>
          <w:rStyle w:val="CommentReference"/>
          <w:rFonts w:asciiTheme="minorHAnsi" w:eastAsiaTheme="minorEastAsia" w:hAnsiTheme="minorHAnsi" w:cstheme="minorBidi"/>
          <w:b w:val="0"/>
          <w:bCs w:val="0"/>
        </w:rPr>
        <w:commentReference w:id="84"/>
      </w:r>
    </w:p>
    <w:p w14:paraId="78042C52" w14:textId="77777777" w:rsidR="000923C0" w:rsidRPr="00C830F1" w:rsidRDefault="00A572E9">
      <w:pPr>
        <w:ind w:firstLine="480"/>
        <w:rPr>
          <w:rFonts w:ascii="Arial" w:hAnsi="Arial" w:cs="Arial"/>
          <w:szCs w:val="21"/>
        </w:rPr>
      </w:pPr>
      <w:r w:rsidRPr="00C830F1">
        <w:rPr>
          <w:rFonts w:ascii="Arial" w:hAnsi="Arial" w:cs="Arial"/>
          <w:szCs w:val="21"/>
        </w:rPr>
        <w:t>行程拥堵等待时间是指一段行程中车辆处于低速行驶的时长累积，具体是指这段行程中车速低于</w:t>
      </w:r>
      <w:r w:rsidRPr="00C830F1">
        <w:rPr>
          <w:rFonts w:ascii="Arial" w:hAnsi="Arial" w:cs="Arial"/>
          <w:szCs w:val="21"/>
        </w:rPr>
        <w:t>5km/h</w:t>
      </w:r>
      <w:r w:rsidRPr="00C830F1">
        <w:rPr>
          <w:rFonts w:ascii="Arial" w:hAnsi="Arial" w:cs="Arial"/>
          <w:szCs w:val="21"/>
        </w:rPr>
        <w:t>的总时长。（推荐在软件内部使用一个计时器，一旦车速低于或等于</w:t>
      </w:r>
      <w:r w:rsidRPr="00C830F1">
        <w:rPr>
          <w:rFonts w:ascii="Arial" w:hAnsi="Arial" w:cs="Arial"/>
          <w:szCs w:val="21"/>
        </w:rPr>
        <w:t>5km/h</w:t>
      </w:r>
      <w:r w:rsidRPr="00C830F1">
        <w:rPr>
          <w:rFonts w:ascii="Arial" w:hAnsi="Arial" w:cs="Arial"/>
          <w:szCs w:val="21"/>
        </w:rPr>
        <w:t>时便开始累加计时，一旦车速大于</w:t>
      </w:r>
      <w:r w:rsidRPr="00C830F1">
        <w:rPr>
          <w:rFonts w:ascii="Arial" w:hAnsi="Arial" w:cs="Arial"/>
          <w:szCs w:val="21"/>
        </w:rPr>
        <w:t>5km/h</w:t>
      </w:r>
      <w:r w:rsidRPr="00C830F1">
        <w:rPr>
          <w:rFonts w:ascii="Arial" w:hAnsi="Arial" w:cs="Arial"/>
          <w:szCs w:val="21"/>
        </w:rPr>
        <w:t>便暂停计时，行程结束后输出结果并将计时器清零，不作为软件算法的指导）</w:t>
      </w:r>
    </w:p>
    <w:p w14:paraId="1FA16E71" w14:textId="662811A1" w:rsidR="00AE32F4" w:rsidRPr="00C830F1" w:rsidRDefault="00A572E9">
      <w:pPr>
        <w:ind w:firstLine="480"/>
        <w:rPr>
          <w:rFonts w:ascii="Arial" w:hAnsi="Arial" w:cs="Arial"/>
          <w:sz w:val="24"/>
          <w:szCs w:val="24"/>
        </w:rPr>
      </w:pPr>
      <w:r w:rsidRPr="00C830F1">
        <w:rPr>
          <w:rFonts w:ascii="Arial" w:hAnsi="Arial" w:cs="Arial"/>
          <w:sz w:val="24"/>
          <w:szCs w:val="24"/>
        </w:rPr>
        <w:t>T</w:t>
      </w:r>
      <w:r w:rsidR="0047281E" w:rsidRPr="00C830F1">
        <w:rPr>
          <w:rFonts w:ascii="Arial" w:hAnsi="Arial" w:cs="Arial"/>
          <w:sz w:val="24"/>
          <w:szCs w:val="24"/>
        </w:rPr>
        <w:t>rip</w:t>
      </w:r>
      <w:r w:rsidRPr="00C830F1">
        <w:rPr>
          <w:rFonts w:ascii="Arial" w:hAnsi="Arial" w:cs="Arial"/>
          <w:sz w:val="24"/>
          <w:szCs w:val="24"/>
        </w:rPr>
        <w:t xml:space="preserve"> congestion waiting time refers to the accumulat</w:t>
      </w:r>
      <w:r w:rsidRPr="00C830F1">
        <w:rPr>
          <w:rFonts w:ascii="Arial" w:hAnsi="Arial" w:cs="Arial" w:hint="eastAsia"/>
          <w:sz w:val="24"/>
          <w:szCs w:val="24"/>
        </w:rPr>
        <w:t>ed</w:t>
      </w:r>
      <w:r w:rsidRPr="00C830F1">
        <w:rPr>
          <w:rFonts w:ascii="Arial" w:hAnsi="Arial" w:cs="Arial"/>
          <w:sz w:val="24"/>
          <w:szCs w:val="24"/>
        </w:rPr>
        <w:t xml:space="preserve"> time when the vehicle is running at a low speed during a t</w:t>
      </w:r>
      <w:r w:rsidR="0047281E" w:rsidRPr="00C830F1">
        <w:rPr>
          <w:rFonts w:ascii="Arial" w:hAnsi="Arial" w:cs="Arial"/>
          <w:sz w:val="24"/>
          <w:szCs w:val="24"/>
        </w:rPr>
        <w:t>rip</w:t>
      </w:r>
      <w:r w:rsidRPr="00C830F1">
        <w:rPr>
          <w:rFonts w:ascii="Arial" w:hAnsi="Arial" w:cs="Arial"/>
          <w:sz w:val="24"/>
          <w:szCs w:val="24"/>
        </w:rPr>
        <w:t>, specifically referring to the total time when the vehicle speed is less than 5km/h during the t</w:t>
      </w:r>
      <w:r w:rsidR="0047281E" w:rsidRPr="00C830F1">
        <w:rPr>
          <w:rFonts w:ascii="Arial" w:hAnsi="Arial" w:cs="Arial"/>
          <w:sz w:val="24"/>
          <w:szCs w:val="24"/>
        </w:rPr>
        <w:t>rip</w:t>
      </w:r>
      <w:r w:rsidRPr="00C830F1">
        <w:rPr>
          <w:rFonts w:ascii="Arial" w:hAnsi="Arial" w:cs="Arial"/>
          <w:sz w:val="24"/>
          <w:szCs w:val="24"/>
        </w:rPr>
        <w:t xml:space="preserve">. (It is recommended </w:t>
      </w:r>
      <w:r w:rsidR="004F0473" w:rsidRPr="00C830F1">
        <w:rPr>
          <w:rFonts w:ascii="Arial" w:hAnsi="Arial" w:cs="Arial"/>
          <w:sz w:val="24"/>
          <w:szCs w:val="24"/>
        </w:rPr>
        <w:t xml:space="preserve">that DBA </w:t>
      </w:r>
      <w:r w:rsidRPr="00C830F1">
        <w:rPr>
          <w:rFonts w:ascii="Arial" w:hAnsi="Arial" w:cs="Arial"/>
          <w:sz w:val="24"/>
          <w:szCs w:val="24"/>
        </w:rPr>
        <w:t>to use a timer inside the software. The timer shall start once the vehicle speed is less than or equal to 5km/h, and shall pause once the vehicle speed is more than 5 km/h. The result shall be output after the t</w:t>
      </w:r>
      <w:r w:rsidR="0047281E" w:rsidRPr="00C830F1">
        <w:rPr>
          <w:rFonts w:ascii="Arial" w:hAnsi="Arial" w:cs="Arial"/>
          <w:sz w:val="24"/>
          <w:szCs w:val="24"/>
        </w:rPr>
        <w:t>rip</w:t>
      </w:r>
      <w:r w:rsidRPr="00C830F1">
        <w:rPr>
          <w:rFonts w:ascii="Arial" w:hAnsi="Arial" w:cs="Arial"/>
          <w:sz w:val="24"/>
          <w:szCs w:val="24"/>
        </w:rPr>
        <w:t xml:space="preserve"> and the timer shall be reset. It shall be not used as a guide for the software algorithm.)</w:t>
      </w:r>
    </w:p>
    <w:p w14:paraId="2A3948F9" w14:textId="592540F1" w:rsidR="00F500A3" w:rsidRPr="00C830F1" w:rsidRDefault="00F500A3">
      <w:pPr>
        <w:ind w:firstLine="480"/>
      </w:pPr>
      <w:r w:rsidRPr="00C830F1">
        <w:rPr>
          <w:rFonts w:hint="eastAsia"/>
        </w:rPr>
        <w:t>DBA</w:t>
      </w:r>
      <w:r w:rsidR="00FA16C1" w:rsidRPr="00C830F1">
        <w:rPr>
          <w:rFonts w:hint="eastAsia"/>
        </w:rPr>
        <w:t>需要记录这个状态下行驶的起止时间</w:t>
      </w:r>
      <w:r w:rsidRPr="00C830F1">
        <w:rPr>
          <w:rFonts w:hint="eastAsia"/>
        </w:rPr>
        <w:t>和拥堵里程。</w:t>
      </w:r>
    </w:p>
    <w:p w14:paraId="486FB49F" w14:textId="34E2D386" w:rsidR="00B96583" w:rsidRPr="00C830F1" w:rsidRDefault="00B96583">
      <w:pPr>
        <w:ind w:firstLine="480"/>
        <w:rPr>
          <w:rFonts w:ascii="Arial" w:hAnsi="Arial" w:cs="Arial"/>
          <w:szCs w:val="21"/>
        </w:rPr>
      </w:pPr>
      <w:r w:rsidRPr="00C830F1">
        <w:rPr>
          <w:rFonts w:hint="eastAsia"/>
        </w:rPr>
        <w:t>D</w:t>
      </w:r>
      <w:r w:rsidRPr="00C830F1">
        <w:t>BA need to record the st</w:t>
      </w:r>
      <w:r w:rsidR="00FA16C1" w:rsidRPr="00C830F1">
        <w:t>art and end time</w:t>
      </w:r>
      <w:r w:rsidRPr="00C830F1">
        <w:t xml:space="preserve"> and congestion mileage of the entire trip.</w:t>
      </w:r>
    </w:p>
    <w:p w14:paraId="17160757" w14:textId="38F79F28" w:rsidR="00E427A8" w:rsidRPr="00C830F1" w:rsidRDefault="00240EB2" w:rsidP="00240EB2">
      <w:pPr>
        <w:pStyle w:val="Heading5"/>
      </w:pPr>
      <w:r w:rsidRPr="00C830F1">
        <w:rPr>
          <w:rFonts w:hint="eastAsia"/>
        </w:rPr>
        <w:t>CLEA</w:t>
      </w:r>
      <w:r w:rsidRPr="00C830F1">
        <w:rPr>
          <w:rFonts w:hint="eastAsia"/>
        </w:rPr>
        <w:t>信号</w:t>
      </w:r>
      <w:r w:rsidR="00847164" w:rsidRPr="00C830F1">
        <w:rPr>
          <w:rFonts w:hint="eastAsia"/>
        </w:rPr>
        <w:t>/</w:t>
      </w:r>
      <w:r w:rsidR="00847164" w:rsidRPr="00C830F1">
        <w:t>CLEA Signals</w:t>
      </w:r>
    </w:p>
    <w:p w14:paraId="33D17DC6" w14:textId="276C3037" w:rsidR="00953B8A" w:rsidRPr="00C830F1" w:rsidRDefault="00953B8A" w:rsidP="00240EB2">
      <w:pPr>
        <w:ind w:firstLine="420"/>
      </w:pPr>
      <w:r w:rsidRPr="00C830F1">
        <w:rPr>
          <w:rFonts w:hint="eastAsia"/>
        </w:rPr>
        <w:t>本章节定义用于计算行程拥堵等待时间的</w:t>
      </w:r>
      <w:r w:rsidRPr="00C830F1">
        <w:rPr>
          <w:rFonts w:hint="eastAsia"/>
        </w:rPr>
        <w:t>CLEA</w:t>
      </w:r>
      <w:r w:rsidRPr="00C830F1">
        <w:rPr>
          <w:rFonts w:hint="eastAsia"/>
        </w:rPr>
        <w:t>信号。</w:t>
      </w:r>
    </w:p>
    <w:p w14:paraId="7C827A41" w14:textId="5CF5ACEA" w:rsidR="001948A4" w:rsidRPr="00C830F1" w:rsidRDefault="001948A4" w:rsidP="001948A4">
      <w:pPr>
        <w:ind w:firstLine="420"/>
      </w:pPr>
      <w:r w:rsidRPr="00C830F1">
        <w:rPr>
          <w:rFonts w:hint="eastAsia"/>
        </w:rPr>
        <w:t xml:space="preserve">This section defines the CLEA signals required for calculation of </w:t>
      </w:r>
      <w:r w:rsidRPr="00C830F1">
        <w:t>trip congestion waiting time</w:t>
      </w:r>
      <w:r w:rsidRPr="00C830F1">
        <w:rPr>
          <w:rFonts w:hint="eastAsia"/>
        </w:rPr>
        <w:t>.</w:t>
      </w:r>
    </w:p>
    <w:p w14:paraId="339DDC86" w14:textId="4EE71FFB" w:rsidR="00240EB2" w:rsidRPr="00C830F1" w:rsidRDefault="00240EB2" w:rsidP="00240EB2">
      <w:pPr>
        <w:ind w:firstLine="420"/>
      </w:pPr>
      <w:r w:rsidRPr="00C830F1">
        <w:rPr>
          <w:rFonts w:hint="eastAsia"/>
        </w:rPr>
        <w:t>通过信号</w:t>
      </w:r>
      <w:r w:rsidRPr="00C830F1">
        <w:rPr>
          <w:b/>
          <w:i/>
        </w:rPr>
        <w:t>PPEI Vehicle Speed and Distance Signal Group1 : Vehicle Speed Average Driven</w:t>
      </w:r>
      <w:r w:rsidRPr="00C830F1">
        <w:rPr>
          <w:rFonts w:hint="eastAsia"/>
        </w:rPr>
        <w:t>获取车辆的行驶</w:t>
      </w:r>
      <w:r w:rsidRPr="00C830F1">
        <w:rPr>
          <w:rFonts w:hint="eastAsia"/>
        </w:rPr>
        <w:lastRenderedPageBreak/>
        <w:t>速度。</w:t>
      </w:r>
    </w:p>
    <w:p w14:paraId="13C2C4D1" w14:textId="448CC9C0" w:rsidR="001948A4" w:rsidRPr="00C830F1" w:rsidRDefault="001948A4" w:rsidP="001948A4">
      <w:pPr>
        <w:ind w:firstLine="420"/>
      </w:pPr>
      <w:r w:rsidRPr="00C830F1">
        <w:rPr>
          <w:rFonts w:hint="eastAsia"/>
        </w:rPr>
        <w:t xml:space="preserve">The vehicle speed is </w:t>
      </w:r>
      <w:r w:rsidRPr="00C830F1">
        <w:t>obtained</w:t>
      </w:r>
      <w:r w:rsidRPr="00C830F1">
        <w:rPr>
          <w:rFonts w:hint="eastAsia"/>
        </w:rPr>
        <w:t xml:space="preserve"> with signal </w:t>
      </w:r>
      <w:r w:rsidRPr="00C830F1">
        <w:rPr>
          <w:b/>
          <w:i/>
        </w:rPr>
        <w:t>PPEI Vehicle Speed and Distance Signal Group1 : Vehicle Speed Average Driven</w:t>
      </w:r>
      <w:r w:rsidRPr="00C830F1">
        <w:rPr>
          <w:rFonts w:hint="eastAsia"/>
        </w:rPr>
        <w:t>.</w:t>
      </w:r>
    </w:p>
    <w:p w14:paraId="0FFEB32F" w14:textId="140CA46A" w:rsidR="00240EB2" w:rsidRPr="00C830F1" w:rsidRDefault="00240EB2" w:rsidP="00240EB2">
      <w:pPr>
        <w:pStyle w:val="Heading5"/>
      </w:pPr>
      <w:r w:rsidRPr="00C830F1">
        <w:rPr>
          <w:rFonts w:hint="eastAsia"/>
        </w:rPr>
        <w:t>GB</w:t>
      </w:r>
      <w:r w:rsidRPr="00C830F1">
        <w:rPr>
          <w:rFonts w:hint="eastAsia"/>
        </w:rPr>
        <w:t>信号</w:t>
      </w:r>
      <w:r w:rsidR="00847164" w:rsidRPr="00C830F1">
        <w:rPr>
          <w:rFonts w:hint="eastAsia"/>
        </w:rPr>
        <w:t>/</w:t>
      </w:r>
      <w:r w:rsidR="00847164" w:rsidRPr="00C830F1">
        <w:t xml:space="preserve">GB </w:t>
      </w:r>
      <w:r w:rsidR="00847164" w:rsidRPr="00C830F1">
        <w:rPr>
          <w:rFonts w:hint="eastAsia"/>
        </w:rPr>
        <w:t>Signals</w:t>
      </w:r>
    </w:p>
    <w:p w14:paraId="0091226C" w14:textId="0B334D55" w:rsidR="00953B8A" w:rsidRPr="00C830F1" w:rsidRDefault="00953B8A" w:rsidP="00240EB2">
      <w:pPr>
        <w:ind w:firstLine="420"/>
      </w:pPr>
      <w:r w:rsidRPr="00C830F1">
        <w:rPr>
          <w:rFonts w:hint="eastAsia"/>
        </w:rPr>
        <w:t>本章节定义用于计算行程拥堵等待时间的</w:t>
      </w:r>
      <w:r w:rsidRPr="00C830F1">
        <w:rPr>
          <w:rFonts w:hint="eastAsia"/>
        </w:rPr>
        <w:t>GB</w:t>
      </w:r>
      <w:r w:rsidRPr="00C830F1">
        <w:rPr>
          <w:rFonts w:hint="eastAsia"/>
        </w:rPr>
        <w:t>信号。</w:t>
      </w:r>
    </w:p>
    <w:p w14:paraId="4A2A60D0" w14:textId="5D4ECDDE" w:rsidR="001948A4" w:rsidRPr="00C830F1" w:rsidRDefault="001948A4" w:rsidP="001948A4">
      <w:pPr>
        <w:ind w:firstLine="420"/>
      </w:pPr>
      <w:r w:rsidRPr="00C830F1">
        <w:rPr>
          <w:rFonts w:hint="eastAsia"/>
        </w:rPr>
        <w:t xml:space="preserve">This section defines the GB signals required for calculation of </w:t>
      </w:r>
      <w:r w:rsidRPr="00C830F1">
        <w:t>trip congestion waiting time</w:t>
      </w:r>
      <w:r w:rsidRPr="00C830F1">
        <w:rPr>
          <w:rFonts w:hint="eastAsia"/>
        </w:rPr>
        <w:t>.</w:t>
      </w:r>
    </w:p>
    <w:p w14:paraId="49917BBA" w14:textId="6DF9399D" w:rsidR="00240EB2" w:rsidRPr="00C830F1" w:rsidRDefault="00240EB2" w:rsidP="00240EB2">
      <w:pPr>
        <w:ind w:firstLine="420"/>
      </w:pPr>
      <w:r w:rsidRPr="00C830F1">
        <w:rPr>
          <w:rFonts w:hint="eastAsia"/>
        </w:rPr>
        <w:t>通过信号</w:t>
      </w:r>
      <w:r w:rsidRPr="00C830F1">
        <w:rPr>
          <w:b/>
          <w:i/>
        </w:rPr>
        <w:t>Vehicle Speed Average Driven Protected : Vehicle Speed Average Driven Authenticated</w:t>
      </w:r>
      <w:r w:rsidRPr="00C830F1">
        <w:rPr>
          <w:rFonts w:hint="eastAsia"/>
        </w:rPr>
        <w:t>获取车辆的行驶速度。</w:t>
      </w:r>
    </w:p>
    <w:p w14:paraId="0D242949" w14:textId="7C84287F" w:rsidR="001948A4" w:rsidRPr="00C830F1" w:rsidRDefault="001948A4" w:rsidP="001948A4">
      <w:pPr>
        <w:ind w:firstLine="420"/>
      </w:pPr>
      <w:r w:rsidRPr="00C830F1">
        <w:rPr>
          <w:rFonts w:hint="eastAsia"/>
        </w:rPr>
        <w:t xml:space="preserve">The vehicle speed is </w:t>
      </w:r>
      <w:r w:rsidRPr="00C830F1">
        <w:t>obtained</w:t>
      </w:r>
      <w:r w:rsidRPr="00C830F1">
        <w:rPr>
          <w:rFonts w:hint="eastAsia"/>
        </w:rPr>
        <w:t xml:space="preserve"> with signal </w:t>
      </w:r>
      <w:r w:rsidRPr="00C830F1">
        <w:rPr>
          <w:b/>
          <w:i/>
        </w:rPr>
        <w:t>Vehicle Speed Average Driven Protected : Vehicle Speed Average Driven Authenticated</w:t>
      </w:r>
      <w:r w:rsidRPr="00C830F1">
        <w:rPr>
          <w:rFonts w:hint="eastAsia"/>
        </w:rPr>
        <w:t>.</w:t>
      </w:r>
    </w:p>
    <w:p w14:paraId="3588B15E" w14:textId="36580211" w:rsidR="00240EB2" w:rsidRPr="00C830F1" w:rsidRDefault="00240EB2" w:rsidP="00240EB2">
      <w:pPr>
        <w:pStyle w:val="Heading5"/>
      </w:pPr>
      <w:r w:rsidRPr="00C830F1">
        <w:rPr>
          <w:rFonts w:hint="eastAsia"/>
        </w:rPr>
        <w:t>标定信息</w:t>
      </w:r>
      <w:r w:rsidR="00847164" w:rsidRPr="00C830F1">
        <w:rPr>
          <w:rFonts w:hint="eastAsia"/>
        </w:rPr>
        <w:t>/Calibration</w:t>
      </w:r>
      <w:r w:rsidR="00847164" w:rsidRPr="00C830F1">
        <w:t xml:space="preserve"> </w:t>
      </w:r>
      <w:r w:rsidR="00847164" w:rsidRPr="00C830F1">
        <w:rPr>
          <w:rFonts w:hint="eastAsia"/>
        </w:rPr>
        <w:t>Information</w:t>
      </w:r>
    </w:p>
    <w:p w14:paraId="51539189" w14:textId="009DF2A3" w:rsidR="00240EB2" w:rsidRPr="00C830F1" w:rsidRDefault="00240EB2" w:rsidP="00240EB2">
      <w:r w:rsidRPr="00C830F1">
        <w:rPr>
          <w:rFonts w:hint="eastAsia"/>
        </w:rPr>
        <w:t>N/A</w:t>
      </w:r>
    </w:p>
    <w:p w14:paraId="0F16A950" w14:textId="77777777" w:rsidR="00AE32F4" w:rsidRPr="00C830F1" w:rsidRDefault="00A572E9">
      <w:pPr>
        <w:pStyle w:val="Heading4"/>
        <w:rPr>
          <w:rFonts w:ascii="Arial" w:hAnsi="Arial" w:cs="Arial"/>
        </w:rPr>
      </w:pPr>
      <w:bookmarkStart w:id="85" w:name="_Toc44502156"/>
      <w:r w:rsidRPr="00C830F1">
        <w:rPr>
          <w:rFonts w:ascii="Arial" w:hAnsi="Arial" w:cs="Arial"/>
        </w:rPr>
        <w:t>行程驾驶员心率变化</w:t>
      </w:r>
      <w:r w:rsidRPr="00C830F1">
        <w:rPr>
          <w:rFonts w:ascii="Arial" w:hAnsi="Arial" w:cs="Arial" w:hint="eastAsia"/>
        </w:rPr>
        <w:t>/</w:t>
      </w:r>
      <w:r w:rsidRPr="00C830F1">
        <w:rPr>
          <w:rFonts w:ascii="Arial" w:hAnsi="Arial" w:cs="Arial"/>
        </w:rPr>
        <w:t>Driver Heart Rate Changes during T</w:t>
      </w:r>
      <w:r w:rsidR="0047281E" w:rsidRPr="00C830F1">
        <w:rPr>
          <w:rFonts w:ascii="Arial" w:hAnsi="Arial" w:cs="Arial"/>
        </w:rPr>
        <w:t>rip</w:t>
      </w:r>
      <w:r w:rsidR="00AE1567" w:rsidRPr="00C830F1">
        <w:rPr>
          <w:rFonts w:ascii="Arial" w:hAnsi="Arial" w:cs="Arial"/>
        </w:rPr>
        <w:t xml:space="preserve"> </w:t>
      </w:r>
      <w:r w:rsidR="00AE1567" w:rsidRPr="00C830F1">
        <w:rPr>
          <w:rFonts w:ascii="Arial" w:hAnsi="Arial" w:cs="Arial" w:hint="eastAsia"/>
        </w:rPr>
        <w:t>[</w:t>
      </w:r>
      <w:r w:rsidR="00AE1567" w:rsidRPr="00C830F1">
        <w:rPr>
          <w:rFonts w:ascii="Arial" w:hAnsi="Arial" w:cs="Arial"/>
        </w:rPr>
        <w:t xml:space="preserve">MY </w:t>
      </w:r>
      <w:r w:rsidR="00AE1567" w:rsidRPr="00C830F1">
        <w:rPr>
          <w:rFonts w:ascii="Arial" w:hAnsi="Arial" w:cs="Arial" w:hint="eastAsia"/>
        </w:rPr>
        <w:t>TBD]</w:t>
      </w:r>
      <w:bookmarkEnd w:id="85"/>
    </w:p>
    <w:p w14:paraId="71B5E351" w14:textId="77777777" w:rsidR="00816076" w:rsidRPr="00C830F1" w:rsidRDefault="00A572E9" w:rsidP="0082195D">
      <w:pPr>
        <w:ind w:firstLine="480"/>
        <w:rPr>
          <w:rFonts w:ascii="Arial" w:hAnsi="Arial" w:cs="Arial"/>
          <w:sz w:val="24"/>
          <w:szCs w:val="24"/>
        </w:rPr>
      </w:pPr>
      <w:r w:rsidRPr="00C830F1">
        <w:rPr>
          <w:rFonts w:ascii="Arial" w:hAnsi="Arial" w:cs="Arial"/>
          <w:sz w:val="24"/>
          <w:szCs w:val="24"/>
        </w:rPr>
        <w:t>行程驾驶员心率变化是指</w:t>
      </w:r>
      <w:r w:rsidRPr="00C830F1">
        <w:rPr>
          <w:rFonts w:ascii="Arial" w:hAnsi="Arial" w:cs="Arial"/>
          <w:sz w:val="24"/>
          <w:szCs w:val="24"/>
        </w:rPr>
        <w:t>VCS</w:t>
      </w:r>
      <w:r w:rsidRPr="00C830F1">
        <w:rPr>
          <w:rFonts w:ascii="Arial" w:hAnsi="Arial" w:cs="Arial"/>
          <w:sz w:val="24"/>
          <w:szCs w:val="24"/>
        </w:rPr>
        <w:t>从外接智能设备中获取的本段行程过程中的心率变化情况。详细信息请参考</w:t>
      </w:r>
      <w:r w:rsidRPr="00C830F1">
        <w:rPr>
          <w:rFonts w:ascii="Arial" w:hAnsi="Arial" w:cs="Arial"/>
          <w:sz w:val="24"/>
          <w:szCs w:val="24"/>
        </w:rPr>
        <w:t>PIS-20</w:t>
      </w:r>
      <w:r w:rsidR="00816076" w:rsidRPr="00C830F1">
        <w:rPr>
          <w:rFonts w:ascii="Arial" w:hAnsi="Arial" w:cs="Arial"/>
          <w:sz w:val="24"/>
          <w:szCs w:val="24"/>
        </w:rPr>
        <w:t>66 Wearable Devices Connection.</w:t>
      </w:r>
    </w:p>
    <w:p w14:paraId="736A27BE" w14:textId="262D87B5" w:rsidR="00AE32F4" w:rsidRPr="00C830F1" w:rsidRDefault="00A572E9" w:rsidP="0082195D">
      <w:pPr>
        <w:ind w:firstLine="480"/>
        <w:rPr>
          <w:rFonts w:ascii="Arial" w:hAnsi="Arial" w:cs="Arial"/>
          <w:sz w:val="24"/>
          <w:szCs w:val="24"/>
        </w:rPr>
      </w:pPr>
      <w:r w:rsidRPr="00C830F1">
        <w:rPr>
          <w:rFonts w:ascii="Arial" w:hAnsi="Arial" w:cs="Arial"/>
          <w:sz w:val="24"/>
          <w:szCs w:val="24"/>
        </w:rPr>
        <w:t>Driver Heart Rate Changes during T</w:t>
      </w:r>
      <w:r w:rsidR="0047281E" w:rsidRPr="00C830F1">
        <w:rPr>
          <w:rFonts w:ascii="Arial" w:hAnsi="Arial" w:cs="Arial"/>
          <w:sz w:val="24"/>
          <w:szCs w:val="24"/>
        </w:rPr>
        <w:t>rip</w:t>
      </w:r>
      <w:r w:rsidRPr="00C830F1">
        <w:rPr>
          <w:rFonts w:ascii="Arial" w:hAnsi="Arial" w:cs="Arial"/>
          <w:sz w:val="24"/>
          <w:szCs w:val="24"/>
        </w:rPr>
        <w:t xml:space="preserve"> refers to the heart rate changes during the t</w:t>
      </w:r>
      <w:r w:rsidR="0047281E" w:rsidRPr="00C830F1">
        <w:rPr>
          <w:rFonts w:ascii="Arial" w:hAnsi="Arial" w:cs="Arial"/>
          <w:sz w:val="24"/>
          <w:szCs w:val="24"/>
        </w:rPr>
        <w:t>rip</w:t>
      </w:r>
      <w:r w:rsidRPr="00C830F1">
        <w:rPr>
          <w:rFonts w:ascii="Arial" w:hAnsi="Arial" w:cs="Arial"/>
          <w:sz w:val="24"/>
          <w:szCs w:val="24"/>
        </w:rPr>
        <w:t xml:space="preserve"> obtained by VCS from the external intelligent device. Please refer to </w:t>
      </w:r>
      <w:r w:rsidRPr="00C830F1">
        <w:rPr>
          <w:rFonts w:ascii="Arial" w:hAnsi="Arial" w:cs="Arial"/>
          <w:i/>
          <w:iCs/>
          <w:sz w:val="24"/>
          <w:szCs w:val="24"/>
        </w:rPr>
        <w:t>PIS-2066 Wearable Devices Connection</w:t>
      </w:r>
      <w:r w:rsidRPr="00C830F1">
        <w:rPr>
          <w:rFonts w:ascii="Arial" w:hAnsi="Arial" w:cs="Arial"/>
          <w:sz w:val="24"/>
          <w:szCs w:val="24"/>
        </w:rPr>
        <w:t xml:space="preserve"> for details.</w:t>
      </w:r>
    </w:p>
    <w:p w14:paraId="3BBBFBC1" w14:textId="5240618A" w:rsidR="006E0306" w:rsidRPr="00C830F1" w:rsidRDefault="006E0306" w:rsidP="006E0306">
      <w:pPr>
        <w:pStyle w:val="Heading4"/>
      </w:pPr>
      <w:bookmarkStart w:id="86" w:name="_Toc44502157"/>
      <w:r w:rsidRPr="00C830F1">
        <w:rPr>
          <w:rFonts w:hint="eastAsia"/>
        </w:rPr>
        <w:t>行程平均电耗</w:t>
      </w:r>
      <w:r w:rsidRPr="00C830F1">
        <w:rPr>
          <w:rFonts w:hint="eastAsia"/>
        </w:rPr>
        <w:t>/</w:t>
      </w:r>
      <w:r w:rsidRPr="00C830F1">
        <w:t xml:space="preserve"> </w:t>
      </w:r>
      <w:r w:rsidRPr="00C830F1">
        <w:rPr>
          <w:rFonts w:ascii="Arial" w:hAnsi="Arial" w:cs="Arial"/>
        </w:rPr>
        <w:t>Average Trip Power Consumption</w:t>
      </w:r>
      <w:r w:rsidR="005862EF" w:rsidRPr="00C830F1">
        <w:rPr>
          <w:rFonts w:ascii="Arial" w:hAnsi="Arial" w:cs="Arial"/>
        </w:rPr>
        <w:t xml:space="preserve"> (EV Only)</w:t>
      </w:r>
      <w:bookmarkEnd w:id="86"/>
    </w:p>
    <w:p w14:paraId="1FB1C50A" w14:textId="6F1D706C" w:rsidR="006E0306" w:rsidRPr="00C830F1" w:rsidRDefault="006E0306" w:rsidP="006E0306">
      <w:pPr>
        <w:ind w:left="420"/>
      </w:pPr>
      <w:r w:rsidRPr="00C830F1">
        <w:rPr>
          <w:rFonts w:hint="eastAsia"/>
        </w:rPr>
        <w:t>行程平均电耗指的是</w:t>
      </w:r>
      <w:r w:rsidR="005862EF" w:rsidRPr="00C830F1">
        <w:rPr>
          <w:rFonts w:hint="eastAsia"/>
        </w:rPr>
        <w:t>行程开始时刻的到行程结束时产生的电耗与本行程的行驶里程的比值。</w:t>
      </w:r>
    </w:p>
    <w:p w14:paraId="4A83A161" w14:textId="6458EA7D" w:rsidR="00AE32F4" w:rsidRPr="00C830F1" w:rsidRDefault="005862EF">
      <w:pPr>
        <w:rPr>
          <w:rFonts w:ascii="Arial" w:hAnsi="Arial" w:cs="Arial"/>
        </w:rPr>
      </w:pPr>
      <w:r w:rsidRPr="00C830F1">
        <w:rPr>
          <w:rFonts w:ascii="Arial" w:hAnsi="Arial" w:cs="Arial"/>
        </w:rPr>
        <w:tab/>
        <w:t>The average power consumption of the trip refers to the ratio of the power consumption generated from the start of the trip to the end of the trip to the mileage of the trip.</w:t>
      </w:r>
    </w:p>
    <w:p w14:paraId="4699E436" w14:textId="223CC7D8" w:rsidR="0026328A" w:rsidRPr="00C830F1" w:rsidRDefault="0026328A" w:rsidP="0026328A">
      <w:pPr>
        <w:ind w:firstLine="480"/>
        <w:rPr>
          <w:rFonts w:ascii="Arial" w:hAnsi="Arial" w:cs="Arial"/>
          <w:szCs w:val="21"/>
        </w:rPr>
      </w:pPr>
      <w:r w:rsidRPr="00C830F1">
        <w:rPr>
          <w:rFonts w:ascii="Arial" w:hAnsi="Arial" w:cs="Arial" w:hint="eastAsia"/>
          <w:szCs w:val="21"/>
        </w:rPr>
        <w:t>平均电耗的显示精度为</w:t>
      </w:r>
      <w:r w:rsidRPr="00C830F1">
        <w:rPr>
          <w:rFonts w:ascii="Arial" w:hAnsi="Arial" w:cs="Arial" w:hint="eastAsia"/>
          <w:szCs w:val="21"/>
        </w:rPr>
        <w:t xml:space="preserve"> 0.1</w:t>
      </w:r>
      <w:r w:rsidRPr="00C830F1">
        <w:rPr>
          <w:rFonts w:ascii="Arial" w:hAnsi="Arial" w:cs="Arial"/>
          <w:szCs w:val="21"/>
        </w:rPr>
        <w:t xml:space="preserve"> </w:t>
      </w:r>
      <w:r w:rsidRPr="00C830F1">
        <w:rPr>
          <w:rFonts w:ascii="Arial" w:hAnsi="Arial" w:cs="Arial" w:hint="eastAsia"/>
          <w:szCs w:val="21"/>
        </w:rPr>
        <w:t>kW</w:t>
      </w:r>
      <w:r w:rsidRPr="00C830F1">
        <w:rPr>
          <w:rFonts w:ascii="Arial" w:hAnsi="Arial" w:cs="Arial"/>
          <w:szCs w:val="21"/>
        </w:rPr>
        <w:t>·</w:t>
      </w:r>
      <w:r w:rsidRPr="00C830F1">
        <w:rPr>
          <w:rFonts w:ascii="Arial" w:hAnsi="Arial" w:cs="Arial" w:hint="eastAsia"/>
          <w:szCs w:val="21"/>
        </w:rPr>
        <w:t>h</w:t>
      </w:r>
      <w:r w:rsidRPr="00C830F1">
        <w:rPr>
          <w:rFonts w:ascii="Arial" w:hAnsi="Arial" w:cs="Arial"/>
          <w:szCs w:val="21"/>
        </w:rPr>
        <w:t>/100km.</w:t>
      </w:r>
    </w:p>
    <w:p w14:paraId="4228B080" w14:textId="44DD1B9C" w:rsidR="0026328A" w:rsidRPr="00C830F1" w:rsidRDefault="0026328A" w:rsidP="0026328A">
      <w:pPr>
        <w:ind w:firstLine="480"/>
        <w:rPr>
          <w:rFonts w:ascii="Arial" w:hAnsi="Arial" w:cs="Arial"/>
          <w:szCs w:val="21"/>
        </w:rPr>
      </w:pPr>
      <w:r w:rsidRPr="00C830F1">
        <w:rPr>
          <w:rFonts w:ascii="Arial" w:hAnsi="Arial" w:cs="Arial"/>
          <w:szCs w:val="21"/>
        </w:rPr>
        <w:t xml:space="preserve">The display accuracy of average </w:t>
      </w:r>
      <w:r w:rsidRPr="00C830F1">
        <w:rPr>
          <w:rFonts w:ascii="Arial" w:hAnsi="Arial" w:cs="Arial" w:hint="eastAsia"/>
          <w:szCs w:val="21"/>
        </w:rPr>
        <w:t>power</w:t>
      </w:r>
      <w:r w:rsidRPr="00C830F1">
        <w:rPr>
          <w:rFonts w:ascii="Arial" w:hAnsi="Arial" w:cs="Arial"/>
          <w:szCs w:val="21"/>
        </w:rPr>
        <w:t xml:space="preserve"> consumption is 0.1 kW·</w:t>
      </w:r>
      <w:r w:rsidRPr="00C830F1">
        <w:rPr>
          <w:rFonts w:ascii="Arial" w:hAnsi="Arial" w:cs="Arial" w:hint="eastAsia"/>
          <w:szCs w:val="21"/>
        </w:rPr>
        <w:t>h</w:t>
      </w:r>
      <w:r w:rsidRPr="00C830F1">
        <w:rPr>
          <w:rFonts w:ascii="Arial" w:hAnsi="Arial" w:cs="Arial"/>
          <w:szCs w:val="21"/>
        </w:rPr>
        <w:t>/100km.</w:t>
      </w:r>
    </w:p>
    <w:p w14:paraId="3092E4D8" w14:textId="04F870A1" w:rsidR="00E957D3" w:rsidRPr="00C830F1" w:rsidRDefault="00E957D3" w:rsidP="00E957D3">
      <w:pPr>
        <w:pStyle w:val="Heading5"/>
      </w:pPr>
      <w:r w:rsidRPr="00C830F1">
        <w:rPr>
          <w:rFonts w:hint="eastAsia"/>
        </w:rPr>
        <w:t>CLEA</w:t>
      </w:r>
      <w:r w:rsidRPr="00C830F1">
        <w:rPr>
          <w:rFonts w:hint="eastAsia"/>
        </w:rPr>
        <w:t>信号</w:t>
      </w:r>
      <w:r w:rsidR="00847164" w:rsidRPr="00C830F1">
        <w:rPr>
          <w:rFonts w:hint="eastAsia"/>
        </w:rPr>
        <w:t>/</w:t>
      </w:r>
      <w:r w:rsidR="00847164" w:rsidRPr="00C830F1">
        <w:t>CLE</w:t>
      </w:r>
      <w:r w:rsidR="00847164" w:rsidRPr="00C830F1">
        <w:rPr>
          <w:rFonts w:hint="eastAsia"/>
        </w:rPr>
        <w:t>A</w:t>
      </w:r>
      <w:r w:rsidR="00847164" w:rsidRPr="00C830F1">
        <w:t xml:space="preserve"> Signals</w:t>
      </w:r>
    </w:p>
    <w:p w14:paraId="175716CB" w14:textId="602C0009" w:rsidR="00E957D3" w:rsidRPr="00C830F1" w:rsidRDefault="005F2ADA" w:rsidP="00E957D3">
      <w:r w:rsidRPr="00C830F1">
        <w:rPr>
          <w:rFonts w:hint="eastAsia"/>
        </w:rPr>
        <w:t>N/A</w:t>
      </w:r>
    </w:p>
    <w:p w14:paraId="25271B59" w14:textId="3A1B6C2A" w:rsidR="00E957D3" w:rsidRPr="00C830F1" w:rsidRDefault="00E957D3" w:rsidP="00E957D3">
      <w:pPr>
        <w:pStyle w:val="Heading5"/>
      </w:pPr>
      <w:r w:rsidRPr="00C830F1">
        <w:rPr>
          <w:rFonts w:hint="eastAsia"/>
        </w:rPr>
        <w:lastRenderedPageBreak/>
        <w:t>GB</w:t>
      </w:r>
      <w:r w:rsidRPr="00C830F1">
        <w:rPr>
          <w:rFonts w:hint="eastAsia"/>
        </w:rPr>
        <w:t>信号</w:t>
      </w:r>
      <w:r w:rsidR="00847164" w:rsidRPr="00C830F1">
        <w:rPr>
          <w:rFonts w:hint="eastAsia"/>
        </w:rPr>
        <w:t>/</w:t>
      </w:r>
      <w:r w:rsidR="00847164" w:rsidRPr="00C830F1">
        <w:t>GB Signals</w:t>
      </w:r>
    </w:p>
    <w:p w14:paraId="13735791" w14:textId="5DD6922F" w:rsidR="000B5C58" w:rsidRPr="00C830F1" w:rsidRDefault="00953B8A" w:rsidP="00AF55DA">
      <w:pPr>
        <w:ind w:firstLine="420"/>
      </w:pPr>
      <w:r w:rsidRPr="00C830F1">
        <w:rPr>
          <w:rFonts w:hint="eastAsia"/>
        </w:rPr>
        <w:t>本章节定义</w:t>
      </w:r>
      <w:r w:rsidR="000B5C58" w:rsidRPr="00C830F1">
        <w:rPr>
          <w:rFonts w:hint="eastAsia"/>
        </w:rPr>
        <w:t>用于计算平均电耗需要的</w:t>
      </w:r>
      <w:r w:rsidR="000B5C58" w:rsidRPr="00C830F1">
        <w:rPr>
          <w:rFonts w:hint="eastAsia"/>
        </w:rPr>
        <w:t>GB</w:t>
      </w:r>
      <w:r w:rsidR="000B5C58" w:rsidRPr="00C830F1">
        <w:rPr>
          <w:rFonts w:hint="eastAsia"/>
        </w:rPr>
        <w:t>信号。</w:t>
      </w:r>
    </w:p>
    <w:p w14:paraId="0BB2F450" w14:textId="2B5CCAE9" w:rsidR="001948A4" w:rsidRPr="00C830F1" w:rsidRDefault="001948A4" w:rsidP="001948A4">
      <w:pPr>
        <w:ind w:firstLine="420"/>
      </w:pPr>
      <w:r w:rsidRPr="00C830F1">
        <w:rPr>
          <w:rFonts w:hint="eastAsia"/>
        </w:rPr>
        <w:t xml:space="preserve">This section defines the GB signals required for calculation of </w:t>
      </w:r>
      <w:r w:rsidRPr="00C830F1">
        <w:t>average trip power consumption.</w:t>
      </w:r>
    </w:p>
    <w:p w14:paraId="6216776E" w14:textId="2FD3B43E" w:rsidR="00E957D3" w:rsidRPr="00C830F1" w:rsidRDefault="00AF55DA" w:rsidP="00AF55DA">
      <w:pPr>
        <w:ind w:firstLine="420"/>
      </w:pPr>
      <w:r w:rsidRPr="00C830F1">
        <w:rPr>
          <w:rFonts w:hint="eastAsia"/>
        </w:rPr>
        <w:t>当信号</w:t>
      </w:r>
      <w:r w:rsidRPr="00C830F1">
        <w:rPr>
          <w:b/>
          <w:i/>
        </w:rPr>
        <w:t>High Voltage Battery Remaining Usable Energy Don't Use Data</w:t>
      </w:r>
      <w:r w:rsidRPr="00C830F1">
        <w:rPr>
          <w:rFonts w:hint="eastAsia"/>
        </w:rPr>
        <w:t>=</w:t>
      </w:r>
      <w:r w:rsidRPr="00C830F1">
        <w:t xml:space="preserve"> $0 FALSE</w:t>
      </w:r>
      <w:r w:rsidRPr="00C830F1">
        <w:rPr>
          <w:rFonts w:hint="eastAsia"/>
        </w:rPr>
        <w:t>时表示剩余电量信息有效，通过信号</w:t>
      </w:r>
      <w:r w:rsidRPr="00C830F1">
        <w:rPr>
          <w:b/>
          <w:i/>
        </w:rPr>
        <w:t>High Voltage Battery Remaining Usable Energy</w:t>
      </w:r>
      <w:r w:rsidRPr="00C830F1">
        <w:rPr>
          <w:rFonts w:hint="eastAsia"/>
        </w:rPr>
        <w:t>获取车辆动力电池的剩余电量信息。</w:t>
      </w:r>
    </w:p>
    <w:p w14:paraId="67B68956" w14:textId="2D630DF5" w:rsidR="001948A4" w:rsidRPr="00C830F1" w:rsidRDefault="001948A4" w:rsidP="00AF55DA">
      <w:pPr>
        <w:ind w:firstLine="420"/>
      </w:pPr>
      <w:r w:rsidRPr="00C830F1">
        <w:rPr>
          <w:rFonts w:hint="eastAsia"/>
        </w:rPr>
        <w:t xml:space="preserve">When signal </w:t>
      </w:r>
      <w:r w:rsidRPr="00C830F1">
        <w:rPr>
          <w:b/>
          <w:i/>
        </w:rPr>
        <w:t>High Voltage Battery Remaining Usable Energy Don't Use Data</w:t>
      </w:r>
      <w:r w:rsidRPr="00C830F1">
        <w:rPr>
          <w:rFonts w:hint="eastAsia"/>
        </w:rPr>
        <w:t>=</w:t>
      </w:r>
      <w:r w:rsidRPr="00C830F1">
        <w:t xml:space="preserve"> $0 FALSE</w:t>
      </w:r>
      <w:r w:rsidRPr="00C830F1">
        <w:rPr>
          <w:rFonts w:hint="eastAsia"/>
        </w:rPr>
        <w:t xml:space="preserve">, it indicates that the battery remaining capacity is valid. The traction battery remaining capacity is obtained with signal </w:t>
      </w:r>
      <w:r w:rsidRPr="00C830F1">
        <w:rPr>
          <w:b/>
          <w:i/>
        </w:rPr>
        <w:t>High Voltage Battery Remaining Usable Energy</w:t>
      </w:r>
      <w:r w:rsidRPr="00C830F1">
        <w:rPr>
          <w:rFonts w:hint="eastAsia"/>
        </w:rPr>
        <w:t>.</w:t>
      </w:r>
    </w:p>
    <w:p w14:paraId="0233AA85" w14:textId="2DCB570C" w:rsidR="00E65AED" w:rsidRPr="00C830F1" w:rsidRDefault="00AF55DA" w:rsidP="00E65AED">
      <w:pPr>
        <w:ind w:firstLine="420"/>
      </w:pPr>
      <w:r w:rsidRPr="00C830F1">
        <w:rPr>
          <w:rFonts w:hint="eastAsia"/>
        </w:rPr>
        <w:t>当信号</w:t>
      </w:r>
      <w:r w:rsidRPr="00C830F1">
        <w:rPr>
          <w:b/>
          <w:i/>
        </w:rPr>
        <w:t>High Voltage Battery Remaining Usable Energy Don't Use Data</w:t>
      </w:r>
      <w:r w:rsidRPr="00C830F1">
        <w:rPr>
          <w:rFonts w:hint="eastAsia"/>
        </w:rPr>
        <w:t>=</w:t>
      </w:r>
      <w:r w:rsidRPr="00C830F1">
        <w:t xml:space="preserve"> $</w:t>
      </w:r>
      <w:r w:rsidRPr="00C830F1">
        <w:rPr>
          <w:rFonts w:hint="eastAsia"/>
        </w:rPr>
        <w:t>1</w:t>
      </w:r>
      <w:r w:rsidRPr="00C830F1">
        <w:t xml:space="preserve"> </w:t>
      </w:r>
      <w:r w:rsidRPr="00C830F1">
        <w:rPr>
          <w:rFonts w:hint="eastAsia"/>
        </w:rPr>
        <w:t>TRUE</w:t>
      </w:r>
      <w:r w:rsidRPr="00C830F1">
        <w:rPr>
          <w:rFonts w:hint="eastAsia"/>
        </w:rPr>
        <w:t>时，表示</w:t>
      </w:r>
      <w:r w:rsidRPr="00C830F1">
        <w:rPr>
          <w:rFonts w:hint="eastAsia"/>
        </w:rPr>
        <w:t>DBA</w:t>
      </w:r>
      <w:r w:rsidRPr="00C830F1">
        <w:rPr>
          <w:rFonts w:hint="eastAsia"/>
        </w:rPr>
        <w:t>无法获取准确的剩余电量信息，</w:t>
      </w:r>
      <w:r w:rsidRPr="00C830F1">
        <w:rPr>
          <w:rFonts w:hint="eastAsia"/>
        </w:rPr>
        <w:t>DBA</w:t>
      </w:r>
      <w:r w:rsidR="00DE5F11" w:rsidRPr="00C830F1">
        <w:rPr>
          <w:rFonts w:hint="eastAsia"/>
        </w:rPr>
        <w:t>需要间隔</w:t>
      </w:r>
      <w:r w:rsidR="00DE5F11" w:rsidRPr="00C830F1">
        <w:rPr>
          <w:rFonts w:hint="eastAsia"/>
        </w:rPr>
        <w:t>5</w:t>
      </w:r>
      <w:r w:rsidR="00DE5F11" w:rsidRPr="00C830F1">
        <w:rPr>
          <w:rFonts w:hint="eastAsia"/>
        </w:rPr>
        <w:t>秒钟（</w:t>
      </w:r>
      <w:r w:rsidR="00DE5F11" w:rsidRPr="00C830F1">
        <w:rPr>
          <w:rFonts w:hint="eastAsia"/>
        </w:rPr>
        <w:t>TBD</w:t>
      </w:r>
      <w:r w:rsidR="00DE5F11" w:rsidRPr="00C830F1">
        <w:rPr>
          <w:rFonts w:hint="eastAsia"/>
        </w:rPr>
        <w:t>），重复</w:t>
      </w:r>
      <w:r w:rsidR="00DE5F11" w:rsidRPr="00C830F1">
        <w:rPr>
          <w:rFonts w:hint="eastAsia"/>
        </w:rPr>
        <w:t>3</w:t>
      </w:r>
      <w:r w:rsidR="00DE5F11" w:rsidRPr="00C830F1">
        <w:rPr>
          <w:rFonts w:hint="eastAsia"/>
        </w:rPr>
        <w:t>次。如果在行程开始或者行程结束的时刻，重复</w:t>
      </w:r>
      <w:r w:rsidR="00E65AED" w:rsidRPr="00C830F1">
        <w:rPr>
          <w:rFonts w:hint="eastAsia"/>
        </w:rPr>
        <w:t>3</w:t>
      </w:r>
      <w:r w:rsidR="00E65AED" w:rsidRPr="00C830F1">
        <w:rPr>
          <w:rFonts w:hint="eastAsia"/>
        </w:rPr>
        <w:t>次</w:t>
      </w:r>
      <w:r w:rsidR="00DE5F11" w:rsidRPr="00C830F1">
        <w:rPr>
          <w:rFonts w:hint="eastAsia"/>
        </w:rPr>
        <w:t>后还无法获取车辆的剩余电量信息，行程结束时，平均电耗信息显示为无效状态。</w:t>
      </w:r>
    </w:p>
    <w:p w14:paraId="6CD73C1A" w14:textId="4C259B08" w:rsidR="001948A4" w:rsidRPr="00C830F1" w:rsidRDefault="001948A4" w:rsidP="00E65AED">
      <w:pPr>
        <w:ind w:firstLine="420"/>
      </w:pPr>
      <w:r w:rsidRPr="00C830F1">
        <w:rPr>
          <w:rFonts w:hint="eastAsia"/>
        </w:rPr>
        <w:t xml:space="preserve">When signal </w:t>
      </w:r>
      <w:r w:rsidRPr="00C830F1">
        <w:rPr>
          <w:b/>
          <w:i/>
        </w:rPr>
        <w:t>High Voltage Battery Remaining Usable Energy Don't Use Data</w:t>
      </w:r>
      <w:r w:rsidRPr="00C830F1">
        <w:rPr>
          <w:rFonts w:hint="eastAsia"/>
        </w:rPr>
        <w:t>=</w:t>
      </w:r>
      <w:r w:rsidRPr="00C830F1">
        <w:t xml:space="preserve"> $</w:t>
      </w:r>
      <w:r w:rsidRPr="00C830F1">
        <w:rPr>
          <w:rFonts w:hint="eastAsia"/>
        </w:rPr>
        <w:t>1</w:t>
      </w:r>
      <w:r w:rsidRPr="00C830F1">
        <w:t xml:space="preserve"> </w:t>
      </w:r>
      <w:r w:rsidRPr="00C830F1">
        <w:rPr>
          <w:rFonts w:hint="eastAsia"/>
        </w:rPr>
        <w:t xml:space="preserve">TRUE, it indicates that DBA cannot obtain accurate battery remaining capacity, and DBA needs to repeat 3 times with an interval of 5s (TBD). </w:t>
      </w:r>
      <w:r w:rsidRPr="00C830F1">
        <w:t>I</w:t>
      </w:r>
      <w:r w:rsidRPr="00C830F1">
        <w:rPr>
          <w:rFonts w:hint="eastAsia"/>
        </w:rPr>
        <w:t xml:space="preserve">f the battery remaining capacity of vehicle still cannot be obtained after 3 repeats at the start or end time of a trip, </w:t>
      </w:r>
      <w:r w:rsidRPr="00C830F1">
        <w:t>average trip power consumption</w:t>
      </w:r>
      <w:r w:rsidRPr="00C830F1">
        <w:rPr>
          <w:rFonts w:hint="eastAsia"/>
        </w:rPr>
        <w:t xml:space="preserve"> will be displayed as </w:t>
      </w:r>
      <w:r w:rsidRPr="00C830F1">
        <w:t>“</w:t>
      </w:r>
      <w:r w:rsidRPr="00C830F1">
        <w:rPr>
          <w:rFonts w:hint="eastAsia"/>
        </w:rPr>
        <w:t>Invalid</w:t>
      </w:r>
      <w:r w:rsidRPr="00C830F1">
        <w:t>”</w:t>
      </w:r>
      <w:r w:rsidRPr="00C830F1">
        <w:rPr>
          <w:rFonts w:hint="eastAsia"/>
        </w:rPr>
        <w:t xml:space="preserve"> at the end of trip.</w:t>
      </w:r>
    </w:p>
    <w:p w14:paraId="440ED51E" w14:textId="3365A318" w:rsidR="00E957D3" w:rsidRPr="00C830F1" w:rsidRDefault="00E957D3" w:rsidP="00E957D3">
      <w:pPr>
        <w:pStyle w:val="Heading5"/>
      </w:pPr>
      <w:r w:rsidRPr="00C830F1">
        <w:rPr>
          <w:rFonts w:hint="eastAsia"/>
        </w:rPr>
        <w:t>标定信息</w:t>
      </w:r>
      <w:r w:rsidR="00847164" w:rsidRPr="00C830F1">
        <w:rPr>
          <w:rFonts w:hint="eastAsia"/>
        </w:rPr>
        <w:t>/</w:t>
      </w:r>
      <w:r w:rsidR="00847164" w:rsidRPr="00C830F1">
        <w:t>Calibration Information</w:t>
      </w:r>
    </w:p>
    <w:p w14:paraId="395DF845" w14:textId="0E39004A" w:rsidR="00166935" w:rsidRPr="00C830F1" w:rsidRDefault="008B0984" w:rsidP="00166935">
      <w:pPr>
        <w:ind w:firstLine="420"/>
      </w:pPr>
      <w:r w:rsidRPr="00C830F1">
        <w:rPr>
          <w:rFonts w:hint="eastAsia"/>
        </w:rPr>
        <w:t>娱乐系统通过标定</w:t>
      </w:r>
      <w:r w:rsidRPr="00C830F1">
        <w:rPr>
          <w:b/>
          <w:i/>
        </w:rPr>
        <w:t>VEHICLE_FUEL_TYPE_ELECTRIC</w:t>
      </w:r>
      <w:r w:rsidRPr="00C830F1">
        <w:rPr>
          <w:rFonts w:hint="eastAsia"/>
        </w:rPr>
        <w:t>确认是否需要显示电耗信息，当标定值为</w:t>
      </w:r>
      <w:r w:rsidRPr="00C830F1">
        <w:rPr>
          <w:rFonts w:hint="eastAsia"/>
        </w:rPr>
        <w:t>TRUE</w:t>
      </w:r>
      <w:r w:rsidRPr="00C830F1">
        <w:rPr>
          <w:rFonts w:hint="eastAsia"/>
        </w:rPr>
        <w:t>时，</w:t>
      </w:r>
      <w:r w:rsidR="005F2ADA" w:rsidRPr="00C830F1">
        <w:rPr>
          <w:rFonts w:hint="eastAsia"/>
        </w:rPr>
        <w:t>DBA</w:t>
      </w:r>
      <w:r w:rsidR="005F2ADA" w:rsidRPr="00C830F1">
        <w:rPr>
          <w:rFonts w:hint="eastAsia"/>
        </w:rPr>
        <w:t>需要显示用户的平均电耗信息。</w:t>
      </w:r>
    </w:p>
    <w:p w14:paraId="08D841DB" w14:textId="3EBBB34D" w:rsidR="001948A4" w:rsidRDefault="001948A4" w:rsidP="001948A4">
      <w:pPr>
        <w:ind w:firstLine="420"/>
      </w:pPr>
      <w:r w:rsidRPr="00C830F1">
        <w:rPr>
          <w:rFonts w:hint="eastAsia"/>
        </w:rPr>
        <w:t xml:space="preserve">The </w:t>
      </w:r>
      <w:r w:rsidRPr="00C830F1">
        <w:t>entertainment system</w:t>
      </w:r>
      <w:r w:rsidRPr="00C830F1">
        <w:rPr>
          <w:rFonts w:hint="eastAsia"/>
        </w:rPr>
        <w:t xml:space="preserve"> confirms the necessity of displaying power consumption with calibration </w:t>
      </w:r>
      <w:r w:rsidRPr="00C830F1">
        <w:rPr>
          <w:b/>
          <w:i/>
        </w:rPr>
        <w:t>VEHICLE_FUEL_TYPE_ELECTRIC</w:t>
      </w:r>
      <w:r w:rsidRPr="00C830F1">
        <w:rPr>
          <w:rFonts w:hint="eastAsia"/>
        </w:rPr>
        <w:t xml:space="preserve">, when the calibration value is </w:t>
      </w:r>
      <w:proofErr w:type="gramStart"/>
      <w:r w:rsidRPr="00C830F1">
        <w:rPr>
          <w:rFonts w:hint="eastAsia"/>
        </w:rPr>
        <w:t>TRUE,</w:t>
      </w:r>
      <w:proofErr w:type="gramEnd"/>
      <w:r w:rsidRPr="00C830F1">
        <w:rPr>
          <w:rFonts w:hint="eastAsia"/>
        </w:rPr>
        <w:t xml:space="preserve"> DBA needs to display the average power </w:t>
      </w:r>
      <w:r w:rsidRPr="00C830F1">
        <w:t>consumption</w:t>
      </w:r>
      <w:r w:rsidRPr="00C830F1">
        <w:rPr>
          <w:rFonts w:hint="eastAsia"/>
        </w:rPr>
        <w:t xml:space="preserve"> of the user.</w:t>
      </w:r>
    </w:p>
    <w:p w14:paraId="41DA5BE7" w14:textId="2711B167" w:rsidR="008116CA" w:rsidRPr="007E10B8" w:rsidRDefault="008116CA" w:rsidP="008116CA">
      <w:pPr>
        <w:pStyle w:val="Heading4"/>
        <w:rPr>
          <w:color w:val="FF0000"/>
        </w:rPr>
      </w:pPr>
      <w:r w:rsidRPr="007E10B8">
        <w:rPr>
          <w:rFonts w:hint="eastAsia"/>
          <w:color w:val="FF0000"/>
        </w:rPr>
        <w:t>加速度</w:t>
      </w:r>
      <w:r w:rsidR="007E10B8">
        <w:rPr>
          <w:rFonts w:hint="eastAsia"/>
          <w:color w:val="FF0000"/>
        </w:rPr>
        <w:t>数据</w:t>
      </w:r>
      <w:r w:rsidR="00614BCF" w:rsidRPr="007E10B8">
        <w:rPr>
          <w:rFonts w:hint="eastAsia"/>
          <w:color w:val="FF0000"/>
        </w:rPr>
        <w:t>换算关系</w:t>
      </w:r>
    </w:p>
    <w:p w14:paraId="5ABC9453" w14:textId="3BBCB343" w:rsidR="001948A4" w:rsidRPr="007E10B8" w:rsidRDefault="00614BCF" w:rsidP="00166935">
      <w:pPr>
        <w:ind w:firstLine="420"/>
        <w:rPr>
          <w:color w:val="FF0000"/>
        </w:rPr>
      </w:pPr>
      <w:r w:rsidRPr="007E10B8">
        <w:rPr>
          <w:rFonts w:hint="eastAsia"/>
          <w:color w:val="FF0000"/>
        </w:rPr>
        <w:t>通过总线获取的加速度信号单位为</w:t>
      </w:r>
      <w:r w:rsidRPr="007E10B8">
        <w:rPr>
          <w:rFonts w:hint="eastAsia"/>
          <w:color w:val="FF0000"/>
        </w:rPr>
        <w:t>m</w:t>
      </w:r>
      <w:r w:rsidRPr="007E10B8">
        <w:rPr>
          <w:color w:val="FF0000"/>
        </w:rPr>
        <w:t>/s</w:t>
      </w:r>
      <w:r w:rsidRPr="007E10B8">
        <w:rPr>
          <w:color w:val="FF0000"/>
          <w:vertAlign w:val="superscript"/>
        </w:rPr>
        <w:t>2</w:t>
      </w:r>
      <w:r w:rsidRPr="007E10B8">
        <w:rPr>
          <w:rFonts w:hint="eastAsia"/>
          <w:color w:val="FF0000"/>
        </w:rPr>
        <w:t>，</w:t>
      </w:r>
      <w:r w:rsidRPr="007E10B8">
        <w:rPr>
          <w:rFonts w:hint="eastAsia"/>
          <w:color w:val="FF0000"/>
        </w:rPr>
        <w:t>V</w:t>
      </w:r>
      <w:r w:rsidRPr="007E10B8">
        <w:rPr>
          <w:color w:val="FF0000"/>
        </w:rPr>
        <w:t>CU</w:t>
      </w:r>
      <w:r w:rsidRPr="007E10B8">
        <w:rPr>
          <w:rFonts w:hint="eastAsia"/>
          <w:color w:val="FF0000"/>
        </w:rPr>
        <w:t>上传的数据单位为</w:t>
      </w:r>
      <w:r w:rsidRPr="007E10B8">
        <w:rPr>
          <w:rFonts w:hint="eastAsia"/>
          <w:color w:val="FF0000"/>
        </w:rPr>
        <w:t>G</w:t>
      </w:r>
      <w:r w:rsidRPr="007E10B8">
        <w:rPr>
          <w:rFonts w:hint="eastAsia"/>
          <w:color w:val="FF0000"/>
        </w:rPr>
        <w:t>，两者的换算关系为：</w:t>
      </w:r>
    </w:p>
    <w:p w14:paraId="5135F18C" w14:textId="7A40C065" w:rsidR="00614BCF" w:rsidRPr="007E10B8" w:rsidRDefault="007E10B8" w:rsidP="00166935">
      <w:pPr>
        <w:ind w:firstLine="420"/>
        <w:rPr>
          <w:color w:val="FF0000"/>
        </w:rPr>
      </w:pPr>
      <m:oMathPara>
        <m:oMath>
          <m:r>
            <m:rPr>
              <m:sty m:val="p"/>
            </m:rPr>
            <w:rPr>
              <w:rFonts w:ascii="Cambria Math" w:hAnsi="Cambria Math"/>
              <w:color w:val="FF0000"/>
            </w:rPr>
            <m:t>A=B÷9.8</m:t>
          </m:r>
        </m:oMath>
      </m:oMathPara>
    </w:p>
    <w:p w14:paraId="54BD0E17" w14:textId="5DBBFED4" w:rsidR="007E10B8" w:rsidRPr="007E10B8" w:rsidRDefault="007E10B8" w:rsidP="00166935">
      <w:pPr>
        <w:ind w:firstLine="420"/>
        <w:rPr>
          <w:color w:val="FF0000"/>
        </w:rPr>
      </w:pPr>
      <w:r w:rsidRPr="007E10B8">
        <w:rPr>
          <w:rFonts w:hint="eastAsia"/>
          <w:color w:val="FF0000"/>
        </w:rPr>
        <w:t>其中，</w:t>
      </w:r>
    </w:p>
    <w:p w14:paraId="102C0261" w14:textId="02BB4ECA" w:rsidR="007E10B8" w:rsidRPr="007E10B8" w:rsidRDefault="007E10B8" w:rsidP="00166935">
      <w:pPr>
        <w:ind w:firstLine="420"/>
        <w:rPr>
          <w:color w:val="FF0000"/>
        </w:rPr>
      </w:pPr>
      <w:r w:rsidRPr="007E10B8">
        <w:rPr>
          <w:color w:val="FF0000"/>
        </w:rPr>
        <w:t>A</w:t>
      </w:r>
      <w:r w:rsidRPr="007E10B8">
        <w:rPr>
          <w:rFonts w:hint="eastAsia"/>
          <w:color w:val="FF0000"/>
        </w:rPr>
        <w:t>为用于上传的数据，单位为</w:t>
      </w:r>
      <w:r w:rsidRPr="007E10B8">
        <w:rPr>
          <w:rFonts w:hint="eastAsia"/>
          <w:color w:val="FF0000"/>
        </w:rPr>
        <w:t>G</w:t>
      </w:r>
      <w:r w:rsidRPr="007E10B8">
        <w:rPr>
          <w:rFonts w:hint="eastAsia"/>
          <w:color w:val="FF0000"/>
        </w:rPr>
        <w:t>；</w:t>
      </w:r>
    </w:p>
    <w:p w14:paraId="66CA4AF6" w14:textId="04FAAB9F" w:rsidR="007E10B8" w:rsidRPr="007E10B8" w:rsidRDefault="007E10B8" w:rsidP="00166935">
      <w:pPr>
        <w:ind w:firstLine="420"/>
        <w:rPr>
          <w:color w:val="FF0000"/>
        </w:rPr>
      </w:pPr>
      <w:r w:rsidRPr="007E10B8">
        <w:rPr>
          <w:rFonts w:hint="eastAsia"/>
          <w:color w:val="FF0000"/>
        </w:rPr>
        <w:t>B</w:t>
      </w:r>
      <w:r w:rsidRPr="007E10B8">
        <w:rPr>
          <w:rFonts w:hint="eastAsia"/>
          <w:color w:val="FF0000"/>
        </w:rPr>
        <w:t>为总线获取的数据，单位为</w:t>
      </w:r>
      <w:r w:rsidRPr="007E10B8">
        <w:rPr>
          <w:rFonts w:hint="eastAsia"/>
          <w:color w:val="FF0000"/>
        </w:rPr>
        <w:t>m</w:t>
      </w:r>
      <w:r w:rsidRPr="007E10B8">
        <w:rPr>
          <w:color w:val="FF0000"/>
        </w:rPr>
        <w:t>/s</w:t>
      </w:r>
      <w:r w:rsidRPr="007E10B8">
        <w:rPr>
          <w:color w:val="FF0000"/>
          <w:vertAlign w:val="superscript"/>
        </w:rPr>
        <w:t>2</w:t>
      </w:r>
      <w:r w:rsidRPr="007E10B8">
        <w:rPr>
          <w:rFonts w:hint="eastAsia"/>
          <w:color w:val="FF0000"/>
        </w:rPr>
        <w:t>。</w:t>
      </w:r>
    </w:p>
    <w:p w14:paraId="2D33F613" w14:textId="17D80178" w:rsidR="00614BCF" w:rsidRPr="007E10B8" w:rsidRDefault="00614BCF" w:rsidP="00166935">
      <w:pPr>
        <w:ind w:firstLine="420"/>
        <w:rPr>
          <w:color w:val="FF0000"/>
        </w:rPr>
      </w:pPr>
      <w:r w:rsidRPr="007E10B8">
        <w:rPr>
          <w:rFonts w:hint="eastAsia"/>
          <w:color w:val="FF0000"/>
        </w:rPr>
        <w:t>影响的总线信号有：</w:t>
      </w:r>
    </w:p>
    <w:tbl>
      <w:tblPr>
        <w:tblStyle w:val="TableGrid"/>
        <w:tblW w:w="0" w:type="auto"/>
        <w:tblLook w:val="04A0" w:firstRow="1" w:lastRow="0" w:firstColumn="1" w:lastColumn="0" w:noHBand="0" w:noVBand="1"/>
      </w:tblPr>
      <w:tblGrid>
        <w:gridCol w:w="1435"/>
        <w:gridCol w:w="3960"/>
        <w:gridCol w:w="4347"/>
      </w:tblGrid>
      <w:tr w:rsidR="007E10B8" w:rsidRPr="007E10B8" w14:paraId="75390374" w14:textId="77777777" w:rsidTr="00614BCF">
        <w:tc>
          <w:tcPr>
            <w:tcW w:w="1435" w:type="dxa"/>
          </w:tcPr>
          <w:p w14:paraId="06D064C2" w14:textId="77777777" w:rsidR="00614BCF" w:rsidRPr="007E10B8" w:rsidRDefault="00614BCF" w:rsidP="00166935">
            <w:pPr>
              <w:rPr>
                <w:color w:val="FF0000"/>
              </w:rPr>
            </w:pPr>
          </w:p>
        </w:tc>
        <w:tc>
          <w:tcPr>
            <w:tcW w:w="3960" w:type="dxa"/>
          </w:tcPr>
          <w:p w14:paraId="03B6238C" w14:textId="57CFEE49" w:rsidR="00614BCF" w:rsidRPr="007E10B8" w:rsidRDefault="00614BCF" w:rsidP="00166935">
            <w:pPr>
              <w:rPr>
                <w:color w:val="FF0000"/>
              </w:rPr>
            </w:pPr>
            <w:r w:rsidRPr="007E10B8">
              <w:rPr>
                <w:color w:val="FF0000"/>
              </w:rPr>
              <w:t>CLEA</w:t>
            </w:r>
          </w:p>
        </w:tc>
        <w:tc>
          <w:tcPr>
            <w:tcW w:w="4347" w:type="dxa"/>
          </w:tcPr>
          <w:p w14:paraId="7D7E66C1" w14:textId="062D71E4" w:rsidR="00614BCF" w:rsidRPr="007E10B8" w:rsidRDefault="00614BCF" w:rsidP="00166935">
            <w:pPr>
              <w:rPr>
                <w:color w:val="FF0000"/>
              </w:rPr>
            </w:pPr>
            <w:r w:rsidRPr="007E10B8">
              <w:rPr>
                <w:color w:val="FF0000"/>
              </w:rPr>
              <w:t>GB</w:t>
            </w:r>
          </w:p>
        </w:tc>
      </w:tr>
      <w:tr w:rsidR="007E10B8" w:rsidRPr="007E10B8" w14:paraId="65689EF0" w14:textId="77777777" w:rsidTr="00614BCF">
        <w:tc>
          <w:tcPr>
            <w:tcW w:w="1435" w:type="dxa"/>
          </w:tcPr>
          <w:p w14:paraId="27467766" w14:textId="538BF0E8" w:rsidR="00614BCF" w:rsidRPr="007E10B8" w:rsidRDefault="00614BCF" w:rsidP="00166935">
            <w:pPr>
              <w:rPr>
                <w:color w:val="FF0000"/>
              </w:rPr>
            </w:pPr>
            <w:r w:rsidRPr="007E10B8">
              <w:rPr>
                <w:rFonts w:hint="eastAsia"/>
                <w:color w:val="FF0000"/>
              </w:rPr>
              <w:t>横向加速度信号</w:t>
            </w:r>
          </w:p>
        </w:tc>
        <w:tc>
          <w:tcPr>
            <w:tcW w:w="3960" w:type="dxa"/>
          </w:tcPr>
          <w:p w14:paraId="555F3A14" w14:textId="19CF6129" w:rsidR="00614BCF" w:rsidRPr="007E10B8" w:rsidRDefault="00614BCF" w:rsidP="00166935">
            <w:pPr>
              <w:rPr>
                <w:color w:val="FF0000"/>
              </w:rPr>
            </w:pPr>
            <w:r w:rsidRPr="007E10B8">
              <w:rPr>
                <w:b/>
                <w:i/>
                <w:color w:val="FF0000"/>
              </w:rPr>
              <w:t>IMU Yaw Latitud Acc Signal Group1 : Inertial Measurement Unit Lateral Acceleration Primary</w:t>
            </w:r>
          </w:p>
        </w:tc>
        <w:tc>
          <w:tcPr>
            <w:tcW w:w="4347" w:type="dxa"/>
          </w:tcPr>
          <w:p w14:paraId="4143E9AE" w14:textId="36394AC5" w:rsidR="00614BCF" w:rsidRPr="007E10B8" w:rsidRDefault="007E10B8" w:rsidP="00166935">
            <w:pPr>
              <w:rPr>
                <w:color w:val="FF0000"/>
              </w:rPr>
            </w:pPr>
            <w:r w:rsidRPr="007E10B8">
              <w:rPr>
                <w:b/>
                <w:i/>
                <w:color w:val="FF0000"/>
              </w:rPr>
              <w:t>Serial Data 46 Protected : Lateral Acceleration Authenticated</w:t>
            </w:r>
          </w:p>
        </w:tc>
      </w:tr>
      <w:tr w:rsidR="007E10B8" w:rsidRPr="007E10B8" w14:paraId="71AA59B9" w14:textId="77777777" w:rsidTr="00614BCF">
        <w:tc>
          <w:tcPr>
            <w:tcW w:w="1435" w:type="dxa"/>
          </w:tcPr>
          <w:p w14:paraId="79A63826" w14:textId="74A24761" w:rsidR="00614BCF" w:rsidRPr="007E10B8" w:rsidRDefault="007E10B8" w:rsidP="00166935">
            <w:pPr>
              <w:rPr>
                <w:color w:val="FF0000"/>
              </w:rPr>
            </w:pPr>
            <w:r w:rsidRPr="007E10B8">
              <w:rPr>
                <w:rFonts w:hint="eastAsia"/>
                <w:color w:val="FF0000"/>
              </w:rPr>
              <w:t>纵向</w:t>
            </w:r>
            <w:r w:rsidR="00614BCF" w:rsidRPr="007E10B8">
              <w:rPr>
                <w:rFonts w:hint="eastAsia"/>
                <w:color w:val="FF0000"/>
              </w:rPr>
              <w:t>加速信号</w:t>
            </w:r>
          </w:p>
        </w:tc>
        <w:tc>
          <w:tcPr>
            <w:tcW w:w="3960" w:type="dxa"/>
          </w:tcPr>
          <w:p w14:paraId="78C4F746" w14:textId="2C0D13EF" w:rsidR="00614BCF" w:rsidRPr="007E10B8" w:rsidRDefault="007E10B8" w:rsidP="00166935">
            <w:pPr>
              <w:rPr>
                <w:color w:val="FF0000"/>
              </w:rPr>
            </w:pPr>
            <w:r w:rsidRPr="007E10B8">
              <w:rPr>
                <w:b/>
                <w:i/>
                <w:color w:val="FF0000"/>
              </w:rPr>
              <w:t>IMU Yaw Long Acc Signal Group : Inertial Measurement Unit Longitudinal Acceleration Primary</w:t>
            </w:r>
          </w:p>
        </w:tc>
        <w:tc>
          <w:tcPr>
            <w:tcW w:w="4347" w:type="dxa"/>
          </w:tcPr>
          <w:p w14:paraId="374F20CE" w14:textId="2966E769" w:rsidR="00614BCF" w:rsidRPr="007E10B8" w:rsidRDefault="007E10B8" w:rsidP="00166935">
            <w:pPr>
              <w:rPr>
                <w:color w:val="FF0000"/>
              </w:rPr>
            </w:pPr>
            <w:r w:rsidRPr="007E10B8">
              <w:rPr>
                <w:b/>
                <w:i/>
                <w:color w:val="FF0000"/>
              </w:rPr>
              <w:t>Serial Data 46 Protected : Longitudinal Acceleration Authenticated</w:t>
            </w:r>
          </w:p>
        </w:tc>
      </w:tr>
    </w:tbl>
    <w:p w14:paraId="36D2DBBB" w14:textId="77777777" w:rsidR="00AE32F4" w:rsidRPr="00C830F1" w:rsidRDefault="00A572E9">
      <w:pPr>
        <w:pStyle w:val="Heading3"/>
        <w:rPr>
          <w:rFonts w:ascii="Arial" w:hAnsi="Arial" w:cs="Arial"/>
        </w:rPr>
      </w:pPr>
      <w:bookmarkStart w:id="87" w:name="_Toc44502158"/>
      <w:r w:rsidRPr="00C830F1">
        <w:rPr>
          <w:rFonts w:ascii="Arial" w:hAnsi="Arial" w:cs="Arial"/>
        </w:rPr>
        <w:lastRenderedPageBreak/>
        <w:t>行程不良驾驶行为</w:t>
      </w:r>
      <w:r w:rsidRPr="00C830F1">
        <w:rPr>
          <w:rFonts w:ascii="Arial" w:hAnsi="Arial" w:cs="Arial" w:hint="eastAsia"/>
        </w:rPr>
        <w:t>/</w:t>
      </w:r>
      <w:r w:rsidRPr="00C830F1">
        <w:rPr>
          <w:rFonts w:ascii="Arial" w:hAnsi="Arial" w:cs="Arial"/>
        </w:rPr>
        <w:t>Bad Driving Behaviors during T</w:t>
      </w:r>
      <w:r w:rsidR="0047281E" w:rsidRPr="00C830F1">
        <w:rPr>
          <w:rFonts w:ascii="Arial" w:hAnsi="Arial" w:cs="Arial"/>
        </w:rPr>
        <w:t>rip</w:t>
      </w:r>
      <w:bookmarkEnd w:id="87"/>
    </w:p>
    <w:p w14:paraId="65E84148" w14:textId="77777777" w:rsidR="00476CBD" w:rsidRPr="00C830F1" w:rsidRDefault="00476CBD" w:rsidP="00476CBD">
      <w:pPr>
        <w:pStyle w:val="Heading4"/>
        <w:rPr>
          <w:rFonts w:ascii="Arial" w:hAnsi="Arial" w:cs="Arial"/>
        </w:rPr>
      </w:pPr>
      <w:bookmarkStart w:id="88" w:name="_Toc44502159"/>
      <w:r w:rsidRPr="00C830F1">
        <w:rPr>
          <w:rFonts w:ascii="Arial" w:hAnsi="Arial" w:cs="Arial"/>
        </w:rPr>
        <w:t>急转弯</w:t>
      </w:r>
      <w:r w:rsidRPr="00C830F1">
        <w:rPr>
          <w:rFonts w:ascii="Arial" w:hAnsi="Arial" w:cs="Arial" w:hint="eastAsia"/>
        </w:rPr>
        <w:t>/</w:t>
      </w:r>
      <w:r w:rsidRPr="00C830F1">
        <w:rPr>
          <w:rFonts w:ascii="Arial" w:hAnsi="Arial" w:cs="Arial"/>
        </w:rPr>
        <w:t>Sharp Turn</w:t>
      </w:r>
      <w:bookmarkEnd w:id="88"/>
    </w:p>
    <w:p w14:paraId="644365E0" w14:textId="77777777" w:rsidR="00235266" w:rsidRPr="00C830F1" w:rsidRDefault="00476CBD" w:rsidP="00DE5F11">
      <w:pPr>
        <w:ind w:firstLine="420"/>
      </w:pPr>
      <w:r w:rsidRPr="00C830F1">
        <w:t>急转弯是指车辆在转向过程中速度过快造成车辆接近失控或对车内乘客的乘坐舒适性造成显著可感知性影响的情况。</w:t>
      </w:r>
    </w:p>
    <w:p w14:paraId="1A1D5395" w14:textId="26A35D6A" w:rsidR="00476CBD" w:rsidRPr="00C830F1" w:rsidRDefault="00476CBD" w:rsidP="00DE5F11">
      <w:pPr>
        <w:ind w:firstLine="420"/>
      </w:pPr>
      <w:r w:rsidRPr="00C830F1">
        <w:t xml:space="preserve">Sharp turn refers to the situation </w:t>
      </w:r>
      <w:r w:rsidRPr="00C830F1">
        <w:rPr>
          <w:rFonts w:hint="eastAsia"/>
        </w:rPr>
        <w:t>where</w:t>
      </w:r>
      <w:r w:rsidRPr="00C830F1">
        <w:t xml:space="preserve"> the vehicle is </w:t>
      </w:r>
      <w:r w:rsidRPr="00C830F1">
        <w:rPr>
          <w:rFonts w:hint="eastAsia"/>
        </w:rPr>
        <w:t>almost</w:t>
      </w:r>
      <w:r w:rsidRPr="00C830F1">
        <w:t xml:space="preserve"> out of control due to </w:t>
      </w:r>
      <w:r w:rsidRPr="00C830F1">
        <w:rPr>
          <w:rFonts w:hint="eastAsia"/>
        </w:rPr>
        <w:t xml:space="preserve">excessive </w:t>
      </w:r>
      <w:r w:rsidRPr="00C830F1">
        <w:t>speed in the steering process or has a significant perceptible impact on the riding comfort of passengers in the vehicle.</w:t>
      </w:r>
    </w:p>
    <w:p w14:paraId="7C75B481" w14:textId="68088277" w:rsidR="00235266" w:rsidRPr="00C830F1" w:rsidRDefault="00476CBD" w:rsidP="00DE5F11">
      <w:pPr>
        <w:ind w:firstLine="420"/>
      </w:pPr>
      <w:r w:rsidRPr="00C830F1">
        <w:t>急转弯的识别：当车辆的横向加速度</w:t>
      </w:r>
      <w:r w:rsidR="00235266" w:rsidRPr="00C830F1">
        <w:rPr>
          <w:rFonts w:hint="eastAsia"/>
        </w:rPr>
        <w:t>绝对值</w:t>
      </w:r>
      <w:r w:rsidRPr="00C830F1">
        <w:t>超过</w:t>
      </w:r>
      <w:r w:rsidR="00235266" w:rsidRPr="00C830F1">
        <w:t>0.4G</w:t>
      </w:r>
      <w:r w:rsidR="00235266" w:rsidRPr="00C830F1">
        <w:t>时（可标定</w:t>
      </w:r>
      <w:r w:rsidR="00324105" w:rsidRPr="00C830F1">
        <w:rPr>
          <w:rFonts w:hint="eastAsia"/>
        </w:rPr>
        <w:t>,</w:t>
      </w:r>
      <w:r w:rsidR="00324105" w:rsidRPr="00C830F1">
        <w:rPr>
          <w:rFonts w:hint="eastAsia"/>
        </w:rPr>
        <w:t>通过标定</w:t>
      </w:r>
      <w:r w:rsidR="00324105" w:rsidRPr="00C830F1">
        <w:rPr>
          <w:b/>
        </w:rPr>
        <w:t>P_DBA_SHARP_TURN_THRESHOLD</w:t>
      </w:r>
      <w:r w:rsidR="00324105" w:rsidRPr="00C830F1">
        <w:rPr>
          <w:rFonts w:hint="eastAsia"/>
        </w:rPr>
        <w:t>确认</w:t>
      </w:r>
      <w:r w:rsidR="00235266" w:rsidRPr="00C830F1">
        <w:t>），</w:t>
      </w:r>
      <w:r w:rsidR="00235266" w:rsidRPr="00C830F1">
        <w:rPr>
          <w:rFonts w:hint="eastAsia"/>
        </w:rPr>
        <w:t>判断急转弯事件开始，当横向加速度绝对值小于</w:t>
      </w:r>
      <w:r w:rsidR="00235266" w:rsidRPr="00C830F1">
        <w:rPr>
          <w:rFonts w:hint="eastAsia"/>
        </w:rPr>
        <w:t>0.05G</w:t>
      </w:r>
      <w:r w:rsidR="00235266" w:rsidRPr="00C830F1">
        <w:rPr>
          <w:rFonts w:hint="eastAsia"/>
        </w:rPr>
        <w:t>，判断急转弯事件结束。</w:t>
      </w:r>
      <w:r w:rsidR="00235266" w:rsidRPr="00C830F1">
        <w:t>判定急转弯产生一次</w:t>
      </w:r>
      <w:r w:rsidR="00235266" w:rsidRPr="00C830F1">
        <w:rPr>
          <w:rFonts w:hint="eastAsia"/>
        </w:rPr>
        <w:t>。</w:t>
      </w:r>
    </w:p>
    <w:p w14:paraId="721C283C" w14:textId="5EF37650" w:rsidR="00476CBD" w:rsidRDefault="00476CBD" w:rsidP="00DE5F11">
      <w:pPr>
        <w:ind w:firstLine="420"/>
      </w:pPr>
      <w:r w:rsidRPr="00C830F1">
        <w:t>Identification of sharp turn: when the</w:t>
      </w:r>
      <w:r w:rsidR="00235266" w:rsidRPr="00C830F1">
        <w:t xml:space="preserve"> </w:t>
      </w:r>
      <w:r w:rsidR="00235266" w:rsidRPr="00C830F1">
        <w:rPr>
          <w:rFonts w:hint="eastAsia"/>
        </w:rPr>
        <w:t>a</w:t>
      </w:r>
      <w:r w:rsidR="00235266" w:rsidRPr="00C830F1">
        <w:t>bsolute value of</w:t>
      </w:r>
      <w:r w:rsidRPr="00C830F1">
        <w:t xml:space="preserve"> lateral acceleration of the vehicle exceeds </w:t>
      </w:r>
      <w:r w:rsidR="000D0895" w:rsidRPr="00C830F1">
        <w:t>0.4G</w:t>
      </w:r>
      <w:r w:rsidRPr="00C830F1">
        <w:t xml:space="preserve"> (</w:t>
      </w:r>
      <w:r w:rsidR="000D0895" w:rsidRPr="00C830F1">
        <w:rPr>
          <w:rFonts w:hint="eastAsia"/>
        </w:rPr>
        <w:t>C</w:t>
      </w:r>
      <w:r w:rsidR="000D0895" w:rsidRPr="00C830F1">
        <w:t>alibration</w:t>
      </w:r>
      <w:r w:rsidR="00324105" w:rsidRPr="00C830F1">
        <w:t xml:space="preserve">, </w:t>
      </w:r>
      <w:r w:rsidR="00324105" w:rsidRPr="00C830F1">
        <w:rPr>
          <w:rFonts w:hint="eastAsia"/>
        </w:rPr>
        <w:t>i</w:t>
      </w:r>
      <w:r w:rsidR="00324105" w:rsidRPr="00C830F1">
        <w:t>t is determined by calibrati</w:t>
      </w:r>
      <w:r w:rsidR="00324105" w:rsidRPr="00C830F1">
        <w:rPr>
          <w:rFonts w:hint="eastAsia"/>
        </w:rPr>
        <w:t>on</w:t>
      </w:r>
      <w:r w:rsidR="00324105" w:rsidRPr="00C830F1">
        <w:t xml:space="preserve"> </w:t>
      </w:r>
      <w:r w:rsidR="00324105" w:rsidRPr="00C830F1">
        <w:rPr>
          <w:b/>
        </w:rPr>
        <w:t>P_DBA_SHARP_TURN_THRESHOLD</w:t>
      </w:r>
      <w:r w:rsidRPr="00C830F1">
        <w:t xml:space="preserve">), </w:t>
      </w:r>
      <w:r w:rsidR="0082195D" w:rsidRPr="00C830F1">
        <w:t>Judging the beginning of the sharp turn event, and judging the end of the sharp turn event when the absolute value of the lateral acceleration is less than 0.05G.</w:t>
      </w:r>
      <w:r w:rsidR="008116CA">
        <w:t xml:space="preserve"> </w:t>
      </w:r>
    </w:p>
    <w:p w14:paraId="461A6DB2" w14:textId="5386D40B" w:rsidR="008116CA" w:rsidRPr="007E10B8" w:rsidRDefault="008116CA" w:rsidP="00DE5F11">
      <w:pPr>
        <w:ind w:firstLine="420"/>
        <w:rPr>
          <w:color w:val="FF0000"/>
        </w:rPr>
      </w:pPr>
      <w:r w:rsidRPr="007E10B8">
        <w:rPr>
          <w:rFonts w:hint="eastAsia"/>
          <w:color w:val="FF0000"/>
        </w:rPr>
        <w:t>加速度</w:t>
      </w:r>
      <w:r w:rsidR="007E10B8">
        <w:rPr>
          <w:rFonts w:hint="eastAsia"/>
          <w:color w:val="FF0000"/>
        </w:rPr>
        <w:t>数据</w:t>
      </w:r>
      <w:r w:rsidRPr="007E10B8">
        <w:rPr>
          <w:rFonts w:hint="eastAsia"/>
          <w:color w:val="FF0000"/>
        </w:rPr>
        <w:t>单位的换算方式参考</w:t>
      </w:r>
      <w:r w:rsidR="007E10B8">
        <w:rPr>
          <w:rFonts w:hint="eastAsia"/>
          <w:color w:val="FF0000"/>
        </w:rPr>
        <w:t>《</w:t>
      </w:r>
      <w:r w:rsidRPr="007E10B8">
        <w:rPr>
          <w:rFonts w:hint="eastAsia"/>
          <w:color w:val="FF0000"/>
        </w:rPr>
        <w:t>5.3.1.11</w:t>
      </w:r>
      <w:r w:rsidR="007E10B8">
        <w:rPr>
          <w:rFonts w:hint="eastAsia"/>
          <w:color w:val="FF0000"/>
        </w:rPr>
        <w:t>加速度数据换算关系》</w:t>
      </w:r>
      <w:r w:rsidRPr="007E10B8">
        <w:rPr>
          <w:rFonts w:hint="eastAsia"/>
          <w:color w:val="FF0000"/>
        </w:rPr>
        <w:t>章节。</w:t>
      </w:r>
    </w:p>
    <w:p w14:paraId="3BB93FAD" w14:textId="7C09C489" w:rsidR="00E957D3" w:rsidRPr="00C830F1" w:rsidRDefault="00E957D3" w:rsidP="00E957D3">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1400C46C" w14:textId="534E95C5" w:rsidR="001B0526" w:rsidRPr="00C830F1" w:rsidRDefault="001B0526" w:rsidP="001B0526">
      <w:pPr>
        <w:ind w:firstLine="420"/>
      </w:pPr>
      <w:r w:rsidRPr="00C830F1">
        <w:rPr>
          <w:rFonts w:hint="eastAsia"/>
        </w:rPr>
        <w:t>本章节定义用于判断车辆急转弯的</w:t>
      </w:r>
      <w:r w:rsidRPr="00C830F1">
        <w:rPr>
          <w:rFonts w:hint="eastAsia"/>
        </w:rPr>
        <w:t>CLEA</w:t>
      </w:r>
      <w:r w:rsidRPr="00C830F1">
        <w:rPr>
          <w:rFonts w:hint="eastAsia"/>
        </w:rPr>
        <w:t>信号。</w:t>
      </w:r>
    </w:p>
    <w:p w14:paraId="08D49769" w14:textId="6C2E0408" w:rsidR="00EA13E8" w:rsidRPr="00C830F1" w:rsidRDefault="00EA13E8" w:rsidP="001B0526">
      <w:pPr>
        <w:ind w:firstLine="420"/>
      </w:pPr>
      <w:r w:rsidRPr="00C830F1">
        <w:rPr>
          <w:rFonts w:hint="eastAsia"/>
        </w:rPr>
        <w:t>This section defines CLEA signals for j</w:t>
      </w:r>
      <w:r w:rsidRPr="00C830F1">
        <w:t xml:space="preserve">udging </w:t>
      </w:r>
      <w:r w:rsidRPr="00C830F1">
        <w:rPr>
          <w:rFonts w:hint="eastAsia"/>
        </w:rPr>
        <w:t>sharp turn of vehicle.</w:t>
      </w:r>
    </w:p>
    <w:p w14:paraId="1A1B9A09" w14:textId="1CC306D5" w:rsidR="00DE5F11" w:rsidRPr="00C830F1" w:rsidRDefault="0043412F" w:rsidP="0043412F">
      <w:pPr>
        <w:ind w:firstLine="420"/>
      </w:pPr>
      <w:r w:rsidRPr="00C830F1">
        <w:rPr>
          <w:rFonts w:hint="eastAsia"/>
        </w:rPr>
        <w:t>当信号</w:t>
      </w:r>
      <w:r w:rsidRPr="00C830F1">
        <w:rPr>
          <w:b/>
          <w:i/>
        </w:rPr>
        <w:t>IMU Yaw Latitud Acc Signal Group2 : Inertial Measurement Unit Lateral Acceleration Primary Validity</w:t>
      </w:r>
      <w:r w:rsidRPr="00C830F1">
        <w:rPr>
          <w:rFonts w:hint="eastAsia"/>
        </w:rPr>
        <w:t xml:space="preserve"> =</w:t>
      </w:r>
      <w:r w:rsidRPr="00C830F1">
        <w:t xml:space="preserve"> $0 Valid;</w:t>
      </w:r>
      <w:r w:rsidRPr="00C830F1">
        <w:rPr>
          <w:rFonts w:hint="eastAsia"/>
        </w:rPr>
        <w:t xml:space="preserve"> DBA</w:t>
      </w:r>
      <w:r w:rsidRPr="00C830F1">
        <w:rPr>
          <w:rFonts w:hint="eastAsia"/>
        </w:rPr>
        <w:t>通过信号</w:t>
      </w:r>
      <w:r w:rsidRPr="00C830F1">
        <w:rPr>
          <w:b/>
          <w:i/>
        </w:rPr>
        <w:t>IMU Yaw Latitud Acc Signal Group1 : Inertial Measurement Unit Lateral Acceleration Primary</w:t>
      </w:r>
      <w:r w:rsidRPr="00C830F1">
        <w:t xml:space="preserve"> </w:t>
      </w:r>
      <w:r w:rsidRPr="00C830F1">
        <w:rPr>
          <w:rFonts w:hint="eastAsia"/>
        </w:rPr>
        <w:t>获取当前车辆的横向加速度。</w:t>
      </w:r>
    </w:p>
    <w:p w14:paraId="00E9D6D3" w14:textId="3D50681D" w:rsidR="00EA13E8" w:rsidRPr="00C830F1" w:rsidRDefault="00EA13E8" w:rsidP="0043412F">
      <w:pPr>
        <w:ind w:firstLine="420"/>
      </w:pPr>
      <w:r w:rsidRPr="00C830F1">
        <w:rPr>
          <w:rFonts w:hint="eastAsia"/>
        </w:rPr>
        <w:t xml:space="preserve">When signal </w:t>
      </w:r>
      <w:r w:rsidRPr="00C830F1">
        <w:rPr>
          <w:b/>
          <w:i/>
        </w:rPr>
        <w:t>IMU Yaw Latitud Acc Signal Group2 : Inertial Measurement Unit Lateral Acceleration Primary Validity</w:t>
      </w:r>
      <w:r w:rsidRPr="00C830F1">
        <w:rPr>
          <w:rFonts w:hint="eastAsia"/>
        </w:rPr>
        <w:t xml:space="preserve"> =</w:t>
      </w:r>
      <w:r w:rsidRPr="00C830F1">
        <w:t xml:space="preserve"> $0 Valid</w:t>
      </w:r>
      <w:r w:rsidRPr="00C830F1">
        <w:rPr>
          <w:rFonts w:hint="eastAsia"/>
        </w:rPr>
        <w:t xml:space="preserve">, DBA obtains the current </w:t>
      </w:r>
      <w:r w:rsidRPr="00C830F1">
        <w:t>lateral acceleration of the vehicle</w:t>
      </w:r>
      <w:r w:rsidRPr="00C830F1">
        <w:rPr>
          <w:rFonts w:hint="eastAsia"/>
        </w:rPr>
        <w:t xml:space="preserve"> with signal </w:t>
      </w:r>
      <w:r w:rsidRPr="00C830F1">
        <w:rPr>
          <w:b/>
          <w:i/>
        </w:rPr>
        <w:t>IMU Yaw Latitud Acc Signal Group1 : Inertial Measurement Unit Lateral Acceleration Primary</w:t>
      </w:r>
      <w:r w:rsidRPr="00C830F1">
        <w:rPr>
          <w:rFonts w:hint="eastAsia"/>
        </w:rPr>
        <w:t>.</w:t>
      </w:r>
    </w:p>
    <w:p w14:paraId="2181FBAA" w14:textId="24D03BAB" w:rsidR="0043412F" w:rsidRPr="00C830F1" w:rsidRDefault="0043412F" w:rsidP="00DE5F11">
      <w:r w:rsidRPr="00C830F1">
        <w:tab/>
      </w:r>
      <w:r w:rsidRPr="00C830F1">
        <w:rPr>
          <w:rFonts w:hint="eastAsia"/>
        </w:rPr>
        <w:t>当信号</w:t>
      </w:r>
      <w:r w:rsidRPr="00C830F1">
        <w:rPr>
          <w:b/>
          <w:i/>
        </w:rPr>
        <w:t>IMU Yaw Latitud Acc Signal Group2 : Inertial Measurement Unit Lateral Acceleration Primary Validity</w:t>
      </w:r>
      <w:r w:rsidRPr="00C830F1">
        <w:rPr>
          <w:rFonts w:hint="eastAsia"/>
        </w:rPr>
        <w:t xml:space="preserve"> =</w:t>
      </w:r>
      <w:r w:rsidRPr="00C830F1">
        <w:t xml:space="preserve"> $</w:t>
      </w:r>
      <w:r w:rsidRPr="00C830F1">
        <w:rPr>
          <w:rFonts w:hint="eastAsia"/>
        </w:rPr>
        <w:t>1</w:t>
      </w:r>
      <w:r w:rsidRPr="00C830F1">
        <w:t xml:space="preserve"> </w:t>
      </w:r>
      <w:r w:rsidRPr="00C830F1">
        <w:rPr>
          <w:rFonts w:hint="eastAsia"/>
        </w:rPr>
        <w:t>I</w:t>
      </w:r>
      <w:r w:rsidRPr="00C830F1">
        <w:t>nvalid</w:t>
      </w:r>
      <w:r w:rsidRPr="00C830F1">
        <w:rPr>
          <w:rFonts w:hint="eastAsia"/>
        </w:rPr>
        <w:t>，表示当前横向加速度信号无效，</w:t>
      </w:r>
      <w:r w:rsidRPr="00C830F1">
        <w:rPr>
          <w:rFonts w:hint="eastAsia"/>
        </w:rPr>
        <w:t>DBA</w:t>
      </w:r>
      <w:r w:rsidRPr="00C830F1">
        <w:rPr>
          <w:rFonts w:hint="eastAsia"/>
        </w:rPr>
        <w:t>将暂停对急转弯的判断。</w:t>
      </w:r>
    </w:p>
    <w:p w14:paraId="638DD3FA" w14:textId="0664EB5A" w:rsidR="00EA13E8" w:rsidRPr="00C830F1" w:rsidRDefault="00EA13E8" w:rsidP="00DE5F11">
      <w:r w:rsidRPr="00C830F1">
        <w:tab/>
      </w:r>
      <w:r w:rsidRPr="00C830F1">
        <w:rPr>
          <w:rFonts w:hint="eastAsia"/>
        </w:rPr>
        <w:t xml:space="preserve">When signal </w:t>
      </w:r>
      <w:r w:rsidRPr="00C830F1">
        <w:rPr>
          <w:b/>
          <w:i/>
        </w:rPr>
        <w:t>IMU Yaw Latitud Acc Signal Group2 : Inertial Measurement Unit Lateral Acceleration Primary Validity</w:t>
      </w:r>
      <w:r w:rsidRPr="00C830F1">
        <w:rPr>
          <w:rFonts w:hint="eastAsia"/>
        </w:rPr>
        <w:t xml:space="preserve"> =</w:t>
      </w:r>
      <w:r w:rsidRPr="00C830F1">
        <w:t xml:space="preserve"> $</w:t>
      </w:r>
      <w:r w:rsidRPr="00C830F1">
        <w:rPr>
          <w:rFonts w:hint="eastAsia"/>
        </w:rPr>
        <w:t>1</w:t>
      </w:r>
      <w:r w:rsidRPr="00C830F1">
        <w:t xml:space="preserve"> </w:t>
      </w:r>
      <w:r w:rsidRPr="00C830F1">
        <w:rPr>
          <w:rFonts w:hint="eastAsia"/>
        </w:rPr>
        <w:t>I</w:t>
      </w:r>
      <w:r w:rsidRPr="00C830F1">
        <w:t>nvalid</w:t>
      </w:r>
      <w:r w:rsidRPr="00C830F1">
        <w:rPr>
          <w:rFonts w:hint="eastAsia"/>
        </w:rPr>
        <w:t xml:space="preserve">, it indicates that the current </w:t>
      </w:r>
      <w:r w:rsidRPr="00C830F1">
        <w:t>lateral acceleration</w:t>
      </w:r>
      <w:r w:rsidRPr="00C830F1">
        <w:rPr>
          <w:rFonts w:hint="eastAsia"/>
        </w:rPr>
        <w:t xml:space="preserve"> signal is invalid, and DBA will suspend its judgment on</w:t>
      </w:r>
      <w:r w:rsidRPr="00C830F1">
        <w:t xml:space="preserve"> </w:t>
      </w:r>
      <w:r w:rsidRPr="00C830F1">
        <w:rPr>
          <w:rFonts w:hint="eastAsia"/>
        </w:rPr>
        <w:t>sharp turn.</w:t>
      </w:r>
    </w:p>
    <w:p w14:paraId="5AE2CA65" w14:textId="3E98A592" w:rsidR="00E957D3" w:rsidRPr="00C830F1" w:rsidRDefault="00E957D3" w:rsidP="00E957D3">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6CA8C9B9" w14:textId="4CFFE1A4" w:rsidR="001B0526" w:rsidRPr="00C830F1" w:rsidRDefault="001B0526" w:rsidP="0043412F">
      <w:pPr>
        <w:ind w:firstLine="420"/>
      </w:pPr>
      <w:r w:rsidRPr="00C830F1">
        <w:rPr>
          <w:rFonts w:hint="eastAsia"/>
        </w:rPr>
        <w:t>本章节定义用于判断车辆急转弯的</w:t>
      </w:r>
      <w:r w:rsidRPr="00C830F1">
        <w:rPr>
          <w:rFonts w:hint="eastAsia"/>
        </w:rPr>
        <w:t>GB</w:t>
      </w:r>
      <w:r w:rsidRPr="00C830F1">
        <w:rPr>
          <w:rFonts w:hint="eastAsia"/>
        </w:rPr>
        <w:t>信号。</w:t>
      </w:r>
    </w:p>
    <w:p w14:paraId="0F803D74" w14:textId="65495C63" w:rsidR="00EA13E8" w:rsidRPr="00C830F1" w:rsidRDefault="00EA13E8" w:rsidP="0043412F">
      <w:pPr>
        <w:ind w:firstLine="420"/>
      </w:pPr>
      <w:r w:rsidRPr="00C830F1">
        <w:rPr>
          <w:rFonts w:hint="eastAsia"/>
        </w:rPr>
        <w:t>This section defines GB signals for j</w:t>
      </w:r>
      <w:r w:rsidRPr="00C830F1">
        <w:t xml:space="preserve">udging </w:t>
      </w:r>
      <w:r w:rsidRPr="00C830F1">
        <w:rPr>
          <w:rFonts w:hint="eastAsia"/>
        </w:rPr>
        <w:t>sharp turn of vehicle.</w:t>
      </w:r>
    </w:p>
    <w:p w14:paraId="7705BD8B" w14:textId="4BE7405F" w:rsidR="00DE5F11" w:rsidRPr="00C830F1" w:rsidRDefault="0043412F" w:rsidP="0043412F">
      <w:pPr>
        <w:ind w:firstLine="420"/>
      </w:pPr>
      <w:r w:rsidRPr="00C830F1">
        <w:rPr>
          <w:rFonts w:hint="eastAsia"/>
        </w:rPr>
        <w:t>当信号</w:t>
      </w:r>
      <w:r w:rsidRPr="00C830F1">
        <w:rPr>
          <w:b/>
          <w:i/>
        </w:rPr>
        <w:t>Serial Data 46 Protected : Lateral Acceleration Authenticated Invalid</w:t>
      </w:r>
      <w:r w:rsidRPr="00C830F1">
        <w:t xml:space="preserve"> </w:t>
      </w:r>
      <w:r w:rsidRPr="00C830F1">
        <w:rPr>
          <w:rFonts w:hint="eastAsia"/>
        </w:rPr>
        <w:t>=</w:t>
      </w:r>
      <w:r w:rsidRPr="00C830F1">
        <w:t xml:space="preserve"> </w:t>
      </w:r>
      <w:r w:rsidRPr="00C830F1">
        <w:rPr>
          <w:rFonts w:hint="eastAsia"/>
        </w:rPr>
        <w:t>$0 FALSE</w:t>
      </w:r>
      <w:r w:rsidRPr="00C830F1">
        <w:rPr>
          <w:rFonts w:hint="eastAsia"/>
        </w:rPr>
        <w:t>时，通过信号</w:t>
      </w:r>
      <w:r w:rsidR="000A130C" w:rsidRPr="00C830F1">
        <w:rPr>
          <w:b/>
          <w:i/>
        </w:rPr>
        <w:t>Serial Data 46 Protected</w:t>
      </w:r>
      <w:r w:rsidRPr="00C830F1">
        <w:rPr>
          <w:b/>
          <w:i/>
        </w:rPr>
        <w:t xml:space="preserve"> : Lateral Acceleration Authenticated</w:t>
      </w:r>
      <w:r w:rsidRPr="00C830F1">
        <w:rPr>
          <w:rFonts w:hint="eastAsia"/>
        </w:rPr>
        <w:t>获取当前车辆的横向加速度，用于急转弯事件判断。</w:t>
      </w:r>
    </w:p>
    <w:p w14:paraId="09D9042E" w14:textId="77777777" w:rsidR="00EA13E8" w:rsidRPr="00C830F1" w:rsidRDefault="00EA13E8" w:rsidP="00EA13E8">
      <w:pPr>
        <w:ind w:firstLine="420"/>
      </w:pPr>
      <w:r w:rsidRPr="00C830F1">
        <w:rPr>
          <w:rFonts w:hint="eastAsia"/>
        </w:rPr>
        <w:t xml:space="preserve">When signal </w:t>
      </w:r>
      <w:r w:rsidRPr="00C830F1">
        <w:rPr>
          <w:b/>
          <w:i/>
        </w:rPr>
        <w:t>Serial Data 46 Protected : Lateral Acceleration Authenticated Invalid</w:t>
      </w:r>
      <w:r w:rsidRPr="00C830F1">
        <w:t xml:space="preserve"> </w:t>
      </w:r>
      <w:r w:rsidRPr="00C830F1">
        <w:rPr>
          <w:rFonts w:hint="eastAsia"/>
        </w:rPr>
        <w:t>=</w:t>
      </w:r>
      <w:r w:rsidRPr="00C830F1">
        <w:t xml:space="preserve"> </w:t>
      </w:r>
      <w:r w:rsidRPr="00C830F1">
        <w:rPr>
          <w:rFonts w:hint="eastAsia"/>
        </w:rPr>
        <w:t xml:space="preserve">$0 FALSE, the current </w:t>
      </w:r>
      <w:r w:rsidRPr="00C830F1">
        <w:lastRenderedPageBreak/>
        <w:t>lateral acceleration of the vehicle</w:t>
      </w:r>
      <w:r w:rsidRPr="00C830F1">
        <w:rPr>
          <w:rFonts w:hint="eastAsia"/>
        </w:rPr>
        <w:t xml:space="preserve"> is obtained with signal </w:t>
      </w:r>
      <w:r w:rsidRPr="00C830F1">
        <w:rPr>
          <w:b/>
          <w:i/>
        </w:rPr>
        <w:t>Serial Data 46 Protected : Lateral Acceleration Authenticated</w:t>
      </w:r>
      <w:r w:rsidRPr="00C830F1">
        <w:rPr>
          <w:rFonts w:hint="eastAsia"/>
          <w:b/>
          <w:i/>
        </w:rPr>
        <w:t xml:space="preserve"> for sharp turn event judgment </w:t>
      </w:r>
      <w:r w:rsidRPr="00C830F1">
        <w:rPr>
          <w:rFonts w:hint="eastAsia"/>
        </w:rPr>
        <w:t>.</w:t>
      </w:r>
    </w:p>
    <w:p w14:paraId="2C36B13C" w14:textId="3900AB40" w:rsidR="0043412F" w:rsidRPr="00C830F1" w:rsidRDefault="0043412F" w:rsidP="0043412F">
      <w:pPr>
        <w:ind w:firstLine="420"/>
      </w:pPr>
      <w:r w:rsidRPr="00C830F1">
        <w:rPr>
          <w:rFonts w:hint="eastAsia"/>
        </w:rPr>
        <w:t>当信号</w:t>
      </w:r>
      <w:r w:rsidRPr="00C830F1">
        <w:rPr>
          <w:b/>
          <w:i/>
        </w:rPr>
        <w:t>Serial Data 46 Protected : Lateral Acceleration Authenticated Invalid</w:t>
      </w:r>
      <w:r w:rsidRPr="00C830F1">
        <w:t xml:space="preserve"> </w:t>
      </w:r>
      <w:r w:rsidRPr="00C830F1">
        <w:rPr>
          <w:rFonts w:hint="eastAsia"/>
        </w:rPr>
        <w:t>=</w:t>
      </w:r>
      <w:r w:rsidRPr="00C830F1">
        <w:t xml:space="preserve"> </w:t>
      </w:r>
      <w:r w:rsidRPr="00C830F1">
        <w:rPr>
          <w:rFonts w:hint="eastAsia"/>
        </w:rPr>
        <w:t>$1 TRUE</w:t>
      </w:r>
      <w:r w:rsidRPr="00C830F1">
        <w:rPr>
          <w:rFonts w:hint="eastAsia"/>
        </w:rPr>
        <w:t>，表示当前横向加速度信号无效，</w:t>
      </w:r>
      <w:r w:rsidRPr="00C830F1">
        <w:rPr>
          <w:rFonts w:hint="eastAsia"/>
        </w:rPr>
        <w:t>DBA</w:t>
      </w:r>
      <w:r w:rsidRPr="00C830F1">
        <w:rPr>
          <w:rFonts w:hint="eastAsia"/>
        </w:rPr>
        <w:t>将暂停对急转弯的判断。</w:t>
      </w:r>
    </w:p>
    <w:p w14:paraId="69B69ACD" w14:textId="119BE376" w:rsidR="00EA13E8" w:rsidRPr="00C830F1" w:rsidRDefault="00EA13E8" w:rsidP="0043412F">
      <w:pPr>
        <w:ind w:firstLine="420"/>
      </w:pPr>
      <w:r w:rsidRPr="00C830F1">
        <w:rPr>
          <w:rFonts w:hint="eastAsia"/>
        </w:rPr>
        <w:t xml:space="preserve">When signal </w:t>
      </w:r>
      <w:r w:rsidRPr="00C830F1">
        <w:rPr>
          <w:b/>
          <w:i/>
        </w:rPr>
        <w:t>Serial Data 46 Protected : Lateral Acceleration Authenticated Invalid</w:t>
      </w:r>
      <w:r w:rsidRPr="00C830F1">
        <w:t xml:space="preserve"> </w:t>
      </w:r>
      <w:r w:rsidRPr="00C830F1">
        <w:rPr>
          <w:rFonts w:hint="eastAsia"/>
        </w:rPr>
        <w:t>=</w:t>
      </w:r>
      <w:r w:rsidRPr="00C830F1">
        <w:t xml:space="preserve"> </w:t>
      </w:r>
      <w:r w:rsidRPr="00C830F1">
        <w:rPr>
          <w:rFonts w:hint="eastAsia"/>
        </w:rPr>
        <w:t xml:space="preserve">$1 TRUE, it indicates that the current </w:t>
      </w:r>
      <w:r w:rsidRPr="00C830F1">
        <w:t>lateral acceleration</w:t>
      </w:r>
      <w:r w:rsidRPr="00C830F1">
        <w:rPr>
          <w:rFonts w:hint="eastAsia"/>
        </w:rPr>
        <w:t xml:space="preserve"> signal is invalid, and DBA will suspend its judgment on</w:t>
      </w:r>
      <w:r w:rsidRPr="00C830F1">
        <w:t xml:space="preserve"> </w:t>
      </w:r>
      <w:r w:rsidRPr="00C830F1">
        <w:rPr>
          <w:rFonts w:hint="eastAsia"/>
        </w:rPr>
        <w:t>sharp turn.</w:t>
      </w:r>
    </w:p>
    <w:p w14:paraId="7E3C544F" w14:textId="42BC280C" w:rsidR="00E957D3" w:rsidRPr="00C830F1" w:rsidRDefault="00E957D3" w:rsidP="00E957D3">
      <w:pPr>
        <w:pStyle w:val="Heading5"/>
      </w:pPr>
      <w:r w:rsidRPr="00C830F1">
        <w:rPr>
          <w:rFonts w:hint="eastAsia"/>
        </w:rPr>
        <w:t>标定信息</w:t>
      </w:r>
      <w:r w:rsidR="00F500A3" w:rsidRPr="00C830F1">
        <w:rPr>
          <w:rFonts w:hint="eastAsia"/>
        </w:rPr>
        <w:t>/</w:t>
      </w:r>
      <w:r w:rsidR="00F500A3" w:rsidRPr="00C830F1">
        <w:t>Calibration Information</w:t>
      </w:r>
    </w:p>
    <w:p w14:paraId="21A21F60" w14:textId="2FB53AAB" w:rsidR="00AF55DA" w:rsidRPr="00C830F1" w:rsidRDefault="00DE5F11" w:rsidP="00DE5F11">
      <w:pPr>
        <w:ind w:left="420"/>
      </w:pPr>
      <w:r w:rsidRPr="00C830F1">
        <w:rPr>
          <w:rFonts w:hint="eastAsia"/>
        </w:rPr>
        <w:t>通过标定</w:t>
      </w:r>
      <w:r w:rsidRPr="00C830F1">
        <w:rPr>
          <w:b/>
          <w:i/>
        </w:rPr>
        <w:t>P_DBA_SHARP_TURN_THRESHOLD</w:t>
      </w:r>
      <w:r w:rsidRPr="00C830F1">
        <w:rPr>
          <w:rFonts w:hint="eastAsia"/>
        </w:rPr>
        <w:t>确定急转弯判断的阈值。</w:t>
      </w:r>
    </w:p>
    <w:p w14:paraId="5698854A" w14:textId="0CFF8B0D" w:rsidR="00EA13E8" w:rsidRPr="00C830F1" w:rsidRDefault="00EA13E8" w:rsidP="00DE5F11">
      <w:pPr>
        <w:ind w:left="420"/>
      </w:pPr>
      <w:r w:rsidRPr="00C830F1">
        <w:rPr>
          <w:rFonts w:hint="eastAsia"/>
        </w:rPr>
        <w:t xml:space="preserve">The threshold of sharp turn judgment is </w:t>
      </w:r>
      <w:r w:rsidRPr="00C830F1">
        <w:t>determined</w:t>
      </w:r>
      <w:r w:rsidRPr="00C830F1">
        <w:rPr>
          <w:rFonts w:hint="eastAsia"/>
        </w:rPr>
        <w:t xml:space="preserve"> with calibration </w:t>
      </w:r>
      <w:r w:rsidRPr="00C830F1">
        <w:rPr>
          <w:b/>
          <w:i/>
        </w:rPr>
        <w:t>P_DBA_SHARP_TURN_THRESHOLD</w:t>
      </w:r>
      <w:r w:rsidRPr="00C830F1">
        <w:rPr>
          <w:rFonts w:hint="eastAsia"/>
        </w:rPr>
        <w:t>.</w:t>
      </w:r>
    </w:p>
    <w:p w14:paraId="52447870" w14:textId="77777777" w:rsidR="00AE32F4" w:rsidRPr="00C830F1" w:rsidRDefault="00A572E9">
      <w:pPr>
        <w:pStyle w:val="Heading4"/>
        <w:rPr>
          <w:rFonts w:ascii="Arial" w:hAnsi="Arial" w:cs="Arial"/>
        </w:rPr>
      </w:pPr>
      <w:bookmarkStart w:id="89" w:name="_Toc44502160"/>
      <w:r w:rsidRPr="00C830F1">
        <w:rPr>
          <w:rFonts w:ascii="Arial" w:hAnsi="Arial" w:cs="Arial"/>
        </w:rPr>
        <w:t>变道未打灯</w:t>
      </w:r>
      <w:r w:rsidRPr="00C830F1">
        <w:rPr>
          <w:rFonts w:ascii="Arial" w:hAnsi="Arial" w:cs="Arial" w:hint="eastAsia"/>
        </w:rPr>
        <w:t>/</w:t>
      </w:r>
      <w:r w:rsidRPr="00C830F1">
        <w:rPr>
          <w:rFonts w:ascii="Arial" w:hAnsi="Arial" w:cs="Arial"/>
        </w:rPr>
        <w:t>Lane Change without Signaling</w:t>
      </w:r>
      <w:bookmarkEnd w:id="89"/>
    </w:p>
    <w:p w14:paraId="7AE81B22" w14:textId="77777777" w:rsidR="006F2D7B" w:rsidRPr="00C830F1" w:rsidRDefault="00A572E9" w:rsidP="00E1231D">
      <w:pPr>
        <w:ind w:firstLine="420"/>
      </w:pPr>
      <w:r w:rsidRPr="00C830F1">
        <w:t>变道未打灯是指车辆在变道情况下没有及时打开转向灯以提示周围车辆，造成潜在危险的情况。</w:t>
      </w:r>
    </w:p>
    <w:p w14:paraId="27CD42EC" w14:textId="72DF485D" w:rsidR="00AE32F4" w:rsidRPr="00C830F1" w:rsidRDefault="00A572E9" w:rsidP="00E1231D">
      <w:pPr>
        <w:ind w:firstLine="420"/>
      </w:pPr>
      <w:r w:rsidRPr="00C830F1">
        <w:t xml:space="preserve">Lane Change without Signaling refers to the situation </w:t>
      </w:r>
      <w:r w:rsidRPr="00C830F1">
        <w:rPr>
          <w:rFonts w:hint="eastAsia"/>
        </w:rPr>
        <w:t>where</w:t>
      </w:r>
      <w:r w:rsidRPr="00C830F1">
        <w:t xml:space="preserve"> the vehicle</w:t>
      </w:r>
      <w:r w:rsidRPr="00C830F1">
        <w:rPr>
          <w:rFonts w:hint="eastAsia"/>
        </w:rPr>
        <w:t xml:space="preserve"> changes the lane</w:t>
      </w:r>
      <w:r w:rsidRPr="00C830F1">
        <w:t xml:space="preserve"> </w:t>
      </w:r>
      <w:r w:rsidRPr="00C830F1">
        <w:rPr>
          <w:rFonts w:hint="eastAsia"/>
        </w:rPr>
        <w:t xml:space="preserve">without </w:t>
      </w:r>
      <w:r w:rsidRPr="00C830F1">
        <w:t>turn</w:t>
      </w:r>
      <w:r w:rsidRPr="00C830F1">
        <w:rPr>
          <w:rFonts w:hint="eastAsia"/>
        </w:rPr>
        <w:t>ing</w:t>
      </w:r>
      <w:r w:rsidRPr="00C830F1">
        <w:t xml:space="preserve"> on the turn signal</w:t>
      </w:r>
      <w:r w:rsidRPr="00C830F1">
        <w:rPr>
          <w:rFonts w:hint="eastAsia"/>
        </w:rPr>
        <w:t xml:space="preserve"> lamp</w:t>
      </w:r>
      <w:r w:rsidRPr="00C830F1">
        <w:t xml:space="preserve"> in time to alert the surrounding vehicles, causing potential hazards.</w:t>
      </w:r>
    </w:p>
    <w:p w14:paraId="1BB2DDA0" w14:textId="76EDC82D" w:rsidR="00693C57" w:rsidRPr="00C830F1" w:rsidRDefault="00693C57" w:rsidP="00E1231D">
      <w:pPr>
        <w:ind w:firstLine="420"/>
      </w:pPr>
      <w:r w:rsidRPr="00C830F1">
        <w:rPr>
          <w:rFonts w:hint="eastAsia"/>
        </w:rPr>
        <w:t>变道未打灯的具体判断逻辑如下：</w:t>
      </w:r>
    </w:p>
    <w:p w14:paraId="1B256A4D" w14:textId="14D9A872" w:rsidR="00762E21" w:rsidRPr="00C830F1" w:rsidRDefault="00762E21" w:rsidP="00E1231D">
      <w:pPr>
        <w:ind w:firstLine="420"/>
      </w:pPr>
      <w:r w:rsidRPr="00C830F1">
        <w:t>The specific judgment logic for lane change without lighting is as follows:</w:t>
      </w:r>
    </w:p>
    <w:p w14:paraId="37ED00F1" w14:textId="2EE9B4D3" w:rsidR="00693C57" w:rsidRPr="00C830F1" w:rsidRDefault="00693C57" w:rsidP="00E1231D">
      <w:pPr>
        <w:ind w:firstLine="420"/>
        <w:rPr>
          <w:b/>
        </w:rPr>
      </w:pPr>
      <w:r w:rsidRPr="00C830F1">
        <w:rPr>
          <w:rFonts w:hint="eastAsia"/>
          <w:b/>
        </w:rPr>
        <w:t>左侧变道不打灯判断</w:t>
      </w:r>
      <w:r w:rsidR="00762E21" w:rsidRPr="00C830F1">
        <w:rPr>
          <w:rFonts w:hint="eastAsia"/>
          <w:b/>
        </w:rPr>
        <w:t>/</w:t>
      </w:r>
      <w:r w:rsidR="00762E21" w:rsidRPr="00C830F1">
        <w:t xml:space="preserve"> </w:t>
      </w:r>
      <w:r w:rsidR="00762E21" w:rsidRPr="00C830F1">
        <w:rPr>
          <w:b/>
        </w:rPr>
        <w:t>Left lane change without lighting judgment</w:t>
      </w:r>
      <w:r w:rsidRPr="00C830F1">
        <w:rPr>
          <w:rFonts w:hint="eastAsia"/>
          <w:b/>
        </w:rPr>
        <w:t>：</w:t>
      </w:r>
    </w:p>
    <w:p w14:paraId="1A49F1C6" w14:textId="1A919207" w:rsidR="00693C57" w:rsidRPr="00C830F1" w:rsidRDefault="00693C57" w:rsidP="00E1231D">
      <w:pPr>
        <w:pStyle w:val="ListParagraph"/>
        <w:numPr>
          <w:ilvl w:val="0"/>
          <w:numId w:val="25"/>
        </w:numPr>
        <w:ind w:firstLineChars="0"/>
      </w:pPr>
      <w:r w:rsidRPr="00C830F1">
        <w:rPr>
          <w:rFonts w:hint="eastAsia"/>
        </w:rPr>
        <w:t>起始条件：当</w:t>
      </w:r>
      <w:r w:rsidRPr="00C830F1">
        <w:rPr>
          <w:rFonts w:hint="eastAsia"/>
        </w:rPr>
        <w:t xml:space="preserve"> 0.4 </w:t>
      </w:r>
      <w:r w:rsidRPr="00C830F1">
        <w:rPr>
          <w:rFonts w:hint="eastAsia"/>
        </w:rPr>
        <w:t>＜</w:t>
      </w:r>
      <w:r w:rsidRPr="00C830F1">
        <w:rPr>
          <w:rFonts w:hint="eastAsia"/>
        </w:rPr>
        <w:t xml:space="preserve"> </w:t>
      </w:r>
      <w:r w:rsidRPr="00C830F1">
        <w:rPr>
          <w:rFonts w:hint="eastAsia"/>
          <w:b/>
          <w:i/>
        </w:rPr>
        <w:t>Vehicle Centerline Distance to Left Lane Marking</w:t>
      </w:r>
      <w:r w:rsidRPr="00C830F1">
        <w:rPr>
          <w:rFonts w:hint="eastAsia"/>
        </w:rPr>
        <w:t xml:space="preserve"> </w:t>
      </w:r>
      <w:r w:rsidRPr="00C830F1">
        <w:rPr>
          <w:rFonts w:hint="eastAsia"/>
        </w:rPr>
        <w:t>＜</w:t>
      </w:r>
      <w:r w:rsidRPr="00C830F1">
        <w:rPr>
          <w:rFonts w:hint="eastAsia"/>
        </w:rPr>
        <w:t xml:space="preserve">0.7m </w:t>
      </w:r>
      <w:r w:rsidRPr="00C830F1">
        <w:rPr>
          <w:rFonts w:hint="eastAsia"/>
        </w:rPr>
        <w:t>判断左侧变道事件产生，检测到左侧变道事件后，向后查询数据，如果出现了</w:t>
      </w:r>
      <w:r w:rsidRPr="00C830F1">
        <w:rPr>
          <w:rFonts w:hint="eastAsia"/>
        </w:rPr>
        <w:t xml:space="preserve">0 </w:t>
      </w:r>
      <w:r w:rsidRPr="00C830F1">
        <w:rPr>
          <w:rFonts w:hint="eastAsia"/>
        </w:rPr>
        <w:t>＜</w:t>
      </w:r>
      <w:r w:rsidRPr="00C830F1">
        <w:rPr>
          <w:rFonts w:hint="eastAsia"/>
          <w:b/>
          <w:i/>
        </w:rPr>
        <w:t>Vehicle Centerline Distance to Left Lane Marking</w:t>
      </w:r>
      <w:r w:rsidRPr="00C830F1">
        <w:rPr>
          <w:rFonts w:hint="eastAsia"/>
        </w:rPr>
        <w:t xml:space="preserve"> </w:t>
      </w:r>
      <w:r w:rsidRPr="00C830F1">
        <w:rPr>
          <w:rFonts w:hint="eastAsia"/>
        </w:rPr>
        <w:t>＜</w:t>
      </w:r>
      <w:r w:rsidRPr="00C830F1">
        <w:rPr>
          <w:rFonts w:hint="eastAsia"/>
        </w:rPr>
        <w:t xml:space="preserve"> 0.2m</w:t>
      </w:r>
      <w:r w:rsidR="00762E21" w:rsidRPr="00C830F1">
        <w:rPr>
          <w:rFonts w:hint="eastAsia"/>
        </w:rPr>
        <w:t>，则判断左侧变道事件有效</w:t>
      </w:r>
      <w:r w:rsidR="00762E21" w:rsidRPr="00C830F1">
        <w:rPr>
          <w:rFonts w:hint="eastAsia"/>
        </w:rPr>
        <w:t xml:space="preserve"> /</w:t>
      </w:r>
      <w:r w:rsidR="00762E21" w:rsidRPr="00C830F1">
        <w:t xml:space="preserve"> Starting condition: when 0.4 </w:t>
      </w:r>
      <w:r w:rsidR="00762E21" w:rsidRPr="00C830F1">
        <w:rPr>
          <w:rFonts w:hint="eastAsia"/>
        </w:rPr>
        <w:t>＜</w:t>
      </w:r>
      <w:r w:rsidR="00762E21" w:rsidRPr="00C830F1">
        <w:t xml:space="preserve"> </w:t>
      </w:r>
      <w:r w:rsidR="00762E21" w:rsidRPr="00C830F1">
        <w:rPr>
          <w:rFonts w:hint="eastAsia"/>
          <w:b/>
          <w:i/>
        </w:rPr>
        <w:t>Vehicle Centerline Distance to Left Lane Marking</w:t>
      </w:r>
      <w:r w:rsidR="00762E21" w:rsidRPr="00C830F1">
        <w:t xml:space="preserve"> </w:t>
      </w:r>
      <w:r w:rsidR="00762E21" w:rsidRPr="00C830F1">
        <w:rPr>
          <w:rFonts w:hint="eastAsia"/>
        </w:rPr>
        <w:t>＜</w:t>
      </w:r>
      <w:r w:rsidR="00762E21" w:rsidRPr="00C830F1">
        <w:t xml:space="preserve"> 0.7m, the left lane change event is judged to be generated; after the left lane change event is detected, the data is queried backward; if 0 </w:t>
      </w:r>
      <w:r w:rsidR="00762E21" w:rsidRPr="00C830F1">
        <w:rPr>
          <w:rFonts w:hint="eastAsia"/>
        </w:rPr>
        <w:t>＜</w:t>
      </w:r>
      <w:r w:rsidR="00762E21" w:rsidRPr="00C830F1">
        <w:t xml:space="preserve"> </w:t>
      </w:r>
      <w:r w:rsidR="00762E21" w:rsidRPr="00C830F1">
        <w:rPr>
          <w:rFonts w:hint="eastAsia"/>
          <w:b/>
          <w:i/>
        </w:rPr>
        <w:t>Vehicle Centerline Distance to Left Lane Marking</w:t>
      </w:r>
      <w:r w:rsidR="00762E21" w:rsidRPr="00C830F1">
        <w:t xml:space="preserve"> </w:t>
      </w:r>
      <w:r w:rsidR="00762E21" w:rsidRPr="00C830F1">
        <w:rPr>
          <w:rFonts w:hint="eastAsia"/>
        </w:rPr>
        <w:t>＜</w:t>
      </w:r>
      <w:r w:rsidR="00762E21" w:rsidRPr="00C830F1">
        <w:t xml:space="preserve"> 0.2m, the left lane change event is judged to be valid.</w:t>
      </w:r>
    </w:p>
    <w:p w14:paraId="21CCF2B4" w14:textId="3536B80F" w:rsidR="00693C57" w:rsidRPr="00C830F1" w:rsidRDefault="00693C57" w:rsidP="00E1231D">
      <w:pPr>
        <w:pStyle w:val="ListParagraph"/>
        <w:numPr>
          <w:ilvl w:val="0"/>
          <w:numId w:val="25"/>
        </w:numPr>
        <w:ind w:firstLineChars="0"/>
      </w:pPr>
      <w:r w:rsidRPr="00C830F1">
        <w:rPr>
          <w:rFonts w:hint="eastAsia"/>
        </w:rPr>
        <w:t>在这个中间时段内，如果出现</w:t>
      </w:r>
      <w:r w:rsidRPr="00C830F1">
        <w:rPr>
          <w:rFonts w:hint="eastAsia"/>
        </w:rPr>
        <w:t xml:space="preserve"> </w:t>
      </w:r>
      <w:r w:rsidRPr="00C830F1">
        <w:rPr>
          <w:rFonts w:hint="eastAsia"/>
          <w:b/>
          <w:i/>
        </w:rPr>
        <w:t>Vehicle Centerline Distance to Left Lane Marking</w:t>
      </w:r>
      <w:r w:rsidRPr="00C830F1">
        <w:rPr>
          <w:rFonts w:hint="eastAsia"/>
        </w:rPr>
        <w:t xml:space="preserve"> </w:t>
      </w:r>
      <w:r w:rsidRPr="00C830F1">
        <w:rPr>
          <w:rFonts w:hint="eastAsia"/>
        </w:rPr>
        <w:t>＞</w:t>
      </w:r>
      <w:r w:rsidRPr="00C830F1">
        <w:rPr>
          <w:rFonts w:hint="eastAsia"/>
        </w:rPr>
        <w:t xml:space="preserve"> 1.0m</w:t>
      </w:r>
      <w:r w:rsidR="00762E21" w:rsidRPr="00C830F1">
        <w:rPr>
          <w:rFonts w:hint="eastAsia"/>
        </w:rPr>
        <w:t>，则对应左侧变道事件无效</w:t>
      </w:r>
      <w:r w:rsidR="00762E21" w:rsidRPr="00C830F1">
        <w:rPr>
          <w:rFonts w:hint="eastAsia"/>
        </w:rPr>
        <w:t>/</w:t>
      </w:r>
      <w:r w:rsidR="00762E21" w:rsidRPr="00C830F1">
        <w:t xml:space="preserve"> </w:t>
      </w:r>
      <w:r w:rsidR="006F79E2" w:rsidRPr="00C830F1">
        <w:t>I</w:t>
      </w:r>
      <w:r w:rsidR="00762E21" w:rsidRPr="00C830F1">
        <w:t xml:space="preserve">f the </w:t>
      </w:r>
      <w:r w:rsidR="006F79E2" w:rsidRPr="00C830F1">
        <w:rPr>
          <w:rFonts w:hint="eastAsia"/>
          <w:b/>
          <w:i/>
        </w:rPr>
        <w:t>Vehicle Centerline Distance to Left Lane Marking</w:t>
      </w:r>
      <w:r w:rsidR="006F79E2" w:rsidRPr="00C830F1">
        <w:rPr>
          <w:rFonts w:hint="eastAsia"/>
        </w:rPr>
        <w:t xml:space="preserve"> </w:t>
      </w:r>
      <w:r w:rsidR="006F79E2" w:rsidRPr="00C830F1">
        <w:rPr>
          <w:rFonts w:hint="eastAsia"/>
        </w:rPr>
        <w:t>＞</w:t>
      </w:r>
      <w:r w:rsidR="006F79E2" w:rsidRPr="00C830F1">
        <w:rPr>
          <w:rFonts w:hint="eastAsia"/>
        </w:rPr>
        <w:t xml:space="preserve"> </w:t>
      </w:r>
      <w:r w:rsidR="00762E21" w:rsidRPr="00C830F1">
        <w:t>1.0m occurs in this intermediate period, the corresponding left lane change event is invalid;</w:t>
      </w:r>
    </w:p>
    <w:p w14:paraId="1A854837" w14:textId="0B6D65C8" w:rsidR="006F79E2" w:rsidRPr="00C830F1" w:rsidRDefault="00693C57" w:rsidP="00E1231D">
      <w:pPr>
        <w:pStyle w:val="ListParagraph"/>
        <w:numPr>
          <w:ilvl w:val="0"/>
          <w:numId w:val="25"/>
        </w:numPr>
        <w:ind w:firstLineChars="0"/>
      </w:pPr>
      <w:r w:rsidRPr="00C830F1">
        <w:rPr>
          <w:rFonts w:hint="eastAsia"/>
        </w:rPr>
        <w:t>在这个中间时段内，如果出现</w:t>
      </w:r>
      <w:r w:rsidRPr="00C830F1">
        <w:rPr>
          <w:rFonts w:hint="eastAsia"/>
          <w:b/>
          <w:i/>
        </w:rPr>
        <w:t>Vehicle Centerline Distance to Left Lane Marking</w:t>
      </w:r>
      <w:r w:rsidRPr="00C830F1">
        <w:rPr>
          <w:rFonts w:hint="eastAsia"/>
        </w:rPr>
        <w:t xml:space="preserve"> = 0</w:t>
      </w:r>
      <w:r w:rsidR="006F79E2" w:rsidRPr="00C830F1">
        <w:rPr>
          <w:rFonts w:hint="eastAsia"/>
        </w:rPr>
        <w:t>，则对应的左侧变道事件无效</w:t>
      </w:r>
      <w:r w:rsidR="006F79E2" w:rsidRPr="00C830F1">
        <w:rPr>
          <w:rFonts w:hint="eastAsia"/>
        </w:rPr>
        <w:t>/</w:t>
      </w:r>
      <w:r w:rsidR="006F79E2" w:rsidRPr="00C830F1">
        <w:t xml:space="preserve"> If </w:t>
      </w:r>
      <w:r w:rsidR="006F79E2" w:rsidRPr="00C830F1">
        <w:rPr>
          <w:rFonts w:hint="eastAsia"/>
          <w:b/>
          <w:i/>
        </w:rPr>
        <w:t>Vehicle Centerline Distance to Left Lane Marking</w:t>
      </w:r>
      <w:r w:rsidR="006F79E2" w:rsidRPr="00C830F1">
        <w:rPr>
          <w:rFonts w:hint="eastAsia"/>
        </w:rPr>
        <w:t xml:space="preserve"> </w:t>
      </w:r>
      <w:r w:rsidR="006F79E2" w:rsidRPr="00C830F1">
        <w:t>= 0 occurs in this intermediate period, the corresponding left lane change event is invalid;</w:t>
      </w:r>
    </w:p>
    <w:p w14:paraId="42F5B159" w14:textId="045298F1" w:rsidR="00693C57" w:rsidRPr="00C830F1" w:rsidRDefault="00693C57" w:rsidP="00E1231D">
      <w:pPr>
        <w:pStyle w:val="ListParagraph"/>
        <w:numPr>
          <w:ilvl w:val="0"/>
          <w:numId w:val="25"/>
        </w:numPr>
        <w:ind w:firstLineChars="0"/>
      </w:pPr>
      <w:r w:rsidRPr="00C830F1">
        <w:rPr>
          <w:rFonts w:hint="eastAsia"/>
        </w:rPr>
        <w:t>在起始条件生效时刻，往前</w:t>
      </w:r>
      <w:r w:rsidRPr="00C830F1">
        <w:rPr>
          <w:rFonts w:hint="eastAsia"/>
        </w:rPr>
        <w:t>1s</w:t>
      </w:r>
      <w:r w:rsidR="006F79E2" w:rsidRPr="00C830F1">
        <w:rPr>
          <w:rFonts w:hint="eastAsia"/>
        </w:rPr>
        <w:t>时间内，需要全程打左转向灯，否则判定为变道不打灯</w:t>
      </w:r>
      <w:r w:rsidR="006F79E2" w:rsidRPr="00C830F1">
        <w:rPr>
          <w:rFonts w:hint="eastAsia"/>
        </w:rPr>
        <w:t>/</w:t>
      </w:r>
      <w:r w:rsidR="006F79E2" w:rsidRPr="00C830F1">
        <w:t xml:space="preserve"> At the effective time of the initial conditions and within 1 second in advance, the left turn signal shall be used throughout the whole course; otherwise, the lane change shall be judged as no light.</w:t>
      </w:r>
    </w:p>
    <w:p w14:paraId="031F7110" w14:textId="77777777" w:rsidR="0082195D" w:rsidRPr="00C830F1" w:rsidRDefault="0082195D" w:rsidP="00E1231D"/>
    <w:p w14:paraId="66A16AA9" w14:textId="69798171" w:rsidR="00693C57" w:rsidRPr="00C830F1" w:rsidRDefault="00693C57" w:rsidP="00E1231D">
      <w:pPr>
        <w:ind w:firstLine="420"/>
        <w:rPr>
          <w:b/>
        </w:rPr>
      </w:pPr>
      <w:r w:rsidRPr="00C830F1">
        <w:rPr>
          <w:rFonts w:hint="eastAsia"/>
          <w:b/>
        </w:rPr>
        <w:t>右侧变道不打灯判断</w:t>
      </w:r>
      <w:r w:rsidR="006F79E2" w:rsidRPr="00C830F1">
        <w:rPr>
          <w:rFonts w:hint="eastAsia"/>
          <w:b/>
        </w:rPr>
        <w:t>/</w:t>
      </w:r>
      <w:r w:rsidR="006F79E2" w:rsidRPr="00C830F1">
        <w:t xml:space="preserve"> </w:t>
      </w:r>
      <w:r w:rsidR="006F79E2" w:rsidRPr="00C830F1">
        <w:rPr>
          <w:b/>
        </w:rPr>
        <w:t>Right lane change without lighting judgment:</w:t>
      </w:r>
    </w:p>
    <w:p w14:paraId="5985D299" w14:textId="017A7B6A" w:rsidR="00693C57" w:rsidRPr="00C830F1" w:rsidRDefault="00693C57" w:rsidP="00E1231D">
      <w:pPr>
        <w:pStyle w:val="ListParagraph"/>
        <w:numPr>
          <w:ilvl w:val="0"/>
          <w:numId w:val="26"/>
        </w:numPr>
        <w:ind w:firstLineChars="0"/>
      </w:pPr>
      <w:r w:rsidRPr="00C830F1">
        <w:rPr>
          <w:rFonts w:hint="eastAsia"/>
        </w:rPr>
        <w:t>起始条件：当</w:t>
      </w:r>
      <w:r w:rsidRPr="00C830F1">
        <w:rPr>
          <w:rFonts w:hint="eastAsia"/>
        </w:rPr>
        <w:t xml:space="preserve"> 0.4 </w:t>
      </w:r>
      <w:r w:rsidRPr="00C830F1">
        <w:rPr>
          <w:rFonts w:hint="eastAsia"/>
        </w:rPr>
        <w:t>＜</w:t>
      </w:r>
      <w:r w:rsidRPr="00C830F1">
        <w:rPr>
          <w:rFonts w:hint="eastAsia"/>
        </w:rPr>
        <w:t xml:space="preserve"> </w:t>
      </w:r>
      <w:r w:rsidRPr="00C830F1">
        <w:rPr>
          <w:rFonts w:hint="eastAsia"/>
          <w:b/>
          <w:i/>
        </w:rPr>
        <w:t>Vehicle Centerline Distance to Right Lane Marking</w:t>
      </w:r>
      <w:r w:rsidRPr="00C830F1">
        <w:rPr>
          <w:rFonts w:hint="eastAsia"/>
        </w:rPr>
        <w:t xml:space="preserve"> </w:t>
      </w:r>
      <w:r w:rsidRPr="00C830F1">
        <w:rPr>
          <w:rFonts w:hint="eastAsia"/>
        </w:rPr>
        <w:t>＜</w:t>
      </w:r>
      <w:r w:rsidRPr="00C830F1">
        <w:rPr>
          <w:rFonts w:hint="eastAsia"/>
        </w:rPr>
        <w:t xml:space="preserve">0.7m </w:t>
      </w:r>
      <w:r w:rsidRPr="00C830F1">
        <w:rPr>
          <w:rFonts w:hint="eastAsia"/>
        </w:rPr>
        <w:t>判断右侧变道事件产生，检测到右侧变道事件后，向后查询数据，如果出现了</w:t>
      </w:r>
      <w:r w:rsidRPr="00C830F1">
        <w:rPr>
          <w:rFonts w:hint="eastAsia"/>
        </w:rPr>
        <w:t xml:space="preserve">0 </w:t>
      </w:r>
      <w:r w:rsidRPr="00C830F1">
        <w:rPr>
          <w:rFonts w:hint="eastAsia"/>
        </w:rPr>
        <w:t>＜</w:t>
      </w:r>
      <w:r w:rsidRPr="00C830F1">
        <w:rPr>
          <w:rFonts w:hint="eastAsia"/>
          <w:b/>
          <w:i/>
        </w:rPr>
        <w:t>Vehicle Centerline Distance to Right Lane Marking</w:t>
      </w:r>
      <w:r w:rsidRPr="00C830F1">
        <w:rPr>
          <w:rFonts w:hint="eastAsia"/>
        </w:rPr>
        <w:t xml:space="preserve"> </w:t>
      </w:r>
      <w:r w:rsidRPr="00C830F1">
        <w:rPr>
          <w:rFonts w:hint="eastAsia"/>
        </w:rPr>
        <w:t>＜</w:t>
      </w:r>
      <w:r w:rsidRPr="00C830F1">
        <w:rPr>
          <w:rFonts w:hint="eastAsia"/>
        </w:rPr>
        <w:t xml:space="preserve"> 0.2m</w:t>
      </w:r>
      <w:r w:rsidR="006F79E2" w:rsidRPr="00C830F1">
        <w:rPr>
          <w:rFonts w:hint="eastAsia"/>
        </w:rPr>
        <w:t>，则判断右侧事件有效</w:t>
      </w:r>
      <w:r w:rsidR="006F79E2" w:rsidRPr="00C830F1">
        <w:rPr>
          <w:rFonts w:hint="eastAsia"/>
        </w:rPr>
        <w:t xml:space="preserve"> /</w:t>
      </w:r>
      <w:r w:rsidR="006F79E2" w:rsidRPr="00C830F1">
        <w:t xml:space="preserve"> starting condition: </w:t>
      </w:r>
      <w:r w:rsidR="006F79E2" w:rsidRPr="00C830F1">
        <w:rPr>
          <w:rFonts w:hint="eastAsia"/>
        </w:rPr>
        <w:t xml:space="preserve">0.4 </w:t>
      </w:r>
      <w:r w:rsidR="006F79E2" w:rsidRPr="00C830F1">
        <w:rPr>
          <w:rFonts w:hint="eastAsia"/>
        </w:rPr>
        <w:t>＜</w:t>
      </w:r>
      <w:r w:rsidR="006F79E2" w:rsidRPr="00C830F1">
        <w:rPr>
          <w:rFonts w:hint="eastAsia"/>
        </w:rPr>
        <w:t xml:space="preserve"> </w:t>
      </w:r>
      <w:r w:rsidR="006F79E2" w:rsidRPr="00C830F1">
        <w:rPr>
          <w:rFonts w:hint="eastAsia"/>
          <w:b/>
          <w:i/>
        </w:rPr>
        <w:t>Vehicle Centerline Distance to Right Lane Marking</w:t>
      </w:r>
      <w:r w:rsidR="006F79E2" w:rsidRPr="00C830F1">
        <w:rPr>
          <w:rFonts w:hint="eastAsia"/>
        </w:rPr>
        <w:t xml:space="preserve"> </w:t>
      </w:r>
      <w:r w:rsidR="006F79E2" w:rsidRPr="00C830F1">
        <w:rPr>
          <w:rFonts w:hint="eastAsia"/>
        </w:rPr>
        <w:t>＜</w:t>
      </w:r>
      <w:r w:rsidR="006F79E2" w:rsidRPr="00C830F1">
        <w:rPr>
          <w:rFonts w:hint="eastAsia"/>
        </w:rPr>
        <w:t xml:space="preserve"> 0.7m</w:t>
      </w:r>
      <w:r w:rsidR="006F79E2" w:rsidRPr="00C830F1">
        <w:t xml:space="preserve">, the right lane change event is judged to be generated, after </w:t>
      </w:r>
      <w:r w:rsidR="006F79E2" w:rsidRPr="00C830F1">
        <w:lastRenderedPageBreak/>
        <w:t xml:space="preserve">detecting the right lane change event, the data is queried backward, and if 0 </w:t>
      </w:r>
      <w:r w:rsidR="006F79E2" w:rsidRPr="00C830F1">
        <w:rPr>
          <w:rFonts w:hint="eastAsia"/>
        </w:rPr>
        <w:t>＜</w:t>
      </w:r>
      <w:r w:rsidR="006F79E2" w:rsidRPr="00C830F1">
        <w:rPr>
          <w:rFonts w:hint="eastAsia"/>
        </w:rPr>
        <w:t xml:space="preserve"> </w:t>
      </w:r>
      <w:r w:rsidR="006F79E2" w:rsidRPr="00C830F1">
        <w:rPr>
          <w:rFonts w:hint="eastAsia"/>
          <w:b/>
          <w:i/>
        </w:rPr>
        <w:t>Vehicle Centerline Distance to Right Lane Marking</w:t>
      </w:r>
      <w:r w:rsidR="006F79E2" w:rsidRPr="00C830F1">
        <w:t xml:space="preserve"> </w:t>
      </w:r>
      <w:r w:rsidR="006F79E2" w:rsidRPr="00C830F1">
        <w:rPr>
          <w:rFonts w:hint="eastAsia"/>
        </w:rPr>
        <w:t>＜</w:t>
      </w:r>
      <w:r w:rsidR="006F79E2" w:rsidRPr="00C830F1">
        <w:rPr>
          <w:rFonts w:hint="eastAsia"/>
        </w:rPr>
        <w:t xml:space="preserve"> </w:t>
      </w:r>
      <w:r w:rsidR="006F79E2" w:rsidRPr="00C830F1">
        <w:t>0.2m, the right lane change event is judged to be valid;</w:t>
      </w:r>
    </w:p>
    <w:p w14:paraId="7DED256C" w14:textId="50D02C66" w:rsidR="00693C57" w:rsidRPr="00C830F1" w:rsidRDefault="00693C57" w:rsidP="00E1231D">
      <w:pPr>
        <w:pStyle w:val="ListParagraph"/>
        <w:numPr>
          <w:ilvl w:val="0"/>
          <w:numId w:val="26"/>
        </w:numPr>
        <w:ind w:firstLineChars="0"/>
      </w:pPr>
      <w:r w:rsidRPr="00C830F1">
        <w:rPr>
          <w:rFonts w:hint="eastAsia"/>
        </w:rPr>
        <w:t>在这个中间时段内，如果出现</w:t>
      </w:r>
      <w:r w:rsidRPr="00C830F1">
        <w:rPr>
          <w:rFonts w:hint="eastAsia"/>
        </w:rPr>
        <w:t xml:space="preserve"> </w:t>
      </w:r>
      <w:r w:rsidRPr="00C830F1">
        <w:rPr>
          <w:rFonts w:hint="eastAsia"/>
          <w:b/>
          <w:i/>
        </w:rPr>
        <w:t>Vehicle Centerline Distance to Right Lane Marking</w:t>
      </w:r>
      <w:r w:rsidRPr="00C830F1">
        <w:rPr>
          <w:rFonts w:hint="eastAsia"/>
        </w:rPr>
        <w:t xml:space="preserve"> </w:t>
      </w:r>
      <w:r w:rsidRPr="00C830F1">
        <w:rPr>
          <w:rFonts w:hint="eastAsia"/>
        </w:rPr>
        <w:t>＞</w:t>
      </w:r>
      <w:r w:rsidRPr="00C830F1">
        <w:rPr>
          <w:rFonts w:hint="eastAsia"/>
        </w:rPr>
        <w:t xml:space="preserve"> 1.0m</w:t>
      </w:r>
      <w:r w:rsidRPr="00C830F1">
        <w:rPr>
          <w:rFonts w:hint="eastAsia"/>
        </w:rPr>
        <w:t>，则对应右侧变道事件无效</w:t>
      </w:r>
      <w:r w:rsidR="006F79E2" w:rsidRPr="00C830F1">
        <w:rPr>
          <w:rFonts w:hint="eastAsia"/>
        </w:rPr>
        <w:t xml:space="preserve"> /</w:t>
      </w:r>
      <w:r w:rsidR="006F79E2" w:rsidRPr="00C830F1">
        <w:t xml:space="preserve"> If </w:t>
      </w:r>
      <w:r w:rsidR="006F79E2" w:rsidRPr="00C830F1">
        <w:rPr>
          <w:rFonts w:hint="eastAsia"/>
          <w:b/>
          <w:i/>
        </w:rPr>
        <w:t>Vehicle Centerline Distance to Right Lane Marking</w:t>
      </w:r>
      <w:r w:rsidR="006F79E2" w:rsidRPr="00C830F1">
        <w:t xml:space="preserve"> </w:t>
      </w:r>
      <w:r w:rsidR="006F79E2" w:rsidRPr="00C830F1">
        <w:rPr>
          <w:rFonts w:hint="eastAsia"/>
        </w:rPr>
        <w:t>＞</w:t>
      </w:r>
      <w:r w:rsidR="006F79E2" w:rsidRPr="00C830F1">
        <w:t xml:space="preserve"> 1.0m occurs in this intermediate period, the corresponding right lane change event is invalid;</w:t>
      </w:r>
    </w:p>
    <w:p w14:paraId="0DC1AB61" w14:textId="4E920FA1" w:rsidR="00693C57" w:rsidRPr="00C830F1" w:rsidRDefault="00693C57" w:rsidP="00E1231D">
      <w:pPr>
        <w:pStyle w:val="ListParagraph"/>
        <w:numPr>
          <w:ilvl w:val="0"/>
          <w:numId w:val="26"/>
        </w:numPr>
        <w:ind w:firstLineChars="0"/>
      </w:pPr>
      <w:r w:rsidRPr="00C830F1">
        <w:rPr>
          <w:rFonts w:hint="eastAsia"/>
        </w:rPr>
        <w:t>在这个中间时段内，如果出现</w:t>
      </w:r>
      <w:r w:rsidRPr="00C830F1">
        <w:rPr>
          <w:rFonts w:hint="eastAsia"/>
          <w:b/>
          <w:i/>
        </w:rPr>
        <w:t>Vehicle Centerline Distance to Left Lane Marking</w:t>
      </w:r>
      <w:r w:rsidRPr="00C830F1">
        <w:rPr>
          <w:rFonts w:hint="eastAsia"/>
        </w:rPr>
        <w:t xml:space="preserve"> = 0</w:t>
      </w:r>
      <w:r w:rsidR="006F79E2" w:rsidRPr="00C830F1">
        <w:rPr>
          <w:rFonts w:hint="eastAsia"/>
        </w:rPr>
        <w:t>，则对应的右侧变道事件无效</w:t>
      </w:r>
      <w:r w:rsidR="006F79E2" w:rsidRPr="00C830F1">
        <w:rPr>
          <w:rFonts w:hint="eastAsia"/>
        </w:rPr>
        <w:t xml:space="preserve"> /</w:t>
      </w:r>
      <w:r w:rsidR="006F79E2" w:rsidRPr="00C830F1">
        <w:t xml:space="preserve"> </w:t>
      </w:r>
      <w:r w:rsidR="006F79E2" w:rsidRPr="00C830F1">
        <w:rPr>
          <w:rFonts w:hint="eastAsia"/>
        </w:rPr>
        <w:t xml:space="preserve">If </w:t>
      </w:r>
      <w:r w:rsidR="006F79E2" w:rsidRPr="00C830F1">
        <w:rPr>
          <w:rFonts w:hint="eastAsia"/>
          <w:b/>
          <w:i/>
        </w:rPr>
        <w:t>Vehicle Centerline Distance to Right Lane Marking</w:t>
      </w:r>
      <w:r w:rsidR="006F79E2" w:rsidRPr="00C830F1">
        <w:rPr>
          <w:rFonts w:hint="eastAsia"/>
        </w:rPr>
        <w:t xml:space="preserve"> = 0, occurs in this intermediate period, the corresponding right lane change event is invalid;</w:t>
      </w:r>
    </w:p>
    <w:p w14:paraId="3F70C78A" w14:textId="525150C2" w:rsidR="00693C57" w:rsidRPr="00C830F1" w:rsidRDefault="00693C57" w:rsidP="00E1231D">
      <w:pPr>
        <w:pStyle w:val="ListParagraph"/>
        <w:numPr>
          <w:ilvl w:val="0"/>
          <w:numId w:val="26"/>
        </w:numPr>
        <w:ind w:firstLineChars="0"/>
      </w:pPr>
      <w:r w:rsidRPr="00C830F1">
        <w:rPr>
          <w:rFonts w:hint="eastAsia"/>
        </w:rPr>
        <w:t>在起始条件生效时刻，往前</w:t>
      </w:r>
      <w:r w:rsidRPr="00C830F1">
        <w:rPr>
          <w:rFonts w:hint="eastAsia"/>
        </w:rPr>
        <w:t>1s</w:t>
      </w:r>
      <w:r w:rsidR="006F79E2" w:rsidRPr="00C830F1">
        <w:rPr>
          <w:rFonts w:hint="eastAsia"/>
        </w:rPr>
        <w:t>时间内，需要全程打右转向灯，否则判定为变道不打灯</w:t>
      </w:r>
      <w:r w:rsidR="006F79E2" w:rsidRPr="00C830F1">
        <w:rPr>
          <w:rFonts w:hint="eastAsia"/>
        </w:rPr>
        <w:t>/</w:t>
      </w:r>
      <w:r w:rsidR="006F79E2" w:rsidRPr="00C830F1">
        <w:t xml:space="preserve"> </w:t>
      </w:r>
      <w:r w:rsidR="006F79E2" w:rsidRPr="00C830F1">
        <w:rPr>
          <w:rFonts w:hint="eastAsia"/>
        </w:rPr>
        <w:t>A</w:t>
      </w:r>
      <w:r w:rsidR="006F79E2" w:rsidRPr="00C830F1">
        <w:t>t the time when the starting conditions take effect and within the first 1s, the right turn signal needs to be turned on all the way; otherwise, it will be judged as changing lanes and not turning on the light.</w:t>
      </w:r>
    </w:p>
    <w:p w14:paraId="1493FCFE" w14:textId="4DF1AB97" w:rsidR="00E957D3" w:rsidRPr="00C830F1" w:rsidRDefault="00E957D3" w:rsidP="00E957D3">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3E6574A0" w14:textId="572370BC" w:rsidR="001B0526" w:rsidRPr="00C830F1" w:rsidRDefault="001B0526" w:rsidP="00290386">
      <w:pPr>
        <w:ind w:firstLine="420"/>
      </w:pPr>
      <w:r w:rsidRPr="00C830F1">
        <w:rPr>
          <w:rFonts w:hint="eastAsia"/>
        </w:rPr>
        <w:t>本章节定义用于判断车辆变道未打灯的</w:t>
      </w:r>
      <w:r w:rsidRPr="00C830F1">
        <w:rPr>
          <w:rFonts w:hint="eastAsia"/>
        </w:rPr>
        <w:t>CLEA</w:t>
      </w:r>
      <w:r w:rsidRPr="00C830F1">
        <w:rPr>
          <w:rFonts w:hint="eastAsia"/>
        </w:rPr>
        <w:t>信号。</w:t>
      </w:r>
    </w:p>
    <w:p w14:paraId="05A8C74C" w14:textId="53F425EC" w:rsidR="00EA13E8" w:rsidRPr="00C830F1" w:rsidRDefault="00EA13E8" w:rsidP="00EA13E8">
      <w:pPr>
        <w:ind w:firstLine="420"/>
      </w:pPr>
      <w:r w:rsidRPr="00C830F1">
        <w:rPr>
          <w:rFonts w:hint="eastAsia"/>
        </w:rPr>
        <w:t xml:space="preserve">This section defines CLEA signals for judging </w:t>
      </w:r>
      <w:r w:rsidRPr="00C830F1">
        <w:t>lane change without signaling</w:t>
      </w:r>
      <w:r w:rsidRPr="00C830F1">
        <w:rPr>
          <w:rFonts w:hint="eastAsia"/>
        </w:rPr>
        <w:t xml:space="preserve"> of vehicle.</w:t>
      </w:r>
    </w:p>
    <w:p w14:paraId="2DEF26B1" w14:textId="6E1BCA4A" w:rsidR="00ED09F6" w:rsidRPr="00C830F1" w:rsidRDefault="00290386" w:rsidP="00290386">
      <w:pPr>
        <w:ind w:firstLine="420"/>
      </w:pPr>
      <w:r w:rsidRPr="00C830F1">
        <w:rPr>
          <w:rFonts w:hint="eastAsia"/>
        </w:rPr>
        <w:t>通过信号</w:t>
      </w:r>
      <w:r w:rsidRPr="00C830F1">
        <w:rPr>
          <w:b/>
          <w:i/>
        </w:rPr>
        <w:t>Left Turn Lamp Active</w:t>
      </w:r>
      <w:r w:rsidRPr="00C830F1">
        <w:rPr>
          <w:rFonts w:hint="eastAsia"/>
        </w:rPr>
        <w:t>和信号</w:t>
      </w:r>
      <w:r w:rsidRPr="00C830F1">
        <w:rPr>
          <w:b/>
          <w:i/>
        </w:rPr>
        <w:t>Right Turn Lamp Active</w:t>
      </w:r>
      <w:r w:rsidRPr="00C830F1">
        <w:rPr>
          <w:rFonts w:hint="eastAsia"/>
        </w:rPr>
        <w:t>获取转向灯的开关状态。</w:t>
      </w:r>
    </w:p>
    <w:p w14:paraId="3B2C659B" w14:textId="79695C4B" w:rsidR="00EA13E8" w:rsidRPr="00C830F1" w:rsidRDefault="00EA13E8" w:rsidP="00290386">
      <w:pPr>
        <w:ind w:firstLine="420"/>
      </w:pPr>
      <w:r w:rsidRPr="00C830F1">
        <w:rPr>
          <w:rFonts w:hint="eastAsia"/>
        </w:rPr>
        <w:t xml:space="preserve">The ON/OFF state of turn signal lamp is obtained with signal </w:t>
      </w:r>
      <w:r w:rsidRPr="00C830F1">
        <w:rPr>
          <w:b/>
          <w:i/>
        </w:rPr>
        <w:t>Left Turn Lamp Active</w:t>
      </w:r>
      <w:r w:rsidRPr="00C830F1">
        <w:rPr>
          <w:rFonts w:hint="eastAsia"/>
        </w:rPr>
        <w:t xml:space="preserve"> and signal </w:t>
      </w:r>
      <w:r w:rsidRPr="00C830F1">
        <w:rPr>
          <w:b/>
          <w:i/>
        </w:rPr>
        <w:t>Right Turn Lamp Active</w:t>
      </w:r>
      <w:r w:rsidRPr="00C830F1">
        <w:rPr>
          <w:rFonts w:hint="eastAsia"/>
        </w:rPr>
        <w:t>.</w:t>
      </w:r>
    </w:p>
    <w:p w14:paraId="7C268D55" w14:textId="4A9BC5EF" w:rsidR="00ED09F6" w:rsidRPr="00C830F1" w:rsidRDefault="00290386" w:rsidP="00290386">
      <w:pPr>
        <w:ind w:firstLine="420"/>
      </w:pPr>
      <w:r w:rsidRPr="00C830F1">
        <w:rPr>
          <w:rFonts w:hint="eastAsia"/>
        </w:rPr>
        <w:t>通过信号</w:t>
      </w:r>
      <w:r w:rsidR="00E1231D" w:rsidRPr="00C830F1">
        <w:rPr>
          <w:b/>
          <w:i/>
        </w:rPr>
        <w:t>Vehicle Centerline Distance to Left Lane Marking</w:t>
      </w:r>
      <w:r w:rsidR="00ED09F6" w:rsidRPr="00C830F1">
        <w:rPr>
          <w:rFonts w:hint="eastAsia"/>
        </w:rPr>
        <w:t>获取车辆中心线到左侧车道线的距离信息。</w:t>
      </w:r>
    </w:p>
    <w:p w14:paraId="550531D9" w14:textId="6E573D5B" w:rsidR="00EA13E8" w:rsidRPr="00C830F1" w:rsidRDefault="00EA13E8" w:rsidP="00290386">
      <w:pPr>
        <w:ind w:firstLine="420"/>
      </w:pPr>
      <w:r w:rsidRPr="00C830F1">
        <w:rPr>
          <w:rFonts w:hint="eastAsia"/>
        </w:rPr>
        <w:t xml:space="preserve">This distance from vehicle centerline to left lane marking is obtained with signal </w:t>
      </w:r>
      <w:r w:rsidRPr="00C830F1">
        <w:rPr>
          <w:b/>
          <w:i/>
        </w:rPr>
        <w:t>Vehicle Centerline Distance to Left Lane Marking</w:t>
      </w:r>
      <w:r w:rsidRPr="00C830F1">
        <w:rPr>
          <w:rFonts w:hint="eastAsia"/>
        </w:rPr>
        <w:t>.</w:t>
      </w:r>
    </w:p>
    <w:p w14:paraId="2844C814" w14:textId="63391C18" w:rsidR="00290386" w:rsidRPr="00C830F1" w:rsidRDefault="00290386" w:rsidP="00290386">
      <w:pPr>
        <w:ind w:firstLine="420"/>
      </w:pPr>
      <w:r w:rsidRPr="00C830F1">
        <w:rPr>
          <w:rFonts w:hint="eastAsia"/>
        </w:rPr>
        <w:t>通过信号</w:t>
      </w:r>
      <w:r w:rsidR="00224BFF" w:rsidRPr="00C830F1">
        <w:rPr>
          <w:rFonts w:hint="eastAsia"/>
          <w:b/>
          <w:i/>
        </w:rPr>
        <w:t>Vehicle Centerline Distance to Right Lane Marking</w:t>
      </w:r>
      <w:r w:rsidRPr="00C830F1">
        <w:rPr>
          <w:rFonts w:hint="eastAsia"/>
        </w:rPr>
        <w:t>获取车辆中心线到右侧车道线的距离信息。</w:t>
      </w:r>
    </w:p>
    <w:p w14:paraId="20F7C034" w14:textId="6D012C37" w:rsidR="00EA13E8" w:rsidRPr="00C830F1" w:rsidRDefault="00EA13E8" w:rsidP="00290386">
      <w:pPr>
        <w:ind w:firstLine="420"/>
      </w:pPr>
      <w:r w:rsidRPr="00C830F1">
        <w:rPr>
          <w:rFonts w:hint="eastAsia"/>
        </w:rPr>
        <w:t xml:space="preserve">This distance from vehicle centerline to right lane marking is obtained with signal </w:t>
      </w:r>
      <w:r w:rsidRPr="00C830F1">
        <w:rPr>
          <w:b/>
          <w:i/>
        </w:rPr>
        <w:t xml:space="preserve">Vehicle Centerline Distance to </w:t>
      </w:r>
      <w:r w:rsidRPr="00C830F1">
        <w:rPr>
          <w:rFonts w:hint="eastAsia"/>
          <w:b/>
          <w:i/>
        </w:rPr>
        <w:t>Right</w:t>
      </w:r>
      <w:r w:rsidRPr="00C830F1">
        <w:rPr>
          <w:b/>
          <w:i/>
        </w:rPr>
        <w:t xml:space="preserve"> Lane Marking</w:t>
      </w:r>
      <w:r w:rsidRPr="00C830F1">
        <w:rPr>
          <w:rFonts w:hint="eastAsia"/>
        </w:rPr>
        <w:t>.</w:t>
      </w:r>
    </w:p>
    <w:p w14:paraId="451FCD8F" w14:textId="3DAD11DE" w:rsidR="00E957D3" w:rsidRPr="00C830F1" w:rsidRDefault="00E957D3" w:rsidP="00E957D3">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759E2E7A" w14:textId="185A6153" w:rsidR="00290386" w:rsidRPr="00C830F1" w:rsidRDefault="00290386" w:rsidP="00290386">
      <w:r w:rsidRPr="00C830F1">
        <w:t>N/A</w:t>
      </w:r>
    </w:p>
    <w:p w14:paraId="3F3A39DD" w14:textId="23EEE7BA" w:rsidR="00E957D3" w:rsidRPr="00C830F1" w:rsidRDefault="00E957D3" w:rsidP="00E957D3">
      <w:pPr>
        <w:pStyle w:val="Heading5"/>
      </w:pPr>
      <w:r w:rsidRPr="00C830F1">
        <w:rPr>
          <w:rFonts w:hint="eastAsia"/>
        </w:rPr>
        <w:t>标定信息</w:t>
      </w:r>
      <w:r w:rsidR="00F500A3" w:rsidRPr="00C830F1">
        <w:rPr>
          <w:rFonts w:hint="eastAsia"/>
        </w:rPr>
        <w:t>/</w:t>
      </w:r>
      <w:r w:rsidR="00F500A3" w:rsidRPr="00C830F1">
        <w:t>Calibration Information</w:t>
      </w:r>
    </w:p>
    <w:p w14:paraId="536397BC" w14:textId="273D5864" w:rsidR="00E957D3" w:rsidRPr="00C830F1" w:rsidRDefault="00362A62" w:rsidP="00362A62">
      <w:pPr>
        <w:ind w:firstLine="420"/>
      </w:pPr>
      <w:r w:rsidRPr="00C830F1">
        <w:rPr>
          <w:rFonts w:hint="eastAsia"/>
        </w:rPr>
        <w:t>变道未打灯功能，通过标定</w:t>
      </w:r>
      <w:r w:rsidR="00BC1669" w:rsidRPr="00C830F1">
        <w:rPr>
          <w:b/>
          <w:i/>
        </w:rPr>
        <w:t>P_DBA_LANE_CHANGE_DETECTION_ENABLE</w:t>
      </w:r>
      <w:r w:rsidRPr="00C830F1">
        <w:rPr>
          <w:rFonts w:hint="eastAsia"/>
        </w:rPr>
        <w:t>确定该功能是否开启，当标定</w:t>
      </w:r>
      <w:r w:rsidRPr="00C830F1">
        <w:rPr>
          <w:b/>
          <w:i/>
        </w:rPr>
        <w:t>P_DBA_LANE_CHANGE_DETECTION_ENABLE</w:t>
      </w:r>
      <w:r w:rsidRPr="00C830F1">
        <w:t xml:space="preserve"> </w:t>
      </w:r>
      <w:r w:rsidRPr="00C830F1">
        <w:rPr>
          <w:rFonts w:hint="eastAsia"/>
        </w:rPr>
        <w:t>=</w:t>
      </w:r>
      <w:r w:rsidRPr="00C830F1">
        <w:t xml:space="preserve"> </w:t>
      </w:r>
      <w:r w:rsidR="00290386" w:rsidRPr="00C830F1">
        <w:t>0 "FALSE"</w:t>
      </w:r>
      <w:r w:rsidRPr="00C830F1">
        <w:rPr>
          <w:rFonts w:hint="eastAsia"/>
        </w:rPr>
        <w:t>时，该功能关闭。</w:t>
      </w:r>
    </w:p>
    <w:p w14:paraId="7774BEE1" w14:textId="0E9A3F81" w:rsidR="00EA13E8" w:rsidRPr="00C830F1" w:rsidRDefault="00EA13E8" w:rsidP="00362A62">
      <w:pPr>
        <w:ind w:firstLine="420"/>
      </w:pPr>
      <w:r w:rsidRPr="00C830F1">
        <w:rPr>
          <w:rFonts w:hint="eastAsia"/>
        </w:rPr>
        <w:t xml:space="preserve">Whether the function of </w:t>
      </w:r>
      <w:r w:rsidRPr="00C830F1">
        <w:t>lane change without signaling</w:t>
      </w:r>
      <w:r w:rsidRPr="00C830F1">
        <w:rPr>
          <w:rFonts w:hint="eastAsia"/>
        </w:rPr>
        <w:t xml:space="preserve"> of vehicle is enabled is determined with calibration </w:t>
      </w:r>
      <w:r w:rsidRPr="00C830F1">
        <w:rPr>
          <w:b/>
          <w:i/>
        </w:rPr>
        <w:t>P_DBA_LANE_CHANGE_DETECTION_ENABLE</w:t>
      </w:r>
      <w:r w:rsidRPr="00C830F1">
        <w:rPr>
          <w:rFonts w:hint="eastAsia"/>
        </w:rPr>
        <w:t xml:space="preserve">. When calibration </w:t>
      </w:r>
      <w:r w:rsidRPr="00C830F1">
        <w:rPr>
          <w:b/>
          <w:i/>
        </w:rPr>
        <w:t>P_DBA_LANE_CHANGE_DETECTION_ENABLE</w:t>
      </w:r>
      <w:r w:rsidRPr="00C830F1">
        <w:t xml:space="preserve"> </w:t>
      </w:r>
      <w:r w:rsidRPr="00C830F1">
        <w:rPr>
          <w:rFonts w:hint="eastAsia"/>
        </w:rPr>
        <w:t>=</w:t>
      </w:r>
      <w:r w:rsidRPr="00C830F1">
        <w:t xml:space="preserve"> 0 "FALSE"</w:t>
      </w:r>
      <w:r w:rsidRPr="00C830F1">
        <w:rPr>
          <w:rFonts w:hint="eastAsia"/>
        </w:rPr>
        <w:t>, the function is disabled.</w:t>
      </w:r>
    </w:p>
    <w:p w14:paraId="7590EEF2" w14:textId="77777777" w:rsidR="00AE32F4" w:rsidRPr="00C830F1" w:rsidRDefault="00A572E9">
      <w:pPr>
        <w:pStyle w:val="Heading4"/>
        <w:rPr>
          <w:rFonts w:ascii="Arial" w:hAnsi="Arial" w:cs="Arial"/>
        </w:rPr>
      </w:pPr>
      <w:bookmarkStart w:id="90" w:name="_Toc44502161"/>
      <w:r w:rsidRPr="00C830F1">
        <w:rPr>
          <w:rFonts w:ascii="Arial" w:hAnsi="Arial" w:cs="Arial"/>
        </w:rPr>
        <w:lastRenderedPageBreak/>
        <w:t>急加速</w:t>
      </w:r>
      <w:r w:rsidRPr="00C830F1">
        <w:rPr>
          <w:rFonts w:ascii="Arial" w:hAnsi="Arial" w:cs="Arial" w:hint="eastAsia"/>
        </w:rPr>
        <w:t>/</w:t>
      </w:r>
      <w:r w:rsidRPr="00C830F1">
        <w:rPr>
          <w:rFonts w:ascii="Arial" w:hAnsi="Arial" w:cs="Arial"/>
        </w:rPr>
        <w:t>Sharp Acceleration</w:t>
      </w:r>
      <w:bookmarkEnd w:id="90"/>
    </w:p>
    <w:p w14:paraId="2C1E1E4B" w14:textId="77777777" w:rsidR="006F2D7B" w:rsidRPr="00C830F1" w:rsidRDefault="00A572E9" w:rsidP="00224BFF">
      <w:pPr>
        <w:ind w:firstLine="420"/>
      </w:pPr>
      <w:r w:rsidRPr="00C830F1">
        <w:t>急加速是指车辆在行驶过程中突然猛烈加速的行驶行为。</w:t>
      </w:r>
    </w:p>
    <w:p w14:paraId="542BA13D" w14:textId="307FA65E" w:rsidR="00AE32F4" w:rsidRPr="00C830F1" w:rsidRDefault="00A572E9" w:rsidP="00224BFF">
      <w:pPr>
        <w:ind w:firstLine="420"/>
      </w:pPr>
      <w:r w:rsidRPr="00C830F1">
        <w:t>Sharp acceleration refers to the sudden and violent acceleration of a vehicle during driving.</w:t>
      </w:r>
    </w:p>
    <w:p w14:paraId="53F4ED1F" w14:textId="77777777" w:rsidR="006F2D7B" w:rsidRPr="00C830F1" w:rsidRDefault="00A572E9" w:rsidP="00224BFF">
      <w:pPr>
        <w:ind w:firstLine="420"/>
      </w:pPr>
      <w:r w:rsidRPr="00C830F1">
        <w:t>急加速的识别根据：</w:t>
      </w:r>
    </w:p>
    <w:p w14:paraId="28D58D95" w14:textId="174F3019" w:rsidR="00AE32F4" w:rsidRPr="00C830F1" w:rsidRDefault="00A572E9" w:rsidP="00224BFF">
      <w:pPr>
        <w:ind w:firstLine="420"/>
      </w:pPr>
      <w:r w:rsidRPr="00C830F1">
        <w:t>Identification basis for sharp acceleration:</w:t>
      </w:r>
    </w:p>
    <w:p w14:paraId="5C89128A" w14:textId="5FBBD853" w:rsidR="006F2D7B" w:rsidRPr="00C830F1" w:rsidRDefault="00A572E9" w:rsidP="00224BFF">
      <w:pPr>
        <w:ind w:firstLine="420"/>
      </w:pPr>
      <w:r w:rsidRPr="007E10B8">
        <w:t>当车辆的纵向加速度超过</w:t>
      </w:r>
      <w:r w:rsidR="00693C57" w:rsidRPr="007E10B8">
        <w:rPr>
          <w:rFonts w:hint="eastAsia"/>
        </w:rPr>
        <w:t>0.25G</w:t>
      </w:r>
      <w:r w:rsidRPr="007E10B8">
        <w:t>时（可标定</w:t>
      </w:r>
      <w:r w:rsidR="00324105" w:rsidRPr="007E10B8">
        <w:rPr>
          <w:rFonts w:hint="eastAsia"/>
        </w:rPr>
        <w:t>，通过标定</w:t>
      </w:r>
      <w:r w:rsidR="00324105" w:rsidRPr="007E10B8">
        <w:rPr>
          <w:b/>
        </w:rPr>
        <w:t>P_DBA_SHARP_ACCELERATION_THRESHOLD</w:t>
      </w:r>
      <w:r w:rsidR="00324105" w:rsidRPr="007E10B8">
        <w:rPr>
          <w:rFonts w:hint="eastAsia"/>
        </w:rPr>
        <w:t>确认</w:t>
      </w:r>
      <w:r w:rsidRPr="007E10B8">
        <w:t>），</w:t>
      </w:r>
      <w:r w:rsidR="00693C57" w:rsidRPr="007E10B8">
        <w:rPr>
          <w:rFonts w:hint="eastAsia"/>
        </w:rPr>
        <w:t>判断急加速开始，接下来当纵向加速度</w:t>
      </w:r>
      <w:r w:rsidR="00235266" w:rsidRPr="007E10B8">
        <w:rPr>
          <w:rFonts w:hint="eastAsia"/>
        </w:rPr>
        <w:t>小于</w:t>
      </w:r>
      <w:r w:rsidR="00235266" w:rsidRPr="007E10B8">
        <w:rPr>
          <w:rFonts w:hint="eastAsia"/>
        </w:rPr>
        <w:t>0.05G</w:t>
      </w:r>
      <w:r w:rsidR="00235266" w:rsidRPr="007E10B8">
        <w:rPr>
          <w:rFonts w:hint="eastAsia"/>
        </w:rPr>
        <w:t>，判断急加速事件结束</w:t>
      </w:r>
      <w:r w:rsidR="00235266" w:rsidRPr="00C830F1">
        <w:rPr>
          <w:rFonts w:hint="eastAsia"/>
        </w:rPr>
        <w:t>。</w:t>
      </w:r>
      <w:r w:rsidRPr="00C830F1">
        <w:t>判定车距保持不当产生一次。</w:t>
      </w:r>
      <w:r w:rsidR="006F2D7B" w:rsidRPr="00C830F1">
        <w:t xml:space="preserve">  </w:t>
      </w:r>
    </w:p>
    <w:p w14:paraId="23A5609A" w14:textId="316E4CF9" w:rsidR="00AE32F4" w:rsidRDefault="00A572E9" w:rsidP="00224BFF">
      <w:pPr>
        <w:ind w:firstLine="420"/>
      </w:pPr>
      <w:r w:rsidRPr="00C830F1">
        <w:t>When the longitudinal acceleration</w:t>
      </w:r>
      <w:r w:rsidR="000D0895" w:rsidRPr="00C830F1">
        <w:t xml:space="preserve"> of the vehicle exceeds </w:t>
      </w:r>
      <w:r w:rsidR="000D0895" w:rsidRPr="00C830F1">
        <w:rPr>
          <w:rFonts w:hint="eastAsia"/>
        </w:rPr>
        <w:t>0.25G</w:t>
      </w:r>
      <w:r w:rsidR="000D0895" w:rsidRPr="00C830F1">
        <w:t xml:space="preserve"> (</w:t>
      </w:r>
      <w:r w:rsidR="000D0895" w:rsidRPr="00C830F1">
        <w:rPr>
          <w:rFonts w:hint="eastAsia"/>
        </w:rPr>
        <w:t>C</w:t>
      </w:r>
      <w:r w:rsidRPr="00C830F1">
        <w:t>alibrat</w:t>
      </w:r>
      <w:r w:rsidR="000D0895" w:rsidRPr="00C830F1">
        <w:rPr>
          <w:rFonts w:hint="eastAsia"/>
        </w:rPr>
        <w:t>ion</w:t>
      </w:r>
      <w:r w:rsidR="00324105" w:rsidRPr="00C830F1">
        <w:rPr>
          <w:rFonts w:hint="eastAsia"/>
        </w:rPr>
        <w:t>，</w:t>
      </w:r>
      <w:r w:rsidR="00324105" w:rsidRPr="00C830F1">
        <w:rPr>
          <w:rFonts w:hint="eastAsia"/>
        </w:rPr>
        <w:t>it is determined by calibration</w:t>
      </w:r>
      <w:r w:rsidR="00324105" w:rsidRPr="00C830F1">
        <w:t xml:space="preserve"> </w:t>
      </w:r>
      <w:r w:rsidR="00324105" w:rsidRPr="00C830F1">
        <w:rPr>
          <w:b/>
        </w:rPr>
        <w:t>P_DBA_SHARP_ACCELERATION_THRESHOLD</w:t>
      </w:r>
      <w:r w:rsidR="00324105" w:rsidRPr="00C830F1">
        <w:rPr>
          <w:rFonts w:hint="eastAsia"/>
        </w:rPr>
        <w:t xml:space="preserve"> </w:t>
      </w:r>
      <w:r w:rsidRPr="00C830F1">
        <w:t xml:space="preserve">), </w:t>
      </w:r>
      <w:r w:rsidR="00235266" w:rsidRPr="00C830F1">
        <w:t>Judging that the rapid acceleration starts, then judging that the rapid acceleration event ends when the longitudinal acceleration is less than 0.05G .</w:t>
      </w:r>
      <w:r w:rsidRPr="00C830F1">
        <w:t xml:space="preserve">it shall be determined that improper distance keeping occurs once.  </w:t>
      </w:r>
    </w:p>
    <w:p w14:paraId="396303DC" w14:textId="77777777" w:rsidR="007E10B8" w:rsidRPr="007E10B8" w:rsidRDefault="007E10B8" w:rsidP="007E10B8">
      <w:pPr>
        <w:ind w:firstLine="420"/>
        <w:rPr>
          <w:color w:val="FF0000"/>
        </w:rPr>
      </w:pPr>
      <w:r w:rsidRPr="007E10B8">
        <w:rPr>
          <w:rFonts w:hint="eastAsia"/>
          <w:color w:val="FF0000"/>
        </w:rPr>
        <w:t>加速度</w:t>
      </w:r>
      <w:r>
        <w:rPr>
          <w:rFonts w:hint="eastAsia"/>
          <w:color w:val="FF0000"/>
        </w:rPr>
        <w:t>数据</w:t>
      </w:r>
      <w:r w:rsidRPr="007E10B8">
        <w:rPr>
          <w:rFonts w:hint="eastAsia"/>
          <w:color w:val="FF0000"/>
        </w:rPr>
        <w:t>单位的换算方式参考</w:t>
      </w:r>
      <w:r>
        <w:rPr>
          <w:rFonts w:hint="eastAsia"/>
          <w:color w:val="FF0000"/>
        </w:rPr>
        <w:t>《</w:t>
      </w:r>
      <w:r w:rsidRPr="007E10B8">
        <w:rPr>
          <w:rFonts w:hint="eastAsia"/>
          <w:color w:val="FF0000"/>
        </w:rPr>
        <w:t>5.3.1.11</w:t>
      </w:r>
      <w:r>
        <w:rPr>
          <w:rFonts w:hint="eastAsia"/>
          <w:color w:val="FF0000"/>
        </w:rPr>
        <w:t>加速度数据换算关系》</w:t>
      </w:r>
      <w:r w:rsidRPr="007E10B8">
        <w:rPr>
          <w:rFonts w:hint="eastAsia"/>
          <w:color w:val="FF0000"/>
        </w:rPr>
        <w:t>章节。</w:t>
      </w:r>
    </w:p>
    <w:p w14:paraId="560808D0" w14:textId="09026F3C" w:rsidR="00E957D3" w:rsidRPr="00C830F1" w:rsidRDefault="00E957D3" w:rsidP="00E957D3">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6E194003" w14:textId="6F34C28B" w:rsidR="001B0526" w:rsidRPr="00C830F1" w:rsidRDefault="001B0526" w:rsidP="00E65AED">
      <w:pPr>
        <w:ind w:firstLine="420"/>
      </w:pPr>
      <w:r w:rsidRPr="00C830F1">
        <w:rPr>
          <w:rFonts w:hint="eastAsia"/>
        </w:rPr>
        <w:t>本章节定义用于判断车辆急加速的</w:t>
      </w:r>
      <w:r w:rsidRPr="00C830F1">
        <w:rPr>
          <w:rFonts w:hint="eastAsia"/>
        </w:rPr>
        <w:t>CLEA</w:t>
      </w:r>
      <w:r w:rsidRPr="00C830F1">
        <w:rPr>
          <w:rFonts w:hint="eastAsia"/>
        </w:rPr>
        <w:t>信号。</w:t>
      </w:r>
    </w:p>
    <w:p w14:paraId="56182FD4" w14:textId="5B506C7F" w:rsidR="00EA13E8" w:rsidRPr="00C830F1" w:rsidRDefault="00EA13E8" w:rsidP="00E65AED">
      <w:pPr>
        <w:ind w:firstLine="420"/>
      </w:pPr>
      <w:r w:rsidRPr="00C830F1">
        <w:t>This</w:t>
      </w:r>
      <w:r w:rsidRPr="00C830F1">
        <w:rPr>
          <w:rFonts w:hint="eastAsia"/>
        </w:rPr>
        <w:t xml:space="preserve"> section defines CLEA signals for judging sharp acceleration of vehicle.</w:t>
      </w:r>
    </w:p>
    <w:p w14:paraId="3A6EEA14" w14:textId="6E4A1139" w:rsidR="00224BFF" w:rsidRPr="00C830F1" w:rsidRDefault="00224BFF" w:rsidP="00E65AED">
      <w:pPr>
        <w:ind w:firstLine="420"/>
      </w:pPr>
      <w:r w:rsidRPr="00C830F1">
        <w:rPr>
          <w:rFonts w:hint="eastAsia"/>
        </w:rPr>
        <w:t>在</w:t>
      </w:r>
      <w:r w:rsidRPr="00C830F1">
        <w:rPr>
          <w:rFonts w:hint="eastAsia"/>
        </w:rPr>
        <w:t>CLEA</w:t>
      </w:r>
      <w:r w:rsidRPr="00C830F1">
        <w:rPr>
          <w:rFonts w:hint="eastAsia"/>
        </w:rPr>
        <w:t>架构的车型中，当信号为</w:t>
      </w:r>
      <w:r w:rsidR="00E65AED" w:rsidRPr="00C830F1">
        <w:rPr>
          <w:b/>
          <w:i/>
        </w:rPr>
        <w:t xml:space="preserve">IMU Yaw Long Acc Signal Group : Inertial Measurement Unit Longitudinal Acceleration Primary Validity </w:t>
      </w:r>
      <w:r w:rsidR="00E65AED" w:rsidRPr="00C830F1">
        <w:rPr>
          <w:rFonts w:hint="eastAsia"/>
        </w:rPr>
        <w:t>= $0 Valid</w:t>
      </w:r>
      <w:r w:rsidRPr="00C830F1">
        <w:rPr>
          <w:rFonts w:hint="eastAsia"/>
        </w:rPr>
        <w:t>时，驾驶行为分析应用通过信号</w:t>
      </w:r>
      <w:r w:rsidR="00E65AED" w:rsidRPr="00C830F1">
        <w:rPr>
          <w:b/>
          <w:i/>
        </w:rPr>
        <w:t>IMU Yaw Long Acc Signal Group : Inertial Measurement Unit Longitudinal Acceleration Primary</w:t>
      </w:r>
      <w:r w:rsidRPr="00C830F1">
        <w:rPr>
          <w:rFonts w:hint="eastAsia"/>
        </w:rPr>
        <w:t>获取车辆的纵向加速度，用判断急加速事件。</w:t>
      </w:r>
    </w:p>
    <w:p w14:paraId="2A839BBD" w14:textId="7B335A1E" w:rsidR="00EA13E8" w:rsidRPr="00C830F1" w:rsidRDefault="00EA13E8" w:rsidP="00E65AED">
      <w:pPr>
        <w:ind w:firstLine="420"/>
      </w:pPr>
      <w:r w:rsidRPr="00C830F1">
        <w:rPr>
          <w:rFonts w:hint="eastAsia"/>
        </w:rPr>
        <w:t>On</w:t>
      </w:r>
      <w:r w:rsidRPr="00C830F1">
        <w:t xml:space="preserve"> a model of </w:t>
      </w:r>
      <w:r w:rsidRPr="00C830F1">
        <w:rPr>
          <w:rFonts w:hint="eastAsia"/>
        </w:rPr>
        <w:t xml:space="preserve">CLEA architecture, when signal </w:t>
      </w:r>
      <w:r w:rsidRPr="00C830F1">
        <w:rPr>
          <w:b/>
          <w:i/>
        </w:rPr>
        <w:t xml:space="preserve">IMU Yaw Long Acc Signal Group : Inertial Measurement Unit Longitudinal Acceleration Primary Validity </w:t>
      </w:r>
      <w:r w:rsidRPr="00C830F1">
        <w:rPr>
          <w:rFonts w:hint="eastAsia"/>
        </w:rPr>
        <w:t xml:space="preserve">= $0 Valid, the </w:t>
      </w:r>
      <w:r w:rsidRPr="00C830F1">
        <w:t>driving behavior analysis application</w:t>
      </w:r>
      <w:r w:rsidRPr="00C830F1">
        <w:rPr>
          <w:rFonts w:hint="eastAsia"/>
        </w:rPr>
        <w:t xml:space="preserve"> obtains </w:t>
      </w:r>
      <w:r w:rsidRPr="00C830F1">
        <w:t>the longitudinal acceleration</w:t>
      </w:r>
      <w:r w:rsidRPr="00C830F1">
        <w:rPr>
          <w:rFonts w:hint="eastAsia"/>
        </w:rPr>
        <w:t xml:space="preserve"> of vehicle with signal </w:t>
      </w:r>
      <w:r w:rsidRPr="00C830F1">
        <w:rPr>
          <w:b/>
          <w:i/>
        </w:rPr>
        <w:t>IMU Yaw Long Acc Signal Group : Inertial Measurement Unit Longitudinal Acceleration Primary</w:t>
      </w:r>
      <w:r w:rsidRPr="00C830F1">
        <w:rPr>
          <w:rFonts w:hint="eastAsia"/>
          <w:b/>
          <w:i/>
        </w:rPr>
        <w:t xml:space="preserve"> </w:t>
      </w:r>
      <w:r w:rsidRPr="00C830F1">
        <w:rPr>
          <w:rFonts w:hint="eastAsia"/>
        </w:rPr>
        <w:t>for judging sharp acceleration events.</w:t>
      </w:r>
    </w:p>
    <w:p w14:paraId="60D7DBF3" w14:textId="01DB1EF7" w:rsidR="00224BFF" w:rsidRPr="00C830F1" w:rsidRDefault="00E65AED" w:rsidP="00E65AED">
      <w:pPr>
        <w:ind w:firstLine="420"/>
      </w:pPr>
      <w:r w:rsidRPr="00C830F1">
        <w:rPr>
          <w:rFonts w:hint="eastAsia"/>
        </w:rPr>
        <w:t>当信号</w:t>
      </w:r>
      <w:r w:rsidR="00224BFF" w:rsidRPr="00C830F1">
        <w:rPr>
          <w:b/>
          <w:i/>
        </w:rPr>
        <w:t>IMU Yaw Long Acc Signal Group : Inertial Measurement Unit Longitudinal Acceleration Primary Validity</w:t>
      </w:r>
      <w:r w:rsidRPr="00C830F1">
        <w:rPr>
          <w:b/>
          <w:i/>
        </w:rPr>
        <w:t xml:space="preserve"> </w:t>
      </w:r>
      <w:r w:rsidRPr="00C830F1">
        <w:t>= $1 Invalid</w:t>
      </w:r>
      <w:r w:rsidRPr="00C830F1">
        <w:rPr>
          <w:rFonts w:hint="eastAsia"/>
        </w:rPr>
        <w:t>时，表示纵向加速值不可信，这种情况下，驾驶行为分析应用需要暂停急加速事件的判断。</w:t>
      </w:r>
    </w:p>
    <w:p w14:paraId="4E3F8F0B" w14:textId="4B56153F" w:rsidR="00EA13E8" w:rsidRPr="00C830F1" w:rsidRDefault="00EA13E8" w:rsidP="00E65AED">
      <w:pPr>
        <w:ind w:firstLine="420"/>
      </w:pPr>
      <w:r w:rsidRPr="00C830F1">
        <w:rPr>
          <w:rFonts w:hint="eastAsia"/>
        </w:rPr>
        <w:t xml:space="preserve">When signal </w:t>
      </w:r>
      <w:r w:rsidRPr="00C830F1">
        <w:rPr>
          <w:b/>
          <w:i/>
        </w:rPr>
        <w:t xml:space="preserve">IMU Yaw Long Acc Signal Group : Inertial Measurement Unit Longitudinal Acceleration Primary Validity </w:t>
      </w:r>
      <w:r w:rsidRPr="00C830F1">
        <w:t>= $1 Invalid</w:t>
      </w:r>
      <w:r w:rsidRPr="00C830F1">
        <w:rPr>
          <w:rFonts w:hint="eastAsia"/>
        </w:rPr>
        <w:t xml:space="preserve">, it indicates that the acceleration value is </w:t>
      </w:r>
      <w:r w:rsidRPr="00C830F1">
        <w:t>untrusted</w:t>
      </w:r>
      <w:r w:rsidRPr="00C830F1">
        <w:rPr>
          <w:rFonts w:hint="eastAsia"/>
        </w:rPr>
        <w:t xml:space="preserve">, in which case, the </w:t>
      </w:r>
      <w:r w:rsidRPr="00C830F1">
        <w:t>driving behavior analysis application</w:t>
      </w:r>
      <w:r w:rsidRPr="00C830F1">
        <w:rPr>
          <w:rFonts w:hint="eastAsia"/>
        </w:rPr>
        <w:t xml:space="preserve"> needs to suspend judging sharp acceleration events.</w:t>
      </w:r>
    </w:p>
    <w:p w14:paraId="613E3512" w14:textId="1614A759" w:rsidR="00E957D3" w:rsidRPr="00C830F1" w:rsidRDefault="00E957D3" w:rsidP="00E957D3">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0684436F" w14:textId="6BA10753" w:rsidR="001B0526" w:rsidRPr="00C830F1" w:rsidRDefault="001B0526" w:rsidP="001B0526">
      <w:pPr>
        <w:ind w:firstLine="420"/>
      </w:pPr>
      <w:r w:rsidRPr="00C830F1">
        <w:rPr>
          <w:rFonts w:hint="eastAsia"/>
        </w:rPr>
        <w:t>本章节定义用于判断车辆急加速的</w:t>
      </w:r>
      <w:r w:rsidRPr="00C830F1">
        <w:rPr>
          <w:rFonts w:hint="eastAsia"/>
        </w:rPr>
        <w:t>GB</w:t>
      </w:r>
      <w:r w:rsidRPr="00C830F1">
        <w:rPr>
          <w:rFonts w:hint="eastAsia"/>
        </w:rPr>
        <w:t>信号。</w:t>
      </w:r>
    </w:p>
    <w:p w14:paraId="1BA2EED8" w14:textId="5CCA7AC3" w:rsidR="00EA13E8" w:rsidRPr="00C830F1" w:rsidRDefault="00EA13E8" w:rsidP="001B0526">
      <w:pPr>
        <w:ind w:firstLine="420"/>
      </w:pPr>
      <w:r w:rsidRPr="00C830F1">
        <w:t>This</w:t>
      </w:r>
      <w:r w:rsidRPr="00C830F1">
        <w:rPr>
          <w:rFonts w:hint="eastAsia"/>
        </w:rPr>
        <w:t xml:space="preserve"> section defines GB signals for judging sharp acceleration of vehicle.</w:t>
      </w:r>
    </w:p>
    <w:p w14:paraId="4548F023" w14:textId="670A586D" w:rsidR="00E65AED" w:rsidRPr="00C830F1" w:rsidRDefault="00E65AED" w:rsidP="00E65AED">
      <w:pPr>
        <w:ind w:firstLine="420"/>
      </w:pPr>
      <w:r w:rsidRPr="00C830F1">
        <w:rPr>
          <w:rFonts w:hint="eastAsia"/>
        </w:rPr>
        <w:t>当信号为</w:t>
      </w:r>
      <w:r w:rsidR="00596DB7" w:rsidRPr="00C830F1">
        <w:rPr>
          <w:b/>
          <w:i/>
        </w:rPr>
        <w:t>Serial Data 46 Protected</w:t>
      </w:r>
      <w:r w:rsidR="00D93440" w:rsidRPr="00C830F1">
        <w:rPr>
          <w:b/>
          <w:i/>
        </w:rPr>
        <w:t xml:space="preserve"> </w:t>
      </w:r>
      <w:r w:rsidRPr="00C830F1">
        <w:rPr>
          <w:b/>
          <w:i/>
        </w:rPr>
        <w:t>: Longitudinal Acceleration Authenticated Invalid</w:t>
      </w:r>
      <w:r w:rsidRPr="00C830F1">
        <w:rPr>
          <w:rFonts w:hint="eastAsia"/>
        </w:rPr>
        <w:t>= $0 FALSE</w:t>
      </w:r>
      <w:r w:rsidRPr="00C830F1">
        <w:rPr>
          <w:rFonts w:hint="eastAsia"/>
        </w:rPr>
        <w:t>时，驾驶行为分析应用通过信号</w:t>
      </w:r>
      <w:r w:rsidR="00524B9E" w:rsidRPr="00C830F1">
        <w:rPr>
          <w:b/>
          <w:i/>
        </w:rPr>
        <w:t xml:space="preserve">Serial Data 46 Protected </w:t>
      </w:r>
      <w:r w:rsidRPr="00C830F1">
        <w:rPr>
          <w:b/>
          <w:i/>
        </w:rPr>
        <w:t>: Longitudinal Acceleration Authenticated</w:t>
      </w:r>
      <w:r w:rsidRPr="00C830F1">
        <w:rPr>
          <w:rFonts w:hint="eastAsia"/>
        </w:rPr>
        <w:t>获取车辆的纵向加速度，用判断急加速事件。</w:t>
      </w:r>
    </w:p>
    <w:p w14:paraId="4DA282F3" w14:textId="4E06DDA3" w:rsidR="00EA13E8" w:rsidRPr="00C830F1" w:rsidRDefault="00EA13E8" w:rsidP="00E65AED">
      <w:pPr>
        <w:ind w:firstLine="420"/>
      </w:pPr>
      <w:r w:rsidRPr="00C830F1">
        <w:rPr>
          <w:rFonts w:hint="eastAsia"/>
        </w:rPr>
        <w:t xml:space="preserve">When signal </w:t>
      </w:r>
      <w:r w:rsidRPr="00C830F1">
        <w:rPr>
          <w:b/>
          <w:i/>
        </w:rPr>
        <w:t>Serial Data 46 Protected : Longitudinal Acceleration Authenticated Invalid</w:t>
      </w:r>
      <w:r w:rsidRPr="00C830F1">
        <w:rPr>
          <w:rFonts w:hint="eastAsia"/>
        </w:rPr>
        <w:t xml:space="preserve">= $0 FALSE, the </w:t>
      </w:r>
      <w:r w:rsidRPr="00C830F1">
        <w:t xml:space="preserve">driving </w:t>
      </w:r>
      <w:r w:rsidRPr="00C830F1">
        <w:lastRenderedPageBreak/>
        <w:t>behavior analysis application</w:t>
      </w:r>
      <w:r w:rsidRPr="00C830F1">
        <w:rPr>
          <w:rFonts w:hint="eastAsia"/>
        </w:rPr>
        <w:t xml:space="preserve"> obtains </w:t>
      </w:r>
      <w:r w:rsidRPr="00C830F1">
        <w:t>the longitudinal acceleration</w:t>
      </w:r>
      <w:r w:rsidRPr="00C830F1">
        <w:rPr>
          <w:rFonts w:hint="eastAsia"/>
        </w:rPr>
        <w:t xml:space="preserve"> of vehicle by signal </w:t>
      </w:r>
      <w:r w:rsidRPr="00C830F1">
        <w:rPr>
          <w:b/>
          <w:i/>
        </w:rPr>
        <w:t>Serial Data 46 Protected : Longitudinal Acceleration Authenticated</w:t>
      </w:r>
      <w:r w:rsidRPr="00C830F1">
        <w:rPr>
          <w:rFonts w:hint="eastAsia"/>
          <w:b/>
          <w:i/>
        </w:rPr>
        <w:t xml:space="preserve"> </w:t>
      </w:r>
      <w:r w:rsidRPr="00C830F1">
        <w:rPr>
          <w:rFonts w:hint="eastAsia"/>
        </w:rPr>
        <w:t>for judging sharp acceleration events.</w:t>
      </w:r>
    </w:p>
    <w:p w14:paraId="1A31488F" w14:textId="1F834983" w:rsidR="00E65AED" w:rsidRPr="00C830F1" w:rsidRDefault="00E65AED" w:rsidP="00E65AED">
      <w:pPr>
        <w:ind w:firstLine="420"/>
      </w:pPr>
      <w:r w:rsidRPr="00C830F1">
        <w:rPr>
          <w:rFonts w:hint="eastAsia"/>
        </w:rPr>
        <w:t>当信号</w:t>
      </w:r>
      <w:r w:rsidR="007B4E7E" w:rsidRPr="00C830F1">
        <w:rPr>
          <w:b/>
          <w:i/>
        </w:rPr>
        <w:t>Serial Data 46 Protected</w:t>
      </w:r>
      <w:r w:rsidR="00D93440" w:rsidRPr="00C830F1">
        <w:rPr>
          <w:b/>
          <w:i/>
        </w:rPr>
        <w:t xml:space="preserve"> </w:t>
      </w:r>
      <w:r w:rsidR="00586191" w:rsidRPr="00C830F1">
        <w:rPr>
          <w:b/>
          <w:i/>
        </w:rPr>
        <w:t>: Longitudinal Acceleration Authenticated Invalid</w:t>
      </w:r>
      <w:r w:rsidRPr="00C830F1">
        <w:t xml:space="preserve">= $1 </w:t>
      </w:r>
      <w:r w:rsidRPr="00C830F1">
        <w:rPr>
          <w:rFonts w:hint="eastAsia"/>
        </w:rPr>
        <w:t>TRUE</w:t>
      </w:r>
      <w:r w:rsidRPr="00C830F1">
        <w:rPr>
          <w:rFonts w:hint="eastAsia"/>
        </w:rPr>
        <w:t>时，表示纵向加速值不可信，这种情况下，驾驶行为分析应用需要暂停急加速事件的判断。</w:t>
      </w:r>
    </w:p>
    <w:p w14:paraId="27A1F362" w14:textId="3A330CEA" w:rsidR="00EA13E8" w:rsidRPr="00C830F1" w:rsidRDefault="00EA13E8" w:rsidP="00E65AED">
      <w:pPr>
        <w:ind w:firstLine="420"/>
      </w:pPr>
      <w:r w:rsidRPr="00C830F1">
        <w:rPr>
          <w:rFonts w:hint="eastAsia"/>
        </w:rPr>
        <w:t xml:space="preserve">When signal </w:t>
      </w:r>
      <w:r w:rsidRPr="00C830F1">
        <w:rPr>
          <w:b/>
          <w:i/>
        </w:rPr>
        <w:t xml:space="preserve">Serial Data 46 </w:t>
      </w:r>
      <w:proofErr w:type="gramStart"/>
      <w:r w:rsidRPr="00C830F1">
        <w:rPr>
          <w:b/>
          <w:i/>
        </w:rPr>
        <w:t>Protected :</w:t>
      </w:r>
      <w:proofErr w:type="gramEnd"/>
      <w:r w:rsidRPr="00C830F1">
        <w:rPr>
          <w:b/>
          <w:i/>
        </w:rPr>
        <w:t xml:space="preserve"> Longitudinal Acceleration Authenticated Invalid</w:t>
      </w:r>
      <w:r w:rsidRPr="00C830F1">
        <w:t xml:space="preserve">= $1 </w:t>
      </w:r>
      <w:r w:rsidRPr="00C830F1">
        <w:rPr>
          <w:rFonts w:hint="eastAsia"/>
        </w:rPr>
        <w:t xml:space="preserve">TRUE, it indicates that the acceleration value is </w:t>
      </w:r>
      <w:r w:rsidRPr="00C830F1">
        <w:t>untrust</w:t>
      </w:r>
      <w:r w:rsidRPr="00C830F1">
        <w:rPr>
          <w:rFonts w:hint="eastAsia"/>
        </w:rPr>
        <w:t xml:space="preserve">worthy, in which case, the </w:t>
      </w:r>
      <w:r w:rsidRPr="00C830F1">
        <w:t>driving behavior analysis application</w:t>
      </w:r>
      <w:r w:rsidRPr="00C830F1">
        <w:rPr>
          <w:rFonts w:hint="eastAsia"/>
        </w:rPr>
        <w:t xml:space="preserve"> needs to suspend the sharp acceleration event judgment.</w:t>
      </w:r>
    </w:p>
    <w:p w14:paraId="21E3252E" w14:textId="7CE690FC" w:rsidR="00E957D3" w:rsidRPr="00C830F1" w:rsidRDefault="00E957D3" w:rsidP="00E957D3">
      <w:pPr>
        <w:pStyle w:val="Heading5"/>
      </w:pPr>
      <w:r w:rsidRPr="00C830F1">
        <w:rPr>
          <w:rFonts w:hint="eastAsia"/>
        </w:rPr>
        <w:t>标定信息</w:t>
      </w:r>
      <w:r w:rsidR="00F500A3" w:rsidRPr="00C830F1">
        <w:rPr>
          <w:rFonts w:hint="eastAsia"/>
        </w:rPr>
        <w:t>/</w:t>
      </w:r>
      <w:r w:rsidR="00F500A3" w:rsidRPr="00C830F1">
        <w:t>Calibration Information</w:t>
      </w:r>
    </w:p>
    <w:p w14:paraId="738CB271" w14:textId="4C869B66" w:rsidR="00E65AED" w:rsidRPr="00C830F1" w:rsidRDefault="00586191" w:rsidP="00586191">
      <w:pPr>
        <w:ind w:left="420"/>
      </w:pPr>
      <w:r w:rsidRPr="00C830F1">
        <w:rPr>
          <w:rFonts w:hint="eastAsia"/>
        </w:rPr>
        <w:t>通过标定</w:t>
      </w:r>
      <w:r w:rsidRPr="00C830F1">
        <w:rPr>
          <w:b/>
          <w:i/>
        </w:rPr>
        <w:t>P_DBA_SHARP_ACCELERATION_THRESHOLD</w:t>
      </w:r>
      <w:r w:rsidRPr="00C830F1">
        <w:rPr>
          <w:rFonts w:hint="eastAsia"/>
        </w:rPr>
        <w:t>确定急加速判断的阈值。</w:t>
      </w:r>
    </w:p>
    <w:p w14:paraId="63046CCC" w14:textId="2E356B6C" w:rsidR="00EA13E8" w:rsidRPr="00C830F1" w:rsidRDefault="00EA13E8" w:rsidP="00EA13E8">
      <w:pPr>
        <w:ind w:firstLine="420"/>
      </w:pPr>
      <w:r w:rsidRPr="00C830F1">
        <w:rPr>
          <w:rFonts w:hint="eastAsia"/>
        </w:rPr>
        <w:t xml:space="preserve">The threshold of sharp acceleration judgment is </w:t>
      </w:r>
      <w:r w:rsidRPr="00C830F1">
        <w:t>determined</w:t>
      </w:r>
      <w:r w:rsidRPr="00C830F1">
        <w:rPr>
          <w:rFonts w:hint="eastAsia"/>
        </w:rPr>
        <w:t xml:space="preserve"> by calibration </w:t>
      </w:r>
      <w:r w:rsidRPr="00C830F1">
        <w:rPr>
          <w:b/>
          <w:i/>
        </w:rPr>
        <w:t>P_DBA_SHARP_</w:t>
      </w:r>
      <w:r w:rsidRPr="00C830F1">
        <w:t xml:space="preserve"> </w:t>
      </w:r>
      <w:r w:rsidRPr="00C830F1">
        <w:rPr>
          <w:b/>
          <w:i/>
        </w:rPr>
        <w:t>ACCELERATION _THRESHOLD</w:t>
      </w:r>
      <w:r w:rsidRPr="00C830F1">
        <w:rPr>
          <w:rFonts w:hint="eastAsia"/>
        </w:rPr>
        <w:t>.</w:t>
      </w:r>
    </w:p>
    <w:p w14:paraId="1A77B4C3" w14:textId="77777777" w:rsidR="00AE32F4" w:rsidRPr="00C830F1" w:rsidRDefault="00A572E9">
      <w:pPr>
        <w:pStyle w:val="Heading4"/>
        <w:rPr>
          <w:rFonts w:ascii="Arial" w:hAnsi="Arial" w:cs="Arial"/>
        </w:rPr>
      </w:pPr>
      <w:bookmarkStart w:id="91" w:name="_Toc44502162"/>
      <w:r w:rsidRPr="00C830F1">
        <w:rPr>
          <w:rFonts w:ascii="Arial" w:hAnsi="Arial" w:cs="Arial"/>
        </w:rPr>
        <w:t>急减速</w:t>
      </w:r>
      <w:r w:rsidRPr="00C830F1">
        <w:rPr>
          <w:rFonts w:ascii="Arial" w:hAnsi="Arial" w:cs="Arial" w:hint="eastAsia"/>
        </w:rPr>
        <w:t>/</w:t>
      </w:r>
      <w:r w:rsidRPr="00C830F1">
        <w:rPr>
          <w:rFonts w:ascii="Arial" w:hAnsi="Arial" w:cs="Arial"/>
        </w:rPr>
        <w:t>Sharp Deceleration</w:t>
      </w:r>
      <w:bookmarkEnd w:id="91"/>
    </w:p>
    <w:p w14:paraId="7D5E54E2" w14:textId="77777777" w:rsidR="00AE32F4" w:rsidRPr="00C830F1" w:rsidRDefault="00A572E9">
      <w:pPr>
        <w:ind w:firstLine="480"/>
        <w:jc w:val="left"/>
        <w:rPr>
          <w:rFonts w:ascii="Arial" w:hAnsi="Arial" w:cs="Arial"/>
          <w:sz w:val="20"/>
          <w:szCs w:val="20"/>
        </w:rPr>
      </w:pPr>
      <w:r w:rsidRPr="00C830F1">
        <w:rPr>
          <w:rFonts w:ascii="Arial" w:hAnsi="Arial" w:cs="Arial"/>
          <w:sz w:val="20"/>
          <w:szCs w:val="20"/>
        </w:rPr>
        <w:t>急减速是指车辆在行驶过程中突然猛烈刹车的行驶行为。</w:t>
      </w:r>
      <w:r w:rsidRPr="00C830F1">
        <w:rPr>
          <w:rFonts w:ascii="Arial" w:hAnsi="Arial" w:cs="Arial"/>
          <w:sz w:val="20"/>
          <w:szCs w:val="20"/>
        </w:rPr>
        <w:br/>
        <w:t xml:space="preserve">Sharp deceleration refers to the sudden and violent </w:t>
      </w:r>
      <w:r w:rsidRPr="00C830F1">
        <w:rPr>
          <w:rFonts w:ascii="Arial" w:hAnsi="Arial" w:cs="Arial" w:hint="eastAsia"/>
          <w:sz w:val="20"/>
          <w:szCs w:val="20"/>
        </w:rPr>
        <w:t>braking</w:t>
      </w:r>
      <w:r w:rsidRPr="00C830F1">
        <w:rPr>
          <w:rFonts w:ascii="Arial" w:hAnsi="Arial" w:cs="Arial"/>
          <w:sz w:val="20"/>
          <w:szCs w:val="20"/>
        </w:rPr>
        <w:t xml:space="preserve"> of a vehicle during driving.</w:t>
      </w:r>
    </w:p>
    <w:p w14:paraId="5427EF5B" w14:textId="02ACC432" w:rsidR="00235266" w:rsidRPr="00C830F1" w:rsidRDefault="00A572E9" w:rsidP="00D83EB1">
      <w:pPr>
        <w:ind w:firstLine="480"/>
        <w:rPr>
          <w:rFonts w:ascii="Arial" w:hAnsi="Arial" w:cs="Arial"/>
          <w:sz w:val="20"/>
          <w:szCs w:val="20"/>
        </w:rPr>
      </w:pPr>
      <w:r w:rsidRPr="00C830F1">
        <w:rPr>
          <w:rFonts w:ascii="Arial" w:hAnsi="Arial" w:cs="Arial"/>
          <w:sz w:val="20"/>
          <w:szCs w:val="20"/>
        </w:rPr>
        <w:t>车距保持不当的识别：当车辆的纵向加速度超过</w:t>
      </w:r>
      <w:r w:rsidR="00235266" w:rsidRPr="007E10B8">
        <w:rPr>
          <w:rFonts w:ascii="Arial" w:hAnsi="Arial" w:cs="Arial" w:hint="eastAsia"/>
          <w:sz w:val="20"/>
          <w:szCs w:val="20"/>
        </w:rPr>
        <w:t>-0.4G</w:t>
      </w:r>
      <w:r w:rsidRPr="007E10B8">
        <w:rPr>
          <w:rFonts w:ascii="Arial" w:hAnsi="Arial" w:cs="Arial"/>
          <w:sz w:val="20"/>
          <w:szCs w:val="20"/>
        </w:rPr>
        <w:t>时（可标定</w:t>
      </w:r>
      <w:r w:rsidR="00D83EB1" w:rsidRPr="007E10B8">
        <w:rPr>
          <w:rFonts w:ascii="Arial" w:hAnsi="Arial" w:cs="Arial" w:hint="eastAsia"/>
          <w:sz w:val="20"/>
          <w:szCs w:val="20"/>
        </w:rPr>
        <w:t>，通过标定</w:t>
      </w:r>
      <w:r w:rsidR="00D83EB1" w:rsidRPr="007E10B8">
        <w:rPr>
          <w:rFonts w:ascii="Arial" w:hAnsi="Arial" w:cs="Arial"/>
          <w:b/>
          <w:sz w:val="20"/>
          <w:szCs w:val="20"/>
        </w:rPr>
        <w:t>P_DBA_SHARP_DECELERATION_THRESHOLD</w:t>
      </w:r>
      <w:r w:rsidR="00D83EB1" w:rsidRPr="007E10B8">
        <w:rPr>
          <w:rFonts w:ascii="Arial" w:hAnsi="Arial" w:cs="Arial" w:hint="eastAsia"/>
          <w:sz w:val="20"/>
          <w:szCs w:val="20"/>
        </w:rPr>
        <w:t>确定</w:t>
      </w:r>
      <w:r w:rsidRPr="007E10B8">
        <w:rPr>
          <w:rFonts w:ascii="Arial" w:hAnsi="Arial" w:cs="Arial"/>
          <w:sz w:val="20"/>
          <w:szCs w:val="20"/>
        </w:rPr>
        <w:t>），</w:t>
      </w:r>
      <w:r w:rsidR="00235266" w:rsidRPr="007E10B8">
        <w:rPr>
          <w:rFonts w:ascii="Arial" w:hAnsi="Arial" w:cs="Arial" w:hint="eastAsia"/>
          <w:sz w:val="20"/>
          <w:szCs w:val="20"/>
        </w:rPr>
        <w:t>判断急减速开始，接下来当纵向加速度大于</w:t>
      </w:r>
      <w:r w:rsidR="00235266" w:rsidRPr="007E10B8">
        <w:rPr>
          <w:rFonts w:ascii="Arial" w:hAnsi="Arial" w:cs="Arial" w:hint="eastAsia"/>
          <w:sz w:val="20"/>
          <w:szCs w:val="20"/>
        </w:rPr>
        <w:t>-0.05G</w:t>
      </w:r>
      <w:r w:rsidR="00235266" w:rsidRPr="00C830F1">
        <w:rPr>
          <w:rFonts w:ascii="Arial" w:hAnsi="Arial" w:cs="Arial" w:hint="eastAsia"/>
          <w:sz w:val="20"/>
          <w:szCs w:val="20"/>
        </w:rPr>
        <w:t>，判断急减速事件结束。</w:t>
      </w:r>
      <w:r w:rsidRPr="00C830F1">
        <w:rPr>
          <w:rFonts w:ascii="Arial" w:hAnsi="Arial" w:cs="Arial"/>
          <w:sz w:val="20"/>
          <w:szCs w:val="20"/>
        </w:rPr>
        <w:t>判定车距保持不当产生一次。</w:t>
      </w:r>
    </w:p>
    <w:p w14:paraId="26EB5D36" w14:textId="3A74C9BB" w:rsidR="00AE32F4" w:rsidRDefault="00A572E9" w:rsidP="00D83EB1">
      <w:pPr>
        <w:ind w:firstLine="480"/>
        <w:jc w:val="distribute"/>
        <w:rPr>
          <w:rFonts w:ascii="Arial" w:hAnsi="Arial" w:cs="Arial"/>
          <w:sz w:val="20"/>
          <w:szCs w:val="20"/>
        </w:rPr>
      </w:pPr>
      <w:r w:rsidRPr="00C830F1">
        <w:rPr>
          <w:rFonts w:ascii="Arial" w:hAnsi="Arial" w:cs="Arial"/>
          <w:sz w:val="20"/>
          <w:szCs w:val="20"/>
        </w:rPr>
        <w:t xml:space="preserve">Identification of improper distance keeping: When the longitudinal acceleration of the vehicle exceeds </w:t>
      </w:r>
      <w:r w:rsidR="00235266" w:rsidRPr="00C830F1">
        <w:rPr>
          <w:rFonts w:ascii="Arial" w:hAnsi="Arial" w:cs="Arial" w:hint="eastAsia"/>
          <w:sz w:val="20"/>
          <w:szCs w:val="20"/>
        </w:rPr>
        <w:t>-0.4G</w:t>
      </w:r>
      <w:r w:rsidR="00235266" w:rsidRPr="00C830F1">
        <w:rPr>
          <w:rFonts w:ascii="Arial" w:hAnsi="Arial" w:cs="Arial"/>
          <w:sz w:val="20"/>
          <w:szCs w:val="20"/>
        </w:rPr>
        <w:t xml:space="preserve"> </w:t>
      </w:r>
      <w:r w:rsidR="000D0895" w:rsidRPr="00C830F1">
        <w:rPr>
          <w:rFonts w:ascii="Arial" w:hAnsi="Arial" w:cs="Arial"/>
          <w:sz w:val="20"/>
          <w:szCs w:val="20"/>
        </w:rPr>
        <w:t>(</w:t>
      </w:r>
      <w:r w:rsidR="000D0895" w:rsidRPr="00C830F1">
        <w:rPr>
          <w:rFonts w:ascii="Arial" w:hAnsi="Arial" w:cs="Arial" w:hint="eastAsia"/>
          <w:sz w:val="20"/>
          <w:szCs w:val="20"/>
        </w:rPr>
        <w:t>C</w:t>
      </w:r>
      <w:r w:rsidR="000D0895" w:rsidRPr="00C830F1">
        <w:rPr>
          <w:rFonts w:ascii="Arial" w:hAnsi="Arial" w:cs="Arial"/>
          <w:sz w:val="20"/>
          <w:szCs w:val="20"/>
        </w:rPr>
        <w:t>alibrat</w:t>
      </w:r>
      <w:r w:rsidR="000D0895" w:rsidRPr="00C830F1">
        <w:rPr>
          <w:rFonts w:ascii="Arial" w:hAnsi="Arial" w:cs="Arial" w:hint="eastAsia"/>
          <w:sz w:val="20"/>
          <w:szCs w:val="20"/>
        </w:rPr>
        <w:t>ion</w:t>
      </w:r>
      <w:r w:rsidR="00D83EB1" w:rsidRPr="00C830F1">
        <w:rPr>
          <w:rFonts w:ascii="Arial" w:hAnsi="Arial" w:cs="Arial"/>
          <w:sz w:val="20"/>
          <w:szCs w:val="20"/>
        </w:rPr>
        <w:t xml:space="preserve">, it is determined by calibration </w:t>
      </w:r>
      <w:r w:rsidR="00D83EB1" w:rsidRPr="00C830F1">
        <w:rPr>
          <w:rFonts w:ascii="Arial" w:hAnsi="Arial" w:cs="Arial"/>
          <w:b/>
          <w:sz w:val="20"/>
          <w:szCs w:val="20"/>
        </w:rPr>
        <w:t>P_DBA_SHARP_DECELERATION_THRESHOLD</w:t>
      </w:r>
      <w:r w:rsidRPr="00C830F1">
        <w:rPr>
          <w:rFonts w:ascii="Arial" w:hAnsi="Arial" w:cs="Arial"/>
          <w:sz w:val="20"/>
          <w:szCs w:val="20"/>
        </w:rPr>
        <w:t xml:space="preserve">), </w:t>
      </w:r>
      <w:r w:rsidR="00235266" w:rsidRPr="00C830F1">
        <w:rPr>
          <w:rFonts w:ascii="Arial" w:hAnsi="Arial" w:cs="Arial"/>
          <w:sz w:val="20"/>
          <w:szCs w:val="20"/>
        </w:rPr>
        <w:t>Judging that the rapid deceleration starts, then judging that the rapid deceleration event ends when the longitudinal acceleration is greater than-0.05G.</w:t>
      </w:r>
      <w:r w:rsidRPr="00C830F1">
        <w:rPr>
          <w:rFonts w:ascii="Arial" w:hAnsi="Arial" w:cs="Arial"/>
          <w:sz w:val="20"/>
          <w:szCs w:val="20"/>
        </w:rPr>
        <w:t xml:space="preserve">it shall be determined that improper distance </w:t>
      </w:r>
      <w:r w:rsidRPr="00C830F1">
        <w:rPr>
          <w:rFonts w:ascii="Arial" w:hAnsi="Arial" w:cs="Arial" w:hint="eastAsia"/>
          <w:sz w:val="20"/>
          <w:szCs w:val="20"/>
        </w:rPr>
        <w:t>keeping</w:t>
      </w:r>
      <w:r w:rsidRPr="00C830F1">
        <w:rPr>
          <w:rFonts w:ascii="Arial" w:hAnsi="Arial" w:cs="Arial"/>
          <w:sz w:val="20"/>
          <w:szCs w:val="20"/>
        </w:rPr>
        <w:t xml:space="preserve"> occurs once.</w:t>
      </w:r>
    </w:p>
    <w:p w14:paraId="2D6BE48D" w14:textId="50040BB0" w:rsidR="007E10B8" w:rsidRPr="007E10B8" w:rsidRDefault="007E10B8" w:rsidP="007E10B8">
      <w:pPr>
        <w:ind w:firstLine="420"/>
        <w:rPr>
          <w:color w:val="FF0000"/>
        </w:rPr>
      </w:pPr>
      <w:r w:rsidRPr="007E10B8">
        <w:rPr>
          <w:rFonts w:hint="eastAsia"/>
          <w:color w:val="FF0000"/>
        </w:rPr>
        <w:t>加速度</w:t>
      </w:r>
      <w:r>
        <w:rPr>
          <w:rFonts w:hint="eastAsia"/>
          <w:color w:val="FF0000"/>
        </w:rPr>
        <w:t>数据</w:t>
      </w:r>
      <w:r w:rsidRPr="007E10B8">
        <w:rPr>
          <w:rFonts w:hint="eastAsia"/>
          <w:color w:val="FF0000"/>
        </w:rPr>
        <w:t>单位的换算方式参考</w:t>
      </w:r>
      <w:r>
        <w:rPr>
          <w:rFonts w:hint="eastAsia"/>
          <w:color w:val="FF0000"/>
        </w:rPr>
        <w:t>《</w:t>
      </w:r>
      <w:r w:rsidRPr="007E10B8">
        <w:rPr>
          <w:rFonts w:hint="eastAsia"/>
          <w:color w:val="FF0000"/>
        </w:rPr>
        <w:t>5.3.1.11</w:t>
      </w:r>
      <w:r>
        <w:rPr>
          <w:rFonts w:hint="eastAsia"/>
          <w:color w:val="FF0000"/>
        </w:rPr>
        <w:t>加速度数据换算关系》</w:t>
      </w:r>
      <w:r w:rsidRPr="007E10B8">
        <w:rPr>
          <w:rFonts w:hint="eastAsia"/>
          <w:color w:val="FF0000"/>
        </w:rPr>
        <w:t>章节。</w:t>
      </w:r>
    </w:p>
    <w:p w14:paraId="4BFD7B3A" w14:textId="7BB79208" w:rsidR="00E957D3" w:rsidRPr="00C830F1" w:rsidRDefault="00E957D3" w:rsidP="00E957D3">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329727A5" w14:textId="71DDD902" w:rsidR="001B0526" w:rsidRPr="00C830F1" w:rsidRDefault="001B0526" w:rsidP="001B0526">
      <w:pPr>
        <w:ind w:firstLine="420"/>
      </w:pPr>
      <w:r w:rsidRPr="00C830F1">
        <w:rPr>
          <w:rFonts w:hint="eastAsia"/>
        </w:rPr>
        <w:t>本章节定义用于判断车辆急减速的</w:t>
      </w:r>
      <w:r w:rsidRPr="00C830F1">
        <w:rPr>
          <w:rFonts w:hint="eastAsia"/>
        </w:rPr>
        <w:t>CLEA</w:t>
      </w:r>
      <w:r w:rsidRPr="00C830F1">
        <w:rPr>
          <w:rFonts w:hint="eastAsia"/>
        </w:rPr>
        <w:t>信号。</w:t>
      </w:r>
    </w:p>
    <w:p w14:paraId="66DB13D7" w14:textId="623C970C" w:rsidR="00EA13E8" w:rsidRPr="00C830F1" w:rsidRDefault="00EA13E8" w:rsidP="001B0526">
      <w:pPr>
        <w:ind w:firstLine="420"/>
      </w:pPr>
      <w:r w:rsidRPr="00C830F1">
        <w:t>This</w:t>
      </w:r>
      <w:r w:rsidRPr="00C830F1">
        <w:rPr>
          <w:rFonts w:hint="eastAsia"/>
        </w:rPr>
        <w:t xml:space="preserve"> section defines CLEA signals for judging sharp deceleration of vehicle.</w:t>
      </w:r>
    </w:p>
    <w:p w14:paraId="65271CBC" w14:textId="336FFF3F" w:rsidR="00586191" w:rsidRPr="00C830F1" w:rsidRDefault="00586191" w:rsidP="00586191">
      <w:pPr>
        <w:ind w:firstLine="420"/>
      </w:pPr>
      <w:r w:rsidRPr="00C830F1">
        <w:rPr>
          <w:rFonts w:hint="eastAsia"/>
        </w:rPr>
        <w:t>当信号为</w:t>
      </w:r>
      <w:r w:rsidRPr="00DD40D3">
        <w:rPr>
          <w:rFonts w:hint="eastAsia"/>
          <w:b/>
          <w:i/>
        </w:rPr>
        <w:t>IMU Yaw Long Acc Signal Group : Inertial Measurement Unit Longitudinal Acceleration Primary Validity</w:t>
      </w:r>
      <w:r w:rsidRPr="00C830F1">
        <w:rPr>
          <w:rFonts w:hint="eastAsia"/>
        </w:rPr>
        <w:t xml:space="preserve"> = $0 Valid</w:t>
      </w:r>
      <w:r w:rsidRPr="00C830F1">
        <w:rPr>
          <w:rFonts w:hint="eastAsia"/>
        </w:rPr>
        <w:t>时，驾驶行为分析应用通过信号</w:t>
      </w:r>
      <w:r w:rsidRPr="00DD40D3">
        <w:rPr>
          <w:rFonts w:hint="eastAsia"/>
          <w:b/>
          <w:i/>
        </w:rPr>
        <w:t>IMU Yaw Long Acc Signal Group : Inertial Measurement Unit Longitudinal Acceleration Primary</w:t>
      </w:r>
      <w:r w:rsidRPr="00C830F1">
        <w:rPr>
          <w:rFonts w:hint="eastAsia"/>
        </w:rPr>
        <w:t>获取车辆的纵向加速度，用判断急加速事件。</w:t>
      </w:r>
    </w:p>
    <w:p w14:paraId="6A9FF152" w14:textId="00923303" w:rsidR="00EA13E8" w:rsidRPr="00C830F1" w:rsidRDefault="00EA13E8" w:rsidP="00586191">
      <w:pPr>
        <w:ind w:firstLine="420"/>
      </w:pPr>
      <w:r w:rsidRPr="00C830F1">
        <w:rPr>
          <w:rFonts w:hint="eastAsia"/>
        </w:rPr>
        <w:t xml:space="preserve">When signal </w:t>
      </w:r>
      <w:r w:rsidRPr="00DD40D3">
        <w:rPr>
          <w:rFonts w:hint="eastAsia"/>
          <w:b/>
          <w:i/>
        </w:rPr>
        <w:t xml:space="preserve">IMU Yaw Long Acc Signal </w:t>
      </w:r>
      <w:proofErr w:type="gramStart"/>
      <w:r w:rsidRPr="00DD40D3">
        <w:rPr>
          <w:rFonts w:hint="eastAsia"/>
          <w:b/>
          <w:i/>
        </w:rPr>
        <w:t>Group :</w:t>
      </w:r>
      <w:proofErr w:type="gramEnd"/>
      <w:r w:rsidRPr="00DD40D3">
        <w:rPr>
          <w:rFonts w:hint="eastAsia"/>
          <w:b/>
          <w:i/>
        </w:rPr>
        <w:t xml:space="preserve"> Inertial Measurement Unit Longitudinal Acceleration Primary</w:t>
      </w:r>
      <w:r w:rsidRPr="00C830F1">
        <w:rPr>
          <w:rFonts w:hint="eastAsia"/>
        </w:rPr>
        <w:t xml:space="preserve"> </w:t>
      </w:r>
      <w:r w:rsidRPr="00DD40D3">
        <w:rPr>
          <w:rFonts w:hint="eastAsia"/>
          <w:b/>
          <w:i/>
        </w:rPr>
        <w:t>Validity</w:t>
      </w:r>
      <w:r w:rsidRPr="00C830F1">
        <w:rPr>
          <w:rFonts w:hint="eastAsia"/>
        </w:rPr>
        <w:t xml:space="preserve"> = $0 Valid, the </w:t>
      </w:r>
      <w:r w:rsidRPr="00C830F1">
        <w:t>driving behavior analysis application</w:t>
      </w:r>
      <w:r w:rsidRPr="00C830F1">
        <w:rPr>
          <w:rFonts w:hint="eastAsia"/>
        </w:rPr>
        <w:t xml:space="preserve"> obtains </w:t>
      </w:r>
      <w:r w:rsidRPr="00C830F1">
        <w:t>the longitudinal acceleration</w:t>
      </w:r>
      <w:r w:rsidRPr="00C830F1">
        <w:rPr>
          <w:rFonts w:hint="eastAsia"/>
        </w:rPr>
        <w:t xml:space="preserve"> of vehicle with signal </w:t>
      </w:r>
      <w:r w:rsidRPr="00DD40D3">
        <w:rPr>
          <w:rFonts w:hint="eastAsia"/>
          <w:b/>
          <w:i/>
        </w:rPr>
        <w:t>IMU Yaw Long Acc Signal Group : Inertial Measurement Unit Longitudinal Acceleration Primary</w:t>
      </w:r>
      <w:r w:rsidRPr="00C830F1">
        <w:rPr>
          <w:rFonts w:hint="eastAsia"/>
          <w:b/>
          <w:i/>
        </w:rPr>
        <w:t xml:space="preserve"> </w:t>
      </w:r>
      <w:r w:rsidRPr="00C830F1">
        <w:rPr>
          <w:rFonts w:hint="eastAsia"/>
        </w:rPr>
        <w:t>for sharp acceleration event judgment.</w:t>
      </w:r>
    </w:p>
    <w:p w14:paraId="25FDCDE1" w14:textId="768E56B2" w:rsidR="00586191" w:rsidRPr="00C830F1" w:rsidRDefault="00586191" w:rsidP="00586191">
      <w:pPr>
        <w:ind w:firstLine="420"/>
      </w:pPr>
      <w:r w:rsidRPr="00C830F1">
        <w:rPr>
          <w:rFonts w:hint="eastAsia"/>
        </w:rPr>
        <w:t>当信号</w:t>
      </w:r>
      <w:r w:rsidRPr="00DD40D3">
        <w:rPr>
          <w:rFonts w:hint="eastAsia"/>
          <w:b/>
          <w:i/>
        </w:rPr>
        <w:t xml:space="preserve">IMU Yaw Long Acc Signal Group : Inertial Measurement Unit Longitudinal Acceleration Primary Validity </w:t>
      </w:r>
      <w:r w:rsidRPr="00C830F1">
        <w:rPr>
          <w:rFonts w:hint="eastAsia"/>
        </w:rPr>
        <w:t>= $1 Invalid</w:t>
      </w:r>
      <w:r w:rsidRPr="00C830F1">
        <w:rPr>
          <w:rFonts w:hint="eastAsia"/>
        </w:rPr>
        <w:t>时，表示纵向加速值不可信，这种情况下，驾驶行为分析应用需要暂停急减速事件的判断。</w:t>
      </w:r>
    </w:p>
    <w:p w14:paraId="4DA0DF1A" w14:textId="5DDF4462" w:rsidR="00EA13E8" w:rsidRPr="00C830F1" w:rsidRDefault="00EA13E8" w:rsidP="00586191">
      <w:pPr>
        <w:ind w:firstLine="420"/>
      </w:pPr>
      <w:r w:rsidRPr="00C830F1">
        <w:rPr>
          <w:rFonts w:hint="eastAsia"/>
        </w:rPr>
        <w:lastRenderedPageBreak/>
        <w:t xml:space="preserve">When signal </w:t>
      </w:r>
      <w:r w:rsidRPr="00DD40D3">
        <w:rPr>
          <w:rFonts w:hint="eastAsia"/>
          <w:b/>
          <w:i/>
        </w:rPr>
        <w:t xml:space="preserve">IMU Yaw Long Acc Signal </w:t>
      </w:r>
      <w:proofErr w:type="gramStart"/>
      <w:r w:rsidRPr="00DD40D3">
        <w:rPr>
          <w:rFonts w:hint="eastAsia"/>
          <w:b/>
          <w:i/>
        </w:rPr>
        <w:t>Group :</w:t>
      </w:r>
      <w:proofErr w:type="gramEnd"/>
      <w:r w:rsidRPr="00DD40D3">
        <w:rPr>
          <w:rFonts w:hint="eastAsia"/>
          <w:b/>
          <w:i/>
        </w:rPr>
        <w:t xml:space="preserve"> Inertial Measurement Unit Longitudinal Acceleration Primary Validity</w:t>
      </w:r>
      <w:r w:rsidRPr="00C830F1">
        <w:rPr>
          <w:rFonts w:hint="eastAsia"/>
        </w:rPr>
        <w:t xml:space="preserve"> = $1 Invalid, it indicates that the longitudinal acceleration value is </w:t>
      </w:r>
      <w:r w:rsidRPr="00C830F1">
        <w:t>untrust</w:t>
      </w:r>
      <w:r w:rsidRPr="00C830F1">
        <w:rPr>
          <w:rFonts w:hint="eastAsia"/>
        </w:rPr>
        <w:t xml:space="preserve">worthy, in which case, the </w:t>
      </w:r>
      <w:r w:rsidRPr="00C830F1">
        <w:t>driving behavior analysis application</w:t>
      </w:r>
      <w:r w:rsidRPr="00C830F1">
        <w:rPr>
          <w:rFonts w:hint="eastAsia"/>
        </w:rPr>
        <w:t xml:space="preserve"> needs to suspend sharp deceleration event judgment.</w:t>
      </w:r>
    </w:p>
    <w:p w14:paraId="1EF3229A" w14:textId="0F9261ED" w:rsidR="00E957D3" w:rsidRPr="00C830F1" w:rsidRDefault="00E957D3" w:rsidP="00E957D3">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5D492621" w14:textId="3C4D0B11" w:rsidR="001B0526" w:rsidRPr="00C830F1" w:rsidRDefault="001B0526" w:rsidP="001B0526">
      <w:pPr>
        <w:ind w:firstLine="420"/>
      </w:pPr>
      <w:r w:rsidRPr="00C830F1">
        <w:rPr>
          <w:rFonts w:hint="eastAsia"/>
        </w:rPr>
        <w:t>本章节定义用于判断车辆急减速的</w:t>
      </w:r>
      <w:r w:rsidRPr="00C830F1">
        <w:rPr>
          <w:rFonts w:hint="eastAsia"/>
        </w:rPr>
        <w:t>GB</w:t>
      </w:r>
      <w:r w:rsidRPr="00C830F1">
        <w:rPr>
          <w:rFonts w:hint="eastAsia"/>
        </w:rPr>
        <w:t>信号。</w:t>
      </w:r>
    </w:p>
    <w:p w14:paraId="72AE580D" w14:textId="6F02CA0A" w:rsidR="00EA13E8" w:rsidRPr="00C830F1" w:rsidRDefault="00EA13E8" w:rsidP="00EA13E8">
      <w:pPr>
        <w:ind w:firstLine="420"/>
      </w:pPr>
      <w:r w:rsidRPr="00C830F1">
        <w:t>This</w:t>
      </w:r>
      <w:r w:rsidRPr="00C830F1">
        <w:rPr>
          <w:rFonts w:hint="eastAsia"/>
        </w:rPr>
        <w:t xml:space="preserve"> section defines GB signals for judging sharp deceleration of vehicle.</w:t>
      </w:r>
    </w:p>
    <w:p w14:paraId="68785AAE" w14:textId="1895665C" w:rsidR="00586191" w:rsidRPr="00C830F1" w:rsidRDefault="00586191" w:rsidP="00586191">
      <w:pPr>
        <w:ind w:firstLine="420"/>
      </w:pPr>
      <w:r w:rsidRPr="00C830F1">
        <w:rPr>
          <w:rFonts w:hint="eastAsia"/>
        </w:rPr>
        <w:t>当信号为</w:t>
      </w:r>
      <w:r w:rsidR="00D93440" w:rsidRPr="00C830F1">
        <w:rPr>
          <w:b/>
          <w:i/>
        </w:rPr>
        <w:t>Serial Data 46 Protected : Longitudinal Acceleration Authenticated Invalid</w:t>
      </w:r>
      <w:r w:rsidRPr="00C830F1">
        <w:rPr>
          <w:rFonts w:hint="eastAsia"/>
        </w:rPr>
        <w:t>= $0 FALSE</w:t>
      </w:r>
      <w:r w:rsidRPr="00C830F1">
        <w:rPr>
          <w:rFonts w:hint="eastAsia"/>
        </w:rPr>
        <w:t>时，驾驶行为分析应用通过信号</w:t>
      </w:r>
      <w:r w:rsidR="00524B9E" w:rsidRPr="00C830F1">
        <w:rPr>
          <w:b/>
          <w:i/>
        </w:rPr>
        <w:t xml:space="preserve">Serial Data 46 Protected </w:t>
      </w:r>
      <w:r w:rsidRPr="00C830F1">
        <w:rPr>
          <w:b/>
          <w:i/>
        </w:rPr>
        <w:t>: Longitudinal Acceleration Authenticated</w:t>
      </w:r>
      <w:r w:rsidRPr="00C830F1">
        <w:rPr>
          <w:rFonts w:hint="eastAsia"/>
        </w:rPr>
        <w:t>获取车辆的纵向加速度，用判断急加速事件。</w:t>
      </w:r>
    </w:p>
    <w:p w14:paraId="45CA642B" w14:textId="58352FE7" w:rsidR="00EA13E8" w:rsidRPr="00C830F1" w:rsidRDefault="00EA13E8" w:rsidP="00586191">
      <w:pPr>
        <w:ind w:firstLine="420"/>
      </w:pPr>
      <w:r w:rsidRPr="00C830F1">
        <w:rPr>
          <w:rFonts w:hint="eastAsia"/>
        </w:rPr>
        <w:t xml:space="preserve">When signal </w:t>
      </w:r>
      <w:r w:rsidRPr="00C830F1">
        <w:rPr>
          <w:b/>
          <w:i/>
        </w:rPr>
        <w:t>Serial Data 46 Protected : Longitudinal Acceleration Authenticated Invalid</w:t>
      </w:r>
      <w:r w:rsidRPr="00C830F1">
        <w:rPr>
          <w:rFonts w:hint="eastAsia"/>
        </w:rPr>
        <w:t xml:space="preserve">= $0 FALSE, the </w:t>
      </w:r>
      <w:r w:rsidRPr="00C830F1">
        <w:t>driving behavior analysis application</w:t>
      </w:r>
      <w:r w:rsidRPr="00C830F1">
        <w:rPr>
          <w:rFonts w:hint="eastAsia"/>
        </w:rPr>
        <w:t xml:space="preserve"> obtains </w:t>
      </w:r>
      <w:r w:rsidRPr="00C830F1">
        <w:t>the longitudinal acceleration</w:t>
      </w:r>
      <w:r w:rsidRPr="00C830F1">
        <w:rPr>
          <w:rFonts w:hint="eastAsia"/>
        </w:rPr>
        <w:t xml:space="preserve"> of vehicle with signal </w:t>
      </w:r>
      <w:r w:rsidRPr="00C830F1">
        <w:rPr>
          <w:b/>
          <w:i/>
        </w:rPr>
        <w:t>Serial Data 46 Protected : Longitudinal Acceleration Authenticated</w:t>
      </w:r>
      <w:r w:rsidRPr="00C830F1">
        <w:rPr>
          <w:rFonts w:hint="eastAsia"/>
          <w:b/>
          <w:i/>
        </w:rPr>
        <w:t xml:space="preserve"> </w:t>
      </w:r>
      <w:r w:rsidRPr="00C830F1">
        <w:rPr>
          <w:rFonts w:hint="eastAsia"/>
        </w:rPr>
        <w:t>for sharp acceleration event judgment.</w:t>
      </w:r>
    </w:p>
    <w:p w14:paraId="6A585C0A" w14:textId="1029FAD2" w:rsidR="00586191" w:rsidRPr="00C830F1" w:rsidRDefault="00586191" w:rsidP="00586191">
      <w:pPr>
        <w:ind w:firstLine="420"/>
      </w:pPr>
      <w:r w:rsidRPr="00C830F1">
        <w:rPr>
          <w:rFonts w:hint="eastAsia"/>
        </w:rPr>
        <w:t>当信号</w:t>
      </w:r>
      <w:r w:rsidR="00D93440" w:rsidRPr="00C830F1">
        <w:rPr>
          <w:b/>
          <w:i/>
        </w:rPr>
        <w:t>Serial Data 46 Protected : Longitudinal Acceleration Authenticated Invalid</w:t>
      </w:r>
      <w:r w:rsidRPr="00C830F1">
        <w:t xml:space="preserve">= $1 </w:t>
      </w:r>
      <w:r w:rsidRPr="00C830F1">
        <w:rPr>
          <w:rFonts w:hint="eastAsia"/>
        </w:rPr>
        <w:t>TRUE</w:t>
      </w:r>
      <w:r w:rsidRPr="00C830F1">
        <w:rPr>
          <w:rFonts w:hint="eastAsia"/>
        </w:rPr>
        <w:t>时，表示纵向加速值不可信，这种情况下，驾驶行为分析应用需要暂停急减速事件的判断。</w:t>
      </w:r>
    </w:p>
    <w:p w14:paraId="31210F43" w14:textId="446C4031" w:rsidR="00EA13E8" w:rsidRPr="00C830F1" w:rsidRDefault="00EA13E8" w:rsidP="00586191">
      <w:pPr>
        <w:ind w:firstLine="420"/>
      </w:pPr>
      <w:r w:rsidRPr="00C830F1">
        <w:rPr>
          <w:rFonts w:hint="eastAsia"/>
        </w:rPr>
        <w:t xml:space="preserve">When signal </w:t>
      </w:r>
      <w:r w:rsidRPr="00C830F1">
        <w:rPr>
          <w:b/>
          <w:i/>
        </w:rPr>
        <w:t xml:space="preserve">Serial Data 46 </w:t>
      </w:r>
      <w:proofErr w:type="gramStart"/>
      <w:r w:rsidRPr="00C830F1">
        <w:rPr>
          <w:b/>
          <w:i/>
        </w:rPr>
        <w:t>Protected :</w:t>
      </w:r>
      <w:proofErr w:type="gramEnd"/>
      <w:r w:rsidRPr="00C830F1">
        <w:rPr>
          <w:b/>
          <w:i/>
        </w:rPr>
        <w:t xml:space="preserve"> Longitudinal Acceleration Authenticated Invalid</w:t>
      </w:r>
      <w:r w:rsidRPr="00C830F1">
        <w:t xml:space="preserve">= $1 </w:t>
      </w:r>
      <w:r w:rsidRPr="00C830F1">
        <w:rPr>
          <w:rFonts w:hint="eastAsia"/>
        </w:rPr>
        <w:t xml:space="preserve">TRUE, it indicates that the acceleration value is </w:t>
      </w:r>
      <w:r w:rsidRPr="00C830F1">
        <w:t>untrust</w:t>
      </w:r>
      <w:r w:rsidRPr="00C830F1">
        <w:rPr>
          <w:rFonts w:hint="eastAsia"/>
        </w:rPr>
        <w:t xml:space="preserve">worthy, in which case, the </w:t>
      </w:r>
      <w:r w:rsidRPr="00C830F1">
        <w:t>driving behavior analysis application</w:t>
      </w:r>
      <w:r w:rsidRPr="00C830F1">
        <w:rPr>
          <w:rFonts w:hint="eastAsia"/>
        </w:rPr>
        <w:t xml:space="preserve"> needs to suspend sharp deceleration event judgment.</w:t>
      </w:r>
    </w:p>
    <w:p w14:paraId="3DF0D0CE" w14:textId="74D080BE" w:rsidR="00E957D3" w:rsidRPr="00C830F1" w:rsidRDefault="00E957D3" w:rsidP="00E957D3">
      <w:pPr>
        <w:pStyle w:val="Heading5"/>
      </w:pPr>
      <w:r w:rsidRPr="00C830F1">
        <w:rPr>
          <w:rFonts w:hint="eastAsia"/>
        </w:rPr>
        <w:t>标定信息</w:t>
      </w:r>
      <w:r w:rsidR="00F500A3" w:rsidRPr="00C830F1">
        <w:rPr>
          <w:rFonts w:hint="eastAsia"/>
        </w:rPr>
        <w:t>/</w:t>
      </w:r>
      <w:r w:rsidR="00F500A3" w:rsidRPr="00C830F1">
        <w:t>Calibration Information</w:t>
      </w:r>
    </w:p>
    <w:p w14:paraId="39AB39BD" w14:textId="17287935" w:rsidR="00586191" w:rsidRPr="00C830F1" w:rsidRDefault="00586191" w:rsidP="00586191">
      <w:pPr>
        <w:ind w:firstLine="420"/>
      </w:pPr>
      <w:r w:rsidRPr="00C830F1">
        <w:rPr>
          <w:rFonts w:hint="eastAsia"/>
        </w:rPr>
        <w:t>通过标定</w:t>
      </w:r>
      <w:r w:rsidRPr="00C830F1">
        <w:rPr>
          <w:rFonts w:hint="eastAsia"/>
          <w:b/>
          <w:i/>
        </w:rPr>
        <w:t>P_DBA_SHARP_</w:t>
      </w:r>
      <w:r w:rsidRPr="00C830F1">
        <w:rPr>
          <w:b/>
          <w:i/>
        </w:rPr>
        <w:t xml:space="preserve"> DECELERATION</w:t>
      </w:r>
      <w:r w:rsidRPr="00C830F1">
        <w:rPr>
          <w:rFonts w:hint="eastAsia"/>
          <w:b/>
          <w:i/>
        </w:rPr>
        <w:t xml:space="preserve"> _THRESHOLD</w:t>
      </w:r>
      <w:r w:rsidRPr="00C830F1">
        <w:rPr>
          <w:rFonts w:hint="eastAsia"/>
        </w:rPr>
        <w:t>确定急减速判断的阈值。</w:t>
      </w:r>
    </w:p>
    <w:p w14:paraId="37E4D7F8" w14:textId="58B3800E" w:rsidR="00EA13E8" w:rsidRPr="00C830F1" w:rsidRDefault="00EA13E8" w:rsidP="00586191">
      <w:pPr>
        <w:ind w:firstLine="420"/>
      </w:pPr>
      <w:r w:rsidRPr="00C830F1">
        <w:rPr>
          <w:rFonts w:hint="eastAsia"/>
        </w:rPr>
        <w:t xml:space="preserve">The threshold of sharp deceleration judgment is </w:t>
      </w:r>
      <w:r w:rsidRPr="00C830F1">
        <w:t>determined</w:t>
      </w:r>
      <w:r w:rsidRPr="00C830F1">
        <w:rPr>
          <w:rFonts w:hint="eastAsia"/>
        </w:rPr>
        <w:t xml:space="preserve"> by calibration </w:t>
      </w:r>
      <w:r w:rsidRPr="00C830F1">
        <w:rPr>
          <w:rFonts w:hint="eastAsia"/>
          <w:b/>
          <w:i/>
        </w:rPr>
        <w:t>P_DBA_SHARP_</w:t>
      </w:r>
      <w:r w:rsidRPr="00C830F1">
        <w:rPr>
          <w:b/>
          <w:i/>
        </w:rPr>
        <w:t xml:space="preserve"> DECELERATION</w:t>
      </w:r>
      <w:r w:rsidRPr="00C830F1">
        <w:rPr>
          <w:rFonts w:hint="eastAsia"/>
          <w:b/>
          <w:i/>
        </w:rPr>
        <w:t xml:space="preserve"> _THRESHOLD</w:t>
      </w:r>
      <w:r w:rsidRPr="00C830F1">
        <w:rPr>
          <w:rFonts w:hint="eastAsia"/>
        </w:rPr>
        <w:t>.</w:t>
      </w:r>
    </w:p>
    <w:p w14:paraId="67F79227" w14:textId="48C46E06" w:rsidR="00AE7321" w:rsidRPr="00C830F1" w:rsidRDefault="00A572E9" w:rsidP="00AE7321">
      <w:pPr>
        <w:pStyle w:val="Heading4"/>
        <w:rPr>
          <w:rFonts w:ascii="Arial" w:hAnsi="Arial" w:cs="Arial"/>
        </w:rPr>
      </w:pPr>
      <w:bookmarkStart w:id="92" w:name="_Toc44502163"/>
      <w:r w:rsidRPr="00C830F1">
        <w:rPr>
          <w:rFonts w:ascii="Arial" w:hAnsi="Arial" w:cs="Arial"/>
        </w:rPr>
        <w:t>疲劳驾驶</w:t>
      </w:r>
      <w:r w:rsidRPr="00C830F1">
        <w:rPr>
          <w:rFonts w:ascii="Arial" w:hAnsi="Arial" w:cs="Arial" w:hint="eastAsia"/>
        </w:rPr>
        <w:t>/</w:t>
      </w:r>
      <w:r w:rsidRPr="00C830F1">
        <w:rPr>
          <w:rFonts w:ascii="Arial" w:hAnsi="Arial" w:cs="Arial"/>
        </w:rPr>
        <w:t>Fatigue Driving</w:t>
      </w:r>
      <w:bookmarkEnd w:id="92"/>
    </w:p>
    <w:p w14:paraId="14D8CC18" w14:textId="2044961D" w:rsidR="00EA13E8" w:rsidRPr="00C830F1" w:rsidRDefault="00A572E9" w:rsidP="00EA13E8">
      <w:pPr>
        <w:ind w:firstLine="420"/>
      </w:pPr>
      <w:r w:rsidRPr="00C830F1">
        <w:t>疲劳驾驶指同一</w:t>
      </w:r>
      <w:r w:rsidR="008E4AE1" w:rsidRPr="008E4AE1">
        <w:rPr>
          <w:rFonts w:hint="eastAsia"/>
          <w:color w:val="FF0000"/>
        </w:rPr>
        <w:t>段行程中</w:t>
      </w:r>
      <w:r w:rsidRPr="008E4AE1">
        <w:rPr>
          <w:strike/>
          <w:color w:val="FF0000"/>
        </w:rPr>
        <w:t>账户登陆情况下</w:t>
      </w:r>
      <w:r w:rsidRPr="00C830F1">
        <w:t>行程时间超过</w:t>
      </w:r>
      <w:r w:rsidR="00642A84" w:rsidRPr="00C830F1">
        <w:rPr>
          <w:rFonts w:hint="eastAsia"/>
        </w:rPr>
        <w:t>2</w:t>
      </w:r>
      <w:r w:rsidR="00642A84" w:rsidRPr="00C830F1">
        <w:t xml:space="preserve"> </w:t>
      </w:r>
      <w:r w:rsidRPr="00C830F1">
        <w:t>小时</w:t>
      </w:r>
      <w:r w:rsidR="00D83EB1" w:rsidRPr="00C830F1">
        <w:rPr>
          <w:rFonts w:hint="eastAsia"/>
        </w:rPr>
        <w:t>（可标定，通过标定值</w:t>
      </w:r>
      <w:r w:rsidR="00D83EB1" w:rsidRPr="00C830F1">
        <w:rPr>
          <w:rFonts w:hint="eastAsia"/>
          <w:b/>
        </w:rPr>
        <w:t>P_DBA_FATIGUE_DRIVING_TIME</w:t>
      </w:r>
      <w:r w:rsidR="00D83EB1" w:rsidRPr="00C830F1">
        <w:t xml:space="preserve"> </w:t>
      </w:r>
      <w:r w:rsidR="00D83EB1" w:rsidRPr="00C830F1">
        <w:rPr>
          <w:rFonts w:hint="eastAsia"/>
        </w:rPr>
        <w:t>确认）</w:t>
      </w:r>
      <w:r w:rsidRPr="00C830F1">
        <w:t>未停车休息。</w:t>
      </w:r>
      <w:r w:rsidR="00B96583" w:rsidRPr="00C830F1">
        <w:rPr>
          <w:rFonts w:hint="eastAsia"/>
        </w:rPr>
        <w:t>由于驾驶员行为分析功能不与账户绑定，暂时不对休息时长作判断，而只判断连续驾驶时长是否超过</w:t>
      </w:r>
      <w:r w:rsidR="00642A84" w:rsidRPr="00C830F1">
        <w:t>2</w:t>
      </w:r>
      <w:r w:rsidR="00B96583" w:rsidRPr="00C830F1">
        <w:rPr>
          <w:rFonts w:hint="eastAsia"/>
        </w:rPr>
        <w:t>小时（可标定）。</w:t>
      </w:r>
    </w:p>
    <w:p w14:paraId="2BF250F3" w14:textId="61FF0A33" w:rsidR="00AE32F4" w:rsidRPr="00C830F1" w:rsidRDefault="00A572E9" w:rsidP="00586191">
      <w:pPr>
        <w:ind w:firstLine="420"/>
      </w:pPr>
      <w:r w:rsidRPr="00C830F1">
        <w:t>Fatigue driving refers to the situation where the t</w:t>
      </w:r>
      <w:r w:rsidR="0047281E" w:rsidRPr="00C830F1">
        <w:t>rip</w:t>
      </w:r>
      <w:r w:rsidRPr="00C830F1">
        <w:t xml:space="preserve"> time exceeds </w:t>
      </w:r>
      <w:r w:rsidR="00642A84" w:rsidRPr="00C830F1">
        <w:rPr>
          <w:rFonts w:hint="eastAsia"/>
        </w:rPr>
        <w:t>2</w:t>
      </w:r>
      <w:r w:rsidR="00642A84" w:rsidRPr="00C830F1">
        <w:t xml:space="preserve"> </w:t>
      </w:r>
      <w:r w:rsidRPr="00C830F1">
        <w:t>hours</w:t>
      </w:r>
      <w:r w:rsidR="00D83EB1" w:rsidRPr="00C830F1">
        <w:t xml:space="preserve"> </w:t>
      </w:r>
      <w:r w:rsidR="00D83EB1" w:rsidRPr="00C830F1">
        <w:rPr>
          <w:rFonts w:hint="eastAsia"/>
        </w:rPr>
        <w:t>(</w:t>
      </w:r>
      <w:r w:rsidR="00D83EB1" w:rsidRPr="00C830F1">
        <w:t>Cali</w:t>
      </w:r>
      <w:r w:rsidR="000B3EF7" w:rsidRPr="00C830F1">
        <w:t>bratable</w:t>
      </w:r>
      <w:r w:rsidR="00D83EB1" w:rsidRPr="00C830F1">
        <w:t xml:space="preserve">, it is determined by calibration </w:t>
      </w:r>
      <w:r w:rsidR="00D83EB1" w:rsidRPr="00C830F1">
        <w:rPr>
          <w:rFonts w:hint="eastAsia"/>
          <w:b/>
        </w:rPr>
        <w:t>P_DBA_FATIGUE_DRIVING_TIME</w:t>
      </w:r>
      <w:r w:rsidR="00D83EB1" w:rsidRPr="00C830F1">
        <w:rPr>
          <w:rFonts w:hint="eastAsia"/>
        </w:rPr>
        <w:t>)</w:t>
      </w:r>
      <w:r w:rsidRPr="00C830F1">
        <w:t xml:space="preserve"> without stopping for rest</w:t>
      </w:r>
      <w:r w:rsidRPr="002D2A69">
        <w:t>.</w:t>
      </w:r>
      <w:r w:rsidR="00B96583" w:rsidRPr="00C830F1">
        <w:t xml:space="preserve"> Currently, DBA is not account based, so the rest time is not a criterion when judging whether a trip is fatigue driving, and the only criterion is trip time.</w:t>
      </w:r>
    </w:p>
    <w:p w14:paraId="0ADFF790" w14:textId="74290D11" w:rsidR="00CB0F92" w:rsidRPr="00C830F1" w:rsidRDefault="00CB0F92" w:rsidP="00586191">
      <w:pPr>
        <w:ind w:firstLine="420"/>
      </w:pPr>
      <w:r w:rsidRPr="00C830F1">
        <w:rPr>
          <w:rFonts w:hint="eastAsia"/>
        </w:rPr>
        <w:t>判断逻辑参考如下：</w:t>
      </w:r>
    </w:p>
    <w:p w14:paraId="1A49C317" w14:textId="0ACAB037" w:rsidR="004117C4" w:rsidRPr="00C830F1" w:rsidRDefault="004117C4" w:rsidP="00586191">
      <w:pPr>
        <w:ind w:firstLine="420"/>
      </w:pPr>
      <w:r w:rsidRPr="00C830F1">
        <w:t>The judgment logic reference is as follows:</w:t>
      </w:r>
    </w:p>
    <w:p w14:paraId="6F61EF07" w14:textId="4BAA1E07" w:rsidR="00CB0F92" w:rsidRPr="00C830F1" w:rsidRDefault="00CB0F92" w:rsidP="00E427A8">
      <w:pPr>
        <w:ind w:firstLine="420"/>
      </w:pPr>
      <w:r w:rsidRPr="00C830F1">
        <w:rPr>
          <w:rFonts w:hint="eastAsia"/>
        </w:rPr>
        <w:t>计时开始条件：车辆在当前账户状态下，车辆车速大于</w:t>
      </w:r>
      <w:r w:rsidRPr="00C830F1">
        <w:rPr>
          <w:rFonts w:hint="eastAsia"/>
        </w:rPr>
        <w:t>5</w:t>
      </w:r>
      <w:r w:rsidRPr="00C830F1">
        <w:t xml:space="preserve"> </w:t>
      </w:r>
      <w:r w:rsidRPr="00C830F1">
        <w:rPr>
          <w:rFonts w:hint="eastAsia"/>
        </w:rPr>
        <w:t>km</w:t>
      </w:r>
      <w:r w:rsidRPr="00C830F1">
        <w:t>/h</w:t>
      </w:r>
      <w:r w:rsidRPr="00C830F1">
        <w:rPr>
          <w:rFonts w:hint="eastAsia"/>
        </w:rPr>
        <w:t>，开始计时。</w:t>
      </w:r>
    </w:p>
    <w:p w14:paraId="584ECF01" w14:textId="168904C5" w:rsidR="004117C4" w:rsidRPr="00C830F1" w:rsidRDefault="004117C4" w:rsidP="00E427A8">
      <w:pPr>
        <w:ind w:firstLine="420"/>
      </w:pPr>
      <w:r w:rsidRPr="00C830F1">
        <w:t>Timing start condition: when the vehicle speed is greater than 5 km/h under the current account status, timing will start.</w:t>
      </w:r>
    </w:p>
    <w:p w14:paraId="60D3D8DB" w14:textId="68E7C37B" w:rsidR="00CB0F92" w:rsidRPr="00C830F1" w:rsidRDefault="00CB0F92" w:rsidP="00586191">
      <w:pPr>
        <w:ind w:firstLine="420"/>
      </w:pPr>
      <w:r w:rsidRPr="00C830F1">
        <w:rPr>
          <w:rFonts w:hint="eastAsia"/>
        </w:rPr>
        <w:t>计时结束条件：车辆</w:t>
      </w:r>
      <w:r w:rsidR="003D1B29" w:rsidRPr="00C830F1">
        <w:rPr>
          <w:rFonts w:hint="eastAsia"/>
        </w:rPr>
        <w:t>熄火，</w:t>
      </w:r>
      <w:r w:rsidRPr="00C830F1">
        <w:rPr>
          <w:rFonts w:hint="eastAsia"/>
        </w:rPr>
        <w:t>P</w:t>
      </w:r>
      <w:r w:rsidRPr="00C830F1">
        <w:rPr>
          <w:rFonts w:hint="eastAsia"/>
        </w:rPr>
        <w:t>挡或者</w:t>
      </w:r>
      <w:r w:rsidRPr="00C830F1">
        <w:rPr>
          <w:rFonts w:hint="eastAsia"/>
        </w:rPr>
        <w:t>N</w:t>
      </w:r>
      <w:r w:rsidRPr="00C830F1">
        <w:rPr>
          <w:rFonts w:hint="eastAsia"/>
        </w:rPr>
        <w:t>挡，车速为</w:t>
      </w:r>
      <w:r w:rsidRPr="00C830F1">
        <w:rPr>
          <w:rFonts w:hint="eastAsia"/>
        </w:rPr>
        <w:t>0</w:t>
      </w:r>
      <w:r w:rsidRPr="00C830F1">
        <w:rPr>
          <w:rFonts w:hint="eastAsia"/>
        </w:rPr>
        <w:t>，本次计时结束。</w:t>
      </w:r>
    </w:p>
    <w:p w14:paraId="7776EBAF" w14:textId="6A4BEBDC" w:rsidR="004117C4" w:rsidRPr="00C830F1" w:rsidRDefault="004117C4" w:rsidP="00586191">
      <w:pPr>
        <w:ind w:firstLine="420"/>
      </w:pPr>
      <w:r w:rsidRPr="00C830F1">
        <w:t xml:space="preserve">Timing completion conditions: vehicle’s power mode off, gear P or gear N, vehicle speed 0, the timing is </w:t>
      </w:r>
      <w:r w:rsidRPr="00C830F1">
        <w:lastRenderedPageBreak/>
        <w:t xml:space="preserve">completed. It should be noted that it takes a certain period of time for the account to be logged in when the vehicle is started. </w:t>
      </w:r>
    </w:p>
    <w:p w14:paraId="6D03A40A" w14:textId="573042D0" w:rsidR="00CB0F92" w:rsidRPr="00C830F1" w:rsidRDefault="00CB0F92" w:rsidP="00586191">
      <w:pPr>
        <w:ind w:firstLine="420"/>
        <w:rPr>
          <w:b/>
        </w:rPr>
      </w:pPr>
      <w:r w:rsidRPr="00C830F1">
        <w:rPr>
          <w:rFonts w:hint="eastAsia"/>
          <w:b/>
        </w:rPr>
        <w:t>疲劳驾驶事件归属</w:t>
      </w:r>
      <w:r w:rsidR="004117C4" w:rsidRPr="00C830F1">
        <w:rPr>
          <w:rFonts w:hint="eastAsia"/>
          <w:b/>
        </w:rPr>
        <w:t>/</w:t>
      </w:r>
      <w:r w:rsidR="004117C4" w:rsidRPr="00C830F1">
        <w:rPr>
          <w:b/>
        </w:rPr>
        <w:t xml:space="preserve"> Attribution of Fatigue Driving Events</w:t>
      </w:r>
      <w:r w:rsidRPr="00C830F1">
        <w:rPr>
          <w:rFonts w:hint="eastAsia"/>
          <w:b/>
        </w:rPr>
        <w:t>：</w:t>
      </w:r>
    </w:p>
    <w:p w14:paraId="6653011D" w14:textId="5A3F7FBA" w:rsidR="000B7DB8" w:rsidRPr="00C830F1" w:rsidRDefault="00CB0F92" w:rsidP="00586191">
      <w:pPr>
        <w:pStyle w:val="ListParagraph"/>
        <w:numPr>
          <w:ilvl w:val="0"/>
          <w:numId w:val="27"/>
        </w:numPr>
        <w:ind w:firstLineChars="0"/>
      </w:pPr>
      <w:r w:rsidRPr="00C830F1">
        <w:rPr>
          <w:rFonts w:hint="eastAsia"/>
        </w:rPr>
        <w:t>行程中，如果计时大于</w:t>
      </w:r>
      <w:r w:rsidR="00642A84" w:rsidRPr="00C830F1">
        <w:rPr>
          <w:rFonts w:hint="eastAsia"/>
        </w:rPr>
        <w:t>2</w:t>
      </w:r>
      <w:r w:rsidRPr="00C830F1">
        <w:rPr>
          <w:rFonts w:hint="eastAsia"/>
        </w:rPr>
        <w:t>小时</w:t>
      </w:r>
      <w:r w:rsidR="000B3EF7" w:rsidRPr="00C830F1">
        <w:rPr>
          <w:rFonts w:hint="eastAsia"/>
        </w:rPr>
        <w:t>（可标定，通过标定值</w:t>
      </w:r>
      <w:r w:rsidR="000B3EF7" w:rsidRPr="00C830F1">
        <w:rPr>
          <w:rFonts w:hint="eastAsia"/>
          <w:b/>
        </w:rPr>
        <w:t>P_DBA_FATIGUE_DRIVING_TIME</w:t>
      </w:r>
      <w:r w:rsidR="000B3EF7" w:rsidRPr="00C830F1">
        <w:t xml:space="preserve"> </w:t>
      </w:r>
      <w:r w:rsidR="000B3EF7" w:rsidRPr="00C830F1">
        <w:rPr>
          <w:rFonts w:hint="eastAsia"/>
        </w:rPr>
        <w:t>确认）</w:t>
      </w:r>
      <w:r w:rsidRPr="00C830F1">
        <w:rPr>
          <w:rFonts w:hint="eastAsia"/>
        </w:rPr>
        <w:t>，判断该次行程出现疲劳驾驶，并以大于</w:t>
      </w:r>
      <w:r w:rsidR="00642A84" w:rsidRPr="00C830F1">
        <w:rPr>
          <w:rFonts w:hint="eastAsia"/>
        </w:rPr>
        <w:t>2</w:t>
      </w:r>
      <w:r w:rsidR="00642A84" w:rsidRPr="00C830F1">
        <w:t xml:space="preserve"> </w:t>
      </w:r>
      <w:r w:rsidR="004117C4" w:rsidRPr="00C830F1">
        <w:rPr>
          <w:rFonts w:hint="eastAsia"/>
        </w:rPr>
        <w:t>小时</w:t>
      </w:r>
      <w:r w:rsidR="000B3EF7" w:rsidRPr="00C830F1">
        <w:rPr>
          <w:rFonts w:hint="eastAsia"/>
        </w:rPr>
        <w:t>（可标定，通过标定值</w:t>
      </w:r>
      <w:r w:rsidR="000B3EF7" w:rsidRPr="00C830F1">
        <w:rPr>
          <w:rFonts w:hint="eastAsia"/>
          <w:b/>
        </w:rPr>
        <w:t>P_DBA_FATIGUE_DRIVING_TIME</w:t>
      </w:r>
      <w:r w:rsidR="000B3EF7" w:rsidRPr="00C830F1">
        <w:t xml:space="preserve"> </w:t>
      </w:r>
      <w:r w:rsidR="000B3EF7" w:rsidRPr="00C830F1">
        <w:rPr>
          <w:rFonts w:hint="eastAsia"/>
        </w:rPr>
        <w:t>确认）</w:t>
      </w:r>
      <w:r w:rsidR="004117C4" w:rsidRPr="00C830F1">
        <w:rPr>
          <w:rFonts w:hint="eastAsia"/>
        </w:rPr>
        <w:t>的时刻为事件的发生时刻</w:t>
      </w:r>
      <w:r w:rsidR="000B7DB8" w:rsidRPr="00C830F1">
        <w:rPr>
          <w:rFonts w:hint="eastAsia"/>
        </w:rPr>
        <w:t>。</w:t>
      </w:r>
    </w:p>
    <w:p w14:paraId="5B5378E3" w14:textId="390B6B5B" w:rsidR="00CB0F92" w:rsidRPr="00C830F1" w:rsidRDefault="004117C4" w:rsidP="000B7DB8">
      <w:pPr>
        <w:pStyle w:val="ListParagraph"/>
        <w:ind w:left="1140" w:firstLineChars="0" w:firstLine="0"/>
      </w:pPr>
      <w:r w:rsidRPr="00C830F1">
        <w:t xml:space="preserve">If the timing is more than </w:t>
      </w:r>
      <w:r w:rsidR="00642A84" w:rsidRPr="00C830F1">
        <w:rPr>
          <w:rFonts w:hint="eastAsia"/>
        </w:rPr>
        <w:t>2</w:t>
      </w:r>
      <w:r w:rsidR="00642A84" w:rsidRPr="00C830F1">
        <w:t xml:space="preserve"> </w:t>
      </w:r>
      <w:proofErr w:type="gramStart"/>
      <w:r w:rsidRPr="00C830F1">
        <w:t>hours</w:t>
      </w:r>
      <w:r w:rsidR="000B3EF7" w:rsidRPr="00C830F1">
        <w:t>(</w:t>
      </w:r>
      <w:proofErr w:type="gramEnd"/>
      <w:r w:rsidR="000B3EF7" w:rsidRPr="00C830F1">
        <w:t xml:space="preserve">Calibratable, it is determined by </w:t>
      </w:r>
      <w:r w:rsidR="000B3EF7" w:rsidRPr="00C830F1">
        <w:rPr>
          <w:b/>
        </w:rPr>
        <w:t>P_DBA_FATIGUE_DRIVING_TIME</w:t>
      </w:r>
      <w:r w:rsidR="000B3EF7" w:rsidRPr="00C830F1">
        <w:t>)</w:t>
      </w:r>
      <w:r w:rsidRPr="00C830F1">
        <w:t xml:space="preserve"> in the trip, fatigue driving is judged to occur in the trip, and the time greater than 4 hours</w:t>
      </w:r>
      <w:r w:rsidR="000B3EF7" w:rsidRPr="00C830F1">
        <w:t xml:space="preserve">(Calibratable, it is determined by </w:t>
      </w:r>
      <w:r w:rsidR="000B3EF7" w:rsidRPr="00C830F1">
        <w:rPr>
          <w:b/>
        </w:rPr>
        <w:t>P_DBA_FATIGUE_DRIVING_TIME</w:t>
      </w:r>
      <w:r w:rsidR="000B3EF7" w:rsidRPr="00C830F1">
        <w:t>)</w:t>
      </w:r>
      <w:r w:rsidRPr="00C830F1">
        <w:t xml:space="preserve"> is taken as the occurrence time of the event.</w:t>
      </w:r>
    </w:p>
    <w:p w14:paraId="61B3A593" w14:textId="4EA7E1B9" w:rsidR="000B7DB8" w:rsidRPr="00C830F1" w:rsidRDefault="00441E71" w:rsidP="00586191">
      <w:pPr>
        <w:pStyle w:val="ListParagraph"/>
        <w:numPr>
          <w:ilvl w:val="0"/>
          <w:numId w:val="27"/>
        </w:numPr>
        <w:ind w:firstLineChars="0"/>
      </w:pPr>
      <w:r w:rsidRPr="00C830F1">
        <w:rPr>
          <w:rFonts w:hint="eastAsia"/>
        </w:rPr>
        <w:t>行程开始时，如果就发现计时已经大于</w:t>
      </w:r>
      <w:r w:rsidR="00642A84" w:rsidRPr="00C830F1">
        <w:rPr>
          <w:rFonts w:hint="eastAsia"/>
        </w:rPr>
        <w:t>2</w:t>
      </w:r>
      <w:r w:rsidR="00642A84" w:rsidRPr="00C830F1">
        <w:t xml:space="preserve"> </w:t>
      </w:r>
      <w:r w:rsidR="004117C4" w:rsidRPr="00C830F1">
        <w:rPr>
          <w:rFonts w:hint="eastAsia"/>
        </w:rPr>
        <w:t>小时</w:t>
      </w:r>
      <w:r w:rsidR="000B3EF7" w:rsidRPr="00C830F1">
        <w:rPr>
          <w:rFonts w:hint="eastAsia"/>
        </w:rPr>
        <w:t>（可标定，通过标定值</w:t>
      </w:r>
      <w:r w:rsidR="000B3EF7" w:rsidRPr="00C830F1">
        <w:rPr>
          <w:rFonts w:hint="eastAsia"/>
          <w:b/>
        </w:rPr>
        <w:t>P_DBA_FATIGUE_DRIVING_TIME</w:t>
      </w:r>
      <w:r w:rsidR="000B3EF7" w:rsidRPr="00C830F1">
        <w:t xml:space="preserve"> </w:t>
      </w:r>
      <w:r w:rsidR="000B3EF7" w:rsidRPr="00C830F1">
        <w:rPr>
          <w:rFonts w:hint="eastAsia"/>
        </w:rPr>
        <w:t>确认）</w:t>
      </w:r>
      <w:r w:rsidR="004117C4" w:rsidRPr="00C830F1">
        <w:rPr>
          <w:rFonts w:hint="eastAsia"/>
        </w:rPr>
        <w:t>，行程起始时刻就为疲劳驾驶的事件发生时刻</w:t>
      </w:r>
      <w:r w:rsidR="000B7DB8" w:rsidRPr="00C830F1">
        <w:rPr>
          <w:rFonts w:hint="eastAsia"/>
        </w:rPr>
        <w:t>。</w:t>
      </w:r>
    </w:p>
    <w:p w14:paraId="1A39FBE8" w14:textId="1F53105F" w:rsidR="00441E71" w:rsidRPr="00C830F1" w:rsidRDefault="004117C4" w:rsidP="000B7DB8">
      <w:pPr>
        <w:pStyle w:val="ListParagraph"/>
        <w:ind w:left="1140" w:firstLineChars="0" w:firstLine="0"/>
      </w:pPr>
      <w:r w:rsidRPr="00C830F1">
        <w:t xml:space="preserve">At the beginning of the trip, if it is found that the timing is more than </w:t>
      </w:r>
      <w:r w:rsidR="00642A84" w:rsidRPr="00C830F1">
        <w:rPr>
          <w:rFonts w:hint="eastAsia"/>
        </w:rPr>
        <w:t>2</w:t>
      </w:r>
      <w:r w:rsidRPr="00C830F1">
        <w:t xml:space="preserve"> hours</w:t>
      </w:r>
      <w:r w:rsidR="00642A84" w:rsidRPr="00C830F1">
        <w:t xml:space="preserve"> </w:t>
      </w:r>
      <w:r w:rsidR="000B3EF7" w:rsidRPr="00C830F1">
        <w:t xml:space="preserve">(Calibratable, it is determined by </w:t>
      </w:r>
      <w:r w:rsidR="000B3EF7" w:rsidRPr="00C830F1">
        <w:rPr>
          <w:b/>
        </w:rPr>
        <w:t>P_DBA_FATIGUE_DRIVING_TIME</w:t>
      </w:r>
      <w:r w:rsidRPr="00C830F1">
        <w:t xml:space="preserve">, the starting time of the trip is the time when the </w:t>
      </w:r>
      <w:proofErr w:type="gramStart"/>
      <w:r w:rsidRPr="00C830F1">
        <w:t>fatigue driving</w:t>
      </w:r>
      <w:proofErr w:type="gramEnd"/>
      <w:r w:rsidRPr="00C830F1">
        <w:t xml:space="preserve"> event occurs.</w:t>
      </w:r>
    </w:p>
    <w:p w14:paraId="7D58C284" w14:textId="2C66817A" w:rsidR="00BC1669" w:rsidRPr="00C830F1" w:rsidRDefault="00BC1669" w:rsidP="00BC1669">
      <w:pPr>
        <w:pStyle w:val="Heading5"/>
      </w:pPr>
      <w:r w:rsidRPr="00C830F1">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7CA2E8FE" w14:textId="55813183" w:rsidR="001B0526" w:rsidRPr="00C830F1" w:rsidRDefault="001B0526" w:rsidP="001B0526">
      <w:pPr>
        <w:ind w:firstLine="420"/>
      </w:pPr>
      <w:r w:rsidRPr="00C830F1">
        <w:rPr>
          <w:rFonts w:hint="eastAsia"/>
        </w:rPr>
        <w:t>本章节定义用于判断疲劳驾驶的</w:t>
      </w:r>
      <w:r w:rsidRPr="00C830F1">
        <w:rPr>
          <w:rFonts w:hint="eastAsia"/>
        </w:rPr>
        <w:t>CLEA</w:t>
      </w:r>
      <w:r w:rsidRPr="00C830F1">
        <w:rPr>
          <w:rFonts w:hint="eastAsia"/>
        </w:rPr>
        <w:t>信号。</w:t>
      </w:r>
    </w:p>
    <w:p w14:paraId="5855595D" w14:textId="4596EDF4" w:rsidR="00EA13E8" w:rsidRPr="00C830F1" w:rsidRDefault="00EA13E8" w:rsidP="00EA13E8">
      <w:pPr>
        <w:ind w:firstLine="420"/>
      </w:pPr>
      <w:r w:rsidRPr="00C830F1">
        <w:rPr>
          <w:rFonts w:hint="eastAsia"/>
        </w:rPr>
        <w:t>This section defines CLEA signals for judging fatigue driving.</w:t>
      </w:r>
    </w:p>
    <w:p w14:paraId="7CBEF073" w14:textId="5938D5DB" w:rsidR="00E427A8" w:rsidRPr="00C830F1" w:rsidRDefault="00E427A8" w:rsidP="00E427A8">
      <w:pPr>
        <w:ind w:firstLine="420"/>
      </w:pPr>
      <w:r w:rsidRPr="00C830F1">
        <w:rPr>
          <w:rFonts w:hint="eastAsia"/>
        </w:rPr>
        <w:t>通过信号</w:t>
      </w:r>
      <w:r w:rsidR="00B8303A" w:rsidRPr="00C830F1">
        <w:rPr>
          <w:b/>
          <w:i/>
        </w:rPr>
        <w:t>PPEI Trans General Status 2 Signal Group 2_TCM : Transmission Estimated Gear_TCM</w:t>
      </w:r>
      <w:r w:rsidRPr="00C830F1">
        <w:rPr>
          <w:rFonts w:hint="eastAsia"/>
        </w:rPr>
        <w:t>获取车辆的</w:t>
      </w:r>
      <w:r w:rsidR="00240EB2" w:rsidRPr="00C830F1">
        <w:rPr>
          <w:rFonts w:hint="eastAsia"/>
        </w:rPr>
        <w:t>挡</w:t>
      </w:r>
      <w:r w:rsidRPr="00C830F1">
        <w:rPr>
          <w:rFonts w:hint="eastAsia"/>
        </w:rPr>
        <w:t>位信息，通过信号</w:t>
      </w:r>
      <w:r w:rsidR="00240EB2" w:rsidRPr="00C830F1">
        <w:rPr>
          <w:b/>
          <w:i/>
        </w:rPr>
        <w:t>PPEI Vehicle Speed and Distance Signal Group1 : Vehicle Speed Average Driven</w:t>
      </w:r>
      <w:r w:rsidRPr="00C830F1">
        <w:rPr>
          <w:rFonts w:hint="eastAsia"/>
        </w:rPr>
        <w:t>获取车速信息。</w:t>
      </w:r>
    </w:p>
    <w:p w14:paraId="67453B83" w14:textId="476730C6" w:rsidR="00EA13E8" w:rsidRPr="00C830F1" w:rsidRDefault="00EA13E8" w:rsidP="00E427A8">
      <w:pPr>
        <w:ind w:firstLine="420"/>
      </w:pPr>
      <w:r w:rsidRPr="00C830F1">
        <w:rPr>
          <w:rFonts w:hint="eastAsia"/>
        </w:rPr>
        <w:t xml:space="preserve">The gear position information of vehicle is obtained with signal </w:t>
      </w:r>
      <w:r w:rsidRPr="00C830F1">
        <w:rPr>
          <w:b/>
          <w:i/>
        </w:rPr>
        <w:t>PPEI Trans General Status 2 Signal Group 2_TCM : Transmission Estimated Gear_TCM</w:t>
      </w:r>
      <w:r w:rsidRPr="00C830F1">
        <w:rPr>
          <w:rFonts w:hint="eastAsia"/>
        </w:rPr>
        <w:t>, and vehicle speed information is obtained with signal</w:t>
      </w:r>
      <w:r w:rsidRPr="00C830F1">
        <w:rPr>
          <w:rFonts w:hint="eastAsia"/>
          <w:b/>
          <w:i/>
        </w:rPr>
        <w:t xml:space="preserve"> </w:t>
      </w:r>
      <w:r w:rsidRPr="00C830F1">
        <w:rPr>
          <w:b/>
          <w:i/>
        </w:rPr>
        <w:t>PPEI Vehicle Speed and Distance Signal Group1 : Vehicle Speed Average Driven</w:t>
      </w:r>
      <w:r w:rsidRPr="00C830F1">
        <w:rPr>
          <w:rFonts w:hint="eastAsia"/>
        </w:rPr>
        <w:t>.</w:t>
      </w:r>
    </w:p>
    <w:p w14:paraId="57E32CF2" w14:textId="59DD525B" w:rsidR="00BC1669" w:rsidRPr="00C830F1" w:rsidRDefault="00BC1669" w:rsidP="00BC1669">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65BB9516" w14:textId="196FBED9" w:rsidR="001B0526" w:rsidRPr="00C830F1" w:rsidRDefault="001B0526" w:rsidP="001B0526">
      <w:pPr>
        <w:ind w:firstLine="420"/>
      </w:pPr>
      <w:r w:rsidRPr="00C830F1">
        <w:rPr>
          <w:rFonts w:hint="eastAsia"/>
        </w:rPr>
        <w:t>本章节定义用于判断疲劳驾驶的</w:t>
      </w:r>
      <w:r w:rsidRPr="00C830F1">
        <w:rPr>
          <w:rFonts w:hint="eastAsia"/>
        </w:rPr>
        <w:t>GB</w:t>
      </w:r>
      <w:r w:rsidRPr="00C830F1">
        <w:rPr>
          <w:rFonts w:hint="eastAsia"/>
        </w:rPr>
        <w:t>信号。</w:t>
      </w:r>
    </w:p>
    <w:p w14:paraId="6EF94174" w14:textId="5E8296C5" w:rsidR="00EA13E8" w:rsidRPr="00C830F1" w:rsidRDefault="00EA13E8" w:rsidP="001B0526">
      <w:pPr>
        <w:ind w:firstLine="420"/>
      </w:pPr>
      <w:r w:rsidRPr="00C830F1">
        <w:rPr>
          <w:rFonts w:hint="eastAsia"/>
        </w:rPr>
        <w:t>This section defines GB signals for judging fatigue driving.</w:t>
      </w:r>
    </w:p>
    <w:p w14:paraId="48A0FF52" w14:textId="1496E625" w:rsidR="00240EB2" w:rsidRPr="00C830F1" w:rsidRDefault="00240EB2" w:rsidP="00240EB2">
      <w:pPr>
        <w:ind w:firstLine="420"/>
      </w:pPr>
      <w:r w:rsidRPr="00C830F1">
        <w:rPr>
          <w:rFonts w:hint="eastAsia"/>
        </w:rPr>
        <w:t>通过信号</w:t>
      </w:r>
      <w:r w:rsidRPr="00C830F1">
        <w:rPr>
          <w:b/>
          <w:i/>
        </w:rPr>
        <w:t>Transmission Estimated Gear Protected : Transmission Commanded Gear Authenticated</w:t>
      </w:r>
      <w:r w:rsidRPr="00C830F1">
        <w:rPr>
          <w:rFonts w:hint="eastAsia"/>
        </w:rPr>
        <w:t>获取车辆的挡位信息，通过信号</w:t>
      </w:r>
      <w:r w:rsidRPr="00C830F1">
        <w:rPr>
          <w:b/>
          <w:i/>
        </w:rPr>
        <w:t>Vehicle Speed Average Driven Protected : Vehicle Speed Average Driven Authenticated</w:t>
      </w:r>
      <w:r w:rsidRPr="00C830F1">
        <w:rPr>
          <w:rFonts w:hint="eastAsia"/>
        </w:rPr>
        <w:t>获取车辆的行驶速度。</w:t>
      </w:r>
    </w:p>
    <w:p w14:paraId="2CFE0AC1" w14:textId="77777777" w:rsidR="00EA13E8" w:rsidRPr="00C830F1" w:rsidRDefault="00EA13E8" w:rsidP="00EA13E8">
      <w:pPr>
        <w:ind w:firstLine="420"/>
      </w:pPr>
      <w:r w:rsidRPr="00C830F1">
        <w:rPr>
          <w:rFonts w:hint="eastAsia"/>
        </w:rPr>
        <w:t xml:space="preserve">The gear position information of vehicle is obtained with signal </w:t>
      </w:r>
      <w:r w:rsidRPr="00C830F1">
        <w:rPr>
          <w:b/>
          <w:i/>
        </w:rPr>
        <w:t>Transmission Estimated Gear Protected : Transmission Commanded Gear Authenticated</w:t>
      </w:r>
      <w:r w:rsidRPr="00C830F1">
        <w:rPr>
          <w:rFonts w:hint="eastAsia"/>
        </w:rPr>
        <w:t>, and vehicle speed is obtained with signal</w:t>
      </w:r>
      <w:r w:rsidRPr="00C830F1">
        <w:rPr>
          <w:rFonts w:hint="eastAsia"/>
          <w:b/>
          <w:i/>
        </w:rPr>
        <w:t xml:space="preserve"> </w:t>
      </w:r>
      <w:r w:rsidRPr="00C830F1">
        <w:rPr>
          <w:b/>
          <w:i/>
        </w:rPr>
        <w:t>Vehicle Speed Average Driven Protected : Vehicle Speed Average Driven Authenticated</w:t>
      </w:r>
      <w:r w:rsidRPr="00C830F1">
        <w:rPr>
          <w:rFonts w:hint="eastAsia"/>
        </w:rPr>
        <w:t>.</w:t>
      </w:r>
    </w:p>
    <w:p w14:paraId="45499112" w14:textId="4EFE0A76" w:rsidR="00BC1669" w:rsidRPr="00C830F1" w:rsidRDefault="00BC1669" w:rsidP="00BC1669">
      <w:pPr>
        <w:pStyle w:val="Heading5"/>
      </w:pPr>
      <w:r w:rsidRPr="00C830F1">
        <w:rPr>
          <w:rFonts w:hint="eastAsia"/>
        </w:rPr>
        <w:t>标定信息</w:t>
      </w:r>
      <w:r w:rsidR="00F500A3" w:rsidRPr="00C830F1">
        <w:rPr>
          <w:rFonts w:hint="eastAsia"/>
        </w:rPr>
        <w:t>/</w:t>
      </w:r>
      <w:r w:rsidR="00F500A3" w:rsidRPr="00C830F1">
        <w:t>Calibration Information</w:t>
      </w:r>
    </w:p>
    <w:p w14:paraId="739C44A7" w14:textId="7F6345A1" w:rsidR="00CB0F92" w:rsidRPr="00C830F1" w:rsidRDefault="00362A62" w:rsidP="00362A62">
      <w:pPr>
        <w:ind w:firstLine="420"/>
      </w:pPr>
      <w:r w:rsidRPr="00C830F1">
        <w:rPr>
          <w:rFonts w:hint="eastAsia"/>
        </w:rPr>
        <w:t>疲劳驾驶监测，根据标定</w:t>
      </w:r>
      <w:r w:rsidR="00BC1669" w:rsidRPr="00C830F1">
        <w:rPr>
          <w:b/>
          <w:i/>
        </w:rPr>
        <w:t>P_DBA_FATIGUE_DRIVING_DETECTION_ENABLE</w:t>
      </w:r>
      <w:r w:rsidRPr="00C830F1">
        <w:rPr>
          <w:rFonts w:hint="eastAsia"/>
        </w:rPr>
        <w:t>确认该功能是否开启，当</w:t>
      </w:r>
      <w:r w:rsidRPr="00C830F1">
        <w:rPr>
          <w:b/>
          <w:i/>
        </w:rPr>
        <w:t>P_DBA_FATIGUE_DRIVING_DETECTION_ENABLE</w:t>
      </w:r>
      <w:r w:rsidRPr="00C830F1">
        <w:t xml:space="preserve"> </w:t>
      </w:r>
      <w:r w:rsidRPr="00C830F1">
        <w:rPr>
          <w:rFonts w:hint="eastAsia"/>
        </w:rPr>
        <w:t>=</w:t>
      </w:r>
      <w:r w:rsidRPr="00C830F1">
        <w:t xml:space="preserve"> </w:t>
      </w:r>
      <w:r w:rsidR="00586191" w:rsidRPr="00C830F1">
        <w:t>1 "TRUE"</w:t>
      </w:r>
      <w:r w:rsidRPr="00C830F1">
        <w:rPr>
          <w:rFonts w:hint="eastAsia"/>
        </w:rPr>
        <w:t>时，表示该功能开启。</w:t>
      </w:r>
    </w:p>
    <w:p w14:paraId="1E731F30" w14:textId="59319FD1" w:rsidR="008D19F5" w:rsidRPr="00C830F1" w:rsidRDefault="008D19F5" w:rsidP="00362A62">
      <w:pPr>
        <w:ind w:firstLine="420"/>
      </w:pPr>
      <w:r w:rsidRPr="00C830F1">
        <w:rPr>
          <w:rFonts w:hint="eastAsia"/>
        </w:rPr>
        <w:lastRenderedPageBreak/>
        <w:t xml:space="preserve">Whether the function of fatigue driving detection is enabled is determined by calibration </w:t>
      </w:r>
      <w:r w:rsidRPr="00C830F1">
        <w:rPr>
          <w:b/>
          <w:i/>
        </w:rPr>
        <w:t>P_DBA_FATIGUE_DRIVING_DETECTION_ENABLE</w:t>
      </w:r>
      <w:r w:rsidRPr="00C830F1">
        <w:rPr>
          <w:rFonts w:hint="eastAsia"/>
        </w:rPr>
        <w:t xml:space="preserve">. When </w:t>
      </w:r>
      <w:r w:rsidRPr="00C830F1">
        <w:rPr>
          <w:b/>
          <w:i/>
        </w:rPr>
        <w:t>P_DBA_FATIGUE_DRIVING_DETECTION_ENABLE</w:t>
      </w:r>
      <w:r w:rsidRPr="00C830F1">
        <w:t xml:space="preserve"> </w:t>
      </w:r>
      <w:r w:rsidRPr="00C830F1">
        <w:rPr>
          <w:rFonts w:hint="eastAsia"/>
        </w:rPr>
        <w:t>=</w:t>
      </w:r>
      <w:r w:rsidRPr="00C830F1">
        <w:t xml:space="preserve"> </w:t>
      </w:r>
      <w:r w:rsidRPr="00C830F1">
        <w:rPr>
          <w:rFonts w:hint="eastAsia"/>
        </w:rPr>
        <w:t>1</w:t>
      </w:r>
      <w:r w:rsidRPr="00C830F1">
        <w:t xml:space="preserve"> "</w:t>
      </w:r>
      <w:r w:rsidRPr="00C830F1">
        <w:rPr>
          <w:rFonts w:hint="eastAsia"/>
        </w:rPr>
        <w:t>TRUE</w:t>
      </w:r>
      <w:r w:rsidRPr="00C830F1">
        <w:t>"</w:t>
      </w:r>
      <w:r w:rsidRPr="00C830F1">
        <w:rPr>
          <w:rFonts w:hint="eastAsia"/>
        </w:rPr>
        <w:t>, the function is enabled.</w:t>
      </w:r>
    </w:p>
    <w:p w14:paraId="0FE321BD" w14:textId="0978679D" w:rsidR="00586191" w:rsidRPr="00C830F1" w:rsidRDefault="00E427A8" w:rsidP="00362A62">
      <w:pPr>
        <w:ind w:firstLine="420"/>
      </w:pPr>
      <w:r w:rsidRPr="00C830F1">
        <w:rPr>
          <w:rFonts w:hint="eastAsia"/>
        </w:rPr>
        <w:t>根据标定</w:t>
      </w:r>
      <w:r w:rsidRPr="00C830F1">
        <w:rPr>
          <w:b/>
          <w:i/>
        </w:rPr>
        <w:t>P_DBA_FATIGUE_DRIVING_TIME</w:t>
      </w:r>
      <w:r w:rsidRPr="00C830F1">
        <w:rPr>
          <w:rFonts w:hint="eastAsia"/>
        </w:rPr>
        <w:t>确认疲劳驾驶的判定条件</w:t>
      </w:r>
      <w:r w:rsidR="002F4779" w:rsidRPr="00C830F1">
        <w:rPr>
          <w:rFonts w:hint="eastAsia"/>
        </w:rPr>
        <w:t>，默认值</w:t>
      </w:r>
      <w:r w:rsidR="00642A84" w:rsidRPr="00C830F1">
        <w:rPr>
          <w:rFonts w:hint="eastAsia"/>
        </w:rPr>
        <w:t>2</w:t>
      </w:r>
      <w:r w:rsidR="00642A84" w:rsidRPr="00C830F1">
        <w:t xml:space="preserve"> </w:t>
      </w:r>
      <w:r w:rsidR="002F4779" w:rsidRPr="00C830F1">
        <w:rPr>
          <w:rFonts w:hint="eastAsia"/>
        </w:rPr>
        <w:t>小时，连续驾驶超过</w:t>
      </w:r>
      <w:r w:rsidR="00642A84" w:rsidRPr="00C830F1">
        <w:rPr>
          <w:rFonts w:hint="eastAsia"/>
        </w:rPr>
        <w:t>2</w:t>
      </w:r>
      <w:r w:rsidR="00642A84" w:rsidRPr="00C830F1">
        <w:t xml:space="preserve"> </w:t>
      </w:r>
      <w:r w:rsidR="002F4779" w:rsidRPr="00C830F1">
        <w:rPr>
          <w:rFonts w:hint="eastAsia"/>
        </w:rPr>
        <w:t>小时判定为疲劳驾驶</w:t>
      </w:r>
      <w:r w:rsidRPr="00C830F1">
        <w:rPr>
          <w:rFonts w:hint="eastAsia"/>
        </w:rPr>
        <w:t>。</w:t>
      </w:r>
    </w:p>
    <w:p w14:paraId="5B0A504A" w14:textId="25BAFA06" w:rsidR="008D19F5" w:rsidRPr="00C830F1" w:rsidRDefault="008D19F5" w:rsidP="00362A62">
      <w:pPr>
        <w:ind w:firstLine="420"/>
      </w:pPr>
      <w:r w:rsidRPr="00C830F1">
        <w:rPr>
          <w:rFonts w:hint="eastAsia"/>
        </w:rPr>
        <w:t xml:space="preserve">The judging condition for fatigue driving is determined by calibration </w:t>
      </w:r>
      <w:r w:rsidRPr="00C830F1">
        <w:rPr>
          <w:b/>
          <w:i/>
        </w:rPr>
        <w:t>P_DBA_FATIGUE_DRIVING_TIME</w:t>
      </w:r>
      <w:r w:rsidRPr="00C830F1">
        <w:rPr>
          <w:rFonts w:hint="eastAsia"/>
        </w:rPr>
        <w:t xml:space="preserve">, which is </w:t>
      </w:r>
      <w:r w:rsidR="00642A84" w:rsidRPr="00C830F1">
        <w:t>2</w:t>
      </w:r>
      <w:r w:rsidRPr="00C830F1">
        <w:rPr>
          <w:rFonts w:hint="eastAsia"/>
        </w:rPr>
        <w:t xml:space="preserve"> hours by default. Driving continuously for more than </w:t>
      </w:r>
      <w:r w:rsidR="00642A84" w:rsidRPr="00C830F1">
        <w:t>2</w:t>
      </w:r>
      <w:r w:rsidRPr="00C830F1">
        <w:rPr>
          <w:rFonts w:hint="eastAsia"/>
        </w:rPr>
        <w:t xml:space="preserve"> hours is judged as </w:t>
      </w:r>
      <w:r w:rsidRPr="00C830F1">
        <w:t>fatigue</w:t>
      </w:r>
      <w:r w:rsidRPr="00C830F1">
        <w:rPr>
          <w:rFonts w:hint="eastAsia"/>
        </w:rPr>
        <w:t xml:space="preserve"> driving.</w:t>
      </w:r>
    </w:p>
    <w:p w14:paraId="0A183A45" w14:textId="77777777" w:rsidR="00AE32F4" w:rsidRPr="00C830F1" w:rsidRDefault="00A572E9">
      <w:pPr>
        <w:pStyle w:val="Heading4"/>
        <w:rPr>
          <w:rFonts w:ascii="Arial" w:hAnsi="Arial" w:cs="Arial"/>
        </w:rPr>
      </w:pPr>
      <w:bookmarkStart w:id="93" w:name="OLE_LINK10"/>
      <w:bookmarkStart w:id="94" w:name="_Toc44502164"/>
      <w:commentRangeStart w:id="95"/>
      <w:r w:rsidRPr="00C830F1">
        <w:rPr>
          <w:rFonts w:ascii="Arial" w:hAnsi="Arial" w:cs="Arial"/>
        </w:rPr>
        <w:t>怠速过久</w:t>
      </w:r>
      <w:bookmarkEnd w:id="93"/>
      <w:r w:rsidRPr="00C830F1">
        <w:rPr>
          <w:rFonts w:ascii="Arial" w:hAnsi="Arial" w:cs="Arial"/>
        </w:rPr>
        <w:t>（</w:t>
      </w:r>
      <w:r w:rsidRPr="00C830F1">
        <w:rPr>
          <w:rFonts w:ascii="Arial" w:hAnsi="Arial" w:cs="Arial"/>
        </w:rPr>
        <w:t>ICE Only</w:t>
      </w:r>
      <w:r w:rsidRPr="00C830F1">
        <w:rPr>
          <w:rFonts w:ascii="Arial" w:hAnsi="Arial" w:cs="Arial"/>
        </w:rPr>
        <w:t>）</w:t>
      </w:r>
      <w:r w:rsidRPr="00C830F1">
        <w:rPr>
          <w:rFonts w:ascii="Arial" w:hAnsi="Arial" w:cs="Arial" w:hint="eastAsia"/>
        </w:rPr>
        <w:t>/</w:t>
      </w:r>
      <w:r w:rsidRPr="00C830F1">
        <w:rPr>
          <w:rFonts w:ascii="Arial" w:hAnsi="Arial" w:cs="Arial"/>
        </w:rPr>
        <w:t>Long Idling (ICE Only)</w:t>
      </w:r>
      <w:bookmarkEnd w:id="94"/>
    </w:p>
    <w:p w14:paraId="6CD7A306" w14:textId="77777777" w:rsidR="006F79E2" w:rsidRPr="00C830F1" w:rsidRDefault="00A572E9" w:rsidP="00240EB2">
      <w:pPr>
        <w:pStyle w:val="NoSpacing"/>
        <w:ind w:firstLine="420"/>
      </w:pPr>
      <w:r w:rsidRPr="00C830F1">
        <w:t>怠速过久指的是怠速超过一定的时长而有可能对发动机造成积碳的情况。</w:t>
      </w:r>
      <w:commentRangeEnd w:id="95"/>
      <w:r w:rsidR="00C0635B" w:rsidRPr="00C830F1">
        <w:rPr>
          <w:rStyle w:val="CommentReference"/>
          <w:kern w:val="2"/>
        </w:rPr>
        <w:commentReference w:id="95"/>
      </w:r>
    </w:p>
    <w:p w14:paraId="5E802130" w14:textId="76531849" w:rsidR="00AE32F4" w:rsidRPr="00C830F1" w:rsidRDefault="00A572E9" w:rsidP="00240EB2">
      <w:pPr>
        <w:pStyle w:val="NoSpacing"/>
        <w:ind w:firstLine="420"/>
      </w:pPr>
      <w:r w:rsidRPr="00C830F1">
        <w:t xml:space="preserve">Long idling refers to the situation </w:t>
      </w:r>
      <w:r w:rsidRPr="00C830F1">
        <w:rPr>
          <w:rFonts w:hint="eastAsia"/>
        </w:rPr>
        <w:t>where</w:t>
      </w:r>
      <w:r w:rsidRPr="00C830F1">
        <w:t xml:space="preserve"> idling </w:t>
      </w:r>
      <w:r w:rsidRPr="00C830F1">
        <w:rPr>
          <w:rFonts w:hint="eastAsia"/>
        </w:rPr>
        <w:t>lasts for</w:t>
      </w:r>
      <w:r w:rsidRPr="00C830F1">
        <w:t xml:space="preserve"> a certain </w:t>
      </w:r>
      <w:r w:rsidRPr="00C830F1">
        <w:rPr>
          <w:rFonts w:hint="eastAsia"/>
        </w:rPr>
        <w:t>amount of time</w:t>
      </w:r>
      <w:r w:rsidRPr="00C830F1">
        <w:t xml:space="preserve"> and may cause carbon deposition in the engine.</w:t>
      </w:r>
    </w:p>
    <w:p w14:paraId="1E45E02A" w14:textId="17BC4621" w:rsidR="007E3E98" w:rsidRPr="00C830F1" w:rsidRDefault="007E3E98" w:rsidP="00240EB2">
      <w:pPr>
        <w:pStyle w:val="NoSpacing"/>
        <w:ind w:firstLine="420"/>
      </w:pPr>
      <w:r w:rsidRPr="00C830F1">
        <w:rPr>
          <w:rFonts w:hint="eastAsia"/>
        </w:rPr>
        <w:t>怠速过久的判断条件为，</w:t>
      </w:r>
      <w:r w:rsidR="00240EB2" w:rsidRPr="00C830F1">
        <w:rPr>
          <w:rFonts w:hint="eastAsia"/>
        </w:rPr>
        <w:t>引擎转速</w:t>
      </w:r>
      <w:r w:rsidR="00240EB2" w:rsidRPr="00C830F1">
        <w:rPr>
          <w:rFonts w:hint="eastAsia"/>
        </w:rPr>
        <w:t xml:space="preserve"> </w:t>
      </w:r>
      <w:r w:rsidR="00240EB2" w:rsidRPr="00C830F1">
        <w:rPr>
          <w:rFonts w:hint="eastAsia"/>
        </w:rPr>
        <w:t>＞</w:t>
      </w:r>
      <w:r w:rsidR="00240EB2" w:rsidRPr="00C830F1">
        <w:rPr>
          <w:rFonts w:hint="eastAsia"/>
        </w:rPr>
        <w:t xml:space="preserve"> 0</w:t>
      </w:r>
      <w:r w:rsidRPr="00C830F1">
        <w:rPr>
          <w:rFonts w:hint="eastAsia"/>
        </w:rPr>
        <w:t>，车速为</w:t>
      </w:r>
      <w:r w:rsidRPr="00C830F1">
        <w:rPr>
          <w:rFonts w:hint="eastAsia"/>
        </w:rPr>
        <w:t>0</w:t>
      </w:r>
      <w:r w:rsidRPr="00C830F1">
        <w:rPr>
          <w:rFonts w:hint="eastAsia"/>
        </w:rPr>
        <w:t>，且持续时间超过</w:t>
      </w:r>
      <w:r w:rsidRPr="00C830F1">
        <w:rPr>
          <w:rFonts w:hint="eastAsia"/>
        </w:rPr>
        <w:t>10</w:t>
      </w:r>
      <w:r w:rsidRPr="00C830F1">
        <w:t>min</w:t>
      </w:r>
      <w:r w:rsidRPr="00C830F1">
        <w:rPr>
          <w:rFonts w:hint="eastAsia"/>
        </w:rPr>
        <w:t>(</w:t>
      </w:r>
      <w:r w:rsidRPr="00C830F1">
        <w:rPr>
          <w:rFonts w:hint="eastAsia"/>
        </w:rPr>
        <w:t>通过标定值确认</w:t>
      </w:r>
      <w:r w:rsidR="005166EF" w:rsidRPr="00C830F1">
        <w:rPr>
          <w:rFonts w:hint="eastAsia"/>
        </w:rPr>
        <w:t>，</w:t>
      </w:r>
      <w:r w:rsidR="005166EF" w:rsidRPr="00C830F1">
        <w:rPr>
          <w:b/>
        </w:rPr>
        <w:t>P_DBA_ENGINE_IDLE_TIME</w:t>
      </w:r>
      <w:r w:rsidRPr="00C830F1">
        <w:rPr>
          <w:rFonts w:hint="eastAsia"/>
        </w:rPr>
        <w:t>)</w:t>
      </w:r>
      <w:r w:rsidR="00693C57" w:rsidRPr="00C830F1">
        <w:rPr>
          <w:rFonts w:hint="eastAsia"/>
        </w:rPr>
        <w:t>，判断怠速过久产生一次。</w:t>
      </w:r>
    </w:p>
    <w:p w14:paraId="0DEDF4AF" w14:textId="237831FA" w:rsidR="006F79E2" w:rsidRPr="00C830F1" w:rsidRDefault="006F79E2" w:rsidP="00240EB2">
      <w:pPr>
        <w:pStyle w:val="NoSpacing"/>
        <w:ind w:firstLine="420"/>
      </w:pPr>
      <w:r w:rsidRPr="00C830F1">
        <w:t xml:space="preserve">The judging conditions for idling too long are: </w:t>
      </w:r>
      <w:r w:rsidR="00240EB2" w:rsidRPr="00C830F1">
        <w:rPr>
          <w:rFonts w:hint="eastAsia"/>
        </w:rPr>
        <w:t xml:space="preserve">Engine Speed </w:t>
      </w:r>
      <w:r w:rsidR="00240EB2" w:rsidRPr="00C830F1">
        <w:rPr>
          <w:rFonts w:hint="eastAsia"/>
        </w:rPr>
        <w:t>＞</w:t>
      </w:r>
      <w:r w:rsidR="00240EB2" w:rsidRPr="00C830F1">
        <w:rPr>
          <w:rFonts w:hint="eastAsia"/>
        </w:rPr>
        <w:t xml:space="preserve"> 0</w:t>
      </w:r>
      <w:r w:rsidRPr="00C830F1">
        <w:t>, vehicle speed is 0, and duration exceeds 10min (confirmed by calibration value</w:t>
      </w:r>
      <w:r w:rsidR="005166EF" w:rsidRPr="00C830F1">
        <w:rPr>
          <w:rFonts w:hint="eastAsia"/>
        </w:rPr>
        <w:t xml:space="preserve">, </w:t>
      </w:r>
      <w:r w:rsidR="005166EF" w:rsidRPr="00C830F1">
        <w:rPr>
          <w:b/>
        </w:rPr>
        <w:t>P_DBA_ENGINE_IDLE_TIME</w:t>
      </w:r>
      <w:r w:rsidRPr="00C830F1">
        <w:t>). It is judged that idling too long occurs once.</w:t>
      </w:r>
    </w:p>
    <w:p w14:paraId="52783998" w14:textId="39EBF8C3" w:rsidR="003E15B1" w:rsidRPr="00C830F1" w:rsidRDefault="003E15B1" w:rsidP="003E15B1">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1432F79C" w14:textId="47E9BBB5" w:rsidR="009F5C20" w:rsidRPr="00C830F1" w:rsidRDefault="009F5C20" w:rsidP="009F5C20">
      <w:pPr>
        <w:ind w:firstLine="420"/>
      </w:pPr>
      <w:r w:rsidRPr="00C830F1">
        <w:rPr>
          <w:rFonts w:hint="eastAsia"/>
        </w:rPr>
        <w:t>本章节定义用于判断怠速过久的</w:t>
      </w:r>
      <w:r w:rsidRPr="00C830F1">
        <w:rPr>
          <w:rFonts w:hint="eastAsia"/>
        </w:rPr>
        <w:t>CLEA</w:t>
      </w:r>
      <w:r w:rsidRPr="00C830F1">
        <w:rPr>
          <w:rFonts w:hint="eastAsia"/>
        </w:rPr>
        <w:t>信号。</w:t>
      </w:r>
    </w:p>
    <w:p w14:paraId="6CD2E418" w14:textId="2BEEC4CF" w:rsidR="008D19F5" w:rsidRPr="00C830F1" w:rsidRDefault="008D19F5" w:rsidP="008D19F5">
      <w:pPr>
        <w:ind w:firstLine="420"/>
      </w:pPr>
      <w:r w:rsidRPr="00C830F1">
        <w:rPr>
          <w:rFonts w:hint="eastAsia"/>
        </w:rPr>
        <w:t xml:space="preserve">This section defines CLEA signals for judging </w:t>
      </w:r>
      <w:r w:rsidRPr="00C830F1">
        <w:t>long idling.</w:t>
      </w:r>
    </w:p>
    <w:p w14:paraId="5E67C5EF" w14:textId="119C9384" w:rsidR="009F5C20" w:rsidRPr="00C830F1" w:rsidRDefault="00C0635B" w:rsidP="00C0635B">
      <w:pPr>
        <w:ind w:firstLine="420"/>
      </w:pPr>
      <w:r w:rsidRPr="00C830F1">
        <w:rPr>
          <w:rFonts w:hint="eastAsia"/>
        </w:rPr>
        <w:t>通过信号</w:t>
      </w:r>
      <w:r w:rsidRPr="00C830F1">
        <w:rPr>
          <w:b/>
          <w:i/>
        </w:rPr>
        <w:t>PPEI Engine General Status 1 Signal Group1 : Engine Speed</w:t>
      </w:r>
      <w:r w:rsidR="009F5C20" w:rsidRPr="00C830F1">
        <w:rPr>
          <w:rFonts w:hint="eastAsia"/>
        </w:rPr>
        <w:t>获取引擎的转速信息。</w:t>
      </w:r>
    </w:p>
    <w:p w14:paraId="3ED3E859" w14:textId="2EDACA4F" w:rsidR="008D19F5" w:rsidRPr="00C830F1" w:rsidRDefault="008D19F5" w:rsidP="00C0635B">
      <w:pPr>
        <w:ind w:firstLine="420"/>
      </w:pPr>
      <w:r w:rsidRPr="00C830F1">
        <w:rPr>
          <w:rFonts w:hint="eastAsia"/>
        </w:rPr>
        <w:t xml:space="preserve">The engine speed information is obtained with signal </w:t>
      </w:r>
      <w:r w:rsidRPr="00C830F1">
        <w:rPr>
          <w:b/>
          <w:i/>
        </w:rPr>
        <w:t>PPEI Engine General Status 1 Signal Group1 : Engine Speed</w:t>
      </w:r>
      <w:r w:rsidRPr="00C830F1">
        <w:rPr>
          <w:rFonts w:hint="eastAsia"/>
        </w:rPr>
        <w:t>.</w:t>
      </w:r>
    </w:p>
    <w:p w14:paraId="532F8768" w14:textId="38F6297A" w:rsidR="00C0635B" w:rsidRPr="00C830F1" w:rsidRDefault="00C0635B" w:rsidP="00C0635B">
      <w:pPr>
        <w:ind w:firstLine="420"/>
      </w:pPr>
      <w:r w:rsidRPr="00C830F1">
        <w:rPr>
          <w:rFonts w:hint="eastAsia"/>
        </w:rPr>
        <w:t>通过信号</w:t>
      </w:r>
      <w:r w:rsidR="008C4C5D" w:rsidRPr="00C830F1">
        <w:rPr>
          <w:b/>
          <w:i/>
        </w:rPr>
        <w:t>PPEI Vehicle Speed and Distance Signal Group1 : Vehicle Speed Average Driven</w:t>
      </w:r>
      <w:r w:rsidRPr="00C830F1">
        <w:rPr>
          <w:rFonts w:hint="eastAsia"/>
        </w:rPr>
        <w:t>获取车速信息。</w:t>
      </w:r>
    </w:p>
    <w:p w14:paraId="0176CABE" w14:textId="4DED1315" w:rsidR="00C0635B" w:rsidRPr="00C830F1" w:rsidRDefault="008D19F5" w:rsidP="008D19F5">
      <w:pPr>
        <w:ind w:firstLine="420"/>
      </w:pPr>
      <w:r w:rsidRPr="00C830F1">
        <w:rPr>
          <w:rFonts w:hint="eastAsia"/>
        </w:rPr>
        <w:t xml:space="preserve">The vehicle speed information is obtained with signal </w:t>
      </w:r>
      <w:r w:rsidRPr="00C830F1">
        <w:rPr>
          <w:b/>
          <w:i/>
        </w:rPr>
        <w:t>PPEI Vehicle Speed and Distance Signal Group1 : Vehicle Speed Average Driven</w:t>
      </w:r>
      <w:r w:rsidRPr="00C830F1">
        <w:rPr>
          <w:rFonts w:hint="eastAsia"/>
        </w:rPr>
        <w:t>.</w:t>
      </w:r>
    </w:p>
    <w:p w14:paraId="197ADFCD" w14:textId="5EBDBAD3" w:rsidR="003E15B1" w:rsidRPr="00C830F1" w:rsidRDefault="003E15B1" w:rsidP="003E15B1">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39B655EB" w14:textId="13C13418" w:rsidR="009F5C20" w:rsidRPr="00C830F1" w:rsidRDefault="009F5C20" w:rsidP="009F5C20">
      <w:pPr>
        <w:ind w:firstLine="420"/>
      </w:pPr>
      <w:r w:rsidRPr="00C830F1">
        <w:rPr>
          <w:rFonts w:hint="eastAsia"/>
        </w:rPr>
        <w:t>本章节定义用于判断怠速过久的</w:t>
      </w:r>
      <w:r w:rsidRPr="00C830F1">
        <w:rPr>
          <w:rFonts w:hint="eastAsia"/>
        </w:rPr>
        <w:t>GB</w:t>
      </w:r>
      <w:r w:rsidRPr="00C830F1">
        <w:rPr>
          <w:rFonts w:hint="eastAsia"/>
        </w:rPr>
        <w:t>信号。</w:t>
      </w:r>
    </w:p>
    <w:p w14:paraId="75F82746" w14:textId="64DBF94D" w:rsidR="008D19F5" w:rsidRPr="00C830F1" w:rsidRDefault="008D19F5" w:rsidP="009F5C20">
      <w:pPr>
        <w:ind w:firstLine="420"/>
      </w:pPr>
      <w:r w:rsidRPr="00C830F1">
        <w:rPr>
          <w:rFonts w:hint="eastAsia"/>
        </w:rPr>
        <w:t xml:space="preserve">This section defines GB signals for judging </w:t>
      </w:r>
      <w:r w:rsidRPr="00C830F1">
        <w:t>long idling.</w:t>
      </w:r>
    </w:p>
    <w:p w14:paraId="1E9E1A3E" w14:textId="6B66D85B" w:rsidR="009F5C20" w:rsidRPr="00C830F1" w:rsidRDefault="00C0635B" w:rsidP="00C0635B">
      <w:pPr>
        <w:ind w:firstLine="420"/>
      </w:pPr>
      <w:r w:rsidRPr="00C830F1">
        <w:rPr>
          <w:rFonts w:hint="eastAsia"/>
        </w:rPr>
        <w:t>通过信号</w:t>
      </w:r>
      <w:commentRangeStart w:id="96"/>
      <w:r w:rsidRPr="00C830F1">
        <w:rPr>
          <w:b/>
          <w:i/>
        </w:rPr>
        <w:t>Tachometer Engine Speed</w:t>
      </w:r>
      <w:commentRangeEnd w:id="96"/>
      <w:r w:rsidR="00195361" w:rsidRPr="00C830F1">
        <w:rPr>
          <w:rStyle w:val="CommentReference"/>
        </w:rPr>
        <w:commentReference w:id="96"/>
      </w:r>
      <w:r w:rsidRPr="00C830F1">
        <w:rPr>
          <w:rFonts w:hint="eastAsia"/>
        </w:rPr>
        <w:t>获取引擎的转速信息</w:t>
      </w:r>
      <w:r w:rsidR="009F5C20" w:rsidRPr="00C830F1">
        <w:rPr>
          <w:rFonts w:hint="eastAsia"/>
        </w:rPr>
        <w:t>。</w:t>
      </w:r>
    </w:p>
    <w:p w14:paraId="638712CB" w14:textId="2BD836E4" w:rsidR="008D19F5" w:rsidRPr="00C830F1" w:rsidRDefault="008D19F5" w:rsidP="00C0635B">
      <w:pPr>
        <w:ind w:firstLine="420"/>
      </w:pPr>
      <w:r w:rsidRPr="00C830F1">
        <w:rPr>
          <w:rFonts w:hint="eastAsia"/>
        </w:rPr>
        <w:t xml:space="preserve">The engine speed information is obtained with signal </w:t>
      </w:r>
      <w:r w:rsidRPr="00C830F1">
        <w:rPr>
          <w:b/>
          <w:i/>
        </w:rPr>
        <w:t>Tachometer Engine Speed</w:t>
      </w:r>
      <w:r w:rsidRPr="00C830F1">
        <w:rPr>
          <w:rFonts w:hint="eastAsia"/>
        </w:rPr>
        <w:t>.</w:t>
      </w:r>
    </w:p>
    <w:p w14:paraId="158F0676" w14:textId="7D7F381D" w:rsidR="00C0635B" w:rsidRPr="00C830F1" w:rsidRDefault="00C0635B" w:rsidP="00C0635B">
      <w:pPr>
        <w:ind w:firstLine="420"/>
      </w:pPr>
      <w:r w:rsidRPr="00C830F1">
        <w:rPr>
          <w:rFonts w:hint="eastAsia"/>
        </w:rPr>
        <w:t>通过信号</w:t>
      </w:r>
      <w:r w:rsidR="008C4C5D" w:rsidRPr="00C830F1">
        <w:rPr>
          <w:b/>
          <w:i/>
        </w:rPr>
        <w:t>Vehicle Speed Average Driven Protected : Vehicle Speed Average Driven Authenticated</w:t>
      </w:r>
      <w:r w:rsidRPr="00C830F1">
        <w:rPr>
          <w:rFonts w:hint="eastAsia"/>
        </w:rPr>
        <w:t>获取车速信息。</w:t>
      </w:r>
    </w:p>
    <w:p w14:paraId="1498BE01" w14:textId="3197AC27" w:rsidR="008D19F5" w:rsidRPr="00C830F1" w:rsidRDefault="008D19F5" w:rsidP="00C0635B">
      <w:pPr>
        <w:ind w:firstLine="420"/>
      </w:pPr>
      <w:r w:rsidRPr="00C830F1">
        <w:rPr>
          <w:rFonts w:hint="eastAsia"/>
        </w:rPr>
        <w:t xml:space="preserve">The vehicle speed information is obtained with signal </w:t>
      </w:r>
      <w:r w:rsidRPr="00C830F1">
        <w:rPr>
          <w:b/>
          <w:i/>
        </w:rPr>
        <w:t>Vehicle Speed Average Driven Protected : Vehicle Speed Average Driven Authenticated</w:t>
      </w:r>
      <w:r w:rsidRPr="00C830F1">
        <w:rPr>
          <w:rFonts w:hint="eastAsia"/>
        </w:rPr>
        <w:t>.</w:t>
      </w:r>
    </w:p>
    <w:p w14:paraId="0D50BDC3" w14:textId="2C967390" w:rsidR="003E15B1" w:rsidRPr="00C830F1" w:rsidRDefault="003E15B1" w:rsidP="003E15B1">
      <w:pPr>
        <w:pStyle w:val="Heading5"/>
      </w:pPr>
      <w:r w:rsidRPr="00C830F1">
        <w:rPr>
          <w:rFonts w:hint="eastAsia"/>
        </w:rPr>
        <w:lastRenderedPageBreak/>
        <w:t>标定信息</w:t>
      </w:r>
      <w:r w:rsidR="00F500A3" w:rsidRPr="00C830F1">
        <w:rPr>
          <w:rFonts w:hint="eastAsia"/>
        </w:rPr>
        <w:t>/</w:t>
      </w:r>
      <w:r w:rsidR="00F500A3" w:rsidRPr="00C830F1">
        <w:t>Calibration Information</w:t>
      </w:r>
    </w:p>
    <w:p w14:paraId="76F749F4" w14:textId="4E10110C" w:rsidR="003E15B1" w:rsidRPr="00C830F1" w:rsidRDefault="00C0635B" w:rsidP="00C0635B">
      <w:pPr>
        <w:ind w:left="420"/>
      </w:pPr>
      <w:r w:rsidRPr="00C830F1">
        <w:rPr>
          <w:rFonts w:hint="eastAsia"/>
        </w:rPr>
        <w:t>通过标定</w:t>
      </w:r>
      <w:r w:rsidRPr="00C830F1">
        <w:rPr>
          <w:b/>
          <w:i/>
        </w:rPr>
        <w:t>P_DBA_ENGINE_IDLE_TIME</w:t>
      </w:r>
      <w:r w:rsidRPr="00C830F1">
        <w:rPr>
          <w:rFonts w:hint="eastAsia"/>
        </w:rPr>
        <w:t>获取怠速过久的时间阈值。</w:t>
      </w:r>
    </w:p>
    <w:p w14:paraId="596AD4D8" w14:textId="4ED091A8" w:rsidR="008D19F5" w:rsidRPr="00C830F1" w:rsidRDefault="008D19F5" w:rsidP="00C0635B">
      <w:pPr>
        <w:ind w:left="420"/>
      </w:pPr>
      <w:r w:rsidRPr="00C830F1">
        <w:rPr>
          <w:rFonts w:hint="eastAsia"/>
        </w:rPr>
        <w:t xml:space="preserve">The threshold of </w:t>
      </w:r>
      <w:r w:rsidRPr="00C830F1">
        <w:t>long idling</w:t>
      </w:r>
      <w:r w:rsidRPr="00C830F1">
        <w:rPr>
          <w:rFonts w:hint="eastAsia"/>
        </w:rPr>
        <w:t xml:space="preserve"> is obtained by calibration </w:t>
      </w:r>
      <w:r w:rsidRPr="00C830F1">
        <w:rPr>
          <w:b/>
          <w:i/>
        </w:rPr>
        <w:t>P_DBA_ENGINE_IDLE_TIME</w:t>
      </w:r>
      <w:r w:rsidRPr="00C830F1">
        <w:rPr>
          <w:rFonts w:hint="eastAsia"/>
        </w:rPr>
        <w:t>.</w:t>
      </w:r>
    </w:p>
    <w:p w14:paraId="55403A3B" w14:textId="77777777" w:rsidR="00AE32F4" w:rsidRPr="00C830F1" w:rsidRDefault="00A572E9">
      <w:pPr>
        <w:pStyle w:val="Heading4"/>
        <w:rPr>
          <w:rFonts w:ascii="Arial" w:hAnsi="Arial" w:cs="Arial"/>
        </w:rPr>
      </w:pPr>
      <w:bookmarkStart w:id="97" w:name="_Toc44502165"/>
      <w:r w:rsidRPr="00C830F1">
        <w:rPr>
          <w:rFonts w:ascii="Arial" w:hAnsi="Arial" w:cs="Arial"/>
        </w:rPr>
        <w:t>停车轰油门（</w:t>
      </w:r>
      <w:r w:rsidRPr="00C830F1">
        <w:rPr>
          <w:rFonts w:ascii="Arial" w:hAnsi="Arial" w:cs="Arial"/>
        </w:rPr>
        <w:t>ICE Only</w:t>
      </w:r>
      <w:r w:rsidRPr="00C830F1">
        <w:rPr>
          <w:rFonts w:ascii="Arial" w:hAnsi="Arial" w:cs="Arial"/>
        </w:rPr>
        <w:t>）</w:t>
      </w:r>
      <w:r w:rsidRPr="00C830F1">
        <w:rPr>
          <w:rFonts w:ascii="Arial" w:hAnsi="Arial" w:cs="Arial" w:hint="eastAsia"/>
        </w:rPr>
        <w:t>/</w:t>
      </w:r>
      <w:r w:rsidRPr="00C830F1">
        <w:rPr>
          <w:rFonts w:ascii="Arial" w:hAnsi="Arial" w:cs="Arial"/>
        </w:rPr>
        <w:t>Accelerator Hitting while Stopped (ICE Only)</w:t>
      </w:r>
      <w:bookmarkEnd w:id="97"/>
    </w:p>
    <w:p w14:paraId="5549CFBE" w14:textId="2463AC19" w:rsidR="00357797" w:rsidRPr="00C830F1" w:rsidRDefault="0025615F" w:rsidP="008C4C5D">
      <w:pPr>
        <w:ind w:firstLine="420"/>
      </w:pPr>
      <w:r w:rsidRPr="00C830F1">
        <w:t>停车轰油门指的是车辆静止未熄火时踩下油门踏板从而有可能造成发</w:t>
      </w:r>
      <w:r w:rsidRPr="00C830F1">
        <w:rPr>
          <w:rFonts w:hint="eastAsia"/>
        </w:rPr>
        <w:t>动</w:t>
      </w:r>
      <w:r w:rsidR="00A572E9" w:rsidRPr="00C830F1">
        <w:t>机损伤的情况。</w:t>
      </w:r>
    </w:p>
    <w:p w14:paraId="1C06CEF7" w14:textId="0E4DAF46" w:rsidR="00AE32F4" w:rsidRPr="00C830F1" w:rsidRDefault="00A572E9" w:rsidP="008C4C5D">
      <w:pPr>
        <w:ind w:firstLine="420"/>
      </w:pPr>
      <w:r w:rsidRPr="00C830F1">
        <w:t xml:space="preserve">Accelerator Hitting while Stopped refers to the situation where the accelerator pedal is pressed when the vehicle is stationary and not </w:t>
      </w:r>
      <w:r w:rsidRPr="00C830F1">
        <w:rPr>
          <w:rFonts w:hint="eastAsia"/>
        </w:rPr>
        <w:t>shut down</w:t>
      </w:r>
      <w:r w:rsidRPr="00C830F1">
        <w:t>, thus possibly causing damage to the engine.</w:t>
      </w:r>
    </w:p>
    <w:p w14:paraId="62F5AE59" w14:textId="30E36E49" w:rsidR="00693C57" w:rsidRPr="00C830F1" w:rsidRDefault="00A572E9" w:rsidP="008C4C5D">
      <w:pPr>
        <w:ind w:firstLine="420"/>
      </w:pPr>
      <w:r w:rsidRPr="00C830F1">
        <w:t>当检测到加速踏板位置的</w:t>
      </w:r>
      <w:r w:rsidRPr="00C830F1">
        <w:t>1</w:t>
      </w:r>
      <w:r w:rsidRPr="00C830F1">
        <w:t>次变化过程（从某一初始值增加然后回到初始值），车速持续</w:t>
      </w:r>
      <w:r w:rsidRPr="00C830F1">
        <w:t>&lt;1km/h</w:t>
      </w:r>
      <w:r w:rsidRPr="00C830F1">
        <w:t>，且发动机转速持续</w:t>
      </w:r>
      <w:r w:rsidRPr="00C830F1">
        <w:t>&gt;</w:t>
      </w:r>
      <w:r w:rsidR="00693C57" w:rsidRPr="00C830F1">
        <w:rPr>
          <w:rFonts w:hint="eastAsia"/>
        </w:rPr>
        <w:t>3000</w:t>
      </w:r>
      <w:r w:rsidRPr="00C830F1">
        <w:t>rpm</w:t>
      </w:r>
      <w:r w:rsidR="00693C57" w:rsidRPr="00C830F1">
        <w:t>(</w:t>
      </w:r>
      <w:r w:rsidR="00693C57" w:rsidRPr="00C830F1">
        <w:rPr>
          <w:rFonts w:hint="eastAsia"/>
        </w:rPr>
        <w:t>通过标定值确认</w:t>
      </w:r>
      <w:r w:rsidR="005166EF" w:rsidRPr="00C830F1">
        <w:rPr>
          <w:rFonts w:hint="eastAsia"/>
        </w:rPr>
        <w:t>，</w:t>
      </w:r>
      <w:r w:rsidR="005166EF" w:rsidRPr="00C830F1">
        <w:rPr>
          <w:b/>
        </w:rPr>
        <w:t>P_DBA_ACCELERATOR_HITTING_ENGINE_SPEED_THRESHOLD</w:t>
      </w:r>
      <w:r w:rsidR="00693C57" w:rsidRPr="00C830F1">
        <w:t>)</w:t>
      </w:r>
      <w:r w:rsidRPr="00C830F1">
        <w:t>，且</w:t>
      </w:r>
      <w:bookmarkStart w:id="98" w:name="OLE_LINK11"/>
      <w:r w:rsidRPr="00C830F1">
        <w:t>档位持续为空档或者</w:t>
      </w:r>
      <w:r w:rsidRPr="00C830F1">
        <w:t>P</w:t>
      </w:r>
      <w:r w:rsidRPr="00C830F1">
        <w:t>档</w:t>
      </w:r>
      <w:bookmarkEnd w:id="98"/>
      <w:r w:rsidRPr="00C830F1">
        <w:t>，记为</w:t>
      </w:r>
      <w:r w:rsidRPr="00C830F1">
        <w:t>1</w:t>
      </w:r>
      <w:r w:rsidRPr="00C830F1">
        <w:t>次停车轰油门事件。</w:t>
      </w:r>
    </w:p>
    <w:p w14:paraId="4C3E91ED" w14:textId="06A7BC71" w:rsidR="00AE32F4" w:rsidRPr="00C830F1" w:rsidRDefault="00A572E9" w:rsidP="008C4C5D">
      <w:pPr>
        <w:ind w:firstLine="420"/>
      </w:pPr>
      <w:r w:rsidRPr="00C830F1">
        <w:t xml:space="preserve">When a change process of the accelerator pedal position is detected (increasing from a certain initial value and then returning to the initial value), the vehicle speed continues to be </w:t>
      </w:r>
      <w:r w:rsidRPr="00C830F1">
        <w:rPr>
          <w:rFonts w:hint="eastAsia"/>
        </w:rPr>
        <w:t>less than</w:t>
      </w:r>
      <w:r w:rsidRPr="00C830F1">
        <w:t xml:space="preserve"> 1km/h, the engine speed continues to be </w:t>
      </w:r>
      <w:r w:rsidRPr="00C830F1">
        <w:rPr>
          <w:rFonts w:hint="eastAsia"/>
        </w:rPr>
        <w:t>more than</w:t>
      </w:r>
      <w:r w:rsidRPr="00C830F1">
        <w:t xml:space="preserve"> </w:t>
      </w:r>
      <w:r w:rsidR="00693C57" w:rsidRPr="00C830F1">
        <w:rPr>
          <w:rFonts w:hint="eastAsia"/>
        </w:rPr>
        <w:t>3000</w:t>
      </w:r>
      <w:r w:rsidR="00693C57" w:rsidRPr="00C830F1">
        <w:t xml:space="preserve"> </w:t>
      </w:r>
      <w:r w:rsidRPr="00C830F1">
        <w:t>rpm</w:t>
      </w:r>
      <w:r w:rsidR="006B043D" w:rsidRPr="00C830F1">
        <w:t xml:space="preserve"> </w:t>
      </w:r>
      <w:r w:rsidR="00693C57" w:rsidRPr="00C830F1">
        <w:t>(Calibration</w:t>
      </w:r>
      <w:r w:rsidR="006B043D" w:rsidRPr="00C830F1">
        <w:rPr>
          <w:rFonts w:hint="eastAsia"/>
        </w:rPr>
        <w:t>,</w:t>
      </w:r>
      <w:r w:rsidR="006B043D" w:rsidRPr="00C830F1">
        <w:t xml:space="preserve"> </w:t>
      </w:r>
      <w:r w:rsidR="006B043D" w:rsidRPr="00C830F1">
        <w:rPr>
          <w:b/>
        </w:rPr>
        <w:t>P_DBA_ACCELERATOR_HITTING_ENGINE_SPEED_THRESHOLD</w:t>
      </w:r>
      <w:r w:rsidR="00693C57" w:rsidRPr="00C830F1">
        <w:t>)</w:t>
      </w:r>
      <w:r w:rsidRPr="00C830F1">
        <w:t>, and the gear continues to be in N or P, an event of Accelerator Hitting while Stopped shall be recorded.</w:t>
      </w:r>
    </w:p>
    <w:p w14:paraId="309DDD48" w14:textId="15229FE3" w:rsidR="003E15B1" w:rsidRPr="00C830F1" w:rsidRDefault="003E15B1" w:rsidP="003E15B1">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3C3DD1CB" w14:textId="42AA68A6" w:rsidR="002F4779" w:rsidRPr="00C830F1" w:rsidRDefault="009F5C20" w:rsidP="008C4C5D">
      <w:pPr>
        <w:ind w:firstLine="420"/>
      </w:pPr>
      <w:r w:rsidRPr="00C830F1">
        <w:rPr>
          <w:rFonts w:hint="eastAsia"/>
        </w:rPr>
        <w:t>本章节定义了用于判断停车轰油门的</w:t>
      </w:r>
      <w:r w:rsidRPr="00C830F1">
        <w:rPr>
          <w:rFonts w:hint="eastAsia"/>
        </w:rPr>
        <w:t>CLEA</w:t>
      </w:r>
      <w:r w:rsidRPr="00C830F1">
        <w:rPr>
          <w:rFonts w:hint="eastAsia"/>
        </w:rPr>
        <w:t>信号。</w:t>
      </w:r>
    </w:p>
    <w:p w14:paraId="1E7D92C8" w14:textId="05E5105D" w:rsidR="008D19F5" w:rsidRPr="00C830F1" w:rsidRDefault="008D19F5" w:rsidP="008C4C5D">
      <w:pPr>
        <w:ind w:firstLine="420"/>
      </w:pPr>
      <w:r w:rsidRPr="00C830F1">
        <w:rPr>
          <w:rFonts w:hint="eastAsia"/>
        </w:rPr>
        <w:t xml:space="preserve">This section defines CLEA signals for judging </w:t>
      </w:r>
      <w:r w:rsidRPr="00C830F1">
        <w:t>accelerator hitting while stopped.</w:t>
      </w:r>
    </w:p>
    <w:p w14:paraId="03DA3242" w14:textId="35FA9719" w:rsidR="002F4779" w:rsidRPr="00C830F1" w:rsidRDefault="008C4C5D" w:rsidP="008C4C5D">
      <w:pPr>
        <w:ind w:firstLine="420"/>
      </w:pPr>
      <w:r w:rsidRPr="00C830F1">
        <w:rPr>
          <w:rFonts w:hint="eastAsia"/>
        </w:rPr>
        <w:t>通过信号</w:t>
      </w:r>
      <w:r w:rsidRPr="00C830F1">
        <w:rPr>
          <w:b/>
          <w:i/>
        </w:rPr>
        <w:t>PPEI Engine General Status 1 Signal Group1 : Engine Speed</w:t>
      </w:r>
      <w:r w:rsidR="002F4779" w:rsidRPr="00C830F1">
        <w:rPr>
          <w:rFonts w:hint="eastAsia"/>
        </w:rPr>
        <w:t>获取引擎的转速信息。</w:t>
      </w:r>
    </w:p>
    <w:p w14:paraId="69837352" w14:textId="62E37F6A" w:rsidR="008D19F5" w:rsidRPr="00C830F1" w:rsidRDefault="008D19F5" w:rsidP="008C4C5D">
      <w:pPr>
        <w:ind w:firstLine="420"/>
      </w:pPr>
      <w:r w:rsidRPr="00C830F1">
        <w:rPr>
          <w:rFonts w:hint="eastAsia"/>
        </w:rPr>
        <w:t xml:space="preserve">The engine speed information is obtained with signal </w:t>
      </w:r>
      <w:r w:rsidRPr="00C830F1">
        <w:rPr>
          <w:b/>
          <w:i/>
        </w:rPr>
        <w:t>PPEI Engine General Status 1 Signal Group1 : Engine Speed</w:t>
      </w:r>
      <w:r w:rsidRPr="00C830F1">
        <w:rPr>
          <w:rFonts w:hint="eastAsia"/>
        </w:rPr>
        <w:t>.</w:t>
      </w:r>
    </w:p>
    <w:p w14:paraId="3782515E" w14:textId="0EDE1CA4" w:rsidR="002F4779" w:rsidRPr="00C830F1" w:rsidRDefault="008C4C5D" w:rsidP="008C4C5D">
      <w:pPr>
        <w:ind w:firstLine="420"/>
      </w:pPr>
      <w:r w:rsidRPr="00C830F1">
        <w:rPr>
          <w:rFonts w:hint="eastAsia"/>
        </w:rPr>
        <w:t>通过信号</w:t>
      </w:r>
      <w:r w:rsidRPr="00C830F1">
        <w:rPr>
          <w:b/>
          <w:i/>
        </w:rPr>
        <w:t>PPEI Vehicle Speed and Distance Signal Group1 : Vehicle Speed Average Driven</w:t>
      </w:r>
      <w:r w:rsidR="002F4779" w:rsidRPr="00C830F1">
        <w:rPr>
          <w:rFonts w:hint="eastAsia"/>
        </w:rPr>
        <w:t>获取车速信息。</w:t>
      </w:r>
    </w:p>
    <w:p w14:paraId="79FD735A" w14:textId="1CE9747D" w:rsidR="008D19F5" w:rsidRPr="00C830F1" w:rsidRDefault="008D19F5" w:rsidP="008C4C5D">
      <w:pPr>
        <w:ind w:firstLine="420"/>
      </w:pPr>
      <w:r w:rsidRPr="00C830F1">
        <w:rPr>
          <w:rFonts w:hint="eastAsia"/>
        </w:rPr>
        <w:t xml:space="preserve">The vehicle speed information is obtained with signal </w:t>
      </w:r>
      <w:r w:rsidRPr="00C830F1">
        <w:rPr>
          <w:b/>
          <w:i/>
        </w:rPr>
        <w:t>PPEI Vehicle Speed and Distance Signal Group1 : Vehicle Speed Average Driven</w:t>
      </w:r>
      <w:r w:rsidRPr="00C830F1">
        <w:rPr>
          <w:rFonts w:hint="eastAsia"/>
        </w:rPr>
        <w:t>.</w:t>
      </w:r>
    </w:p>
    <w:p w14:paraId="78184A00" w14:textId="53D51A88" w:rsidR="008C4C5D" w:rsidRPr="00C830F1" w:rsidRDefault="008C4C5D" w:rsidP="008C4C5D">
      <w:pPr>
        <w:ind w:firstLine="420"/>
      </w:pPr>
      <w:r w:rsidRPr="00C830F1">
        <w:rPr>
          <w:rFonts w:hint="eastAsia"/>
        </w:rPr>
        <w:t>通过信号</w:t>
      </w:r>
      <w:r w:rsidR="00B8303A" w:rsidRPr="00C830F1">
        <w:rPr>
          <w:b/>
          <w:i/>
        </w:rPr>
        <w:t>PPEI Trans General Status 2 Signal Group 2_TCM : Transmission Estimated Gear_TCM</w:t>
      </w:r>
      <w:r w:rsidRPr="00C830F1">
        <w:rPr>
          <w:rFonts w:hint="eastAsia"/>
        </w:rPr>
        <w:t>获取挡位信息。</w:t>
      </w:r>
    </w:p>
    <w:p w14:paraId="618E7C4F" w14:textId="77777777" w:rsidR="008D19F5" w:rsidRPr="00C830F1" w:rsidRDefault="008D19F5" w:rsidP="008D19F5">
      <w:pPr>
        <w:ind w:firstLine="420"/>
      </w:pPr>
      <w:r w:rsidRPr="00C830F1">
        <w:rPr>
          <w:rFonts w:hint="eastAsia"/>
        </w:rPr>
        <w:t xml:space="preserve">The gear position information is obtained with signal </w:t>
      </w:r>
      <w:r w:rsidRPr="00C830F1">
        <w:rPr>
          <w:b/>
          <w:i/>
        </w:rPr>
        <w:t>PPEI Trans General Status 2 Signal Group 2_TCM : Transmission Estimated Gear_TCM</w:t>
      </w:r>
      <w:r w:rsidRPr="00C830F1">
        <w:rPr>
          <w:rFonts w:hint="eastAsia"/>
        </w:rPr>
        <w:t>.</w:t>
      </w:r>
    </w:p>
    <w:p w14:paraId="4A527DC1" w14:textId="77777777" w:rsidR="008D19F5" w:rsidRPr="00C830F1" w:rsidRDefault="008D19F5" w:rsidP="008C4C5D">
      <w:pPr>
        <w:ind w:firstLine="420"/>
      </w:pPr>
    </w:p>
    <w:p w14:paraId="46B78FAD" w14:textId="6F6E44E9" w:rsidR="003E15B1" w:rsidRPr="00C830F1" w:rsidRDefault="003E15B1" w:rsidP="003E15B1">
      <w:pPr>
        <w:pStyle w:val="Heading5"/>
      </w:pPr>
      <w:r w:rsidRPr="00C830F1">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7EC68B02" w14:textId="2840C913" w:rsidR="002F4779" w:rsidRPr="00C830F1" w:rsidRDefault="009F5C20" w:rsidP="008C4C5D">
      <w:pPr>
        <w:ind w:firstLine="420"/>
      </w:pPr>
      <w:r w:rsidRPr="00C830F1">
        <w:rPr>
          <w:rFonts w:hint="eastAsia"/>
        </w:rPr>
        <w:t>本章节定义了用于判断停车轰油门的</w:t>
      </w:r>
      <w:r w:rsidRPr="00C830F1">
        <w:rPr>
          <w:rFonts w:hint="eastAsia"/>
        </w:rPr>
        <w:t>GB</w:t>
      </w:r>
      <w:r w:rsidRPr="00C830F1">
        <w:rPr>
          <w:rFonts w:hint="eastAsia"/>
        </w:rPr>
        <w:t>信号。</w:t>
      </w:r>
    </w:p>
    <w:p w14:paraId="586EA77B" w14:textId="55EE0CF9" w:rsidR="008D19F5" w:rsidRPr="00C830F1" w:rsidRDefault="008D19F5" w:rsidP="008C4C5D">
      <w:pPr>
        <w:ind w:firstLine="420"/>
      </w:pPr>
      <w:r w:rsidRPr="00C830F1">
        <w:rPr>
          <w:rFonts w:hint="eastAsia"/>
        </w:rPr>
        <w:t xml:space="preserve">This section defines GB signals for judging </w:t>
      </w:r>
      <w:r w:rsidRPr="00C830F1">
        <w:t>accelerator hitting while stopped.</w:t>
      </w:r>
    </w:p>
    <w:p w14:paraId="449B589A" w14:textId="04E1B87F" w:rsidR="002F4779" w:rsidRPr="00C830F1" w:rsidRDefault="008C4C5D" w:rsidP="008C4C5D">
      <w:pPr>
        <w:ind w:firstLine="420"/>
      </w:pPr>
      <w:r w:rsidRPr="00C830F1">
        <w:rPr>
          <w:rFonts w:hint="eastAsia"/>
        </w:rPr>
        <w:t>通过信号</w:t>
      </w:r>
      <w:r w:rsidRPr="00C830F1">
        <w:rPr>
          <w:b/>
          <w:i/>
        </w:rPr>
        <w:t>Tachometer Engine Speed</w:t>
      </w:r>
      <w:r w:rsidR="002F4779" w:rsidRPr="00C830F1">
        <w:rPr>
          <w:rFonts w:hint="eastAsia"/>
        </w:rPr>
        <w:t>获取引擎的转速信息。</w:t>
      </w:r>
    </w:p>
    <w:p w14:paraId="626F8779" w14:textId="32297FDD" w:rsidR="008D19F5" w:rsidRPr="00C830F1" w:rsidRDefault="008D19F5" w:rsidP="008C4C5D">
      <w:pPr>
        <w:ind w:firstLine="420"/>
      </w:pPr>
      <w:r w:rsidRPr="00C830F1">
        <w:rPr>
          <w:rFonts w:hint="eastAsia"/>
        </w:rPr>
        <w:t xml:space="preserve">The engine speed information is obtained with signal </w:t>
      </w:r>
      <w:r w:rsidRPr="00C830F1">
        <w:rPr>
          <w:b/>
          <w:i/>
        </w:rPr>
        <w:t>Tachometer Engine Speed</w:t>
      </w:r>
      <w:r w:rsidRPr="00C830F1">
        <w:rPr>
          <w:rFonts w:hint="eastAsia"/>
        </w:rPr>
        <w:t>.</w:t>
      </w:r>
    </w:p>
    <w:p w14:paraId="161004B9" w14:textId="38D56D23" w:rsidR="002F4779" w:rsidRPr="00C830F1" w:rsidRDefault="008C4C5D" w:rsidP="008C4C5D">
      <w:pPr>
        <w:ind w:firstLine="420"/>
      </w:pPr>
      <w:r w:rsidRPr="00C830F1">
        <w:rPr>
          <w:rFonts w:hint="eastAsia"/>
        </w:rPr>
        <w:lastRenderedPageBreak/>
        <w:t>通过信号</w:t>
      </w:r>
      <w:r w:rsidRPr="00C830F1">
        <w:rPr>
          <w:b/>
          <w:i/>
        </w:rPr>
        <w:t>Vehicle Speed Average Driven Protected : Vehicle Speed Average Driven Authenticated</w:t>
      </w:r>
      <w:r w:rsidRPr="00C830F1">
        <w:rPr>
          <w:rFonts w:hint="eastAsia"/>
        </w:rPr>
        <w:t>获取车速信息。</w:t>
      </w:r>
    </w:p>
    <w:p w14:paraId="6EC897B3" w14:textId="7FDFFB73" w:rsidR="008D19F5" w:rsidRPr="00C830F1" w:rsidRDefault="008D19F5" w:rsidP="008C4C5D">
      <w:pPr>
        <w:ind w:firstLine="420"/>
      </w:pPr>
      <w:r w:rsidRPr="00C830F1">
        <w:rPr>
          <w:rFonts w:hint="eastAsia"/>
        </w:rPr>
        <w:t xml:space="preserve">The vehicle speed information is obtained with signal </w:t>
      </w:r>
      <w:r w:rsidRPr="00C830F1">
        <w:rPr>
          <w:b/>
          <w:i/>
        </w:rPr>
        <w:t>Vehicle Speed Average Driven Protected : Vehicle Speed Average Driven Authenticated</w:t>
      </w:r>
      <w:r w:rsidRPr="00C830F1">
        <w:rPr>
          <w:rFonts w:hint="eastAsia"/>
        </w:rPr>
        <w:t>.</w:t>
      </w:r>
    </w:p>
    <w:p w14:paraId="10CF456D" w14:textId="582B1566" w:rsidR="008C4C5D" w:rsidRPr="00C830F1" w:rsidRDefault="008C4C5D" w:rsidP="008C4C5D">
      <w:pPr>
        <w:ind w:firstLine="420"/>
      </w:pPr>
      <w:r w:rsidRPr="00C830F1">
        <w:rPr>
          <w:rFonts w:hint="eastAsia"/>
        </w:rPr>
        <w:t>通过信号</w:t>
      </w:r>
      <w:r w:rsidR="00893C0E" w:rsidRPr="00C830F1">
        <w:rPr>
          <w:b/>
          <w:i/>
        </w:rPr>
        <w:t>Transmission Estimated Gear Protected : Transmission Commanded Gear Authenticated</w:t>
      </w:r>
      <w:r w:rsidRPr="00C830F1">
        <w:rPr>
          <w:rFonts w:hint="eastAsia"/>
        </w:rPr>
        <w:t>获取挡位信息。</w:t>
      </w:r>
    </w:p>
    <w:p w14:paraId="07E0DF2C" w14:textId="3E519B26" w:rsidR="008D19F5" w:rsidRPr="00C830F1" w:rsidRDefault="008D19F5" w:rsidP="008C4C5D">
      <w:pPr>
        <w:ind w:firstLine="420"/>
      </w:pPr>
      <w:r w:rsidRPr="00C830F1">
        <w:rPr>
          <w:rFonts w:hint="eastAsia"/>
        </w:rPr>
        <w:t xml:space="preserve">The gear position information is obtained with signal </w:t>
      </w:r>
      <w:r w:rsidRPr="00C830F1">
        <w:rPr>
          <w:b/>
          <w:i/>
        </w:rPr>
        <w:t>Transmission Estimated Gear Protected : Transmission Commanded Gear Authenticated</w:t>
      </w:r>
      <w:r w:rsidRPr="00C830F1">
        <w:rPr>
          <w:rFonts w:hint="eastAsia"/>
        </w:rPr>
        <w:t>.</w:t>
      </w:r>
    </w:p>
    <w:p w14:paraId="56FD73BD" w14:textId="03DF2B1D" w:rsidR="003E15B1" w:rsidRPr="00C830F1" w:rsidRDefault="003E15B1" w:rsidP="003E15B1">
      <w:pPr>
        <w:pStyle w:val="Heading5"/>
      </w:pPr>
      <w:r w:rsidRPr="00C830F1">
        <w:rPr>
          <w:rFonts w:hint="eastAsia"/>
        </w:rPr>
        <w:t>标定信息</w:t>
      </w:r>
      <w:r w:rsidR="00F500A3" w:rsidRPr="00C830F1">
        <w:rPr>
          <w:rFonts w:hint="eastAsia"/>
        </w:rPr>
        <w:t>/</w:t>
      </w:r>
      <w:r w:rsidR="00F500A3" w:rsidRPr="00C830F1">
        <w:t>Calibration Information</w:t>
      </w:r>
    </w:p>
    <w:p w14:paraId="62537D40" w14:textId="276245F0" w:rsidR="008C4C5D" w:rsidRPr="00C830F1" w:rsidRDefault="008C4C5D" w:rsidP="008C4C5D">
      <w:pPr>
        <w:ind w:left="420"/>
      </w:pPr>
      <w:r w:rsidRPr="00C830F1">
        <w:rPr>
          <w:rFonts w:hint="eastAsia"/>
        </w:rPr>
        <w:t>通过标定</w:t>
      </w:r>
      <w:r w:rsidRPr="00C830F1">
        <w:rPr>
          <w:b/>
          <w:i/>
        </w:rPr>
        <w:t>P_DBA_ACCELERATOR_HITTING_ENGINE_SPEED_THRESHOLD</w:t>
      </w:r>
      <w:r w:rsidRPr="00C830F1">
        <w:rPr>
          <w:rFonts w:hint="eastAsia"/>
        </w:rPr>
        <w:t>确定停车轰油门的引擎转速阈值。</w:t>
      </w:r>
    </w:p>
    <w:p w14:paraId="0021D046" w14:textId="3CFB3FE1" w:rsidR="008D19F5" w:rsidRPr="00C830F1" w:rsidRDefault="008D19F5" w:rsidP="008D19F5">
      <w:pPr>
        <w:ind w:firstLine="420"/>
      </w:pPr>
      <w:r w:rsidRPr="00C830F1">
        <w:rPr>
          <w:rFonts w:hint="eastAsia"/>
        </w:rPr>
        <w:t xml:space="preserve">The engine speed threshold of </w:t>
      </w:r>
      <w:r w:rsidRPr="00C830F1">
        <w:t>accelerator hitting while stopped</w:t>
      </w:r>
      <w:r w:rsidRPr="00C830F1">
        <w:rPr>
          <w:rFonts w:hint="eastAsia"/>
        </w:rPr>
        <w:t xml:space="preserve"> is obtained by calibration </w:t>
      </w:r>
      <w:r w:rsidRPr="00C830F1">
        <w:rPr>
          <w:b/>
          <w:i/>
        </w:rPr>
        <w:t>P_DBA_ACCELERATOR_HITTING_ENGINE_SPEED_THRESHOLD</w:t>
      </w:r>
      <w:r w:rsidRPr="00C830F1">
        <w:rPr>
          <w:rFonts w:hint="eastAsia"/>
        </w:rPr>
        <w:t>.</w:t>
      </w:r>
    </w:p>
    <w:p w14:paraId="3D08F071" w14:textId="77777777" w:rsidR="003E15B1" w:rsidRPr="00C830F1" w:rsidRDefault="003E15B1" w:rsidP="003E15B1"/>
    <w:p w14:paraId="177113C8" w14:textId="77777777" w:rsidR="00AE32F4" w:rsidRPr="00C830F1" w:rsidRDefault="00A572E9">
      <w:pPr>
        <w:pStyle w:val="Heading4"/>
        <w:rPr>
          <w:rFonts w:ascii="Arial" w:hAnsi="Arial" w:cs="Arial"/>
        </w:rPr>
      </w:pPr>
      <w:bookmarkStart w:id="99" w:name="_Toc44502166"/>
      <w:r w:rsidRPr="00C830F1">
        <w:rPr>
          <w:rFonts w:ascii="Arial" w:hAnsi="Arial" w:cs="Arial"/>
        </w:rPr>
        <w:t>空挡滑行（</w:t>
      </w:r>
      <w:r w:rsidRPr="00C830F1">
        <w:rPr>
          <w:rFonts w:ascii="Arial" w:hAnsi="Arial" w:cs="Arial"/>
        </w:rPr>
        <w:t>ICE Only</w:t>
      </w:r>
      <w:r w:rsidRPr="00C830F1">
        <w:rPr>
          <w:rFonts w:ascii="Arial" w:hAnsi="Arial" w:cs="Arial"/>
        </w:rPr>
        <w:t>）</w:t>
      </w:r>
      <w:r w:rsidRPr="00C830F1">
        <w:rPr>
          <w:rFonts w:ascii="Arial" w:hAnsi="Arial" w:cs="Arial" w:hint="eastAsia"/>
        </w:rPr>
        <w:t>/</w:t>
      </w:r>
      <w:r w:rsidRPr="00C830F1">
        <w:rPr>
          <w:rFonts w:ascii="Arial" w:hAnsi="Arial" w:cs="Arial"/>
        </w:rPr>
        <w:t>Neutral Taxiing (ICE Only)</w:t>
      </w:r>
      <w:bookmarkEnd w:id="99"/>
    </w:p>
    <w:p w14:paraId="145BD747" w14:textId="0D00155E" w:rsidR="00357797" w:rsidRPr="00C830F1" w:rsidRDefault="00A572E9" w:rsidP="008F3C71">
      <w:pPr>
        <w:ind w:firstLine="420"/>
      </w:pPr>
      <w:r w:rsidRPr="00C830F1">
        <w:t>空挡滑行指的时车辆行驶过程中挂入</w:t>
      </w:r>
      <w:r w:rsidRPr="00C830F1">
        <w:t>N</w:t>
      </w:r>
      <w:r w:rsidRPr="00C830F1">
        <w:t>档使车辆滑行一段距离的情况。当车速</w:t>
      </w:r>
      <w:r w:rsidRPr="00C830F1">
        <w:t>&gt;1km/h</w:t>
      </w:r>
      <w:r w:rsidRPr="00C830F1">
        <w:t>且档位为</w:t>
      </w:r>
      <w:r w:rsidRPr="00C830F1">
        <w:t>N</w:t>
      </w:r>
      <w:r w:rsidRPr="00C830F1">
        <w:t>档，持续时间在</w:t>
      </w:r>
      <w:r w:rsidRPr="00C830F1">
        <w:t>5s</w:t>
      </w:r>
      <w:r w:rsidR="002D5646" w:rsidRPr="00C830F1">
        <w:rPr>
          <w:rFonts w:hint="eastAsia"/>
        </w:rPr>
        <w:t>（可标定，</w:t>
      </w:r>
      <w:r w:rsidR="002D5646" w:rsidRPr="00C830F1">
        <w:t>P_DBA_NEUTRAL_TAXIING_FLAG_TIME</w:t>
      </w:r>
      <w:r w:rsidR="002D5646" w:rsidRPr="00C830F1">
        <w:rPr>
          <w:rFonts w:hint="eastAsia"/>
        </w:rPr>
        <w:t>）</w:t>
      </w:r>
      <w:r w:rsidRPr="00C830F1">
        <w:t>以上记空档滑行。</w:t>
      </w:r>
    </w:p>
    <w:p w14:paraId="68109B99" w14:textId="4C11DF23" w:rsidR="00AE32F4" w:rsidRPr="00C830F1" w:rsidRDefault="00A572E9" w:rsidP="008F3C71">
      <w:pPr>
        <w:ind w:firstLine="420"/>
      </w:pPr>
      <w:r w:rsidRPr="00C830F1">
        <w:t>Neutral Taxiing refers to the situation where the vehicle is taxiing for a certain distance with the gear in N position</w:t>
      </w:r>
      <w:r w:rsidRPr="00C830F1">
        <w:rPr>
          <w:rFonts w:hint="eastAsia"/>
        </w:rPr>
        <w:t xml:space="preserve"> during vehicle driving</w:t>
      </w:r>
      <w:r w:rsidRPr="00C830F1">
        <w:t>. When the vehicle speed is more than 1km/h with the gear in N, and the duration is more than 5s</w:t>
      </w:r>
      <w:r w:rsidR="002D5646" w:rsidRPr="00C830F1">
        <w:t xml:space="preserve"> </w:t>
      </w:r>
      <w:r w:rsidR="002D5646" w:rsidRPr="00C830F1">
        <w:rPr>
          <w:rFonts w:hint="eastAsia"/>
        </w:rPr>
        <w:t>(</w:t>
      </w:r>
      <w:r w:rsidR="002D5646" w:rsidRPr="00C830F1">
        <w:t>Calibratable</w:t>
      </w:r>
      <w:r w:rsidR="002D5646" w:rsidRPr="00C830F1">
        <w:rPr>
          <w:rFonts w:hint="eastAsia"/>
        </w:rPr>
        <w:t>，</w:t>
      </w:r>
      <w:r w:rsidR="002D5646" w:rsidRPr="00C830F1">
        <w:t>P_DBA_NEUTRAL_TAXIING_FLAG_TIME</w:t>
      </w:r>
      <w:r w:rsidR="002D5646" w:rsidRPr="00C830F1">
        <w:rPr>
          <w:rFonts w:hint="eastAsia"/>
        </w:rPr>
        <w:t>)</w:t>
      </w:r>
      <w:r w:rsidRPr="00C830F1">
        <w:t>, an event of Neutral Taxiing shall be recorded.</w:t>
      </w:r>
    </w:p>
    <w:p w14:paraId="16FE8713" w14:textId="36965FFA" w:rsidR="003E15B1" w:rsidRPr="00C830F1" w:rsidRDefault="003E15B1" w:rsidP="003E15B1">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56918986" w14:textId="319CE418" w:rsidR="009F5C20" w:rsidRPr="00C830F1" w:rsidRDefault="009F5C20" w:rsidP="00893C0E">
      <w:pPr>
        <w:ind w:firstLine="420"/>
      </w:pPr>
      <w:r w:rsidRPr="00C830F1">
        <w:rPr>
          <w:rFonts w:hint="eastAsia"/>
        </w:rPr>
        <w:t>本章节定义了用于判断空挡滑行的</w:t>
      </w:r>
      <w:r w:rsidRPr="00C830F1">
        <w:rPr>
          <w:rFonts w:hint="eastAsia"/>
        </w:rPr>
        <w:t>CLEA</w:t>
      </w:r>
      <w:r w:rsidRPr="00C830F1">
        <w:rPr>
          <w:rFonts w:hint="eastAsia"/>
        </w:rPr>
        <w:t>信号。</w:t>
      </w:r>
    </w:p>
    <w:p w14:paraId="6AE73014" w14:textId="54CD6057" w:rsidR="008D19F5" w:rsidRPr="00C830F1" w:rsidRDefault="008D19F5" w:rsidP="00893C0E">
      <w:pPr>
        <w:ind w:firstLine="420"/>
      </w:pPr>
      <w:r w:rsidRPr="00C830F1">
        <w:rPr>
          <w:rFonts w:hint="eastAsia"/>
        </w:rPr>
        <w:t>This section defines CLEA signals for judging neutral taxiing</w:t>
      </w:r>
      <w:r w:rsidRPr="00C830F1">
        <w:t>.</w:t>
      </w:r>
    </w:p>
    <w:p w14:paraId="32E05D1C" w14:textId="29BFAAD7" w:rsidR="009F5C20" w:rsidRPr="00C830F1" w:rsidRDefault="00893C0E" w:rsidP="00893C0E">
      <w:pPr>
        <w:ind w:firstLine="420"/>
      </w:pPr>
      <w:r w:rsidRPr="00C830F1">
        <w:rPr>
          <w:rFonts w:hint="eastAsia"/>
        </w:rPr>
        <w:t>通过信号</w:t>
      </w:r>
      <w:r w:rsidRPr="00C830F1">
        <w:rPr>
          <w:b/>
          <w:i/>
        </w:rPr>
        <w:t>PPEI Vehicle Speed and Distance Signal Group1 : Vehicle Speed Average Driven</w:t>
      </w:r>
      <w:r w:rsidR="009F5C20" w:rsidRPr="00C830F1">
        <w:rPr>
          <w:rFonts w:hint="eastAsia"/>
        </w:rPr>
        <w:t>获取车速信息。</w:t>
      </w:r>
    </w:p>
    <w:p w14:paraId="3909C064" w14:textId="4B503802" w:rsidR="008D19F5" w:rsidRPr="00C830F1" w:rsidRDefault="008D19F5" w:rsidP="00893C0E">
      <w:pPr>
        <w:ind w:firstLine="420"/>
      </w:pPr>
      <w:r w:rsidRPr="00C830F1">
        <w:rPr>
          <w:rFonts w:hint="eastAsia"/>
        </w:rPr>
        <w:t xml:space="preserve">The vehicle speed information is obtained with signal </w:t>
      </w:r>
      <w:r w:rsidRPr="00C830F1">
        <w:rPr>
          <w:b/>
          <w:i/>
        </w:rPr>
        <w:t>PPEI Vehicle Speed and Distance Signal Group1 : Vehicle Speed Average Driven</w:t>
      </w:r>
      <w:r w:rsidRPr="00C830F1">
        <w:rPr>
          <w:rFonts w:hint="eastAsia"/>
        </w:rPr>
        <w:t>.</w:t>
      </w:r>
    </w:p>
    <w:p w14:paraId="08700D98" w14:textId="22C9383E" w:rsidR="00893C0E" w:rsidRPr="00C830F1" w:rsidRDefault="00893C0E" w:rsidP="00893C0E">
      <w:pPr>
        <w:ind w:firstLine="420"/>
      </w:pPr>
      <w:r w:rsidRPr="00C830F1">
        <w:rPr>
          <w:rFonts w:hint="eastAsia"/>
        </w:rPr>
        <w:t>通过信号</w:t>
      </w:r>
      <w:r w:rsidR="00B8303A" w:rsidRPr="00C830F1">
        <w:rPr>
          <w:b/>
          <w:i/>
        </w:rPr>
        <w:t>PPEI Trans General Status 2 Signal Group 2_TCM : Transmission Estimated Gear_TCM</w:t>
      </w:r>
      <w:r w:rsidRPr="00C830F1">
        <w:rPr>
          <w:rFonts w:hint="eastAsia"/>
        </w:rPr>
        <w:t>获取挡位信息。</w:t>
      </w:r>
    </w:p>
    <w:p w14:paraId="739E51A6" w14:textId="251CAAED" w:rsidR="008D19F5" w:rsidRPr="00C830F1" w:rsidRDefault="008D19F5" w:rsidP="00893C0E">
      <w:pPr>
        <w:ind w:firstLine="420"/>
      </w:pPr>
      <w:r w:rsidRPr="00C830F1">
        <w:rPr>
          <w:rFonts w:hint="eastAsia"/>
        </w:rPr>
        <w:t xml:space="preserve">The gear position information is obtained with signal </w:t>
      </w:r>
      <w:r w:rsidRPr="00C830F1">
        <w:rPr>
          <w:b/>
          <w:i/>
        </w:rPr>
        <w:t>PPEI Trans General Status 2 Signal Group 2_TCM : Transmission Estimated Gear_TCM</w:t>
      </w:r>
      <w:r w:rsidRPr="00C830F1">
        <w:rPr>
          <w:rFonts w:hint="eastAsia"/>
        </w:rPr>
        <w:t>.</w:t>
      </w:r>
    </w:p>
    <w:p w14:paraId="24EB37A0" w14:textId="434A0DC3" w:rsidR="003E15B1" w:rsidRPr="00C830F1" w:rsidRDefault="003E15B1" w:rsidP="003E15B1">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5DD60B00" w14:textId="1786BE37" w:rsidR="009F5C20" w:rsidRPr="00C830F1" w:rsidRDefault="009F5C20" w:rsidP="009F5C20">
      <w:pPr>
        <w:ind w:firstLine="420"/>
      </w:pPr>
      <w:r w:rsidRPr="00C830F1">
        <w:rPr>
          <w:rFonts w:hint="eastAsia"/>
        </w:rPr>
        <w:t>本章节定义了用于判断空挡滑行的</w:t>
      </w:r>
      <w:r w:rsidRPr="00C830F1">
        <w:rPr>
          <w:rFonts w:hint="eastAsia"/>
        </w:rPr>
        <w:t>GB</w:t>
      </w:r>
      <w:r w:rsidRPr="00C830F1">
        <w:rPr>
          <w:rFonts w:hint="eastAsia"/>
        </w:rPr>
        <w:t>信号。</w:t>
      </w:r>
    </w:p>
    <w:p w14:paraId="273C0EC3" w14:textId="2656D8B0" w:rsidR="008D19F5" w:rsidRPr="00C830F1" w:rsidRDefault="008D19F5" w:rsidP="009F5C20">
      <w:pPr>
        <w:ind w:firstLine="420"/>
      </w:pPr>
      <w:r w:rsidRPr="00C830F1">
        <w:rPr>
          <w:rFonts w:hint="eastAsia"/>
        </w:rPr>
        <w:t>This section defines GB signals for judging neutral taxiing</w:t>
      </w:r>
      <w:r w:rsidRPr="00C830F1">
        <w:t>.</w:t>
      </w:r>
    </w:p>
    <w:p w14:paraId="6F1D98C8" w14:textId="2ADD835E" w:rsidR="009F5C20" w:rsidRPr="00C830F1" w:rsidRDefault="00893C0E" w:rsidP="00893C0E">
      <w:pPr>
        <w:ind w:firstLine="420"/>
      </w:pPr>
      <w:r w:rsidRPr="00C830F1">
        <w:rPr>
          <w:rFonts w:hint="eastAsia"/>
        </w:rPr>
        <w:lastRenderedPageBreak/>
        <w:t>通过信号</w:t>
      </w:r>
      <w:r w:rsidRPr="00C830F1">
        <w:rPr>
          <w:b/>
          <w:i/>
        </w:rPr>
        <w:t>Vehicle Speed Average Driven Protected : Vehicle Speed Average Driven Authenticated</w:t>
      </w:r>
      <w:r w:rsidRPr="00C830F1">
        <w:rPr>
          <w:rFonts w:hint="eastAsia"/>
        </w:rPr>
        <w:t>获取车速信息。</w:t>
      </w:r>
    </w:p>
    <w:p w14:paraId="0F056978" w14:textId="6F162F6B" w:rsidR="008D19F5" w:rsidRPr="00C830F1" w:rsidRDefault="008D19F5" w:rsidP="00893C0E">
      <w:pPr>
        <w:ind w:firstLine="420"/>
      </w:pPr>
      <w:r w:rsidRPr="00C830F1">
        <w:rPr>
          <w:rFonts w:hint="eastAsia"/>
        </w:rPr>
        <w:t xml:space="preserve">The vehicle speed information is obtained with signal </w:t>
      </w:r>
      <w:r w:rsidRPr="00C830F1">
        <w:rPr>
          <w:b/>
          <w:i/>
        </w:rPr>
        <w:t>Vehicle Speed Average Driven Protected : Vehicle Speed Average Driven Authenticated</w:t>
      </w:r>
      <w:r w:rsidRPr="00C830F1">
        <w:rPr>
          <w:rFonts w:hint="eastAsia"/>
        </w:rPr>
        <w:t>.</w:t>
      </w:r>
    </w:p>
    <w:p w14:paraId="7FC221A8" w14:textId="24F9D2FE" w:rsidR="00893C0E" w:rsidRPr="00C830F1" w:rsidRDefault="00893C0E" w:rsidP="00893C0E">
      <w:pPr>
        <w:ind w:firstLine="420"/>
      </w:pPr>
      <w:r w:rsidRPr="00C830F1">
        <w:rPr>
          <w:rFonts w:hint="eastAsia"/>
        </w:rPr>
        <w:t>通过信号</w:t>
      </w:r>
      <w:r w:rsidRPr="00C830F1">
        <w:rPr>
          <w:b/>
          <w:i/>
        </w:rPr>
        <w:t>Transmission Estimated Gear Protected : Transmission Commanded Gear Authenticated</w:t>
      </w:r>
      <w:r w:rsidRPr="00C830F1">
        <w:rPr>
          <w:rFonts w:hint="eastAsia"/>
        </w:rPr>
        <w:t>获取挡位信息。</w:t>
      </w:r>
    </w:p>
    <w:p w14:paraId="1F20243B" w14:textId="0DA070F7" w:rsidR="008D19F5" w:rsidRPr="00C830F1" w:rsidRDefault="008D19F5" w:rsidP="00893C0E">
      <w:pPr>
        <w:ind w:firstLine="420"/>
      </w:pPr>
      <w:r w:rsidRPr="00C830F1">
        <w:rPr>
          <w:rFonts w:hint="eastAsia"/>
        </w:rPr>
        <w:t xml:space="preserve">The gear position information is obtained with signal </w:t>
      </w:r>
      <w:r w:rsidRPr="00C830F1">
        <w:rPr>
          <w:b/>
          <w:i/>
        </w:rPr>
        <w:t>Transmission Estimated Gear Protected : Transmission Commanded Gear Authenticated</w:t>
      </w:r>
      <w:r w:rsidRPr="00C830F1">
        <w:rPr>
          <w:rFonts w:hint="eastAsia"/>
        </w:rPr>
        <w:t>.</w:t>
      </w:r>
    </w:p>
    <w:p w14:paraId="08CE4A5A" w14:textId="537B43AF" w:rsidR="003E15B1" w:rsidRPr="00C830F1" w:rsidRDefault="003E15B1" w:rsidP="003E15B1">
      <w:pPr>
        <w:pStyle w:val="Heading5"/>
      </w:pPr>
      <w:r w:rsidRPr="00C830F1">
        <w:rPr>
          <w:rFonts w:hint="eastAsia"/>
        </w:rPr>
        <w:t>标定信息</w:t>
      </w:r>
      <w:r w:rsidR="00F500A3" w:rsidRPr="00C830F1">
        <w:rPr>
          <w:rFonts w:hint="eastAsia"/>
        </w:rPr>
        <w:t>/</w:t>
      </w:r>
      <w:r w:rsidR="00F500A3" w:rsidRPr="00C830F1">
        <w:t>Calibration Information</w:t>
      </w:r>
    </w:p>
    <w:p w14:paraId="7FCD48AB" w14:textId="4DB8A0DC" w:rsidR="00893C0E" w:rsidRPr="00C830F1" w:rsidRDefault="002D5646" w:rsidP="002D5646">
      <w:pPr>
        <w:ind w:left="420"/>
      </w:pPr>
      <w:r w:rsidRPr="00C830F1">
        <w:rPr>
          <w:rFonts w:hint="eastAsia"/>
        </w:rPr>
        <w:t>通过标定</w:t>
      </w:r>
      <w:r w:rsidRPr="00C830F1">
        <w:rPr>
          <w:b/>
          <w:i/>
        </w:rPr>
        <w:t>P_DBA_NEUTRAL_TAXIING_FLAG_TIME</w:t>
      </w:r>
      <w:r w:rsidRPr="00C830F1">
        <w:rPr>
          <w:rFonts w:hint="eastAsia"/>
        </w:rPr>
        <w:t>确定空挡滑行的时间阈值。</w:t>
      </w:r>
    </w:p>
    <w:p w14:paraId="3EFFF0F0" w14:textId="0D18BAE2" w:rsidR="008D19F5" w:rsidRPr="00C830F1" w:rsidRDefault="008D19F5" w:rsidP="002D5646">
      <w:pPr>
        <w:ind w:left="420"/>
      </w:pPr>
      <w:r w:rsidRPr="00C830F1">
        <w:rPr>
          <w:rFonts w:hint="eastAsia"/>
        </w:rPr>
        <w:t xml:space="preserve">The time threshold of neutral taxiing is determined by calibration </w:t>
      </w:r>
      <w:r w:rsidRPr="00C830F1">
        <w:rPr>
          <w:b/>
          <w:i/>
        </w:rPr>
        <w:t>P_DBA_NEUTRAL_TAXIING_FLAG_TIME</w:t>
      </w:r>
      <w:r w:rsidRPr="00C830F1">
        <w:rPr>
          <w:rFonts w:hint="eastAsia"/>
        </w:rPr>
        <w:t>.</w:t>
      </w:r>
    </w:p>
    <w:p w14:paraId="602E2268" w14:textId="77777777" w:rsidR="00AE32F4" w:rsidRPr="00C830F1" w:rsidRDefault="00A572E9">
      <w:pPr>
        <w:pStyle w:val="Heading4"/>
        <w:rPr>
          <w:rFonts w:ascii="Arial" w:hAnsi="Arial" w:cs="Arial"/>
        </w:rPr>
      </w:pPr>
      <w:bookmarkStart w:id="100" w:name="_Toc44502167"/>
      <w:r w:rsidRPr="00C830F1">
        <w:rPr>
          <w:rFonts w:ascii="Arial" w:hAnsi="Arial" w:cs="Arial"/>
        </w:rPr>
        <w:t>未停稳即挂挡（</w:t>
      </w:r>
      <w:r w:rsidRPr="00C830F1">
        <w:rPr>
          <w:rFonts w:ascii="Arial" w:hAnsi="Arial" w:cs="Arial"/>
        </w:rPr>
        <w:t>ICE Only</w:t>
      </w:r>
      <w:r w:rsidRPr="00C830F1">
        <w:rPr>
          <w:rFonts w:ascii="Arial" w:hAnsi="Arial" w:cs="Arial"/>
        </w:rPr>
        <w:t>）</w:t>
      </w:r>
      <w:r w:rsidRPr="00C830F1">
        <w:rPr>
          <w:rFonts w:ascii="Arial" w:hAnsi="Arial" w:cs="Arial" w:hint="eastAsia"/>
        </w:rPr>
        <w:t>/</w:t>
      </w:r>
      <w:r w:rsidRPr="00C830F1">
        <w:rPr>
          <w:rFonts w:ascii="Arial" w:hAnsi="Arial" w:cs="Arial"/>
        </w:rPr>
        <w:t xml:space="preserve">Gear </w:t>
      </w:r>
      <w:r w:rsidRPr="00C830F1">
        <w:rPr>
          <w:rFonts w:ascii="Arial" w:hAnsi="Arial" w:cs="Arial" w:hint="eastAsia"/>
        </w:rPr>
        <w:t>Shifting</w:t>
      </w:r>
      <w:r w:rsidRPr="00C830F1">
        <w:rPr>
          <w:rFonts w:ascii="Arial" w:hAnsi="Arial" w:cs="Arial"/>
        </w:rPr>
        <w:t xml:space="preserve"> without Fully Stopped (ICE Only)</w:t>
      </w:r>
      <w:bookmarkEnd w:id="100"/>
    </w:p>
    <w:p w14:paraId="6CEB55E9" w14:textId="02B2104B" w:rsidR="00357797" w:rsidRPr="00C830F1" w:rsidRDefault="00A572E9">
      <w:pPr>
        <w:spacing w:beforeLines="50" w:before="156" w:line="312" w:lineRule="auto"/>
        <w:ind w:firstLineChars="200" w:firstLine="480"/>
        <w:rPr>
          <w:rFonts w:ascii="Arial" w:hAnsi="Arial" w:cs="Arial"/>
          <w:sz w:val="24"/>
          <w:szCs w:val="24"/>
        </w:rPr>
      </w:pPr>
      <w:r w:rsidRPr="00C830F1">
        <w:rPr>
          <w:rFonts w:ascii="Arial" w:hAnsi="Arial" w:cs="Arial"/>
          <w:sz w:val="24"/>
          <w:szCs w:val="24"/>
        </w:rPr>
        <w:t>未停稳即挂挡指车辆在没有完全静止的情况下，车辆挂入</w:t>
      </w:r>
      <w:r w:rsidRPr="00C830F1">
        <w:rPr>
          <w:rFonts w:ascii="Arial" w:hAnsi="Arial" w:cs="Arial"/>
          <w:sz w:val="24"/>
          <w:szCs w:val="24"/>
        </w:rPr>
        <w:t>P</w:t>
      </w:r>
      <w:r w:rsidRPr="00C830F1">
        <w:rPr>
          <w:rFonts w:ascii="Arial" w:hAnsi="Arial" w:cs="Arial"/>
          <w:sz w:val="24"/>
          <w:szCs w:val="24"/>
        </w:rPr>
        <w:t>、</w:t>
      </w:r>
      <w:r w:rsidRPr="00C830F1">
        <w:rPr>
          <w:rFonts w:ascii="Arial" w:hAnsi="Arial" w:cs="Arial"/>
          <w:sz w:val="24"/>
          <w:szCs w:val="24"/>
        </w:rPr>
        <w:t>R</w:t>
      </w:r>
      <w:r w:rsidRPr="00C830F1">
        <w:rPr>
          <w:rFonts w:ascii="Arial" w:hAnsi="Arial" w:cs="Arial"/>
          <w:sz w:val="24"/>
          <w:szCs w:val="24"/>
        </w:rPr>
        <w:t>档，将有可能造成车辆变速器损坏的情况。当车辆的当前速度不小于</w:t>
      </w:r>
      <w:r w:rsidRPr="00C830F1">
        <w:rPr>
          <w:rFonts w:ascii="Arial" w:hAnsi="Arial" w:cs="Arial"/>
          <w:sz w:val="24"/>
          <w:szCs w:val="24"/>
        </w:rPr>
        <w:t>5km/h</w:t>
      </w:r>
      <w:r w:rsidR="005763D6" w:rsidRPr="00C830F1">
        <w:rPr>
          <w:rFonts w:ascii="Arial" w:hAnsi="Arial" w:cs="Arial" w:hint="eastAsia"/>
          <w:sz w:val="24"/>
          <w:szCs w:val="24"/>
        </w:rPr>
        <w:t>（可标定，</w:t>
      </w:r>
      <w:r w:rsidR="005763D6" w:rsidRPr="00C830F1">
        <w:rPr>
          <w:rFonts w:ascii="Arial" w:hAnsi="Arial" w:cs="Arial"/>
          <w:sz w:val="24"/>
          <w:szCs w:val="24"/>
        </w:rPr>
        <w:t>P_DBA_GEAR_SHIFTING_FLAG_SPEED</w:t>
      </w:r>
      <w:r w:rsidR="005763D6" w:rsidRPr="00C830F1">
        <w:rPr>
          <w:rFonts w:ascii="Arial" w:hAnsi="Arial" w:cs="Arial" w:hint="eastAsia"/>
          <w:sz w:val="24"/>
          <w:szCs w:val="24"/>
        </w:rPr>
        <w:t>）</w:t>
      </w:r>
      <w:r w:rsidRPr="00C830F1">
        <w:rPr>
          <w:rFonts w:ascii="Arial" w:hAnsi="Arial" w:cs="Arial"/>
          <w:sz w:val="24"/>
          <w:szCs w:val="24"/>
        </w:rPr>
        <w:t>，检测到车辆档位从</w:t>
      </w:r>
      <w:commentRangeStart w:id="101"/>
      <w:r w:rsidRPr="00DD40D3">
        <w:rPr>
          <w:rFonts w:ascii="Arial" w:hAnsi="Arial" w:cs="Arial"/>
          <w:sz w:val="24"/>
          <w:szCs w:val="24"/>
        </w:rPr>
        <w:t>D</w:t>
      </w:r>
      <w:commentRangeEnd w:id="101"/>
      <w:r w:rsidR="005166EF" w:rsidRPr="00DD40D3">
        <w:rPr>
          <w:rStyle w:val="CommentReference"/>
        </w:rPr>
        <w:commentReference w:id="101"/>
      </w:r>
      <w:r w:rsidR="001C59FC" w:rsidRPr="00C830F1">
        <w:rPr>
          <w:rFonts w:ascii="Arial" w:hAnsi="Arial" w:cs="Arial" w:hint="eastAsia"/>
          <w:sz w:val="24"/>
          <w:szCs w:val="24"/>
        </w:rPr>
        <w:t>前进</w:t>
      </w:r>
      <w:r w:rsidR="006E4233" w:rsidRPr="00C830F1">
        <w:rPr>
          <w:rFonts w:ascii="Arial" w:hAnsi="Arial" w:cs="Arial" w:hint="eastAsia"/>
          <w:sz w:val="24"/>
          <w:szCs w:val="24"/>
        </w:rPr>
        <w:t>挡</w:t>
      </w:r>
      <w:r w:rsidRPr="00C830F1">
        <w:rPr>
          <w:rFonts w:ascii="Arial" w:hAnsi="Arial" w:cs="Arial"/>
          <w:sz w:val="24"/>
          <w:szCs w:val="24"/>
        </w:rPr>
        <w:t>变化为</w:t>
      </w:r>
      <w:r w:rsidRPr="00C830F1">
        <w:rPr>
          <w:rFonts w:ascii="Arial" w:hAnsi="Arial" w:cs="Arial"/>
          <w:sz w:val="24"/>
          <w:szCs w:val="24"/>
        </w:rPr>
        <w:t>P</w:t>
      </w:r>
      <w:r w:rsidRPr="00C830F1">
        <w:rPr>
          <w:rFonts w:ascii="Arial" w:hAnsi="Arial" w:cs="Arial"/>
          <w:sz w:val="24"/>
          <w:szCs w:val="24"/>
        </w:rPr>
        <w:t>、</w:t>
      </w:r>
      <w:r w:rsidRPr="00C830F1">
        <w:rPr>
          <w:rFonts w:ascii="Arial" w:hAnsi="Arial" w:cs="Arial"/>
          <w:sz w:val="24"/>
          <w:szCs w:val="24"/>
        </w:rPr>
        <w:t>R</w:t>
      </w:r>
      <w:r w:rsidR="006E4233" w:rsidRPr="00C830F1">
        <w:rPr>
          <w:rFonts w:ascii="Arial" w:hAnsi="Arial" w:cs="Arial" w:hint="eastAsia"/>
          <w:sz w:val="24"/>
          <w:szCs w:val="24"/>
        </w:rPr>
        <w:t>挡</w:t>
      </w:r>
      <w:r w:rsidR="001C59FC" w:rsidRPr="00C830F1">
        <w:rPr>
          <w:rFonts w:ascii="Arial" w:hAnsi="Arial" w:cs="Arial" w:hint="eastAsia"/>
          <w:sz w:val="24"/>
          <w:szCs w:val="24"/>
        </w:rPr>
        <w:t>，或者从</w:t>
      </w:r>
      <w:r w:rsidR="001C59FC" w:rsidRPr="00C830F1">
        <w:rPr>
          <w:rFonts w:ascii="Arial" w:hAnsi="Arial" w:cs="Arial" w:hint="eastAsia"/>
          <w:sz w:val="24"/>
          <w:szCs w:val="24"/>
        </w:rPr>
        <w:t>R</w:t>
      </w:r>
      <w:r w:rsidR="001C59FC" w:rsidRPr="00C830F1">
        <w:rPr>
          <w:rFonts w:ascii="Arial" w:hAnsi="Arial" w:cs="Arial" w:hint="eastAsia"/>
          <w:sz w:val="24"/>
          <w:szCs w:val="24"/>
        </w:rPr>
        <w:t>挡变化为</w:t>
      </w:r>
      <w:r w:rsidR="001C59FC" w:rsidRPr="00C830F1">
        <w:rPr>
          <w:rFonts w:ascii="Arial" w:hAnsi="Arial" w:cs="Arial" w:hint="eastAsia"/>
          <w:sz w:val="24"/>
          <w:szCs w:val="24"/>
        </w:rPr>
        <w:t>P</w:t>
      </w:r>
      <w:r w:rsidR="001C59FC" w:rsidRPr="00C830F1">
        <w:rPr>
          <w:rFonts w:ascii="Arial" w:hAnsi="Arial" w:cs="Arial" w:hint="eastAsia"/>
          <w:sz w:val="24"/>
          <w:szCs w:val="24"/>
        </w:rPr>
        <w:t>、前进挡</w:t>
      </w:r>
      <w:r w:rsidRPr="00C830F1">
        <w:rPr>
          <w:rFonts w:ascii="Arial" w:hAnsi="Arial" w:cs="Arial"/>
          <w:sz w:val="24"/>
          <w:szCs w:val="24"/>
        </w:rPr>
        <w:t>，那么认为发生了未停稳车就进行挂挡的行为。</w:t>
      </w:r>
    </w:p>
    <w:p w14:paraId="64EAEA36" w14:textId="77D8915E" w:rsidR="00AE32F4" w:rsidRPr="00C830F1" w:rsidRDefault="00A572E9">
      <w:pPr>
        <w:spacing w:beforeLines="50" w:before="156" w:line="312" w:lineRule="auto"/>
        <w:ind w:firstLineChars="200" w:firstLine="480"/>
        <w:rPr>
          <w:rFonts w:ascii="Arial" w:hAnsi="Arial" w:cs="Arial"/>
          <w:sz w:val="24"/>
          <w:szCs w:val="24"/>
        </w:rPr>
      </w:pPr>
      <w:r w:rsidRPr="00C830F1">
        <w:rPr>
          <w:rFonts w:ascii="Arial" w:hAnsi="Arial" w:cs="Arial"/>
          <w:sz w:val="24"/>
          <w:szCs w:val="24"/>
        </w:rPr>
        <w:t xml:space="preserve">Gear </w:t>
      </w:r>
      <w:r w:rsidRPr="00C830F1">
        <w:rPr>
          <w:rFonts w:ascii="Arial" w:hAnsi="Arial" w:cs="Arial" w:hint="eastAsia"/>
          <w:sz w:val="24"/>
          <w:szCs w:val="24"/>
        </w:rPr>
        <w:t>Shifting</w:t>
      </w:r>
      <w:r w:rsidRPr="00C830F1">
        <w:rPr>
          <w:rFonts w:ascii="Arial" w:hAnsi="Arial" w:cs="Arial"/>
          <w:sz w:val="24"/>
          <w:szCs w:val="24"/>
        </w:rPr>
        <w:t xml:space="preserve"> without Fully Stopped refers to the situation where the vehicle is not completely stationary and the </w:t>
      </w:r>
      <w:r w:rsidRPr="00C830F1">
        <w:rPr>
          <w:rFonts w:ascii="Arial" w:hAnsi="Arial" w:cs="Arial" w:hint="eastAsia"/>
          <w:sz w:val="24"/>
          <w:szCs w:val="24"/>
        </w:rPr>
        <w:t>gear</w:t>
      </w:r>
      <w:r w:rsidRPr="00C830F1">
        <w:rPr>
          <w:rFonts w:ascii="Arial" w:hAnsi="Arial" w:cs="Arial"/>
          <w:sz w:val="24"/>
          <w:szCs w:val="24"/>
        </w:rPr>
        <w:t xml:space="preserve"> is </w:t>
      </w:r>
      <w:r w:rsidRPr="00C830F1">
        <w:rPr>
          <w:rFonts w:ascii="Arial" w:hAnsi="Arial" w:cs="Arial" w:hint="eastAsia"/>
          <w:sz w:val="24"/>
          <w:szCs w:val="24"/>
        </w:rPr>
        <w:t>shifted</w:t>
      </w:r>
      <w:r w:rsidRPr="00C830F1">
        <w:rPr>
          <w:rFonts w:ascii="Arial" w:hAnsi="Arial" w:cs="Arial"/>
          <w:sz w:val="24"/>
          <w:szCs w:val="24"/>
        </w:rPr>
        <w:t xml:space="preserve"> </w:t>
      </w:r>
      <w:r w:rsidRPr="00C830F1">
        <w:rPr>
          <w:rFonts w:ascii="Arial" w:hAnsi="Arial" w:cs="Arial" w:hint="eastAsia"/>
          <w:sz w:val="24"/>
          <w:szCs w:val="24"/>
        </w:rPr>
        <w:t>to</w:t>
      </w:r>
      <w:r w:rsidRPr="00C830F1">
        <w:rPr>
          <w:rFonts w:ascii="Arial" w:hAnsi="Arial" w:cs="Arial"/>
          <w:sz w:val="24"/>
          <w:szCs w:val="24"/>
        </w:rPr>
        <w:t xml:space="preserve"> P </w:t>
      </w:r>
      <w:r w:rsidRPr="00C830F1">
        <w:rPr>
          <w:rFonts w:ascii="Arial" w:hAnsi="Arial" w:cs="Arial" w:hint="eastAsia"/>
          <w:sz w:val="24"/>
          <w:szCs w:val="24"/>
        </w:rPr>
        <w:t>or</w:t>
      </w:r>
      <w:r w:rsidRPr="00C830F1">
        <w:rPr>
          <w:rFonts w:ascii="Arial" w:hAnsi="Arial" w:cs="Arial"/>
          <w:sz w:val="24"/>
          <w:szCs w:val="24"/>
        </w:rPr>
        <w:t xml:space="preserve"> R, which may cause damage to the transmission of the vehicle. When the current speed of the vehicle is not less than 5km/h</w:t>
      </w:r>
      <w:r w:rsidR="005763D6" w:rsidRPr="00C830F1">
        <w:rPr>
          <w:rFonts w:ascii="Arial" w:hAnsi="Arial" w:cs="Arial"/>
          <w:sz w:val="24"/>
          <w:szCs w:val="24"/>
        </w:rPr>
        <w:t xml:space="preserve"> (to be calibrated by P_DBA_GEAR_SHIFTING_FLAG_SPEED)</w:t>
      </w:r>
      <w:r w:rsidRPr="00C830F1">
        <w:rPr>
          <w:rFonts w:ascii="Arial" w:hAnsi="Arial" w:cs="Arial"/>
          <w:sz w:val="24"/>
          <w:szCs w:val="24"/>
        </w:rPr>
        <w:t xml:space="preserve">, the gear of the vehicle is detected </w:t>
      </w:r>
      <w:r w:rsidRPr="00C830F1">
        <w:rPr>
          <w:rFonts w:ascii="Arial" w:hAnsi="Arial" w:cs="Arial" w:hint="eastAsia"/>
          <w:sz w:val="24"/>
          <w:szCs w:val="24"/>
        </w:rPr>
        <w:t>changing</w:t>
      </w:r>
      <w:r w:rsidR="00CD6D42" w:rsidRPr="00C830F1">
        <w:rPr>
          <w:rFonts w:ascii="Arial" w:hAnsi="Arial" w:cs="Arial"/>
          <w:sz w:val="24"/>
          <w:szCs w:val="24"/>
        </w:rPr>
        <w:t xml:space="preserve"> from</w:t>
      </w:r>
      <w:r w:rsidRPr="00C830F1">
        <w:rPr>
          <w:rFonts w:ascii="Arial" w:hAnsi="Arial" w:cs="Arial"/>
          <w:sz w:val="24"/>
          <w:szCs w:val="24"/>
        </w:rPr>
        <w:t xml:space="preserve"> </w:t>
      </w:r>
      <w:r w:rsidR="001C59FC" w:rsidRPr="00C830F1">
        <w:rPr>
          <w:rFonts w:ascii="Arial" w:hAnsi="Arial" w:cs="Arial" w:hint="eastAsia"/>
          <w:sz w:val="24"/>
          <w:szCs w:val="24"/>
        </w:rPr>
        <w:t>forward</w:t>
      </w:r>
      <w:r w:rsidR="001C59FC" w:rsidRPr="00C830F1">
        <w:rPr>
          <w:rFonts w:ascii="Arial" w:hAnsi="Arial" w:cs="Arial"/>
          <w:sz w:val="24"/>
          <w:szCs w:val="24"/>
        </w:rPr>
        <w:t xml:space="preserve"> </w:t>
      </w:r>
      <w:r w:rsidRPr="00C830F1">
        <w:rPr>
          <w:rFonts w:ascii="Arial" w:hAnsi="Arial" w:cs="Arial"/>
          <w:sz w:val="24"/>
          <w:szCs w:val="24"/>
        </w:rPr>
        <w:t>gear to P or R gear,</w:t>
      </w:r>
      <w:r w:rsidR="001C59FC" w:rsidRPr="00C830F1">
        <w:rPr>
          <w:rFonts w:ascii="Arial" w:hAnsi="Arial" w:cs="Arial"/>
          <w:sz w:val="24"/>
          <w:szCs w:val="24"/>
        </w:rPr>
        <w:t xml:space="preserve"> </w:t>
      </w:r>
      <w:r w:rsidR="001C59FC" w:rsidRPr="00C830F1">
        <w:rPr>
          <w:rFonts w:ascii="Arial" w:hAnsi="Arial" w:cs="Arial" w:hint="eastAsia"/>
          <w:sz w:val="24"/>
          <w:szCs w:val="24"/>
        </w:rPr>
        <w:t>or</w:t>
      </w:r>
      <w:r w:rsidR="001C59FC" w:rsidRPr="00C830F1">
        <w:rPr>
          <w:rFonts w:ascii="Arial" w:hAnsi="Arial" w:cs="Arial"/>
          <w:sz w:val="24"/>
          <w:szCs w:val="24"/>
        </w:rPr>
        <w:t xml:space="preserve"> the gear of vehicle is detected changing from R gear to P or </w:t>
      </w:r>
      <w:r w:rsidR="00EC6834" w:rsidRPr="00C830F1">
        <w:rPr>
          <w:rFonts w:ascii="Arial" w:hAnsi="Arial" w:cs="Arial"/>
          <w:sz w:val="24"/>
          <w:szCs w:val="24"/>
        </w:rPr>
        <w:t>forward gear,</w:t>
      </w:r>
      <w:r w:rsidRPr="00C830F1">
        <w:rPr>
          <w:rFonts w:ascii="Arial" w:hAnsi="Arial" w:cs="Arial"/>
          <w:sz w:val="24"/>
          <w:szCs w:val="24"/>
        </w:rPr>
        <w:t xml:space="preserve"> it shall be considered that the gear shifting behavior occurs without </w:t>
      </w:r>
      <w:r w:rsidRPr="00C830F1">
        <w:rPr>
          <w:rFonts w:ascii="Arial" w:hAnsi="Arial" w:cs="Arial" w:hint="eastAsia"/>
          <w:sz w:val="24"/>
          <w:szCs w:val="24"/>
        </w:rPr>
        <w:t xml:space="preserve">fully </w:t>
      </w:r>
      <w:r w:rsidRPr="00C830F1">
        <w:rPr>
          <w:rFonts w:ascii="Arial" w:hAnsi="Arial" w:cs="Arial"/>
          <w:sz w:val="24"/>
          <w:szCs w:val="24"/>
        </w:rPr>
        <w:t>stopping the vehicle.</w:t>
      </w:r>
    </w:p>
    <w:p w14:paraId="44228616" w14:textId="4720549B" w:rsidR="003E15B1" w:rsidRPr="00C830F1" w:rsidRDefault="003E15B1" w:rsidP="003E15B1">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2638B3C0" w14:textId="59104834" w:rsidR="009F5C20" w:rsidRPr="00C830F1" w:rsidRDefault="009F5C20" w:rsidP="009F5C20">
      <w:pPr>
        <w:ind w:firstLine="420"/>
      </w:pPr>
      <w:r w:rsidRPr="00C830F1">
        <w:rPr>
          <w:rFonts w:hint="eastAsia"/>
        </w:rPr>
        <w:t>本章节定义了用于</w:t>
      </w:r>
      <w:r w:rsidR="00985C85" w:rsidRPr="00C830F1">
        <w:rPr>
          <w:rFonts w:hint="eastAsia"/>
        </w:rPr>
        <w:t>判断</w:t>
      </w:r>
      <w:r w:rsidR="00AF7735" w:rsidRPr="00C830F1">
        <w:rPr>
          <w:rFonts w:hint="eastAsia"/>
        </w:rPr>
        <w:t>未挺稳即挂挡</w:t>
      </w:r>
      <w:r w:rsidRPr="00C830F1">
        <w:rPr>
          <w:rFonts w:hint="eastAsia"/>
        </w:rPr>
        <w:t>的</w:t>
      </w:r>
      <w:r w:rsidRPr="00C830F1">
        <w:rPr>
          <w:rFonts w:hint="eastAsia"/>
        </w:rPr>
        <w:t>CLEA</w:t>
      </w:r>
      <w:r w:rsidRPr="00C830F1">
        <w:rPr>
          <w:rFonts w:hint="eastAsia"/>
        </w:rPr>
        <w:t>信号。</w:t>
      </w:r>
    </w:p>
    <w:p w14:paraId="60AEC948" w14:textId="095593C1" w:rsidR="008D19F5" w:rsidRPr="00C830F1" w:rsidRDefault="008D19F5" w:rsidP="009F5C20">
      <w:pPr>
        <w:ind w:firstLine="420"/>
      </w:pPr>
      <w:r w:rsidRPr="00C830F1">
        <w:rPr>
          <w:rFonts w:hint="eastAsia"/>
        </w:rPr>
        <w:t>This section defines CLEA signals for judging gear shifting without fully stopped.</w:t>
      </w:r>
    </w:p>
    <w:p w14:paraId="2A7CA915" w14:textId="12469259" w:rsidR="00EF771D" w:rsidRPr="00C830F1" w:rsidRDefault="00EF771D" w:rsidP="00EF771D">
      <w:pPr>
        <w:ind w:firstLine="420"/>
      </w:pPr>
      <w:r w:rsidRPr="00C830F1">
        <w:rPr>
          <w:rFonts w:hint="eastAsia"/>
        </w:rPr>
        <w:t>通过信号</w:t>
      </w:r>
      <w:r w:rsidRPr="00C830F1">
        <w:rPr>
          <w:b/>
          <w:i/>
        </w:rPr>
        <w:t>PPEI Vehicle Speed and Distance Signal Group1 : Vehicle Speed Average Driven</w:t>
      </w:r>
      <w:r w:rsidRPr="00C830F1">
        <w:rPr>
          <w:rFonts w:hint="eastAsia"/>
        </w:rPr>
        <w:t>获取车速信息。</w:t>
      </w:r>
    </w:p>
    <w:p w14:paraId="38691ED3" w14:textId="2C60D93F" w:rsidR="008D19F5" w:rsidRPr="00C830F1" w:rsidRDefault="008D19F5" w:rsidP="008D19F5">
      <w:pPr>
        <w:ind w:firstLine="420"/>
      </w:pPr>
      <w:r w:rsidRPr="00C830F1">
        <w:rPr>
          <w:rFonts w:hint="eastAsia"/>
        </w:rPr>
        <w:t xml:space="preserve">The vehicle speed information is obtained with signal </w:t>
      </w:r>
      <w:r w:rsidRPr="00C830F1">
        <w:rPr>
          <w:b/>
          <w:i/>
        </w:rPr>
        <w:t>PPEI Vehicle Speed and Distance Signal Group1 : Vehicle Speed Average Driven</w:t>
      </w:r>
      <w:r w:rsidRPr="00C830F1">
        <w:rPr>
          <w:rFonts w:hint="eastAsia"/>
          <w:b/>
          <w:i/>
        </w:rPr>
        <w:t>.</w:t>
      </w:r>
    </w:p>
    <w:p w14:paraId="6B7DBAC1" w14:textId="2E9E7EE4" w:rsidR="00EF771D" w:rsidRPr="00C830F1" w:rsidRDefault="00EF771D" w:rsidP="00EF771D">
      <w:pPr>
        <w:ind w:firstLine="420"/>
      </w:pPr>
      <w:r w:rsidRPr="00C830F1">
        <w:rPr>
          <w:rFonts w:hint="eastAsia"/>
        </w:rPr>
        <w:lastRenderedPageBreak/>
        <w:t>通过信号</w:t>
      </w:r>
      <w:r w:rsidR="00B8303A" w:rsidRPr="00C830F1">
        <w:rPr>
          <w:b/>
          <w:i/>
        </w:rPr>
        <w:t>PPEI Trans General Status 2 Signal Group 2_TCM : Transmission Estimated Gear_TCM</w:t>
      </w:r>
      <w:r w:rsidRPr="00C830F1">
        <w:rPr>
          <w:rFonts w:hint="eastAsia"/>
        </w:rPr>
        <w:t>获取挡位信息。</w:t>
      </w:r>
    </w:p>
    <w:p w14:paraId="493BDDEE" w14:textId="77DB9327" w:rsidR="008D19F5" w:rsidRPr="00C830F1" w:rsidRDefault="008D19F5" w:rsidP="00EF771D">
      <w:pPr>
        <w:ind w:firstLine="420"/>
      </w:pPr>
      <w:r w:rsidRPr="00C830F1">
        <w:rPr>
          <w:rFonts w:hint="eastAsia"/>
        </w:rPr>
        <w:t xml:space="preserve">The gear position information is obtained with signal </w:t>
      </w:r>
      <w:r w:rsidRPr="00C830F1">
        <w:rPr>
          <w:b/>
          <w:i/>
        </w:rPr>
        <w:t>PPEI Trans General Status 2 Signal Group 2_TCM : Transmission Estimated Gear_TCM</w:t>
      </w:r>
      <w:r w:rsidRPr="00C830F1">
        <w:rPr>
          <w:rFonts w:hint="eastAsia"/>
          <w:b/>
          <w:i/>
        </w:rPr>
        <w:t>.</w:t>
      </w:r>
    </w:p>
    <w:p w14:paraId="723043C7" w14:textId="0B922488" w:rsidR="003E15B1" w:rsidRPr="00C830F1" w:rsidRDefault="003E15B1" w:rsidP="003E15B1">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46C17B06" w14:textId="52F2D056" w:rsidR="00985C85" w:rsidRPr="00C830F1" w:rsidRDefault="00985C85" w:rsidP="00EF771D">
      <w:pPr>
        <w:ind w:firstLine="420"/>
      </w:pPr>
      <w:r w:rsidRPr="00C830F1">
        <w:rPr>
          <w:rFonts w:hint="eastAsia"/>
        </w:rPr>
        <w:t>本章节定义了用于判断未挺稳即挂挡的</w:t>
      </w:r>
      <w:r w:rsidRPr="00C830F1">
        <w:rPr>
          <w:rFonts w:hint="eastAsia"/>
        </w:rPr>
        <w:t>GB</w:t>
      </w:r>
      <w:r w:rsidRPr="00C830F1">
        <w:rPr>
          <w:rFonts w:hint="eastAsia"/>
        </w:rPr>
        <w:t>信号。</w:t>
      </w:r>
    </w:p>
    <w:p w14:paraId="482F5639" w14:textId="50CAA45C" w:rsidR="00DE0441" w:rsidRPr="00C830F1" w:rsidRDefault="00DE0441" w:rsidP="00DE0441">
      <w:pPr>
        <w:ind w:firstLine="420"/>
      </w:pPr>
      <w:r w:rsidRPr="00C830F1">
        <w:rPr>
          <w:rFonts w:hint="eastAsia"/>
        </w:rPr>
        <w:t>This section defines GB signals for judging gear shifting without fully stopped.</w:t>
      </w:r>
    </w:p>
    <w:p w14:paraId="4A0C2A39" w14:textId="373E4F4E" w:rsidR="00EF771D" w:rsidRPr="00C830F1" w:rsidRDefault="00EF771D" w:rsidP="00EF771D">
      <w:pPr>
        <w:ind w:firstLine="420"/>
      </w:pPr>
      <w:r w:rsidRPr="00C830F1">
        <w:rPr>
          <w:rFonts w:hint="eastAsia"/>
        </w:rPr>
        <w:t>通过信号</w:t>
      </w:r>
      <w:r w:rsidRPr="00C830F1">
        <w:rPr>
          <w:b/>
          <w:i/>
        </w:rPr>
        <w:t>Vehicle Speed Average Driven Protected : Vehicle Speed Average Driven Authenticated</w:t>
      </w:r>
      <w:r w:rsidRPr="00C830F1">
        <w:rPr>
          <w:rFonts w:hint="eastAsia"/>
        </w:rPr>
        <w:t>获取车速信息。</w:t>
      </w:r>
    </w:p>
    <w:p w14:paraId="6C7536E1" w14:textId="71DA3E2E" w:rsidR="00DE0441" w:rsidRPr="00C830F1" w:rsidRDefault="00DE0441" w:rsidP="00DE0441">
      <w:pPr>
        <w:ind w:firstLine="420"/>
      </w:pPr>
      <w:r w:rsidRPr="00C830F1">
        <w:rPr>
          <w:rFonts w:hint="eastAsia"/>
        </w:rPr>
        <w:t xml:space="preserve">The vehicle speed information is obtained with signal </w:t>
      </w:r>
      <w:r w:rsidRPr="00C830F1">
        <w:rPr>
          <w:b/>
          <w:i/>
        </w:rPr>
        <w:t>Vehicle Speed Average Driven Protected : Vehicle Speed Average Driven Authenticated</w:t>
      </w:r>
      <w:r w:rsidR="00BD24D4" w:rsidRPr="00C830F1">
        <w:rPr>
          <w:b/>
          <w:i/>
        </w:rPr>
        <w:t>.</w:t>
      </w:r>
    </w:p>
    <w:p w14:paraId="3598ADB1" w14:textId="79DB8A32" w:rsidR="00EF771D" w:rsidRPr="00C830F1" w:rsidRDefault="00EF771D" w:rsidP="00EF771D">
      <w:pPr>
        <w:ind w:firstLine="420"/>
      </w:pPr>
      <w:r w:rsidRPr="00C830F1">
        <w:rPr>
          <w:rFonts w:hint="eastAsia"/>
        </w:rPr>
        <w:t>通过信号</w:t>
      </w:r>
      <w:r w:rsidRPr="00C830F1">
        <w:rPr>
          <w:b/>
          <w:i/>
        </w:rPr>
        <w:t>Transmission Estimated Gear Protected : Transmission Commanded Gear Authenticated</w:t>
      </w:r>
      <w:r w:rsidRPr="00C830F1">
        <w:rPr>
          <w:rFonts w:hint="eastAsia"/>
        </w:rPr>
        <w:t>获取挡位信息。</w:t>
      </w:r>
    </w:p>
    <w:p w14:paraId="76518E62" w14:textId="64067F95" w:rsidR="00BD24D4" w:rsidRPr="00C830F1" w:rsidRDefault="00BD24D4" w:rsidP="00BD24D4">
      <w:pPr>
        <w:ind w:firstLine="420"/>
      </w:pPr>
      <w:r w:rsidRPr="00C830F1">
        <w:rPr>
          <w:rFonts w:hint="eastAsia"/>
        </w:rPr>
        <w:t xml:space="preserve">The gear position information is obtained with signal </w:t>
      </w:r>
      <w:r w:rsidRPr="00C830F1">
        <w:rPr>
          <w:b/>
          <w:i/>
        </w:rPr>
        <w:t>Transmission Estimated Gear Protected : Transmission Commanded Gear Authenticated</w:t>
      </w:r>
      <w:r w:rsidRPr="00C830F1">
        <w:rPr>
          <w:rFonts w:hint="eastAsia"/>
          <w:b/>
          <w:i/>
        </w:rPr>
        <w:t>.</w:t>
      </w:r>
    </w:p>
    <w:p w14:paraId="26A4AEFE" w14:textId="0B392D4C" w:rsidR="003E15B1" w:rsidRPr="00C830F1" w:rsidRDefault="003E15B1" w:rsidP="003E15B1">
      <w:pPr>
        <w:pStyle w:val="Heading5"/>
      </w:pPr>
      <w:r w:rsidRPr="00C830F1">
        <w:rPr>
          <w:rFonts w:hint="eastAsia"/>
        </w:rPr>
        <w:t>标定信息</w:t>
      </w:r>
      <w:r w:rsidR="00F500A3" w:rsidRPr="00C830F1">
        <w:rPr>
          <w:rFonts w:hint="eastAsia"/>
        </w:rPr>
        <w:t>/</w:t>
      </w:r>
      <w:r w:rsidR="00F500A3" w:rsidRPr="00C830F1">
        <w:t>Calibration Information</w:t>
      </w:r>
    </w:p>
    <w:p w14:paraId="405ECF8C" w14:textId="717E0662" w:rsidR="00795F53" w:rsidRPr="00C830F1" w:rsidRDefault="00795F53" w:rsidP="00795F53">
      <w:r w:rsidRPr="00C830F1">
        <w:t>N/A</w:t>
      </w:r>
    </w:p>
    <w:p w14:paraId="2328122E" w14:textId="77777777" w:rsidR="00AE32F4" w:rsidRPr="00C830F1" w:rsidRDefault="00A572E9">
      <w:pPr>
        <w:pStyle w:val="Heading4"/>
        <w:rPr>
          <w:rFonts w:ascii="Arial" w:hAnsi="Arial" w:cs="Arial"/>
        </w:rPr>
      </w:pPr>
      <w:bookmarkStart w:id="102" w:name="_Toc44502168"/>
      <w:r w:rsidRPr="00C830F1">
        <w:rPr>
          <w:rFonts w:ascii="Arial" w:hAnsi="Arial" w:cs="Arial"/>
        </w:rPr>
        <w:t>超速行驶</w:t>
      </w:r>
      <w:r w:rsidRPr="00C830F1">
        <w:rPr>
          <w:rFonts w:ascii="Arial" w:hAnsi="Arial" w:cs="Arial" w:hint="eastAsia"/>
        </w:rPr>
        <w:t>/</w:t>
      </w:r>
      <w:r w:rsidRPr="00C830F1">
        <w:rPr>
          <w:rFonts w:ascii="Arial" w:hAnsi="Arial" w:cs="Arial"/>
        </w:rPr>
        <w:t>Speeding</w:t>
      </w:r>
      <w:bookmarkEnd w:id="102"/>
    </w:p>
    <w:p w14:paraId="4882A865" w14:textId="77777777" w:rsidR="00653BFB" w:rsidRPr="00C830F1" w:rsidRDefault="00A572E9">
      <w:pPr>
        <w:ind w:firstLine="480"/>
        <w:jc w:val="left"/>
        <w:rPr>
          <w:rFonts w:ascii="Arial" w:hAnsi="Arial" w:cs="Arial"/>
          <w:sz w:val="24"/>
          <w:szCs w:val="24"/>
        </w:rPr>
      </w:pPr>
      <w:r w:rsidRPr="00C830F1">
        <w:rPr>
          <w:rFonts w:ascii="Arial" w:hAnsi="Arial" w:cs="Arial"/>
          <w:sz w:val="24"/>
          <w:szCs w:val="24"/>
        </w:rPr>
        <w:t>超速行驶是指车辆在通过限速路段时超过规定行驶速度的行为。</w:t>
      </w:r>
    </w:p>
    <w:p w14:paraId="534E2C27" w14:textId="3D1E251D" w:rsidR="00AE32F4" w:rsidRPr="00C830F1" w:rsidRDefault="00A572E9">
      <w:pPr>
        <w:ind w:firstLine="480"/>
        <w:jc w:val="left"/>
        <w:rPr>
          <w:rFonts w:ascii="Arial" w:hAnsi="Arial" w:cs="Arial"/>
          <w:sz w:val="24"/>
          <w:szCs w:val="24"/>
        </w:rPr>
      </w:pPr>
      <w:r w:rsidRPr="00C830F1">
        <w:rPr>
          <w:rFonts w:ascii="Arial" w:hAnsi="Arial" w:cs="Arial"/>
          <w:sz w:val="24"/>
          <w:szCs w:val="24"/>
        </w:rPr>
        <w:t xml:space="preserve">Speeding refers to the behavior that the vehicle </w:t>
      </w:r>
      <w:r w:rsidRPr="00C830F1">
        <w:rPr>
          <w:rFonts w:ascii="Arial" w:hAnsi="Arial" w:cs="Arial" w:hint="eastAsia"/>
          <w:sz w:val="24"/>
          <w:szCs w:val="24"/>
        </w:rPr>
        <w:t xml:space="preserve">speed </w:t>
      </w:r>
      <w:r w:rsidRPr="00C830F1">
        <w:rPr>
          <w:rFonts w:ascii="Arial" w:hAnsi="Arial" w:cs="Arial"/>
          <w:sz w:val="24"/>
          <w:szCs w:val="24"/>
        </w:rPr>
        <w:t>exceeds the regulated driving speed when passing through the speed-limited section.</w:t>
      </w:r>
    </w:p>
    <w:p w14:paraId="078B0A91" w14:textId="77777777" w:rsidR="00653BFB" w:rsidRPr="00C830F1" w:rsidRDefault="00A572E9">
      <w:pPr>
        <w:ind w:firstLine="480"/>
        <w:jc w:val="left"/>
        <w:rPr>
          <w:rFonts w:ascii="Arial" w:hAnsi="Arial" w:cs="Arial"/>
          <w:sz w:val="24"/>
          <w:szCs w:val="24"/>
        </w:rPr>
      </w:pPr>
      <w:r w:rsidRPr="00C830F1">
        <w:rPr>
          <w:rFonts w:ascii="Arial" w:hAnsi="Arial" w:cs="Arial"/>
          <w:sz w:val="24"/>
          <w:szCs w:val="24"/>
        </w:rPr>
        <w:t>超速行驶识别：通过来自导航模块的电子眼及限速信息，</w:t>
      </w:r>
      <w:r w:rsidRPr="00C830F1">
        <w:rPr>
          <w:rFonts w:ascii="Arial" w:hAnsi="Arial" w:cs="Arial"/>
          <w:sz w:val="24"/>
          <w:szCs w:val="24"/>
        </w:rPr>
        <w:t>DBA</w:t>
      </w:r>
      <w:r w:rsidRPr="00C830F1">
        <w:rPr>
          <w:rFonts w:ascii="Arial" w:hAnsi="Arial" w:cs="Arial"/>
          <w:sz w:val="24"/>
          <w:szCs w:val="24"/>
        </w:rPr>
        <w:t>应当有能力对车辆的超速行驶行为进行判断。具体地，</w:t>
      </w:r>
      <w:r w:rsidRPr="00C830F1">
        <w:rPr>
          <w:rFonts w:ascii="Arial" w:hAnsi="Arial" w:cs="Arial"/>
          <w:sz w:val="24"/>
          <w:szCs w:val="24"/>
        </w:rPr>
        <w:t>DBA</w:t>
      </w:r>
      <w:r w:rsidRPr="00C830F1">
        <w:rPr>
          <w:rFonts w:ascii="Arial" w:hAnsi="Arial" w:cs="Arial"/>
          <w:sz w:val="24"/>
          <w:szCs w:val="24"/>
        </w:rPr>
        <w:t>应当识别出车辆通过某一电子眼路段（通常封闭道路为电子眼前</w:t>
      </w:r>
      <w:r w:rsidRPr="00C830F1">
        <w:rPr>
          <w:rFonts w:ascii="Arial" w:hAnsi="Arial" w:cs="Arial"/>
          <w:sz w:val="24"/>
          <w:szCs w:val="24"/>
        </w:rPr>
        <w:t>700</w:t>
      </w:r>
      <w:r w:rsidRPr="00C830F1">
        <w:rPr>
          <w:rFonts w:ascii="Arial" w:hAnsi="Arial" w:cs="Arial"/>
          <w:sz w:val="24"/>
          <w:szCs w:val="24"/>
        </w:rPr>
        <w:t>米，城市道路为电子眼前</w:t>
      </w:r>
      <w:r w:rsidRPr="00C830F1">
        <w:rPr>
          <w:rFonts w:ascii="Arial" w:hAnsi="Arial" w:cs="Arial"/>
          <w:sz w:val="24"/>
          <w:szCs w:val="24"/>
        </w:rPr>
        <w:t>300</w:t>
      </w:r>
      <w:r w:rsidRPr="00C830F1">
        <w:rPr>
          <w:rFonts w:ascii="Arial" w:hAnsi="Arial" w:cs="Arial"/>
          <w:sz w:val="24"/>
          <w:szCs w:val="24"/>
        </w:rPr>
        <w:t>米）的最高时速是否超过当前路段的限速并计算超出的百分比，称为超速百分比。</w:t>
      </w:r>
    </w:p>
    <w:p w14:paraId="7900ABE8" w14:textId="0DE41F75" w:rsidR="00AE32F4" w:rsidRPr="00C830F1" w:rsidRDefault="00A572E9">
      <w:pPr>
        <w:ind w:firstLine="480"/>
        <w:jc w:val="left"/>
        <w:rPr>
          <w:rFonts w:ascii="Arial" w:hAnsi="Arial" w:cs="Arial"/>
          <w:sz w:val="24"/>
          <w:szCs w:val="24"/>
        </w:rPr>
      </w:pPr>
      <w:r w:rsidRPr="00C830F1">
        <w:rPr>
          <w:rFonts w:ascii="Arial" w:hAnsi="Arial" w:cs="Arial"/>
          <w:sz w:val="24"/>
          <w:szCs w:val="24"/>
        </w:rPr>
        <w:t xml:space="preserve">Speeding identification: DBA shall be able to </w:t>
      </w:r>
      <w:r w:rsidRPr="00C830F1">
        <w:rPr>
          <w:rFonts w:ascii="Arial" w:hAnsi="Arial" w:cs="Arial" w:hint="eastAsia"/>
          <w:sz w:val="24"/>
          <w:szCs w:val="24"/>
        </w:rPr>
        <w:t>determine</w:t>
      </w:r>
      <w:r w:rsidRPr="00C830F1">
        <w:rPr>
          <w:rFonts w:ascii="Arial" w:hAnsi="Arial" w:cs="Arial"/>
          <w:sz w:val="24"/>
          <w:szCs w:val="24"/>
        </w:rPr>
        <w:t xml:space="preserve"> the Speeding behavior of the vehicle through the electronic eyes and speed limit information from the navigation module. </w:t>
      </w:r>
      <w:proofErr w:type="gramStart"/>
      <w:r w:rsidRPr="00C830F1">
        <w:rPr>
          <w:rFonts w:ascii="Arial" w:hAnsi="Arial" w:cs="Arial"/>
          <w:sz w:val="24"/>
          <w:szCs w:val="24"/>
        </w:rPr>
        <w:t xml:space="preserve">Specifically, DBA shall identify whether the </w:t>
      </w:r>
      <w:r w:rsidRPr="00C830F1">
        <w:rPr>
          <w:rFonts w:ascii="Arial" w:hAnsi="Arial" w:cs="Arial" w:hint="eastAsia"/>
          <w:sz w:val="24"/>
          <w:szCs w:val="24"/>
        </w:rPr>
        <w:t>maximum</w:t>
      </w:r>
      <w:r w:rsidRPr="00C830F1">
        <w:rPr>
          <w:rFonts w:ascii="Arial" w:hAnsi="Arial" w:cs="Arial"/>
          <w:sz w:val="24"/>
          <w:szCs w:val="24"/>
        </w:rPr>
        <w:t xml:space="preserve"> speed of a vehicle passing through an </w:t>
      </w:r>
      <w:r w:rsidR="004F0473" w:rsidRPr="00C830F1">
        <w:rPr>
          <w:rFonts w:ascii="Arial" w:hAnsi="Arial" w:cs="Arial"/>
          <w:sz w:val="24"/>
          <w:szCs w:val="24"/>
        </w:rPr>
        <w:t>speeding c</w:t>
      </w:r>
      <w:r w:rsidR="00DD40D3">
        <w:rPr>
          <w:rFonts w:ascii="Arial" w:hAnsi="Arial" w:cs="Arial"/>
          <w:sz w:val="24"/>
          <w:szCs w:val="24"/>
        </w:rPr>
        <w:t>a</w:t>
      </w:r>
      <w:r w:rsidR="004F0473" w:rsidRPr="00C830F1">
        <w:rPr>
          <w:rFonts w:ascii="Arial" w:hAnsi="Arial" w:cs="Arial"/>
          <w:sz w:val="24"/>
          <w:szCs w:val="24"/>
        </w:rPr>
        <w:t>mera</w:t>
      </w:r>
      <w:r w:rsidRPr="00C830F1">
        <w:rPr>
          <w:rFonts w:ascii="Arial" w:hAnsi="Arial" w:cs="Arial"/>
          <w:sz w:val="24"/>
          <w:szCs w:val="24"/>
        </w:rPr>
        <w:t xml:space="preserve"> (usually 700 meters in front of the </w:t>
      </w:r>
      <w:r w:rsidR="004F0473" w:rsidRPr="00C830F1">
        <w:rPr>
          <w:rFonts w:ascii="Arial" w:hAnsi="Arial" w:cs="Arial"/>
          <w:sz w:val="24"/>
          <w:szCs w:val="24"/>
        </w:rPr>
        <w:t xml:space="preserve">speeding camera </w:t>
      </w:r>
      <w:r w:rsidRPr="00C830F1">
        <w:rPr>
          <w:rFonts w:ascii="Arial" w:hAnsi="Arial" w:cs="Arial"/>
          <w:sz w:val="24"/>
          <w:szCs w:val="24"/>
        </w:rPr>
        <w:t xml:space="preserve">for closed roads and 300 meters in front of the </w:t>
      </w:r>
      <w:r w:rsidR="004F0473" w:rsidRPr="00C830F1">
        <w:rPr>
          <w:rFonts w:ascii="Arial" w:hAnsi="Arial" w:cs="Arial"/>
          <w:sz w:val="24"/>
          <w:szCs w:val="24"/>
        </w:rPr>
        <w:t xml:space="preserve">speeding camera </w:t>
      </w:r>
      <w:r w:rsidRPr="00C830F1">
        <w:rPr>
          <w:rFonts w:ascii="Arial" w:hAnsi="Arial" w:cs="Arial"/>
          <w:sz w:val="24"/>
          <w:szCs w:val="24"/>
        </w:rPr>
        <w:t>for urban roads) exceeds the speed limit of the current section and calculate the percentage</w:t>
      </w:r>
      <w:r w:rsidRPr="00C830F1">
        <w:rPr>
          <w:rFonts w:ascii="Arial" w:hAnsi="Arial" w:cs="Arial" w:hint="eastAsia"/>
          <w:sz w:val="24"/>
          <w:szCs w:val="24"/>
        </w:rPr>
        <w:t xml:space="preserve"> of the </w:t>
      </w:r>
      <w:r w:rsidRPr="00C830F1">
        <w:rPr>
          <w:rFonts w:ascii="Arial" w:hAnsi="Arial" w:cs="Arial"/>
          <w:sz w:val="24"/>
          <w:szCs w:val="24"/>
        </w:rPr>
        <w:t xml:space="preserve">exceeding </w:t>
      </w:r>
      <w:r w:rsidRPr="00C830F1">
        <w:rPr>
          <w:rFonts w:ascii="Arial" w:hAnsi="Arial" w:cs="Arial" w:hint="eastAsia"/>
          <w:sz w:val="24"/>
          <w:szCs w:val="24"/>
        </w:rPr>
        <w:t>part</w:t>
      </w:r>
      <w:r w:rsidRPr="00C830F1">
        <w:rPr>
          <w:rFonts w:ascii="Arial" w:hAnsi="Arial" w:cs="Arial"/>
          <w:sz w:val="24"/>
          <w:szCs w:val="24"/>
        </w:rPr>
        <w:t>, which is called the overspeed percentage.</w:t>
      </w:r>
      <w:proofErr w:type="gramEnd"/>
    </w:p>
    <w:p w14:paraId="4A2AEF7B" w14:textId="53D6B107" w:rsidR="003E15B1" w:rsidRPr="00C830F1" w:rsidRDefault="003E15B1" w:rsidP="003E15B1">
      <w:pPr>
        <w:pStyle w:val="Heading5"/>
      </w:pPr>
      <w:r w:rsidRPr="00C830F1">
        <w:rPr>
          <w:rFonts w:hint="eastAsia"/>
        </w:rPr>
        <w:lastRenderedPageBreak/>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78959573" w14:textId="12DCE964" w:rsidR="00985C85" w:rsidRPr="00C830F1" w:rsidRDefault="00985C85" w:rsidP="00985C85">
      <w:pPr>
        <w:ind w:firstLine="420"/>
      </w:pPr>
      <w:r w:rsidRPr="00C830F1">
        <w:rPr>
          <w:rFonts w:hint="eastAsia"/>
        </w:rPr>
        <w:t>本章节定义了用于判断超速行驶的</w:t>
      </w:r>
      <w:r w:rsidRPr="00C830F1">
        <w:rPr>
          <w:rFonts w:hint="eastAsia"/>
        </w:rPr>
        <w:t>CLEA</w:t>
      </w:r>
      <w:r w:rsidRPr="00C830F1">
        <w:rPr>
          <w:rFonts w:hint="eastAsia"/>
        </w:rPr>
        <w:t>信号。</w:t>
      </w:r>
    </w:p>
    <w:p w14:paraId="3FF25148" w14:textId="1BC5C73A" w:rsidR="00BD24D4" w:rsidRPr="00C830F1" w:rsidRDefault="00BD24D4" w:rsidP="00BD24D4">
      <w:pPr>
        <w:ind w:firstLine="420"/>
      </w:pPr>
      <w:r w:rsidRPr="00C830F1">
        <w:rPr>
          <w:rFonts w:hint="eastAsia"/>
        </w:rPr>
        <w:t>This section defines CLEA signals for judging speeding.</w:t>
      </w:r>
    </w:p>
    <w:p w14:paraId="78992BE9" w14:textId="2EA33BF0" w:rsidR="00EF771D" w:rsidRPr="00C830F1" w:rsidRDefault="00EF771D" w:rsidP="00EF771D">
      <w:pPr>
        <w:ind w:firstLine="420"/>
      </w:pPr>
      <w:r w:rsidRPr="00C830F1">
        <w:rPr>
          <w:rFonts w:hint="eastAsia"/>
        </w:rPr>
        <w:t>CLEA</w:t>
      </w:r>
      <w:r w:rsidRPr="00C830F1">
        <w:rPr>
          <w:rFonts w:hint="eastAsia"/>
        </w:rPr>
        <w:t>架构车型，通过信号</w:t>
      </w:r>
      <w:r w:rsidRPr="00C830F1">
        <w:rPr>
          <w:b/>
          <w:i/>
        </w:rPr>
        <w:t>PPEI Vehicle Speed and Distance Signal Group1 : Vehicle Speed Average Driven</w:t>
      </w:r>
      <w:r w:rsidRPr="00C830F1">
        <w:rPr>
          <w:rFonts w:hint="eastAsia"/>
        </w:rPr>
        <w:t>获取车速信息。</w:t>
      </w:r>
    </w:p>
    <w:p w14:paraId="473F24C1" w14:textId="652374EE" w:rsidR="00BD24D4" w:rsidRPr="00C830F1" w:rsidRDefault="00BD24D4" w:rsidP="00EF771D">
      <w:pPr>
        <w:ind w:firstLine="420"/>
      </w:pPr>
      <w:r w:rsidRPr="00C830F1">
        <w:rPr>
          <w:rFonts w:hint="eastAsia"/>
        </w:rPr>
        <w:t>On</w:t>
      </w:r>
      <w:r w:rsidRPr="00C830F1">
        <w:t xml:space="preserve"> a model of </w:t>
      </w:r>
      <w:r w:rsidRPr="00C830F1">
        <w:rPr>
          <w:rFonts w:hint="eastAsia"/>
        </w:rPr>
        <w:t>CLEA architecture, the vehicle speed information is obtained with signal</w:t>
      </w:r>
      <w:r w:rsidRPr="00C830F1">
        <w:t xml:space="preserve"> </w:t>
      </w:r>
      <w:r w:rsidRPr="00C830F1">
        <w:rPr>
          <w:b/>
          <w:i/>
        </w:rPr>
        <w:t>PPEI Vehicle Speed and Distance Signal Group1 : Vehicle Speed Average Driven.</w:t>
      </w:r>
    </w:p>
    <w:p w14:paraId="7B32C089" w14:textId="53E61438" w:rsidR="003E15B1" w:rsidRPr="00C830F1" w:rsidRDefault="00AD6E5A" w:rsidP="003E15B1">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7DC3B32B" w14:textId="77BA689D" w:rsidR="00985C85" w:rsidRPr="00C830F1" w:rsidRDefault="00985C85" w:rsidP="00EF771D">
      <w:pPr>
        <w:ind w:firstLine="420"/>
      </w:pPr>
      <w:r w:rsidRPr="00C830F1">
        <w:rPr>
          <w:rFonts w:hint="eastAsia"/>
        </w:rPr>
        <w:t>本章节定义了用于判断超速行驶的</w:t>
      </w:r>
      <w:r w:rsidRPr="00C830F1">
        <w:rPr>
          <w:rFonts w:hint="eastAsia"/>
        </w:rPr>
        <w:t>GB</w:t>
      </w:r>
      <w:r w:rsidRPr="00C830F1">
        <w:rPr>
          <w:rFonts w:hint="eastAsia"/>
        </w:rPr>
        <w:t>信号。</w:t>
      </w:r>
    </w:p>
    <w:p w14:paraId="454C4C8A" w14:textId="0A7BE890" w:rsidR="00BD24D4" w:rsidRPr="00C830F1" w:rsidRDefault="00BD24D4" w:rsidP="00EF771D">
      <w:pPr>
        <w:ind w:firstLine="420"/>
      </w:pPr>
      <w:r w:rsidRPr="00C830F1">
        <w:rPr>
          <w:rFonts w:hint="eastAsia"/>
        </w:rPr>
        <w:t>This section defines GB signals for judging speeding.</w:t>
      </w:r>
    </w:p>
    <w:p w14:paraId="11045B19" w14:textId="61E241A1" w:rsidR="00EF771D" w:rsidRPr="00C830F1" w:rsidRDefault="00EF771D" w:rsidP="00EF771D">
      <w:pPr>
        <w:ind w:firstLine="420"/>
      </w:pPr>
      <w:r w:rsidRPr="00C830F1">
        <w:rPr>
          <w:rFonts w:hint="eastAsia"/>
        </w:rPr>
        <w:t>通过信号</w:t>
      </w:r>
      <w:r w:rsidRPr="00C830F1">
        <w:rPr>
          <w:b/>
          <w:i/>
        </w:rPr>
        <w:t>Vehicle Speed Average Driven Protected : Vehicle Speed Average Driven Authenticated</w:t>
      </w:r>
      <w:r w:rsidRPr="00C830F1">
        <w:rPr>
          <w:rFonts w:hint="eastAsia"/>
        </w:rPr>
        <w:t>获取车速信息。</w:t>
      </w:r>
    </w:p>
    <w:p w14:paraId="3FFCA03E" w14:textId="496BCD02" w:rsidR="00BD24D4" w:rsidRPr="00C830F1" w:rsidRDefault="00BD24D4" w:rsidP="00EF771D">
      <w:pPr>
        <w:ind w:firstLine="420"/>
      </w:pPr>
      <w:r w:rsidRPr="00C830F1">
        <w:rPr>
          <w:rFonts w:hint="eastAsia"/>
        </w:rPr>
        <w:t>The vehicle speed information is obtained with signal</w:t>
      </w:r>
      <w:r w:rsidRPr="00C830F1">
        <w:t xml:space="preserve"> </w:t>
      </w:r>
      <w:r w:rsidRPr="00C830F1">
        <w:rPr>
          <w:b/>
          <w:i/>
        </w:rPr>
        <w:t>Vehicle Speed Average Driven Protected : Vehicle Speed Average Driven Authenticated</w:t>
      </w:r>
      <w:r w:rsidRPr="00C830F1">
        <w:rPr>
          <w:rFonts w:hint="eastAsia"/>
          <w:b/>
          <w:i/>
        </w:rPr>
        <w:t>.</w:t>
      </w:r>
    </w:p>
    <w:p w14:paraId="7DDF503A" w14:textId="742D6C9E" w:rsidR="00D951D0" w:rsidRPr="00C830F1" w:rsidRDefault="00D951D0" w:rsidP="00D951D0">
      <w:pPr>
        <w:pStyle w:val="Heading5"/>
      </w:pPr>
      <w:r w:rsidRPr="00C830F1">
        <w:rPr>
          <w:rFonts w:hint="eastAsia"/>
        </w:rPr>
        <w:t>标定信息</w:t>
      </w:r>
      <w:r w:rsidR="00F500A3" w:rsidRPr="00C830F1">
        <w:rPr>
          <w:rFonts w:hint="eastAsia"/>
        </w:rPr>
        <w:t>/</w:t>
      </w:r>
      <w:r w:rsidR="00F500A3" w:rsidRPr="00C830F1">
        <w:t>Calibration Information</w:t>
      </w:r>
    </w:p>
    <w:p w14:paraId="1CAF11E6" w14:textId="41608B70" w:rsidR="00EF771D" w:rsidRPr="00C830F1" w:rsidRDefault="00EF771D" w:rsidP="00EF771D">
      <w:r w:rsidRPr="00C830F1">
        <w:rPr>
          <w:rFonts w:hint="eastAsia"/>
        </w:rPr>
        <w:t>N/A</w:t>
      </w:r>
    </w:p>
    <w:p w14:paraId="29CFD805" w14:textId="77777777" w:rsidR="00AE32F4" w:rsidRPr="00C830F1" w:rsidRDefault="00A572E9">
      <w:pPr>
        <w:pStyle w:val="Heading4"/>
        <w:rPr>
          <w:rFonts w:ascii="Arial" w:hAnsi="Arial" w:cs="Arial"/>
        </w:rPr>
      </w:pPr>
      <w:bookmarkStart w:id="103" w:name="_Toc44502169"/>
      <w:r w:rsidRPr="00C830F1">
        <w:rPr>
          <w:rFonts w:ascii="Arial" w:hAnsi="Arial" w:cs="Arial"/>
        </w:rPr>
        <w:t>未系安全带</w:t>
      </w:r>
      <w:r w:rsidRPr="00C830F1">
        <w:rPr>
          <w:rFonts w:ascii="Arial" w:hAnsi="Arial" w:cs="Arial" w:hint="eastAsia"/>
        </w:rPr>
        <w:t>/</w:t>
      </w:r>
      <w:r w:rsidRPr="00C830F1">
        <w:rPr>
          <w:rFonts w:ascii="Arial" w:hAnsi="Arial" w:cs="Arial"/>
        </w:rPr>
        <w:t>Seatbelt Unfastened</w:t>
      </w:r>
      <w:bookmarkEnd w:id="103"/>
    </w:p>
    <w:p w14:paraId="5E20AB4B" w14:textId="77777777" w:rsidR="00653BFB" w:rsidRPr="00C830F1" w:rsidRDefault="00A572E9" w:rsidP="00055A8F">
      <w:pPr>
        <w:ind w:firstLine="420"/>
      </w:pPr>
      <w:r w:rsidRPr="00C830F1">
        <w:t>未系安全带指驾驶员在行驶过程中未系安全带的驾驶行为。（</w:t>
      </w:r>
      <w:r w:rsidRPr="00C830F1">
        <w:t>Notification Driver Seatbelt Status = Unfastened</w:t>
      </w:r>
      <w:r w:rsidRPr="00C830F1">
        <w:t>且挡位处于前进挡，具体请参考</w:t>
      </w:r>
      <w:r w:rsidRPr="00C830F1">
        <w:t>5.2</w:t>
      </w:r>
      <w:r w:rsidRPr="00C830F1">
        <w:t>定义）</w:t>
      </w:r>
    </w:p>
    <w:p w14:paraId="48392686" w14:textId="2AF7FAEE" w:rsidR="000004FD" w:rsidRPr="00C830F1" w:rsidRDefault="00A572E9" w:rsidP="000004FD">
      <w:pPr>
        <w:ind w:firstLine="420"/>
      </w:pPr>
      <w:r w:rsidRPr="00C830F1">
        <w:t xml:space="preserve">Seatbelt Unfastened refers to the driving behavior </w:t>
      </w:r>
      <w:r w:rsidRPr="00C830F1">
        <w:rPr>
          <w:rFonts w:hint="eastAsia"/>
        </w:rPr>
        <w:t>that the driver does</w:t>
      </w:r>
      <w:r w:rsidRPr="00C830F1">
        <w:t xml:space="preserve"> not wea</w:t>
      </w:r>
      <w:r w:rsidRPr="00C830F1">
        <w:rPr>
          <w:rFonts w:hint="eastAsia"/>
        </w:rPr>
        <w:t>r</w:t>
      </w:r>
      <w:r w:rsidRPr="00C830F1">
        <w:t xml:space="preserve"> a seatbelt during driving. (Notification Driver Seatbelt Status = Unfastened and the gear in D position. Please refer to the definition in 5.2 for details)</w:t>
      </w:r>
    </w:p>
    <w:p w14:paraId="0662563B" w14:textId="6AFEDFD5" w:rsidR="009B61D0" w:rsidRPr="00C830F1" w:rsidRDefault="009B61D0" w:rsidP="000004FD">
      <w:pPr>
        <w:ind w:firstLine="420"/>
      </w:pPr>
      <w:r w:rsidRPr="00C830F1">
        <w:rPr>
          <w:rFonts w:hint="eastAsia"/>
        </w:rPr>
        <w:t>当车速＞</w:t>
      </w:r>
      <w:r w:rsidRPr="00C830F1">
        <w:rPr>
          <w:rFonts w:hint="eastAsia"/>
        </w:rPr>
        <w:t>5</w:t>
      </w:r>
      <w:r w:rsidRPr="00C830F1">
        <w:t xml:space="preserve"> km</w:t>
      </w:r>
      <w:r w:rsidRPr="00C830F1">
        <w:rPr>
          <w:rFonts w:hint="eastAsia"/>
        </w:rPr>
        <w:t>/h</w:t>
      </w:r>
      <w:r w:rsidRPr="00C830F1">
        <w:t xml:space="preserve">, </w:t>
      </w:r>
      <w:r w:rsidRPr="00C830F1">
        <w:rPr>
          <w:rFonts w:hint="eastAsia"/>
        </w:rPr>
        <w:t>并且车辆提示驾驶员系安全带。</w:t>
      </w:r>
    </w:p>
    <w:p w14:paraId="10A8DC2B" w14:textId="6716CC63" w:rsidR="009B61D0" w:rsidRPr="00C830F1" w:rsidRDefault="009B61D0" w:rsidP="000004FD">
      <w:pPr>
        <w:ind w:firstLine="420"/>
      </w:pPr>
      <w:r w:rsidRPr="00C830F1">
        <w:t>W</w:t>
      </w:r>
      <w:r w:rsidRPr="00C830F1">
        <w:rPr>
          <w:rFonts w:hint="eastAsia"/>
        </w:rPr>
        <w:t>hen</w:t>
      </w:r>
      <w:r w:rsidRPr="00C830F1">
        <w:t xml:space="preserve"> the </w:t>
      </w:r>
      <w:r w:rsidRPr="00C830F1">
        <w:rPr>
          <w:rFonts w:hint="eastAsia"/>
        </w:rPr>
        <w:t>vehicle</w:t>
      </w:r>
      <w:r w:rsidRPr="00C830F1">
        <w:t xml:space="preserve"> </w:t>
      </w:r>
      <w:r w:rsidRPr="00C830F1">
        <w:rPr>
          <w:rFonts w:hint="eastAsia"/>
        </w:rPr>
        <w:t>speed</w:t>
      </w:r>
      <w:r w:rsidRPr="00C830F1">
        <w:rPr>
          <w:rFonts w:hint="eastAsia"/>
        </w:rPr>
        <w:t>＞</w:t>
      </w:r>
      <w:r w:rsidRPr="00C830F1">
        <w:rPr>
          <w:rFonts w:hint="eastAsia"/>
        </w:rPr>
        <w:t>5</w:t>
      </w:r>
      <w:r w:rsidRPr="00C830F1">
        <w:t xml:space="preserve"> km</w:t>
      </w:r>
      <w:r w:rsidRPr="00C830F1">
        <w:rPr>
          <w:rFonts w:hint="eastAsia"/>
        </w:rPr>
        <w:t>/h</w:t>
      </w:r>
      <w:r w:rsidRPr="00C830F1">
        <w:t xml:space="preserve"> </w:t>
      </w:r>
      <w:r w:rsidRPr="00C830F1">
        <w:rPr>
          <w:rFonts w:hint="eastAsia"/>
        </w:rPr>
        <w:t>and</w:t>
      </w:r>
      <w:r w:rsidRPr="00C830F1">
        <w:t xml:space="preserve"> system remind user to fasten driver seatbelt</w:t>
      </w:r>
    </w:p>
    <w:p w14:paraId="3F3D5075" w14:textId="390127BA" w:rsidR="00055A8F" w:rsidRPr="00C830F1" w:rsidRDefault="00055A8F" w:rsidP="00055A8F">
      <w:pPr>
        <w:pStyle w:val="Heading5"/>
      </w:pPr>
      <w:r w:rsidRPr="00C830F1">
        <w:rPr>
          <w:rFonts w:hint="eastAsia"/>
        </w:rPr>
        <w:t>CLEA</w:t>
      </w:r>
      <w:r w:rsidRPr="00C830F1">
        <w:rPr>
          <w:rFonts w:hint="eastAsia"/>
        </w:rPr>
        <w:t>信号</w:t>
      </w:r>
      <w:r w:rsidR="00F500A3" w:rsidRPr="00C830F1">
        <w:rPr>
          <w:rFonts w:hint="eastAsia"/>
        </w:rPr>
        <w:t>/</w:t>
      </w:r>
      <w:r w:rsidR="00F500A3" w:rsidRPr="00C830F1">
        <w:t>CLEA S</w:t>
      </w:r>
      <w:r w:rsidR="00F500A3" w:rsidRPr="00C830F1">
        <w:rPr>
          <w:rFonts w:hint="eastAsia"/>
        </w:rPr>
        <w:t>ignals</w:t>
      </w:r>
    </w:p>
    <w:p w14:paraId="40FD65AD" w14:textId="530158C2" w:rsidR="00985C85" w:rsidRPr="00C830F1" w:rsidRDefault="00985C85" w:rsidP="00985C85">
      <w:pPr>
        <w:ind w:firstLine="420"/>
      </w:pPr>
      <w:r w:rsidRPr="00C830F1">
        <w:rPr>
          <w:rFonts w:hint="eastAsia"/>
        </w:rPr>
        <w:t>本章节定义了用于判断未系安全带的</w:t>
      </w:r>
      <w:r w:rsidRPr="00C830F1">
        <w:rPr>
          <w:rFonts w:hint="eastAsia"/>
        </w:rPr>
        <w:t>CLEA</w:t>
      </w:r>
      <w:r w:rsidRPr="00C830F1">
        <w:rPr>
          <w:rFonts w:hint="eastAsia"/>
        </w:rPr>
        <w:t>信号。</w:t>
      </w:r>
    </w:p>
    <w:p w14:paraId="75B6DA59" w14:textId="21594106" w:rsidR="00BD24D4" w:rsidRPr="00C830F1" w:rsidRDefault="00BD24D4" w:rsidP="00985C85">
      <w:pPr>
        <w:ind w:firstLine="420"/>
      </w:pPr>
      <w:r w:rsidRPr="00C830F1">
        <w:rPr>
          <w:rFonts w:hint="eastAsia"/>
        </w:rPr>
        <w:t>This section defines CLEA signals for judging seatbelt unfastened.</w:t>
      </w:r>
    </w:p>
    <w:p w14:paraId="70F82B3F" w14:textId="61966DDD" w:rsidR="00055A8F" w:rsidRPr="00C830F1" w:rsidRDefault="00055A8F" w:rsidP="00055A8F">
      <w:pPr>
        <w:ind w:firstLine="420"/>
      </w:pPr>
      <w:r w:rsidRPr="00C830F1">
        <w:rPr>
          <w:rFonts w:hint="eastAsia"/>
        </w:rPr>
        <w:t>通过信号</w:t>
      </w:r>
      <w:r w:rsidRPr="00C830F1">
        <w:rPr>
          <w:b/>
          <w:i/>
        </w:rPr>
        <w:t>PPEI Vehicle Speed and Distance Signal Group1 : Vehicle Speed Average Driven</w:t>
      </w:r>
      <w:r w:rsidRPr="00C830F1">
        <w:rPr>
          <w:rFonts w:hint="eastAsia"/>
        </w:rPr>
        <w:t>获取车速信息。</w:t>
      </w:r>
    </w:p>
    <w:p w14:paraId="6301A547" w14:textId="0C0866C1" w:rsidR="00BD24D4" w:rsidRPr="00C830F1" w:rsidRDefault="00BD24D4" w:rsidP="00055A8F">
      <w:pPr>
        <w:ind w:firstLine="420"/>
      </w:pPr>
      <w:r w:rsidRPr="00C830F1">
        <w:rPr>
          <w:rFonts w:hint="eastAsia"/>
        </w:rPr>
        <w:t xml:space="preserve">The vehicle speed information is obtained with signal </w:t>
      </w:r>
      <w:r w:rsidRPr="00C830F1">
        <w:rPr>
          <w:b/>
          <w:i/>
        </w:rPr>
        <w:t>PPEI Vehicle Speed and Distance Signal Group1 : Vehicle Speed Average Driven</w:t>
      </w:r>
      <w:r w:rsidRPr="00C830F1">
        <w:rPr>
          <w:rFonts w:hint="eastAsia"/>
          <w:b/>
          <w:i/>
        </w:rPr>
        <w:t>.</w:t>
      </w:r>
    </w:p>
    <w:p w14:paraId="675EBE33" w14:textId="3866491A" w:rsidR="00055A8F" w:rsidRPr="00C830F1" w:rsidRDefault="00055A8F" w:rsidP="00A44A95">
      <w:pPr>
        <w:ind w:firstLine="420"/>
      </w:pPr>
      <w:r w:rsidRPr="00C830F1">
        <w:rPr>
          <w:rFonts w:hint="eastAsia"/>
        </w:rPr>
        <w:lastRenderedPageBreak/>
        <w:t>通过信号</w:t>
      </w:r>
      <w:r w:rsidR="00A44A95" w:rsidRPr="00C830F1">
        <w:rPr>
          <w:b/>
          <w:i/>
        </w:rPr>
        <w:t>Airbag Indications Signal Group : Fasten Driver Seatbelt Indication Control Indication On</w:t>
      </w:r>
      <w:r w:rsidRPr="00C830F1">
        <w:rPr>
          <w:rFonts w:hint="eastAsia"/>
        </w:rPr>
        <w:t>获取安全带状态信息</w:t>
      </w:r>
      <w:r w:rsidR="00A44A95" w:rsidRPr="00C830F1">
        <w:rPr>
          <w:rFonts w:hint="eastAsia"/>
        </w:rPr>
        <w:t>，当信号为</w:t>
      </w:r>
      <w:r w:rsidR="00A44A95" w:rsidRPr="00C830F1">
        <w:t>$1=True</w:t>
      </w:r>
      <w:r w:rsidR="00B53089" w:rsidRPr="00C830F1">
        <w:rPr>
          <w:rFonts w:hint="eastAsia"/>
        </w:rPr>
        <w:t>表示驾驶员当前没有系安全带</w:t>
      </w:r>
      <w:r w:rsidRPr="00C830F1">
        <w:rPr>
          <w:rFonts w:hint="eastAsia"/>
        </w:rPr>
        <w:t>。</w:t>
      </w:r>
    </w:p>
    <w:p w14:paraId="470F33E0" w14:textId="0C8855FD" w:rsidR="00BD24D4" w:rsidRPr="00C830F1" w:rsidRDefault="00BD24D4" w:rsidP="00A44A95">
      <w:pPr>
        <w:ind w:firstLine="420"/>
      </w:pPr>
      <w:r w:rsidRPr="00C830F1">
        <w:rPr>
          <w:rFonts w:hint="eastAsia"/>
        </w:rPr>
        <w:t>The seatbelt status information is obtained with signal</w:t>
      </w:r>
      <w:r w:rsidRPr="00C830F1">
        <w:t xml:space="preserve"> </w:t>
      </w:r>
      <w:r w:rsidRPr="00C830F1">
        <w:rPr>
          <w:b/>
          <w:i/>
        </w:rPr>
        <w:t>Airbag Indications Signal Group : Fasten Driver Seatbelt Indication Control Indication On</w:t>
      </w:r>
      <w:r w:rsidRPr="00C830F1">
        <w:t xml:space="preserve">, when signal is $1=True, it </w:t>
      </w:r>
      <w:r w:rsidRPr="00C830F1">
        <w:rPr>
          <w:rFonts w:hint="eastAsia"/>
        </w:rPr>
        <w:t>indicates that the driver does not fasten the seatbelt currently.</w:t>
      </w:r>
    </w:p>
    <w:p w14:paraId="296252D1" w14:textId="252C2397" w:rsidR="00055A8F" w:rsidRPr="00C830F1" w:rsidRDefault="00055A8F" w:rsidP="00055A8F">
      <w:pPr>
        <w:pStyle w:val="Heading5"/>
      </w:pPr>
      <w:r w:rsidRPr="00C830F1">
        <w:rPr>
          <w:rFonts w:hint="eastAsia"/>
        </w:rPr>
        <w:t>GB</w:t>
      </w:r>
      <w:r w:rsidRPr="00C830F1">
        <w:rPr>
          <w:rFonts w:hint="eastAsia"/>
        </w:rPr>
        <w:t>信号</w:t>
      </w:r>
      <w:r w:rsidR="00F500A3" w:rsidRPr="00C830F1">
        <w:rPr>
          <w:rFonts w:hint="eastAsia"/>
        </w:rPr>
        <w:t>/</w:t>
      </w:r>
      <w:r w:rsidR="00F500A3" w:rsidRPr="00C830F1">
        <w:t xml:space="preserve">GB </w:t>
      </w:r>
      <w:r w:rsidR="00F500A3" w:rsidRPr="00C830F1">
        <w:rPr>
          <w:rFonts w:hint="eastAsia"/>
        </w:rPr>
        <w:t>Signals</w:t>
      </w:r>
    </w:p>
    <w:p w14:paraId="61F2D19E" w14:textId="4A92A604" w:rsidR="00985C85" w:rsidRPr="00C830F1" w:rsidRDefault="00985C85" w:rsidP="00985C85">
      <w:pPr>
        <w:ind w:firstLine="420"/>
      </w:pPr>
      <w:r w:rsidRPr="00C830F1">
        <w:rPr>
          <w:rFonts w:hint="eastAsia"/>
        </w:rPr>
        <w:t>本章节定义了用于判断未系安全带的</w:t>
      </w:r>
      <w:r w:rsidR="0009524D" w:rsidRPr="00C830F1">
        <w:t>GB</w:t>
      </w:r>
      <w:r w:rsidRPr="00C830F1">
        <w:rPr>
          <w:rFonts w:hint="eastAsia"/>
        </w:rPr>
        <w:t>信号。</w:t>
      </w:r>
    </w:p>
    <w:p w14:paraId="76F7CFC1" w14:textId="392E2681" w:rsidR="00BD24D4" w:rsidRPr="00C830F1" w:rsidRDefault="00BD24D4" w:rsidP="00985C85">
      <w:pPr>
        <w:ind w:firstLine="420"/>
      </w:pPr>
      <w:r w:rsidRPr="00C830F1">
        <w:rPr>
          <w:rFonts w:hint="eastAsia"/>
        </w:rPr>
        <w:t>This section defines GB signals for judging seatbelt unfastened.</w:t>
      </w:r>
    </w:p>
    <w:p w14:paraId="41CC779D" w14:textId="407B1EF6" w:rsidR="00055A8F" w:rsidRPr="00C830F1" w:rsidRDefault="00055A8F" w:rsidP="00055A8F">
      <w:pPr>
        <w:ind w:firstLine="420"/>
      </w:pPr>
      <w:r w:rsidRPr="00C830F1">
        <w:rPr>
          <w:rFonts w:hint="eastAsia"/>
        </w:rPr>
        <w:t>通过信号</w:t>
      </w:r>
      <w:r w:rsidRPr="00C830F1">
        <w:rPr>
          <w:b/>
          <w:i/>
        </w:rPr>
        <w:t>Vehicle Speed Average Driven Protected : Vehicle Speed Average Driven Authenticated</w:t>
      </w:r>
      <w:r w:rsidRPr="00C830F1">
        <w:rPr>
          <w:rFonts w:hint="eastAsia"/>
        </w:rPr>
        <w:t>获取车速信息。</w:t>
      </w:r>
    </w:p>
    <w:p w14:paraId="4E5FA380" w14:textId="24129EF7" w:rsidR="00BD24D4" w:rsidRPr="00C830F1" w:rsidRDefault="00BD24D4" w:rsidP="00055A8F">
      <w:pPr>
        <w:ind w:firstLine="420"/>
      </w:pPr>
      <w:r w:rsidRPr="00C830F1">
        <w:rPr>
          <w:rFonts w:hint="eastAsia"/>
        </w:rPr>
        <w:t xml:space="preserve">The vehicle speed information is obtained with signal </w:t>
      </w:r>
      <w:r w:rsidRPr="00C830F1">
        <w:rPr>
          <w:b/>
          <w:i/>
        </w:rPr>
        <w:t>Vehicle Speed Average Driven Protected : Vehicle Speed Average Driven Authenticated</w:t>
      </w:r>
      <w:r w:rsidRPr="00C830F1">
        <w:rPr>
          <w:rFonts w:hint="eastAsia"/>
          <w:b/>
          <w:i/>
        </w:rPr>
        <w:t>.</w:t>
      </w:r>
    </w:p>
    <w:p w14:paraId="7D69BC3D" w14:textId="64F2D02D" w:rsidR="00055A8F" w:rsidRPr="00C830F1" w:rsidRDefault="00055A8F" w:rsidP="00A44A95">
      <w:pPr>
        <w:ind w:firstLine="420"/>
      </w:pPr>
      <w:r w:rsidRPr="00C830F1">
        <w:rPr>
          <w:rFonts w:hint="eastAsia"/>
        </w:rPr>
        <w:t>通过信号</w:t>
      </w:r>
      <w:r w:rsidR="008944E9" w:rsidRPr="00C830F1">
        <w:rPr>
          <w:rFonts w:hint="eastAsia"/>
          <w:b/>
          <w:i/>
        </w:rPr>
        <w:t>Occupant Restraint Information Protected : Driver Seat Belt Status Authenticated</w:t>
      </w:r>
      <w:r w:rsidRPr="00C830F1">
        <w:rPr>
          <w:rFonts w:hint="eastAsia"/>
        </w:rPr>
        <w:t>获取安全带状态信息</w:t>
      </w:r>
      <w:r w:rsidR="00A44A95" w:rsidRPr="00C830F1">
        <w:rPr>
          <w:rFonts w:hint="eastAsia"/>
        </w:rPr>
        <w:t>，当信号为</w:t>
      </w:r>
      <w:r w:rsidR="00E23B44" w:rsidRPr="00C830F1">
        <w:t>$1=UnFastened</w:t>
      </w:r>
      <w:r w:rsidR="00A44A95" w:rsidRPr="00C830F1">
        <w:rPr>
          <w:rFonts w:hint="eastAsia"/>
        </w:rPr>
        <w:t>表示驾驶员当前没有系安全带</w:t>
      </w:r>
      <w:r w:rsidRPr="00C830F1">
        <w:rPr>
          <w:rFonts w:hint="eastAsia"/>
        </w:rPr>
        <w:t>。</w:t>
      </w:r>
    </w:p>
    <w:p w14:paraId="4CB8EF5E" w14:textId="17F8F1D4" w:rsidR="00BD24D4" w:rsidRPr="00C830F1" w:rsidRDefault="00BD24D4" w:rsidP="00A44A95">
      <w:pPr>
        <w:ind w:firstLine="420"/>
      </w:pPr>
      <w:r w:rsidRPr="00C830F1">
        <w:rPr>
          <w:rFonts w:hint="eastAsia"/>
        </w:rPr>
        <w:t xml:space="preserve">The seatbelt status information is obtained with signal </w:t>
      </w:r>
      <w:r w:rsidRPr="00C830F1">
        <w:rPr>
          <w:rFonts w:hint="eastAsia"/>
          <w:b/>
          <w:i/>
        </w:rPr>
        <w:t>Occupant Restraint Information Protected : Driver Seat Belt Status Authenticated</w:t>
      </w:r>
      <w:r w:rsidRPr="00C830F1">
        <w:t>, when the signal is $1=UnFastened</w:t>
      </w:r>
      <w:r w:rsidRPr="00C830F1">
        <w:rPr>
          <w:rFonts w:hint="eastAsia"/>
        </w:rPr>
        <w:t>, it indicates that the driver does not fasten the seatbelt currently.</w:t>
      </w:r>
    </w:p>
    <w:p w14:paraId="3DBF39C7" w14:textId="5FB2C26B" w:rsidR="00055A8F" w:rsidRPr="00C830F1" w:rsidRDefault="00055A8F" w:rsidP="00055A8F">
      <w:pPr>
        <w:pStyle w:val="Heading5"/>
      </w:pPr>
      <w:r w:rsidRPr="00C830F1">
        <w:rPr>
          <w:rFonts w:hint="eastAsia"/>
        </w:rPr>
        <w:t>标定信息</w:t>
      </w:r>
      <w:r w:rsidR="00F500A3" w:rsidRPr="00C830F1">
        <w:rPr>
          <w:rFonts w:hint="eastAsia"/>
        </w:rPr>
        <w:t>/</w:t>
      </w:r>
      <w:r w:rsidR="00F500A3" w:rsidRPr="00C830F1">
        <w:t>Calibration Information</w:t>
      </w:r>
    </w:p>
    <w:p w14:paraId="54571D53" w14:textId="1ECFFCAD" w:rsidR="00055A8F" w:rsidRPr="00C830F1" w:rsidRDefault="00055A8F" w:rsidP="00055A8F">
      <w:r w:rsidRPr="00C830F1">
        <w:rPr>
          <w:rFonts w:hint="eastAsia"/>
        </w:rPr>
        <w:t>N/</w:t>
      </w:r>
      <w:r w:rsidRPr="00C830F1">
        <w:t>A</w:t>
      </w:r>
    </w:p>
    <w:p w14:paraId="62752BB4" w14:textId="77777777" w:rsidR="00AE32F4" w:rsidRPr="00C830F1" w:rsidRDefault="00A572E9">
      <w:pPr>
        <w:pStyle w:val="Heading3"/>
        <w:rPr>
          <w:rFonts w:ascii="Arial" w:hAnsi="Arial" w:cs="Arial"/>
        </w:rPr>
      </w:pPr>
      <w:bookmarkStart w:id="104" w:name="_Toc44502170"/>
      <w:r w:rsidRPr="00C830F1">
        <w:rPr>
          <w:rFonts w:ascii="Arial" w:hAnsi="Arial" w:cs="Arial"/>
        </w:rPr>
        <w:t>行程驾驶评分</w:t>
      </w:r>
      <w:r w:rsidR="00AC1625" w:rsidRPr="00C830F1">
        <w:rPr>
          <w:rFonts w:ascii="Arial" w:hAnsi="Arial" w:cs="Arial" w:hint="eastAsia"/>
        </w:rPr>
        <w:t>与评级</w:t>
      </w:r>
      <w:r w:rsidRPr="00C830F1">
        <w:rPr>
          <w:rFonts w:ascii="Arial" w:hAnsi="Arial" w:cs="Arial" w:hint="eastAsia"/>
        </w:rPr>
        <w:t>/</w:t>
      </w:r>
      <w:r w:rsidRPr="00C830F1">
        <w:rPr>
          <w:rFonts w:ascii="Arial" w:hAnsi="Arial" w:cs="Arial"/>
        </w:rPr>
        <w:t>T</w:t>
      </w:r>
      <w:r w:rsidR="0047281E" w:rsidRPr="00C830F1">
        <w:rPr>
          <w:rFonts w:ascii="Arial" w:hAnsi="Arial" w:cs="Arial"/>
        </w:rPr>
        <w:t>rip</w:t>
      </w:r>
      <w:r w:rsidRPr="00C830F1">
        <w:rPr>
          <w:rFonts w:ascii="Arial" w:hAnsi="Arial" w:cs="Arial"/>
        </w:rPr>
        <w:t xml:space="preserve"> Driving Scoring</w:t>
      </w:r>
      <w:r w:rsidR="00AC1625" w:rsidRPr="00C830F1">
        <w:rPr>
          <w:rFonts w:ascii="Arial" w:hAnsi="Arial" w:cs="Arial"/>
        </w:rPr>
        <w:t xml:space="preserve"> and Grade</w:t>
      </w:r>
      <w:bookmarkEnd w:id="104"/>
    </w:p>
    <w:p w14:paraId="1A7F8B09" w14:textId="49D5FB56" w:rsidR="00653BFB" w:rsidRPr="00C830F1" w:rsidRDefault="00A572E9">
      <w:pPr>
        <w:rPr>
          <w:rFonts w:ascii="Arial" w:hAnsi="Arial" w:cs="Arial"/>
          <w:sz w:val="24"/>
          <w:szCs w:val="24"/>
        </w:rPr>
      </w:pPr>
      <w:r w:rsidRPr="00C830F1">
        <w:rPr>
          <w:rFonts w:ascii="Arial" w:hAnsi="Arial" w:cs="Arial"/>
        </w:rPr>
        <w:t xml:space="preserve">    </w:t>
      </w:r>
      <w:r w:rsidRPr="00C830F1">
        <w:rPr>
          <w:rFonts w:ascii="Arial" w:hAnsi="Arial" w:cs="Arial"/>
          <w:sz w:val="24"/>
          <w:szCs w:val="24"/>
        </w:rPr>
        <w:t>行程驾驶评分是以百分制积分的，</w:t>
      </w:r>
      <w:bookmarkStart w:id="105" w:name="OLE_LINK12"/>
      <w:r w:rsidRPr="00C830F1">
        <w:rPr>
          <w:rFonts w:ascii="Arial" w:hAnsi="Arial" w:cs="Arial"/>
          <w:sz w:val="24"/>
          <w:szCs w:val="24"/>
        </w:rPr>
        <w:t>每个单项都可能对总分产生相应权重的扣分</w:t>
      </w:r>
      <w:bookmarkEnd w:id="105"/>
      <w:r w:rsidR="00653BFB" w:rsidRPr="00C830F1">
        <w:rPr>
          <w:rFonts w:ascii="Arial" w:hAnsi="Arial" w:cs="Arial" w:hint="eastAsia"/>
          <w:sz w:val="24"/>
          <w:szCs w:val="24"/>
        </w:rPr>
        <w:t>。</w:t>
      </w:r>
    </w:p>
    <w:p w14:paraId="441A71C8" w14:textId="3136B30B" w:rsidR="00AE32F4" w:rsidRPr="00C830F1" w:rsidRDefault="00A572E9" w:rsidP="00653BFB">
      <w:pPr>
        <w:ind w:firstLine="420"/>
        <w:rPr>
          <w:rFonts w:ascii="Arial" w:hAnsi="Arial" w:cs="Arial"/>
          <w:sz w:val="24"/>
          <w:szCs w:val="24"/>
        </w:rPr>
      </w:pPr>
      <w:r w:rsidRPr="00C830F1">
        <w:rPr>
          <w:rFonts w:ascii="Arial" w:hAnsi="Arial" w:cs="Arial"/>
          <w:sz w:val="24"/>
          <w:szCs w:val="24"/>
        </w:rPr>
        <w:t>T</w:t>
      </w:r>
      <w:r w:rsidR="0047281E" w:rsidRPr="00C830F1">
        <w:rPr>
          <w:rFonts w:ascii="Arial" w:hAnsi="Arial" w:cs="Arial"/>
          <w:sz w:val="24"/>
          <w:szCs w:val="24"/>
        </w:rPr>
        <w:t>rip</w:t>
      </w:r>
      <w:r w:rsidRPr="00C830F1">
        <w:rPr>
          <w:rFonts w:ascii="Arial" w:hAnsi="Arial" w:cs="Arial"/>
          <w:sz w:val="24"/>
          <w:szCs w:val="24"/>
        </w:rPr>
        <w:t xml:space="preserve"> driving scoring is based on the percentile system, and each individual item </w:t>
      </w:r>
      <w:r w:rsidRPr="00C830F1">
        <w:rPr>
          <w:rFonts w:ascii="Arial" w:hAnsi="Arial" w:cs="Arial" w:hint="eastAsia"/>
          <w:sz w:val="24"/>
          <w:szCs w:val="24"/>
        </w:rPr>
        <w:t>may</w:t>
      </w:r>
      <w:r w:rsidRPr="00C830F1">
        <w:rPr>
          <w:rFonts w:ascii="Arial" w:hAnsi="Arial" w:cs="Arial"/>
          <w:sz w:val="24"/>
          <w:szCs w:val="24"/>
        </w:rPr>
        <w:t xml:space="preserve"> generate corresponding weight </w:t>
      </w:r>
      <w:r w:rsidRPr="00C830F1">
        <w:rPr>
          <w:rFonts w:ascii="Arial" w:hAnsi="Arial" w:cs="Arial" w:hint="eastAsia"/>
          <w:sz w:val="24"/>
          <w:szCs w:val="24"/>
        </w:rPr>
        <w:t>reduction for</w:t>
      </w:r>
      <w:r w:rsidRPr="00C830F1">
        <w:rPr>
          <w:rFonts w:ascii="Arial" w:hAnsi="Arial" w:cs="Arial"/>
          <w:sz w:val="24"/>
          <w:szCs w:val="24"/>
        </w:rPr>
        <w:t xml:space="preserve"> the total score.   </w:t>
      </w:r>
    </w:p>
    <w:p w14:paraId="1AFC4EBA" w14:textId="68AC0305" w:rsidR="00441E71" w:rsidRPr="00C830F1" w:rsidRDefault="00441E71">
      <w:pPr>
        <w:rPr>
          <w:rFonts w:ascii="Arial" w:hAnsi="Arial" w:cs="Arial"/>
          <w:sz w:val="24"/>
          <w:szCs w:val="24"/>
        </w:rPr>
      </w:pPr>
      <w:r w:rsidRPr="00C830F1">
        <w:rPr>
          <w:rFonts w:ascii="Arial" w:hAnsi="Arial" w:cs="Arial"/>
          <w:sz w:val="24"/>
          <w:szCs w:val="24"/>
        </w:rPr>
        <w:tab/>
      </w:r>
      <w:r w:rsidRPr="00C830F1">
        <w:rPr>
          <w:rFonts w:ascii="Arial" w:hAnsi="Arial" w:cs="Arial" w:hint="eastAsia"/>
          <w:sz w:val="24"/>
          <w:szCs w:val="24"/>
        </w:rPr>
        <w:t>行程驾驶评分需要四舍五入取整数。</w:t>
      </w:r>
    </w:p>
    <w:p w14:paraId="29FCC197" w14:textId="290AE0B0" w:rsidR="00441E71" w:rsidRPr="00C830F1" w:rsidRDefault="00441E71" w:rsidP="00441E71">
      <w:pPr>
        <w:ind w:firstLine="420"/>
        <w:rPr>
          <w:rFonts w:ascii="Arial" w:hAnsi="Arial" w:cs="Arial"/>
          <w:sz w:val="24"/>
          <w:szCs w:val="24"/>
        </w:rPr>
      </w:pPr>
      <w:r w:rsidRPr="00C830F1">
        <w:rPr>
          <w:rFonts w:ascii="Arial" w:hAnsi="Arial" w:cs="Arial"/>
          <w:sz w:val="24"/>
          <w:szCs w:val="24"/>
        </w:rPr>
        <w:t xml:space="preserve">Travel </w:t>
      </w:r>
      <w:r w:rsidRPr="00C830F1">
        <w:rPr>
          <w:rFonts w:ascii="Arial" w:hAnsi="Arial" w:cs="Arial" w:hint="eastAsia"/>
          <w:sz w:val="24"/>
          <w:szCs w:val="24"/>
        </w:rPr>
        <w:t>DBA</w:t>
      </w:r>
      <w:r w:rsidRPr="00C830F1">
        <w:rPr>
          <w:rFonts w:ascii="Arial" w:hAnsi="Arial" w:cs="Arial"/>
          <w:sz w:val="24"/>
          <w:szCs w:val="24"/>
        </w:rPr>
        <w:t xml:space="preserve"> scores need to be rounded to the nearest whole number.</w:t>
      </w:r>
    </w:p>
    <w:p w14:paraId="1119516E" w14:textId="37F511E7" w:rsidR="00653BFB" w:rsidRPr="00C830F1" w:rsidRDefault="00A572E9" w:rsidP="00653BFB">
      <w:pPr>
        <w:ind w:firstLine="420"/>
        <w:rPr>
          <w:rFonts w:ascii="Arial" w:hAnsi="Arial" w:cs="Arial"/>
          <w:sz w:val="24"/>
          <w:szCs w:val="24"/>
        </w:rPr>
      </w:pPr>
      <w:r w:rsidRPr="00C830F1">
        <w:rPr>
          <w:rFonts w:ascii="Arial" w:hAnsi="Arial" w:cs="Arial"/>
          <w:sz w:val="24"/>
          <w:szCs w:val="24"/>
        </w:rPr>
        <w:t>燃油车驾驶评分原则如下：</w:t>
      </w:r>
    </w:p>
    <w:p w14:paraId="458BD3E2" w14:textId="554D49E9" w:rsidR="00AE32F4" w:rsidRPr="00C830F1" w:rsidRDefault="00A572E9" w:rsidP="00653BFB">
      <w:pPr>
        <w:ind w:firstLine="420"/>
        <w:rPr>
          <w:rFonts w:ascii="Arial" w:hAnsi="Arial" w:cs="Arial"/>
        </w:rPr>
      </w:pPr>
      <w:r w:rsidRPr="00C830F1">
        <w:rPr>
          <w:rFonts w:ascii="Arial" w:hAnsi="Arial" w:cs="Arial"/>
          <w:sz w:val="24"/>
          <w:szCs w:val="24"/>
        </w:rPr>
        <w:t xml:space="preserve">The driving scoring principles for fuel vehicles are as </w:t>
      </w:r>
      <w:r w:rsidRPr="00C830F1">
        <w:rPr>
          <w:rFonts w:ascii="Arial" w:hAnsi="Arial" w:cs="Arial" w:hint="eastAsia"/>
          <w:sz w:val="24"/>
          <w:szCs w:val="24"/>
        </w:rPr>
        <w:t>follows</w:t>
      </w:r>
      <w:r w:rsidRPr="00C830F1">
        <w:rPr>
          <w:rFonts w:ascii="Arial" w:hAnsi="Arial" w:cs="Arial"/>
          <w:sz w:val="24"/>
          <w:szCs w:val="24"/>
        </w:rPr>
        <w:t>:</w:t>
      </w:r>
    </w:p>
    <w:tbl>
      <w:tblPr>
        <w:tblStyle w:val="TableGrid"/>
        <w:tblW w:w="9742" w:type="dxa"/>
        <w:tblLayout w:type="fixed"/>
        <w:tblLook w:val="04A0" w:firstRow="1" w:lastRow="0" w:firstColumn="1" w:lastColumn="0" w:noHBand="0" w:noVBand="1"/>
      </w:tblPr>
      <w:tblGrid>
        <w:gridCol w:w="1705"/>
        <w:gridCol w:w="1440"/>
        <w:gridCol w:w="900"/>
        <w:gridCol w:w="5697"/>
      </w:tblGrid>
      <w:tr w:rsidR="00C830F1" w:rsidRPr="00C830F1" w14:paraId="49629F15" w14:textId="77777777">
        <w:tc>
          <w:tcPr>
            <w:tcW w:w="1705" w:type="dxa"/>
            <w:vAlign w:val="center"/>
          </w:tcPr>
          <w:p w14:paraId="204C50DB"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类别（燃油车型）</w:t>
            </w:r>
            <w:r w:rsidRPr="00C830F1">
              <w:rPr>
                <w:rFonts w:ascii="Arial" w:hAnsi="Arial" w:cs="Arial"/>
                <w:szCs w:val="21"/>
              </w:rPr>
              <w:br/>
              <w:t>Category (Fuel Vehicles)</w:t>
            </w:r>
          </w:p>
        </w:tc>
        <w:tc>
          <w:tcPr>
            <w:tcW w:w="1440" w:type="dxa"/>
            <w:vAlign w:val="center"/>
          </w:tcPr>
          <w:p w14:paraId="2AC6AD8A"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评价项</w:t>
            </w:r>
            <w:r w:rsidRPr="00C830F1">
              <w:rPr>
                <w:rFonts w:ascii="Arial" w:hAnsi="Arial" w:cs="Arial"/>
                <w:szCs w:val="21"/>
              </w:rPr>
              <w:br/>
              <w:t>Evaluation Item</w:t>
            </w:r>
          </w:p>
        </w:tc>
        <w:tc>
          <w:tcPr>
            <w:tcW w:w="900" w:type="dxa"/>
            <w:vAlign w:val="center"/>
          </w:tcPr>
          <w:p w14:paraId="22FC41A7"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权重值</w:t>
            </w:r>
            <w:r w:rsidRPr="00C830F1">
              <w:rPr>
                <w:rFonts w:ascii="Arial" w:hAnsi="Arial" w:cs="Arial"/>
                <w:szCs w:val="21"/>
              </w:rPr>
              <w:br/>
              <w:t>Weight Value</w:t>
            </w:r>
          </w:p>
        </w:tc>
        <w:tc>
          <w:tcPr>
            <w:tcW w:w="5697" w:type="dxa"/>
            <w:vAlign w:val="center"/>
          </w:tcPr>
          <w:p w14:paraId="426F7830"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评分规则</w:t>
            </w:r>
            <w:r w:rsidRPr="00C830F1">
              <w:rPr>
                <w:rFonts w:ascii="Arial" w:hAnsi="Arial" w:cs="Arial"/>
                <w:szCs w:val="21"/>
              </w:rPr>
              <w:br/>
              <w:t>Scoring Rules</w:t>
            </w:r>
          </w:p>
        </w:tc>
      </w:tr>
      <w:tr w:rsidR="00C830F1" w:rsidRPr="00C830F1" w14:paraId="7677A1AD" w14:textId="77777777">
        <w:tc>
          <w:tcPr>
            <w:tcW w:w="1705" w:type="dxa"/>
            <w:vMerge w:val="restart"/>
            <w:vAlign w:val="center"/>
          </w:tcPr>
          <w:p w14:paraId="677DB3B4"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行驶平顺类</w:t>
            </w:r>
            <w:r w:rsidRPr="00C830F1">
              <w:rPr>
                <w:rFonts w:ascii="Arial" w:hAnsi="Arial" w:cs="Arial"/>
                <w:szCs w:val="21"/>
              </w:rPr>
              <w:br/>
            </w:r>
            <w:r w:rsidRPr="00C830F1">
              <w:rPr>
                <w:rFonts w:ascii="Arial" w:hAnsi="Arial" w:cs="Arial"/>
                <w:szCs w:val="21"/>
              </w:rPr>
              <w:lastRenderedPageBreak/>
              <w:t>Driving Smoothness</w:t>
            </w:r>
          </w:p>
          <w:p w14:paraId="5C6400BE"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w:t>
            </w:r>
            <w:r w:rsidRPr="00C830F1">
              <w:rPr>
                <w:rFonts w:ascii="Arial" w:hAnsi="Arial" w:cs="Arial"/>
                <w:szCs w:val="21"/>
              </w:rPr>
              <w:t>20%</w:t>
            </w:r>
            <w:r w:rsidRPr="00C830F1">
              <w:rPr>
                <w:rFonts w:ascii="Arial" w:hAnsi="Arial" w:cs="Arial"/>
                <w:szCs w:val="21"/>
              </w:rPr>
              <w:t>）</w:t>
            </w:r>
          </w:p>
        </w:tc>
        <w:tc>
          <w:tcPr>
            <w:tcW w:w="1440" w:type="dxa"/>
            <w:vAlign w:val="center"/>
          </w:tcPr>
          <w:p w14:paraId="037D58A3"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lastRenderedPageBreak/>
              <w:t>急加速</w:t>
            </w:r>
            <w:r w:rsidRPr="00C830F1">
              <w:rPr>
                <w:rFonts w:ascii="Arial" w:hAnsi="Arial" w:cs="Arial"/>
                <w:szCs w:val="21"/>
              </w:rPr>
              <w:br/>
            </w:r>
            <w:r w:rsidRPr="00C830F1">
              <w:rPr>
                <w:rFonts w:ascii="Arial" w:hAnsi="Arial" w:cs="Arial"/>
                <w:szCs w:val="21"/>
              </w:rPr>
              <w:lastRenderedPageBreak/>
              <w:t>Sharp Acceleration</w:t>
            </w:r>
          </w:p>
        </w:tc>
        <w:tc>
          <w:tcPr>
            <w:tcW w:w="900" w:type="dxa"/>
            <w:vAlign w:val="center"/>
          </w:tcPr>
          <w:p w14:paraId="7ABE0FFF"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lastRenderedPageBreak/>
              <w:t>5%</w:t>
            </w:r>
          </w:p>
        </w:tc>
        <w:tc>
          <w:tcPr>
            <w:tcW w:w="5697" w:type="dxa"/>
            <w:vAlign w:val="center"/>
          </w:tcPr>
          <w:p w14:paraId="68789EF9" w14:textId="5E6CDC53" w:rsidR="00AE32F4" w:rsidRPr="00C830F1" w:rsidRDefault="00A572E9" w:rsidP="00E917BA">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分，检测到一次</w:t>
            </w:r>
            <w:r w:rsidR="00CE1A76" w:rsidRPr="00C830F1">
              <w:rPr>
                <w:rFonts w:ascii="Arial" w:hAnsi="Arial" w:cs="Arial" w:hint="eastAsia"/>
                <w:szCs w:val="21"/>
              </w:rPr>
              <w:t>急加速</w:t>
            </w:r>
            <w:r w:rsidRPr="00C830F1">
              <w:rPr>
                <w:rFonts w:ascii="Arial" w:hAnsi="Arial" w:cs="Arial"/>
                <w:szCs w:val="21"/>
              </w:rPr>
              <w:t>，本项分值扣</w:t>
            </w:r>
            <w:r w:rsidRPr="00C830F1">
              <w:rPr>
                <w:rFonts w:ascii="Arial" w:hAnsi="Arial" w:cs="Arial"/>
                <w:szCs w:val="21"/>
              </w:rPr>
              <w:t>25</w:t>
            </w:r>
            <w:r w:rsidRPr="00C830F1">
              <w:rPr>
                <w:rFonts w:ascii="Arial" w:hAnsi="Arial" w:cs="Arial"/>
                <w:szCs w:val="21"/>
              </w:rPr>
              <w:lastRenderedPageBreak/>
              <w:t>分，直至扣完为止。</w:t>
            </w:r>
            <w:r w:rsidRPr="00C830F1">
              <w:rPr>
                <w:rFonts w:ascii="Arial" w:hAnsi="Arial" w:cs="Arial"/>
                <w:szCs w:val="21"/>
              </w:rPr>
              <w:br/>
              <w:t xml:space="preserve">The highest score for this item is 100. If the </w:t>
            </w:r>
            <w:r w:rsidR="00CE1A76" w:rsidRPr="00C830F1">
              <w:rPr>
                <w:rFonts w:ascii="Arial" w:hAnsi="Arial" w:cs="Arial" w:hint="eastAsia"/>
                <w:szCs w:val="21"/>
              </w:rPr>
              <w:t>sh</w:t>
            </w:r>
            <w:r w:rsidR="00CE1A76" w:rsidRPr="00C830F1">
              <w:rPr>
                <w:rFonts w:ascii="Arial" w:hAnsi="Arial" w:cs="Arial"/>
                <w:szCs w:val="21"/>
              </w:rPr>
              <w:t xml:space="preserve">arp </w:t>
            </w:r>
            <w:r w:rsidR="00CE1A76" w:rsidRPr="00C830F1">
              <w:rPr>
                <w:rFonts w:ascii="Arial" w:hAnsi="Arial" w:cs="Arial" w:hint="eastAsia"/>
                <w:szCs w:val="21"/>
              </w:rPr>
              <w:t>acc</w:t>
            </w:r>
            <w:r w:rsidR="00CE1A76" w:rsidRPr="00C830F1">
              <w:rPr>
                <w:rFonts w:ascii="Arial" w:hAnsi="Arial" w:cs="Arial"/>
                <w:szCs w:val="21"/>
              </w:rPr>
              <w:t>eleration is detected</w:t>
            </w:r>
            <w:r w:rsidRPr="00C830F1">
              <w:rPr>
                <w:rFonts w:ascii="Arial" w:hAnsi="Arial" w:cs="Arial"/>
                <w:szCs w:val="21"/>
              </w:rPr>
              <w:t xml:space="preserve">, 25 points </w:t>
            </w:r>
            <w:r w:rsidRPr="00C830F1">
              <w:rPr>
                <w:rFonts w:ascii="Arial" w:hAnsi="Arial" w:cs="Arial" w:hint="eastAsia"/>
                <w:szCs w:val="21"/>
              </w:rPr>
              <w:t xml:space="preserve">will be deducted from this score </w:t>
            </w:r>
            <w:r w:rsidRPr="00C830F1">
              <w:rPr>
                <w:rFonts w:ascii="Arial" w:hAnsi="Arial" w:cs="Arial"/>
                <w:szCs w:val="21"/>
              </w:rPr>
              <w:t>until it is fully deducted.</w:t>
            </w:r>
          </w:p>
        </w:tc>
      </w:tr>
      <w:tr w:rsidR="00C830F1" w:rsidRPr="00C830F1" w14:paraId="5AF19E10" w14:textId="77777777">
        <w:tc>
          <w:tcPr>
            <w:tcW w:w="1705" w:type="dxa"/>
            <w:vMerge/>
            <w:vAlign w:val="center"/>
          </w:tcPr>
          <w:p w14:paraId="66826747" w14:textId="77777777" w:rsidR="00AE32F4" w:rsidRPr="00C830F1" w:rsidRDefault="00AE32F4">
            <w:pPr>
              <w:spacing w:beforeLines="50" w:before="156" w:line="312" w:lineRule="auto"/>
              <w:jc w:val="center"/>
              <w:rPr>
                <w:rFonts w:ascii="Arial" w:hAnsi="Arial" w:cs="Arial"/>
                <w:szCs w:val="21"/>
              </w:rPr>
            </w:pPr>
          </w:p>
        </w:tc>
        <w:tc>
          <w:tcPr>
            <w:tcW w:w="1440" w:type="dxa"/>
            <w:vAlign w:val="center"/>
          </w:tcPr>
          <w:p w14:paraId="33C0EB55"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急减速</w:t>
            </w:r>
            <w:r w:rsidRPr="00C830F1">
              <w:rPr>
                <w:rFonts w:ascii="Arial" w:hAnsi="Arial" w:cs="Arial"/>
                <w:szCs w:val="21"/>
              </w:rPr>
              <w:br/>
              <w:t>Sharp Deceleration</w:t>
            </w:r>
          </w:p>
        </w:tc>
        <w:tc>
          <w:tcPr>
            <w:tcW w:w="900" w:type="dxa"/>
            <w:vAlign w:val="center"/>
          </w:tcPr>
          <w:p w14:paraId="0B10DBDF"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5%</w:t>
            </w:r>
          </w:p>
        </w:tc>
        <w:tc>
          <w:tcPr>
            <w:tcW w:w="5697" w:type="dxa"/>
            <w:vAlign w:val="center"/>
          </w:tcPr>
          <w:p w14:paraId="20CFB223"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同上</w:t>
            </w:r>
            <w:r w:rsidRPr="00C830F1">
              <w:rPr>
                <w:rFonts w:ascii="Arial" w:hAnsi="Arial" w:cs="Arial"/>
                <w:szCs w:val="21"/>
              </w:rPr>
              <w:br/>
              <w:t>Same as above</w:t>
            </w:r>
          </w:p>
        </w:tc>
      </w:tr>
      <w:tr w:rsidR="00C830F1" w:rsidRPr="00C830F1" w14:paraId="2D7A8B54" w14:textId="77777777">
        <w:tc>
          <w:tcPr>
            <w:tcW w:w="1705" w:type="dxa"/>
            <w:vMerge/>
            <w:vAlign w:val="center"/>
          </w:tcPr>
          <w:p w14:paraId="0249B23E" w14:textId="77777777" w:rsidR="00AE32F4" w:rsidRPr="00C830F1" w:rsidRDefault="00AE32F4">
            <w:pPr>
              <w:spacing w:beforeLines="50" w:before="156" w:line="312" w:lineRule="auto"/>
              <w:jc w:val="center"/>
              <w:rPr>
                <w:rFonts w:ascii="Arial" w:hAnsi="Arial" w:cs="Arial"/>
                <w:szCs w:val="21"/>
              </w:rPr>
            </w:pPr>
          </w:p>
        </w:tc>
        <w:tc>
          <w:tcPr>
            <w:tcW w:w="1440" w:type="dxa"/>
            <w:vAlign w:val="center"/>
          </w:tcPr>
          <w:p w14:paraId="6047B39D"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急转弯</w:t>
            </w:r>
            <w:r w:rsidRPr="00C830F1">
              <w:rPr>
                <w:rFonts w:ascii="Arial" w:hAnsi="Arial" w:cs="Arial"/>
                <w:szCs w:val="21"/>
              </w:rPr>
              <w:br/>
              <w:t>Sharp Turn</w:t>
            </w:r>
          </w:p>
        </w:tc>
        <w:tc>
          <w:tcPr>
            <w:tcW w:w="900" w:type="dxa"/>
            <w:vAlign w:val="center"/>
          </w:tcPr>
          <w:p w14:paraId="39C265A1"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5%</w:t>
            </w:r>
          </w:p>
        </w:tc>
        <w:tc>
          <w:tcPr>
            <w:tcW w:w="5697" w:type="dxa"/>
            <w:vAlign w:val="center"/>
          </w:tcPr>
          <w:p w14:paraId="71C1A8ED"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同上</w:t>
            </w:r>
            <w:r w:rsidRPr="00C830F1">
              <w:rPr>
                <w:rFonts w:ascii="Arial" w:hAnsi="Arial" w:cs="Arial"/>
                <w:szCs w:val="21"/>
              </w:rPr>
              <w:br/>
              <w:t>Same as above</w:t>
            </w:r>
          </w:p>
        </w:tc>
      </w:tr>
      <w:tr w:rsidR="00C830F1" w:rsidRPr="00C830F1" w14:paraId="403EAD3F" w14:textId="77777777">
        <w:tc>
          <w:tcPr>
            <w:tcW w:w="1705" w:type="dxa"/>
            <w:vMerge/>
            <w:vAlign w:val="center"/>
          </w:tcPr>
          <w:p w14:paraId="513FD97A" w14:textId="77777777" w:rsidR="00AE32F4" w:rsidRPr="00C830F1" w:rsidRDefault="00AE32F4">
            <w:pPr>
              <w:spacing w:beforeLines="50" w:before="156" w:line="312" w:lineRule="auto"/>
              <w:jc w:val="center"/>
              <w:rPr>
                <w:rFonts w:ascii="Arial" w:hAnsi="Arial" w:cs="Arial"/>
                <w:szCs w:val="21"/>
              </w:rPr>
            </w:pPr>
          </w:p>
        </w:tc>
        <w:tc>
          <w:tcPr>
            <w:tcW w:w="1440" w:type="dxa"/>
            <w:vAlign w:val="center"/>
          </w:tcPr>
          <w:p w14:paraId="1986ED7F" w14:textId="77777777" w:rsidR="00AE32F4" w:rsidRPr="00C830F1" w:rsidRDefault="00A572E9" w:rsidP="00327B62">
            <w:pPr>
              <w:spacing w:beforeLines="50" w:before="156" w:line="312" w:lineRule="auto"/>
              <w:jc w:val="center"/>
              <w:rPr>
                <w:rFonts w:ascii="Arial" w:hAnsi="Arial" w:cs="Arial"/>
                <w:szCs w:val="21"/>
              </w:rPr>
            </w:pPr>
            <w:r w:rsidRPr="00C830F1">
              <w:rPr>
                <w:rFonts w:ascii="Arial" w:hAnsi="Arial" w:cs="Arial"/>
                <w:szCs w:val="21"/>
              </w:rPr>
              <w:t>空挡滑行</w:t>
            </w:r>
            <w:r w:rsidRPr="00C830F1">
              <w:rPr>
                <w:rFonts w:ascii="Arial" w:hAnsi="Arial" w:cs="Arial"/>
                <w:szCs w:val="21"/>
              </w:rPr>
              <w:br/>
              <w:t>Neutral Taxiing</w:t>
            </w:r>
          </w:p>
        </w:tc>
        <w:tc>
          <w:tcPr>
            <w:tcW w:w="900" w:type="dxa"/>
            <w:vAlign w:val="center"/>
          </w:tcPr>
          <w:p w14:paraId="6851E23F"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5%</w:t>
            </w:r>
          </w:p>
        </w:tc>
        <w:tc>
          <w:tcPr>
            <w:tcW w:w="5697" w:type="dxa"/>
            <w:vAlign w:val="center"/>
          </w:tcPr>
          <w:p w14:paraId="2861852C"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分，若检测到一次，此项得分为</w:t>
            </w:r>
            <w:r w:rsidRPr="00C830F1">
              <w:rPr>
                <w:rFonts w:ascii="Arial" w:hAnsi="Arial" w:cs="Arial"/>
                <w:szCs w:val="21"/>
              </w:rPr>
              <w:t>0</w:t>
            </w:r>
            <w:r w:rsidRPr="00C830F1">
              <w:rPr>
                <w:rFonts w:ascii="Arial" w:hAnsi="Arial" w:cs="Arial"/>
                <w:szCs w:val="21"/>
              </w:rPr>
              <w:t>。</w:t>
            </w:r>
            <w:r w:rsidRPr="00C830F1">
              <w:rPr>
                <w:rFonts w:ascii="Arial" w:hAnsi="Arial" w:cs="Arial"/>
                <w:szCs w:val="21"/>
              </w:rPr>
              <w:br/>
              <w:t>The highest score for this item is 100. If it is detected once, the score for this item shall be 0.</w:t>
            </w:r>
          </w:p>
        </w:tc>
      </w:tr>
      <w:tr w:rsidR="00C830F1" w:rsidRPr="00C830F1" w14:paraId="54865284" w14:textId="77777777">
        <w:tc>
          <w:tcPr>
            <w:tcW w:w="1705" w:type="dxa"/>
            <w:vMerge w:val="restart"/>
            <w:vAlign w:val="center"/>
          </w:tcPr>
          <w:p w14:paraId="3F890F92"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交通违规类</w:t>
            </w:r>
            <w:r w:rsidRPr="00C830F1">
              <w:rPr>
                <w:rFonts w:ascii="Arial" w:hAnsi="Arial" w:cs="Arial"/>
                <w:szCs w:val="21"/>
              </w:rPr>
              <w:br/>
              <w:t>Traffic Violations</w:t>
            </w:r>
          </w:p>
          <w:p w14:paraId="08272B09"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w:t>
            </w:r>
            <w:r w:rsidRPr="00C830F1">
              <w:rPr>
                <w:rFonts w:ascii="Arial" w:hAnsi="Arial" w:cs="Arial"/>
                <w:szCs w:val="21"/>
              </w:rPr>
              <w:t>50%</w:t>
            </w:r>
            <w:r w:rsidRPr="00C830F1">
              <w:rPr>
                <w:rFonts w:ascii="Arial" w:hAnsi="Arial" w:cs="Arial"/>
                <w:szCs w:val="21"/>
              </w:rPr>
              <w:t>）</w:t>
            </w:r>
          </w:p>
        </w:tc>
        <w:tc>
          <w:tcPr>
            <w:tcW w:w="1440" w:type="dxa"/>
            <w:vAlign w:val="center"/>
          </w:tcPr>
          <w:p w14:paraId="61AAA753"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变道未打灯</w:t>
            </w:r>
            <w:r w:rsidRPr="00C830F1">
              <w:rPr>
                <w:rFonts w:ascii="Arial" w:hAnsi="Arial" w:cs="Arial"/>
                <w:szCs w:val="21"/>
              </w:rPr>
              <w:br/>
              <w:t>Lane Change without Signaling</w:t>
            </w:r>
          </w:p>
        </w:tc>
        <w:tc>
          <w:tcPr>
            <w:tcW w:w="900" w:type="dxa"/>
            <w:vAlign w:val="center"/>
          </w:tcPr>
          <w:p w14:paraId="6AE1F7B0"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10%</w:t>
            </w:r>
          </w:p>
        </w:tc>
        <w:tc>
          <w:tcPr>
            <w:tcW w:w="5697" w:type="dxa"/>
            <w:vAlign w:val="center"/>
          </w:tcPr>
          <w:p w14:paraId="79E80149"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分，检测到一次未及时打开转向灯，本项分值扣</w:t>
            </w:r>
            <w:r w:rsidRPr="00C830F1">
              <w:rPr>
                <w:rFonts w:ascii="Arial" w:hAnsi="Arial" w:cs="Arial"/>
                <w:szCs w:val="21"/>
              </w:rPr>
              <w:t>25</w:t>
            </w:r>
            <w:r w:rsidRPr="00C830F1">
              <w:rPr>
                <w:rFonts w:ascii="Arial" w:hAnsi="Arial" w:cs="Arial"/>
                <w:szCs w:val="21"/>
              </w:rPr>
              <w:t>分，直至扣完为止。</w:t>
            </w:r>
            <w:r w:rsidRPr="00C830F1">
              <w:rPr>
                <w:rFonts w:ascii="Arial" w:hAnsi="Arial" w:cs="Arial"/>
                <w:szCs w:val="21"/>
              </w:rPr>
              <w:br/>
              <w:t xml:space="preserve">The highest score for this item is 100. If the turn signal </w:t>
            </w:r>
            <w:r w:rsidRPr="00C830F1">
              <w:rPr>
                <w:rFonts w:ascii="Arial" w:hAnsi="Arial" w:cs="Arial" w:hint="eastAsia"/>
                <w:szCs w:val="21"/>
              </w:rPr>
              <w:t xml:space="preserve">lamp </w:t>
            </w:r>
            <w:r w:rsidRPr="00C830F1">
              <w:rPr>
                <w:rFonts w:ascii="Arial" w:hAnsi="Arial" w:cs="Arial"/>
                <w:szCs w:val="21"/>
              </w:rPr>
              <w:t xml:space="preserve">is not turned on in time, 25 points </w:t>
            </w:r>
            <w:r w:rsidRPr="00C830F1">
              <w:rPr>
                <w:rFonts w:ascii="Arial" w:hAnsi="Arial" w:cs="Arial" w:hint="eastAsia"/>
                <w:szCs w:val="21"/>
              </w:rPr>
              <w:t xml:space="preserve">will be deducted from this score </w:t>
            </w:r>
            <w:r w:rsidRPr="00C830F1">
              <w:rPr>
                <w:rFonts w:ascii="Arial" w:hAnsi="Arial" w:cs="Arial"/>
                <w:szCs w:val="21"/>
              </w:rPr>
              <w:t>until it is fully deducted.</w:t>
            </w:r>
          </w:p>
        </w:tc>
      </w:tr>
      <w:tr w:rsidR="00C830F1" w:rsidRPr="00C830F1" w14:paraId="2BB556A8" w14:textId="77777777">
        <w:tc>
          <w:tcPr>
            <w:tcW w:w="1705" w:type="dxa"/>
            <w:vMerge/>
            <w:vAlign w:val="center"/>
          </w:tcPr>
          <w:p w14:paraId="40187BAD" w14:textId="77777777" w:rsidR="00AE32F4" w:rsidRPr="00C830F1" w:rsidRDefault="00AE32F4">
            <w:pPr>
              <w:spacing w:beforeLines="50" w:before="156" w:line="312" w:lineRule="auto"/>
              <w:jc w:val="center"/>
              <w:rPr>
                <w:rFonts w:ascii="Arial" w:hAnsi="Arial" w:cs="Arial"/>
                <w:szCs w:val="21"/>
              </w:rPr>
            </w:pPr>
          </w:p>
        </w:tc>
        <w:tc>
          <w:tcPr>
            <w:tcW w:w="1440" w:type="dxa"/>
            <w:vAlign w:val="center"/>
          </w:tcPr>
          <w:p w14:paraId="064D8101"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疲劳驾驶</w:t>
            </w:r>
            <w:r w:rsidRPr="00C830F1">
              <w:rPr>
                <w:rFonts w:ascii="Arial" w:hAnsi="Arial" w:cs="Arial"/>
                <w:szCs w:val="21"/>
              </w:rPr>
              <w:br/>
              <w:t>Fatigue Driving</w:t>
            </w:r>
          </w:p>
        </w:tc>
        <w:tc>
          <w:tcPr>
            <w:tcW w:w="900" w:type="dxa"/>
            <w:vAlign w:val="center"/>
          </w:tcPr>
          <w:p w14:paraId="665ABF14"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16%</w:t>
            </w:r>
          </w:p>
        </w:tc>
        <w:tc>
          <w:tcPr>
            <w:tcW w:w="5697" w:type="dxa"/>
            <w:vAlign w:val="center"/>
          </w:tcPr>
          <w:p w14:paraId="4261598D"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分，若检测到一次，此项得分为</w:t>
            </w:r>
            <w:r w:rsidRPr="00C830F1">
              <w:rPr>
                <w:rFonts w:ascii="Arial" w:hAnsi="Arial" w:cs="Arial"/>
                <w:szCs w:val="21"/>
              </w:rPr>
              <w:t>0</w:t>
            </w:r>
            <w:r w:rsidRPr="00C830F1">
              <w:rPr>
                <w:rFonts w:ascii="Arial" w:hAnsi="Arial" w:cs="Arial"/>
                <w:szCs w:val="21"/>
              </w:rPr>
              <w:t>。</w:t>
            </w:r>
            <w:r w:rsidRPr="00C830F1">
              <w:rPr>
                <w:rFonts w:ascii="Arial" w:hAnsi="Arial" w:cs="Arial"/>
                <w:szCs w:val="21"/>
              </w:rPr>
              <w:br/>
              <w:t>The highest score for this item is 100. If it is detected once, the score for this item shall be 0.</w:t>
            </w:r>
          </w:p>
        </w:tc>
      </w:tr>
      <w:tr w:rsidR="00C830F1" w:rsidRPr="00C830F1" w14:paraId="5909D395" w14:textId="77777777">
        <w:tc>
          <w:tcPr>
            <w:tcW w:w="1705" w:type="dxa"/>
            <w:vMerge/>
            <w:vAlign w:val="center"/>
          </w:tcPr>
          <w:p w14:paraId="66CA3C1A" w14:textId="77777777" w:rsidR="00AE32F4" w:rsidRPr="00C830F1" w:rsidRDefault="00AE32F4">
            <w:pPr>
              <w:spacing w:beforeLines="50" w:before="156" w:line="312" w:lineRule="auto"/>
              <w:jc w:val="center"/>
              <w:rPr>
                <w:rFonts w:ascii="Arial" w:hAnsi="Arial" w:cs="Arial"/>
                <w:szCs w:val="21"/>
              </w:rPr>
            </w:pPr>
          </w:p>
        </w:tc>
        <w:tc>
          <w:tcPr>
            <w:tcW w:w="1440" w:type="dxa"/>
            <w:vAlign w:val="center"/>
          </w:tcPr>
          <w:p w14:paraId="77709FD0"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超速</w:t>
            </w:r>
            <w:r w:rsidRPr="00C830F1">
              <w:rPr>
                <w:rFonts w:ascii="Arial" w:hAnsi="Arial" w:cs="Arial"/>
                <w:szCs w:val="21"/>
              </w:rPr>
              <w:br/>
              <w:t>Speeding</w:t>
            </w:r>
          </w:p>
        </w:tc>
        <w:tc>
          <w:tcPr>
            <w:tcW w:w="900" w:type="dxa"/>
            <w:vAlign w:val="center"/>
          </w:tcPr>
          <w:p w14:paraId="36AFDDC2"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16%</w:t>
            </w:r>
          </w:p>
        </w:tc>
        <w:tc>
          <w:tcPr>
            <w:tcW w:w="5697" w:type="dxa"/>
            <w:vAlign w:val="center"/>
          </w:tcPr>
          <w:p w14:paraId="13DB243C" w14:textId="77777777" w:rsidR="00AE32F4" w:rsidRPr="00C830F1" w:rsidRDefault="00A572E9">
            <w:pPr>
              <w:spacing w:beforeLines="50" w:before="156" w:line="312" w:lineRule="auto"/>
              <w:jc w:val="center"/>
              <w:rPr>
                <w:rFonts w:ascii="Arial" w:hAnsi="Arial" w:cs="Arial"/>
                <w:szCs w:val="21"/>
              </w:rPr>
            </w:pPr>
            <w:commentRangeStart w:id="106"/>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分，若超速小于当前限速的</w:t>
            </w:r>
            <w:r w:rsidRPr="00C830F1">
              <w:rPr>
                <w:rFonts w:ascii="Arial" w:hAnsi="Arial" w:cs="Arial"/>
                <w:szCs w:val="21"/>
              </w:rPr>
              <w:t>50%</w:t>
            </w:r>
            <w:r w:rsidRPr="00C830F1">
              <w:rPr>
                <w:rFonts w:ascii="Arial" w:hAnsi="Arial" w:cs="Arial"/>
                <w:szCs w:val="21"/>
              </w:rPr>
              <w:t>，则扣</w:t>
            </w:r>
            <w:r w:rsidRPr="00C830F1">
              <w:rPr>
                <w:rFonts w:ascii="Arial" w:hAnsi="Arial" w:cs="Arial"/>
                <w:szCs w:val="21"/>
              </w:rPr>
              <w:t>30</w:t>
            </w:r>
            <w:r w:rsidRPr="00C830F1">
              <w:rPr>
                <w:rFonts w:ascii="Arial" w:hAnsi="Arial" w:cs="Arial"/>
                <w:szCs w:val="21"/>
              </w:rPr>
              <w:t>分，超过</w:t>
            </w:r>
            <w:r w:rsidRPr="00C830F1">
              <w:rPr>
                <w:rFonts w:ascii="Arial" w:hAnsi="Arial" w:cs="Arial"/>
                <w:szCs w:val="21"/>
              </w:rPr>
              <w:t>50%</w:t>
            </w:r>
            <w:r w:rsidRPr="00C830F1">
              <w:rPr>
                <w:rFonts w:ascii="Arial" w:hAnsi="Arial" w:cs="Arial"/>
                <w:szCs w:val="21"/>
              </w:rPr>
              <w:t>，此项得分为</w:t>
            </w:r>
            <w:r w:rsidRPr="00C830F1">
              <w:rPr>
                <w:rFonts w:ascii="Arial" w:hAnsi="Arial" w:cs="Arial"/>
                <w:szCs w:val="21"/>
              </w:rPr>
              <w:t>0</w:t>
            </w:r>
            <w:r w:rsidRPr="00C830F1">
              <w:rPr>
                <w:rFonts w:ascii="Arial" w:hAnsi="Arial" w:cs="Arial"/>
                <w:szCs w:val="21"/>
              </w:rPr>
              <w:t>分。</w:t>
            </w:r>
            <w:r w:rsidRPr="00C830F1">
              <w:rPr>
                <w:rFonts w:ascii="Arial" w:hAnsi="Arial" w:cs="Arial"/>
                <w:szCs w:val="21"/>
              </w:rPr>
              <w:br/>
            </w:r>
            <w:commentRangeEnd w:id="106"/>
            <w:r w:rsidR="007C6840" w:rsidRPr="00C830F1">
              <w:rPr>
                <w:rStyle w:val="CommentReference"/>
              </w:rPr>
              <w:commentReference w:id="106"/>
            </w:r>
            <w:r w:rsidRPr="00C830F1">
              <w:rPr>
                <w:rFonts w:ascii="Arial" w:hAnsi="Arial" w:cs="Arial"/>
                <w:szCs w:val="21"/>
              </w:rPr>
              <w:t xml:space="preserve">The highest score for this item is 100. If the exceeding </w:t>
            </w:r>
            <w:r w:rsidRPr="00C830F1">
              <w:rPr>
                <w:rFonts w:ascii="Arial" w:hAnsi="Arial" w:cs="Arial" w:hint="eastAsia"/>
                <w:szCs w:val="21"/>
              </w:rPr>
              <w:t>part</w:t>
            </w:r>
            <w:r w:rsidRPr="00C830F1">
              <w:rPr>
                <w:rFonts w:ascii="Arial" w:hAnsi="Arial" w:cs="Arial"/>
                <w:szCs w:val="21"/>
              </w:rPr>
              <w:t xml:space="preserve"> is less than 50% of the current speed limit, 30 points shall be deducted, otherwise, the score for this item shall be 0.</w:t>
            </w:r>
          </w:p>
        </w:tc>
      </w:tr>
      <w:tr w:rsidR="00C830F1" w:rsidRPr="00C830F1" w14:paraId="5826E9F0" w14:textId="77777777">
        <w:tc>
          <w:tcPr>
            <w:tcW w:w="1705" w:type="dxa"/>
            <w:vMerge/>
            <w:vAlign w:val="center"/>
          </w:tcPr>
          <w:p w14:paraId="6906E766" w14:textId="77777777" w:rsidR="00AE32F4" w:rsidRPr="00C830F1" w:rsidRDefault="00AE32F4">
            <w:pPr>
              <w:spacing w:beforeLines="50" w:before="156" w:line="312" w:lineRule="auto"/>
              <w:jc w:val="center"/>
              <w:rPr>
                <w:rFonts w:ascii="Arial" w:hAnsi="Arial" w:cs="Arial"/>
                <w:szCs w:val="21"/>
              </w:rPr>
            </w:pPr>
          </w:p>
        </w:tc>
        <w:tc>
          <w:tcPr>
            <w:tcW w:w="1440" w:type="dxa"/>
            <w:vAlign w:val="center"/>
          </w:tcPr>
          <w:p w14:paraId="48E81FF4"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未系安全带</w:t>
            </w:r>
            <w:r w:rsidRPr="00C830F1">
              <w:rPr>
                <w:rFonts w:ascii="Arial" w:hAnsi="Arial" w:cs="Arial"/>
                <w:szCs w:val="21"/>
              </w:rPr>
              <w:br/>
              <w:t>Seatbelt Unfastened</w:t>
            </w:r>
          </w:p>
        </w:tc>
        <w:tc>
          <w:tcPr>
            <w:tcW w:w="900" w:type="dxa"/>
            <w:vAlign w:val="center"/>
          </w:tcPr>
          <w:p w14:paraId="0C1E9CB3"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8%</w:t>
            </w:r>
          </w:p>
        </w:tc>
        <w:tc>
          <w:tcPr>
            <w:tcW w:w="5697" w:type="dxa"/>
            <w:vAlign w:val="center"/>
          </w:tcPr>
          <w:p w14:paraId="0D6E3654"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分，若检测到一次，此项得分为</w:t>
            </w:r>
            <w:r w:rsidRPr="00C830F1">
              <w:rPr>
                <w:rFonts w:ascii="Arial" w:hAnsi="Arial" w:cs="Arial"/>
                <w:szCs w:val="21"/>
              </w:rPr>
              <w:t>0</w:t>
            </w:r>
            <w:r w:rsidRPr="00C830F1">
              <w:rPr>
                <w:rFonts w:ascii="Arial" w:hAnsi="Arial" w:cs="Arial"/>
                <w:szCs w:val="21"/>
              </w:rPr>
              <w:t>分。</w:t>
            </w:r>
            <w:r w:rsidRPr="00C830F1">
              <w:rPr>
                <w:rFonts w:ascii="Arial" w:hAnsi="Arial" w:cs="Arial"/>
                <w:szCs w:val="21"/>
              </w:rPr>
              <w:br/>
              <w:t>The highest score for this item is 100. If it is detected once, the score for this item shall be 0.</w:t>
            </w:r>
          </w:p>
        </w:tc>
      </w:tr>
      <w:tr w:rsidR="00C830F1" w:rsidRPr="00C830F1" w14:paraId="532F9411" w14:textId="77777777">
        <w:tc>
          <w:tcPr>
            <w:tcW w:w="1705" w:type="dxa"/>
            <w:vMerge w:val="restart"/>
            <w:vAlign w:val="center"/>
          </w:tcPr>
          <w:p w14:paraId="67E98995"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车辆损耗类</w:t>
            </w:r>
            <w:r w:rsidRPr="00C830F1">
              <w:rPr>
                <w:rFonts w:ascii="Arial" w:hAnsi="Arial" w:cs="Arial"/>
                <w:szCs w:val="21"/>
              </w:rPr>
              <w:br/>
              <w:t>Vehicle Loss</w:t>
            </w:r>
          </w:p>
          <w:p w14:paraId="054FFA77"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lastRenderedPageBreak/>
              <w:t>（</w:t>
            </w:r>
            <w:r w:rsidRPr="00C830F1">
              <w:rPr>
                <w:rFonts w:ascii="Arial" w:hAnsi="Arial" w:cs="Arial"/>
                <w:szCs w:val="21"/>
              </w:rPr>
              <w:t>30%</w:t>
            </w:r>
            <w:r w:rsidRPr="00C830F1">
              <w:rPr>
                <w:rFonts w:ascii="Arial" w:hAnsi="Arial" w:cs="Arial"/>
                <w:szCs w:val="21"/>
              </w:rPr>
              <w:t>）</w:t>
            </w:r>
          </w:p>
        </w:tc>
        <w:tc>
          <w:tcPr>
            <w:tcW w:w="1440" w:type="dxa"/>
            <w:vAlign w:val="center"/>
          </w:tcPr>
          <w:p w14:paraId="684858D5"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lastRenderedPageBreak/>
              <w:t>未停稳即挂挡</w:t>
            </w:r>
            <w:r w:rsidRPr="00C830F1">
              <w:rPr>
                <w:rFonts w:ascii="Arial" w:hAnsi="Arial" w:cs="Arial"/>
                <w:szCs w:val="21"/>
              </w:rPr>
              <w:br/>
            </w:r>
            <w:r w:rsidRPr="00C830F1">
              <w:rPr>
                <w:rFonts w:ascii="Arial" w:hAnsi="Arial" w:cs="Arial"/>
                <w:szCs w:val="21"/>
              </w:rPr>
              <w:lastRenderedPageBreak/>
              <w:t xml:space="preserve">Gear </w:t>
            </w:r>
            <w:r w:rsidRPr="00C830F1">
              <w:rPr>
                <w:rFonts w:ascii="Arial" w:hAnsi="Arial" w:cs="Arial" w:hint="eastAsia"/>
                <w:szCs w:val="21"/>
              </w:rPr>
              <w:t>Shifting</w:t>
            </w:r>
            <w:r w:rsidRPr="00C830F1">
              <w:rPr>
                <w:rFonts w:ascii="Arial" w:hAnsi="Arial" w:cs="Arial"/>
                <w:szCs w:val="21"/>
              </w:rPr>
              <w:t xml:space="preserve"> without Fully Stopped</w:t>
            </w:r>
          </w:p>
        </w:tc>
        <w:tc>
          <w:tcPr>
            <w:tcW w:w="900" w:type="dxa"/>
            <w:vAlign w:val="center"/>
          </w:tcPr>
          <w:p w14:paraId="3A84C6A9"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lastRenderedPageBreak/>
              <w:t>10%</w:t>
            </w:r>
          </w:p>
        </w:tc>
        <w:tc>
          <w:tcPr>
            <w:tcW w:w="5697" w:type="dxa"/>
            <w:vAlign w:val="center"/>
          </w:tcPr>
          <w:p w14:paraId="12C60EB9"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分，若检测到一次，此项得分为</w:t>
            </w:r>
            <w:r w:rsidRPr="00C830F1">
              <w:rPr>
                <w:rFonts w:ascii="Arial" w:hAnsi="Arial" w:cs="Arial"/>
                <w:szCs w:val="21"/>
              </w:rPr>
              <w:t>0</w:t>
            </w:r>
            <w:r w:rsidRPr="00C830F1">
              <w:rPr>
                <w:rFonts w:ascii="Arial" w:hAnsi="Arial" w:cs="Arial"/>
                <w:szCs w:val="21"/>
              </w:rPr>
              <w:t>分。</w:t>
            </w:r>
            <w:r w:rsidRPr="00C830F1">
              <w:rPr>
                <w:rFonts w:ascii="Arial" w:hAnsi="Arial" w:cs="Arial"/>
                <w:szCs w:val="21"/>
              </w:rPr>
              <w:br/>
              <w:t xml:space="preserve">The highest score for this item is 100. If it is detected once, </w:t>
            </w:r>
            <w:r w:rsidRPr="00C830F1">
              <w:rPr>
                <w:rFonts w:ascii="Arial" w:hAnsi="Arial" w:cs="Arial"/>
                <w:szCs w:val="21"/>
              </w:rPr>
              <w:lastRenderedPageBreak/>
              <w:t>the score for this item shall be 0.</w:t>
            </w:r>
          </w:p>
        </w:tc>
      </w:tr>
      <w:tr w:rsidR="00C830F1" w:rsidRPr="00C830F1" w14:paraId="22EF1763" w14:textId="77777777">
        <w:tc>
          <w:tcPr>
            <w:tcW w:w="1705" w:type="dxa"/>
            <w:vMerge/>
            <w:vAlign w:val="center"/>
          </w:tcPr>
          <w:p w14:paraId="6350273E" w14:textId="77777777" w:rsidR="00AE32F4" w:rsidRPr="00C830F1" w:rsidRDefault="00AE32F4">
            <w:pPr>
              <w:spacing w:beforeLines="50" w:before="156" w:line="312" w:lineRule="auto"/>
              <w:jc w:val="center"/>
              <w:rPr>
                <w:rFonts w:ascii="Arial" w:hAnsi="Arial" w:cs="Arial"/>
                <w:szCs w:val="21"/>
              </w:rPr>
            </w:pPr>
          </w:p>
        </w:tc>
        <w:tc>
          <w:tcPr>
            <w:tcW w:w="1440" w:type="dxa"/>
            <w:vAlign w:val="center"/>
          </w:tcPr>
          <w:p w14:paraId="14FE51EA"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怠速过长</w:t>
            </w:r>
            <w:r w:rsidRPr="00C830F1">
              <w:rPr>
                <w:rFonts w:ascii="Arial" w:hAnsi="Arial" w:cs="Arial"/>
                <w:szCs w:val="21"/>
              </w:rPr>
              <w:br/>
              <w:t>Long Idling</w:t>
            </w:r>
          </w:p>
        </w:tc>
        <w:tc>
          <w:tcPr>
            <w:tcW w:w="900" w:type="dxa"/>
            <w:vAlign w:val="center"/>
          </w:tcPr>
          <w:p w14:paraId="7B99300E"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10%</w:t>
            </w:r>
          </w:p>
        </w:tc>
        <w:tc>
          <w:tcPr>
            <w:tcW w:w="5697" w:type="dxa"/>
            <w:vAlign w:val="center"/>
          </w:tcPr>
          <w:p w14:paraId="3ED5962D"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分，若检测到一次，此项得分为</w:t>
            </w:r>
            <w:r w:rsidRPr="00C830F1">
              <w:rPr>
                <w:rFonts w:ascii="Arial" w:hAnsi="Arial" w:cs="Arial"/>
                <w:szCs w:val="21"/>
              </w:rPr>
              <w:t>0</w:t>
            </w:r>
            <w:r w:rsidRPr="00C830F1">
              <w:rPr>
                <w:rFonts w:ascii="Arial" w:hAnsi="Arial" w:cs="Arial"/>
                <w:szCs w:val="21"/>
              </w:rPr>
              <w:t>。</w:t>
            </w:r>
            <w:r w:rsidRPr="00C830F1">
              <w:rPr>
                <w:rFonts w:ascii="Arial" w:hAnsi="Arial" w:cs="Arial"/>
                <w:szCs w:val="21"/>
              </w:rPr>
              <w:br/>
              <w:t>The highest score for this item is 100. If it is detected once, the score for this item shall be 0.</w:t>
            </w:r>
          </w:p>
        </w:tc>
      </w:tr>
      <w:tr w:rsidR="00C830F1" w:rsidRPr="00C830F1" w14:paraId="1402EDF3" w14:textId="77777777">
        <w:tc>
          <w:tcPr>
            <w:tcW w:w="1705" w:type="dxa"/>
            <w:vMerge/>
            <w:vAlign w:val="center"/>
          </w:tcPr>
          <w:p w14:paraId="4960FF0A" w14:textId="77777777" w:rsidR="00AE32F4" w:rsidRPr="00C830F1" w:rsidRDefault="00AE32F4">
            <w:pPr>
              <w:spacing w:beforeLines="50" w:before="156" w:line="312" w:lineRule="auto"/>
              <w:jc w:val="center"/>
              <w:rPr>
                <w:rFonts w:ascii="Arial" w:hAnsi="Arial" w:cs="Arial"/>
                <w:szCs w:val="21"/>
              </w:rPr>
            </w:pPr>
          </w:p>
        </w:tc>
        <w:tc>
          <w:tcPr>
            <w:tcW w:w="1440" w:type="dxa"/>
            <w:vAlign w:val="center"/>
          </w:tcPr>
          <w:p w14:paraId="292506D0"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停车轰油门</w:t>
            </w:r>
            <w:r w:rsidRPr="00C830F1">
              <w:rPr>
                <w:rFonts w:ascii="Arial" w:hAnsi="Arial" w:cs="Arial"/>
                <w:szCs w:val="21"/>
              </w:rPr>
              <w:br/>
              <w:t>Accelerator Hitting while Stopped</w:t>
            </w:r>
          </w:p>
        </w:tc>
        <w:tc>
          <w:tcPr>
            <w:tcW w:w="900" w:type="dxa"/>
            <w:vAlign w:val="center"/>
          </w:tcPr>
          <w:p w14:paraId="0C832DC9"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10%</w:t>
            </w:r>
          </w:p>
        </w:tc>
        <w:tc>
          <w:tcPr>
            <w:tcW w:w="5697" w:type="dxa"/>
            <w:vAlign w:val="center"/>
          </w:tcPr>
          <w:p w14:paraId="1F8031CB"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分，若检测到一次，此项得分为</w:t>
            </w:r>
            <w:r w:rsidRPr="00C830F1">
              <w:rPr>
                <w:rFonts w:ascii="Arial" w:hAnsi="Arial" w:cs="Arial"/>
                <w:szCs w:val="21"/>
              </w:rPr>
              <w:t>0</w:t>
            </w:r>
            <w:r w:rsidRPr="00C830F1">
              <w:rPr>
                <w:rFonts w:ascii="Arial" w:hAnsi="Arial" w:cs="Arial"/>
                <w:szCs w:val="21"/>
              </w:rPr>
              <w:t>。</w:t>
            </w:r>
            <w:r w:rsidRPr="00C830F1">
              <w:rPr>
                <w:rFonts w:ascii="Arial" w:hAnsi="Arial" w:cs="Arial"/>
                <w:szCs w:val="21"/>
              </w:rPr>
              <w:br/>
              <w:t>The highest score for this item is 100. If it is detected once, the score for this item shall be 0.</w:t>
            </w:r>
          </w:p>
        </w:tc>
      </w:tr>
    </w:tbl>
    <w:p w14:paraId="4F6F3567" w14:textId="77777777" w:rsidR="00AE32F4" w:rsidRPr="00C830F1" w:rsidRDefault="00A572E9">
      <w:pPr>
        <w:rPr>
          <w:rFonts w:ascii="Arial" w:hAnsi="Arial" w:cs="Arial"/>
          <w:sz w:val="24"/>
          <w:szCs w:val="24"/>
        </w:rPr>
      </w:pPr>
      <w:r w:rsidRPr="00C830F1">
        <w:rPr>
          <w:rFonts w:ascii="Arial" w:hAnsi="Arial" w:cs="Arial"/>
        </w:rPr>
        <w:t xml:space="preserve">    </w:t>
      </w:r>
    </w:p>
    <w:p w14:paraId="08D3D764" w14:textId="7F63E98A" w:rsidR="00653BFB" w:rsidRPr="00C830F1" w:rsidRDefault="00A572E9" w:rsidP="00653BFB">
      <w:pPr>
        <w:ind w:firstLine="480"/>
        <w:rPr>
          <w:rFonts w:ascii="Arial" w:hAnsi="Arial" w:cs="Arial"/>
          <w:sz w:val="24"/>
          <w:szCs w:val="24"/>
        </w:rPr>
      </w:pPr>
      <w:r w:rsidRPr="00C830F1">
        <w:rPr>
          <w:rFonts w:ascii="Arial" w:hAnsi="Arial" w:cs="Arial"/>
          <w:sz w:val="24"/>
          <w:szCs w:val="24"/>
        </w:rPr>
        <w:t>新能源车驾驶评分原则如下：</w:t>
      </w:r>
    </w:p>
    <w:p w14:paraId="78609E1C" w14:textId="26A0FB42" w:rsidR="00AE32F4" w:rsidRPr="00C830F1" w:rsidRDefault="00A572E9" w:rsidP="00653BFB">
      <w:pPr>
        <w:ind w:firstLine="480"/>
        <w:rPr>
          <w:rFonts w:ascii="Arial" w:hAnsi="Arial" w:cs="Arial"/>
        </w:rPr>
      </w:pPr>
      <w:r w:rsidRPr="00C830F1">
        <w:rPr>
          <w:rFonts w:ascii="Arial" w:hAnsi="Arial" w:cs="Arial"/>
          <w:sz w:val="24"/>
          <w:szCs w:val="24"/>
        </w:rPr>
        <w:t xml:space="preserve">The driving scoring principles for new energy vehicles are as </w:t>
      </w:r>
      <w:r w:rsidRPr="00C830F1">
        <w:rPr>
          <w:rFonts w:ascii="Arial" w:hAnsi="Arial" w:cs="Arial" w:hint="eastAsia"/>
          <w:sz w:val="24"/>
          <w:szCs w:val="24"/>
        </w:rPr>
        <w:t>follows</w:t>
      </w:r>
      <w:r w:rsidRPr="00C830F1">
        <w:rPr>
          <w:rFonts w:ascii="Arial" w:hAnsi="Arial" w:cs="Arial"/>
          <w:sz w:val="24"/>
          <w:szCs w:val="24"/>
        </w:rPr>
        <w:t>:</w:t>
      </w:r>
    </w:p>
    <w:tbl>
      <w:tblPr>
        <w:tblStyle w:val="TableGrid"/>
        <w:tblW w:w="9742" w:type="dxa"/>
        <w:tblLayout w:type="fixed"/>
        <w:tblLook w:val="04A0" w:firstRow="1" w:lastRow="0" w:firstColumn="1" w:lastColumn="0" w:noHBand="0" w:noVBand="1"/>
      </w:tblPr>
      <w:tblGrid>
        <w:gridCol w:w="1705"/>
        <w:gridCol w:w="1458"/>
        <w:gridCol w:w="866"/>
        <w:gridCol w:w="5713"/>
      </w:tblGrid>
      <w:tr w:rsidR="00C830F1" w:rsidRPr="00C830F1" w14:paraId="6447FE84" w14:textId="77777777">
        <w:tc>
          <w:tcPr>
            <w:tcW w:w="1705" w:type="dxa"/>
            <w:vAlign w:val="center"/>
          </w:tcPr>
          <w:p w14:paraId="2D9E9561"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类别（新能源车型）</w:t>
            </w:r>
            <w:r w:rsidRPr="00C830F1">
              <w:rPr>
                <w:rFonts w:ascii="Arial" w:hAnsi="Arial" w:cs="Arial"/>
                <w:szCs w:val="21"/>
              </w:rPr>
              <w:br/>
              <w:t>Category (New Energy Vehicles)</w:t>
            </w:r>
          </w:p>
        </w:tc>
        <w:tc>
          <w:tcPr>
            <w:tcW w:w="1458" w:type="dxa"/>
            <w:vAlign w:val="center"/>
          </w:tcPr>
          <w:p w14:paraId="37D571CC"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评价项</w:t>
            </w:r>
            <w:r w:rsidRPr="00C830F1">
              <w:rPr>
                <w:rFonts w:ascii="Arial" w:hAnsi="Arial" w:cs="Arial"/>
                <w:szCs w:val="21"/>
              </w:rPr>
              <w:br/>
              <w:t>Evaluation Item</w:t>
            </w:r>
          </w:p>
        </w:tc>
        <w:tc>
          <w:tcPr>
            <w:tcW w:w="866" w:type="dxa"/>
            <w:vAlign w:val="center"/>
          </w:tcPr>
          <w:p w14:paraId="127B647F"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权重值</w:t>
            </w:r>
            <w:r w:rsidRPr="00C830F1">
              <w:rPr>
                <w:rFonts w:ascii="Arial" w:hAnsi="Arial" w:cs="Arial"/>
                <w:szCs w:val="21"/>
              </w:rPr>
              <w:br/>
              <w:t>Weight Value</w:t>
            </w:r>
          </w:p>
        </w:tc>
        <w:tc>
          <w:tcPr>
            <w:tcW w:w="5713" w:type="dxa"/>
            <w:vAlign w:val="center"/>
          </w:tcPr>
          <w:p w14:paraId="22CB1742"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评分规则</w:t>
            </w:r>
            <w:r w:rsidRPr="00C830F1">
              <w:rPr>
                <w:rFonts w:ascii="Arial" w:hAnsi="Arial" w:cs="Arial"/>
                <w:szCs w:val="21"/>
              </w:rPr>
              <w:br/>
              <w:t>Scoring Rules</w:t>
            </w:r>
          </w:p>
        </w:tc>
      </w:tr>
      <w:tr w:rsidR="00C830F1" w:rsidRPr="00C830F1" w14:paraId="3A28CE71" w14:textId="77777777">
        <w:tc>
          <w:tcPr>
            <w:tcW w:w="1705" w:type="dxa"/>
            <w:vMerge w:val="restart"/>
            <w:vAlign w:val="center"/>
          </w:tcPr>
          <w:p w14:paraId="38FBE8FE"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行驶平顺类</w:t>
            </w:r>
            <w:r w:rsidRPr="00C830F1">
              <w:rPr>
                <w:rFonts w:ascii="Arial" w:hAnsi="Arial" w:cs="Arial"/>
                <w:szCs w:val="21"/>
              </w:rPr>
              <w:br/>
              <w:t>Driving Smoothness</w:t>
            </w:r>
          </w:p>
          <w:p w14:paraId="3326265A"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w:t>
            </w:r>
            <w:r w:rsidRPr="00C830F1">
              <w:rPr>
                <w:rFonts w:ascii="Arial" w:hAnsi="Arial" w:cs="Arial"/>
                <w:szCs w:val="21"/>
              </w:rPr>
              <w:t>30%</w:t>
            </w:r>
            <w:r w:rsidRPr="00C830F1">
              <w:rPr>
                <w:rFonts w:ascii="Arial" w:hAnsi="Arial" w:cs="Arial"/>
                <w:szCs w:val="21"/>
              </w:rPr>
              <w:t>）</w:t>
            </w:r>
          </w:p>
        </w:tc>
        <w:tc>
          <w:tcPr>
            <w:tcW w:w="1458" w:type="dxa"/>
            <w:vAlign w:val="center"/>
          </w:tcPr>
          <w:p w14:paraId="599A0883"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急加速</w:t>
            </w:r>
            <w:r w:rsidRPr="00C830F1">
              <w:rPr>
                <w:rFonts w:ascii="Arial" w:hAnsi="Arial" w:cs="Arial"/>
                <w:szCs w:val="21"/>
              </w:rPr>
              <w:br/>
              <w:t>Sharp Acceleration</w:t>
            </w:r>
          </w:p>
        </w:tc>
        <w:tc>
          <w:tcPr>
            <w:tcW w:w="866" w:type="dxa"/>
            <w:vAlign w:val="center"/>
          </w:tcPr>
          <w:p w14:paraId="05455DD0"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10%</w:t>
            </w:r>
          </w:p>
        </w:tc>
        <w:tc>
          <w:tcPr>
            <w:tcW w:w="5713" w:type="dxa"/>
            <w:vAlign w:val="center"/>
          </w:tcPr>
          <w:p w14:paraId="512CAE55" w14:textId="7123D11F"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分，检测到一次</w:t>
            </w:r>
            <w:r w:rsidR="008E4AE1" w:rsidRPr="008E4AE1">
              <w:rPr>
                <w:rFonts w:ascii="Arial" w:hAnsi="Arial" w:cs="Arial" w:hint="eastAsia"/>
                <w:color w:val="FF0000"/>
                <w:szCs w:val="21"/>
              </w:rPr>
              <w:t>急加速</w:t>
            </w:r>
            <w:r w:rsidRPr="008E4AE1">
              <w:rPr>
                <w:rFonts w:ascii="Arial" w:hAnsi="Arial" w:cs="Arial"/>
                <w:strike/>
                <w:color w:val="FF0000"/>
                <w:szCs w:val="21"/>
              </w:rPr>
              <w:t>未及时打开转向灯</w:t>
            </w:r>
            <w:r w:rsidRPr="00C830F1">
              <w:rPr>
                <w:rFonts w:ascii="Arial" w:hAnsi="Arial" w:cs="Arial"/>
                <w:szCs w:val="21"/>
              </w:rPr>
              <w:t>，本项分值扣</w:t>
            </w:r>
            <w:r w:rsidRPr="00C830F1">
              <w:rPr>
                <w:rFonts w:ascii="Arial" w:hAnsi="Arial" w:cs="Arial"/>
                <w:szCs w:val="21"/>
              </w:rPr>
              <w:t>25</w:t>
            </w:r>
            <w:r w:rsidRPr="00C830F1">
              <w:rPr>
                <w:rFonts w:ascii="Arial" w:hAnsi="Arial" w:cs="Arial"/>
                <w:szCs w:val="21"/>
              </w:rPr>
              <w:t>分，直至扣完为止。</w:t>
            </w:r>
            <w:r w:rsidRPr="00C830F1">
              <w:rPr>
                <w:rFonts w:ascii="Arial" w:hAnsi="Arial" w:cs="Arial"/>
                <w:szCs w:val="21"/>
              </w:rPr>
              <w:br/>
              <w:t xml:space="preserve">The highest score for this item is 100. If the turn signal </w:t>
            </w:r>
            <w:r w:rsidRPr="00C830F1">
              <w:rPr>
                <w:rFonts w:ascii="Arial" w:hAnsi="Arial" w:cs="Arial" w:hint="eastAsia"/>
                <w:szCs w:val="21"/>
              </w:rPr>
              <w:t xml:space="preserve">lamp </w:t>
            </w:r>
            <w:r w:rsidRPr="00C830F1">
              <w:rPr>
                <w:rFonts w:ascii="Arial" w:hAnsi="Arial" w:cs="Arial"/>
                <w:szCs w:val="21"/>
              </w:rPr>
              <w:t xml:space="preserve">is not turned on in time, 25 points </w:t>
            </w:r>
            <w:r w:rsidRPr="00C830F1">
              <w:rPr>
                <w:rFonts w:ascii="Arial" w:hAnsi="Arial" w:cs="Arial" w:hint="eastAsia"/>
                <w:szCs w:val="21"/>
              </w:rPr>
              <w:t xml:space="preserve">for this item will be deducted </w:t>
            </w:r>
            <w:r w:rsidRPr="00C830F1">
              <w:rPr>
                <w:rFonts w:ascii="Arial" w:hAnsi="Arial" w:cs="Arial"/>
                <w:szCs w:val="21"/>
              </w:rPr>
              <w:t>until it is fully deducted.</w:t>
            </w:r>
          </w:p>
        </w:tc>
      </w:tr>
      <w:tr w:rsidR="00C830F1" w:rsidRPr="00C830F1" w14:paraId="09B89E34" w14:textId="77777777">
        <w:tc>
          <w:tcPr>
            <w:tcW w:w="1705" w:type="dxa"/>
            <w:vMerge/>
            <w:vAlign w:val="center"/>
          </w:tcPr>
          <w:p w14:paraId="4A849D8A" w14:textId="77777777" w:rsidR="00AE32F4" w:rsidRPr="00C830F1" w:rsidRDefault="00AE32F4">
            <w:pPr>
              <w:spacing w:beforeLines="50" w:before="156" w:line="312" w:lineRule="auto"/>
              <w:jc w:val="center"/>
              <w:rPr>
                <w:rFonts w:ascii="Arial" w:hAnsi="Arial" w:cs="Arial"/>
                <w:szCs w:val="21"/>
              </w:rPr>
            </w:pPr>
          </w:p>
        </w:tc>
        <w:tc>
          <w:tcPr>
            <w:tcW w:w="1458" w:type="dxa"/>
            <w:vAlign w:val="center"/>
          </w:tcPr>
          <w:p w14:paraId="5C9CA4D4"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急减速</w:t>
            </w:r>
            <w:r w:rsidRPr="00C830F1">
              <w:rPr>
                <w:rFonts w:ascii="Arial" w:hAnsi="Arial" w:cs="Arial"/>
                <w:szCs w:val="21"/>
              </w:rPr>
              <w:br/>
              <w:t>Sharp Deceleration</w:t>
            </w:r>
          </w:p>
        </w:tc>
        <w:tc>
          <w:tcPr>
            <w:tcW w:w="866" w:type="dxa"/>
            <w:vAlign w:val="center"/>
          </w:tcPr>
          <w:p w14:paraId="006C2FDD"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10%</w:t>
            </w:r>
          </w:p>
        </w:tc>
        <w:tc>
          <w:tcPr>
            <w:tcW w:w="5713" w:type="dxa"/>
            <w:vAlign w:val="center"/>
          </w:tcPr>
          <w:p w14:paraId="5174D267"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同上</w:t>
            </w:r>
            <w:r w:rsidRPr="00C830F1">
              <w:rPr>
                <w:rFonts w:ascii="Arial" w:hAnsi="Arial" w:cs="Arial"/>
                <w:szCs w:val="21"/>
              </w:rPr>
              <w:br/>
              <w:t>Same as above</w:t>
            </w:r>
          </w:p>
        </w:tc>
      </w:tr>
      <w:tr w:rsidR="00C830F1" w:rsidRPr="00C830F1" w14:paraId="02AFA10F" w14:textId="77777777">
        <w:tc>
          <w:tcPr>
            <w:tcW w:w="1705" w:type="dxa"/>
            <w:vMerge/>
            <w:vAlign w:val="center"/>
          </w:tcPr>
          <w:p w14:paraId="0A99D53C" w14:textId="77777777" w:rsidR="00AE32F4" w:rsidRPr="00C830F1" w:rsidRDefault="00AE32F4">
            <w:pPr>
              <w:spacing w:beforeLines="50" w:before="156" w:line="312" w:lineRule="auto"/>
              <w:jc w:val="center"/>
              <w:rPr>
                <w:rFonts w:ascii="Arial" w:hAnsi="Arial" w:cs="Arial"/>
                <w:szCs w:val="21"/>
              </w:rPr>
            </w:pPr>
          </w:p>
        </w:tc>
        <w:tc>
          <w:tcPr>
            <w:tcW w:w="1458" w:type="dxa"/>
            <w:vAlign w:val="center"/>
          </w:tcPr>
          <w:p w14:paraId="4A9615F2"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急转弯</w:t>
            </w:r>
            <w:r w:rsidRPr="00C830F1">
              <w:rPr>
                <w:rFonts w:ascii="Arial" w:hAnsi="Arial" w:cs="Arial"/>
                <w:szCs w:val="21"/>
              </w:rPr>
              <w:br/>
              <w:t>Sharp Turn</w:t>
            </w:r>
          </w:p>
        </w:tc>
        <w:tc>
          <w:tcPr>
            <w:tcW w:w="866" w:type="dxa"/>
            <w:vAlign w:val="center"/>
          </w:tcPr>
          <w:p w14:paraId="7AD4B2C3"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10%</w:t>
            </w:r>
          </w:p>
        </w:tc>
        <w:tc>
          <w:tcPr>
            <w:tcW w:w="5713" w:type="dxa"/>
            <w:vAlign w:val="center"/>
          </w:tcPr>
          <w:p w14:paraId="4CDAD87A"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同上</w:t>
            </w:r>
            <w:r w:rsidRPr="00C830F1">
              <w:rPr>
                <w:rFonts w:ascii="Arial" w:hAnsi="Arial" w:cs="Arial"/>
                <w:szCs w:val="21"/>
              </w:rPr>
              <w:br/>
              <w:t>Same as above</w:t>
            </w:r>
          </w:p>
        </w:tc>
      </w:tr>
      <w:tr w:rsidR="00C830F1" w:rsidRPr="00C830F1" w14:paraId="0F80A2B6" w14:textId="77777777">
        <w:tc>
          <w:tcPr>
            <w:tcW w:w="1705" w:type="dxa"/>
            <w:vMerge w:val="restart"/>
            <w:vAlign w:val="center"/>
          </w:tcPr>
          <w:p w14:paraId="26C25CAC"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交通违规类</w:t>
            </w:r>
            <w:r w:rsidRPr="00C830F1">
              <w:rPr>
                <w:rFonts w:ascii="Arial" w:hAnsi="Arial" w:cs="Arial"/>
                <w:szCs w:val="21"/>
              </w:rPr>
              <w:br/>
              <w:t xml:space="preserve">Traffic </w:t>
            </w:r>
            <w:r w:rsidRPr="00C830F1">
              <w:rPr>
                <w:rFonts w:ascii="Arial" w:hAnsi="Arial" w:cs="Arial"/>
                <w:szCs w:val="21"/>
              </w:rPr>
              <w:lastRenderedPageBreak/>
              <w:t>Violations</w:t>
            </w:r>
          </w:p>
          <w:p w14:paraId="0969EA03"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w:t>
            </w:r>
            <w:r w:rsidRPr="00C830F1">
              <w:rPr>
                <w:rFonts w:ascii="Arial" w:hAnsi="Arial" w:cs="Arial"/>
                <w:szCs w:val="21"/>
              </w:rPr>
              <w:t>70%</w:t>
            </w:r>
            <w:r w:rsidRPr="00C830F1">
              <w:rPr>
                <w:rFonts w:ascii="Arial" w:hAnsi="Arial" w:cs="Arial"/>
                <w:szCs w:val="21"/>
              </w:rPr>
              <w:t>）</w:t>
            </w:r>
          </w:p>
        </w:tc>
        <w:tc>
          <w:tcPr>
            <w:tcW w:w="1458" w:type="dxa"/>
            <w:vAlign w:val="center"/>
          </w:tcPr>
          <w:p w14:paraId="3F43300F"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lastRenderedPageBreak/>
              <w:t>及时打开转向灯</w:t>
            </w:r>
            <w:r w:rsidRPr="00C830F1">
              <w:rPr>
                <w:rFonts w:ascii="Arial" w:hAnsi="Arial" w:cs="Arial"/>
                <w:szCs w:val="21"/>
              </w:rPr>
              <w:br/>
            </w:r>
            <w:r w:rsidRPr="00C830F1">
              <w:rPr>
                <w:rFonts w:ascii="Arial" w:hAnsi="Arial" w:cs="Arial"/>
                <w:szCs w:val="21"/>
              </w:rPr>
              <w:lastRenderedPageBreak/>
              <w:t xml:space="preserve">Turn Signal </w:t>
            </w:r>
            <w:r w:rsidRPr="00C830F1">
              <w:rPr>
                <w:rFonts w:ascii="Arial" w:hAnsi="Arial" w:cs="Arial" w:hint="eastAsia"/>
                <w:szCs w:val="21"/>
              </w:rPr>
              <w:t xml:space="preserve">Lamp </w:t>
            </w:r>
            <w:r w:rsidRPr="00C830F1">
              <w:rPr>
                <w:rFonts w:ascii="Arial" w:hAnsi="Arial" w:cs="Arial"/>
                <w:szCs w:val="21"/>
              </w:rPr>
              <w:t>Not Timely Turned On</w:t>
            </w:r>
          </w:p>
        </w:tc>
        <w:tc>
          <w:tcPr>
            <w:tcW w:w="866" w:type="dxa"/>
            <w:vAlign w:val="center"/>
          </w:tcPr>
          <w:p w14:paraId="0F97876B"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lastRenderedPageBreak/>
              <w:t>15%</w:t>
            </w:r>
          </w:p>
        </w:tc>
        <w:tc>
          <w:tcPr>
            <w:tcW w:w="5713" w:type="dxa"/>
            <w:vAlign w:val="center"/>
          </w:tcPr>
          <w:p w14:paraId="4332D0CA"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分，检测到一次未及时打开转向灯，本项分值扣</w:t>
            </w:r>
            <w:r w:rsidRPr="00C830F1">
              <w:rPr>
                <w:rFonts w:ascii="Arial" w:hAnsi="Arial" w:cs="Arial"/>
                <w:szCs w:val="21"/>
              </w:rPr>
              <w:t>25</w:t>
            </w:r>
            <w:r w:rsidRPr="00C830F1">
              <w:rPr>
                <w:rFonts w:ascii="Arial" w:hAnsi="Arial" w:cs="Arial"/>
                <w:szCs w:val="21"/>
              </w:rPr>
              <w:t>分，直至扣完为止。</w:t>
            </w:r>
            <w:r w:rsidRPr="00C830F1">
              <w:rPr>
                <w:rFonts w:ascii="Arial" w:hAnsi="Arial" w:cs="Arial"/>
                <w:szCs w:val="21"/>
              </w:rPr>
              <w:br/>
            </w:r>
            <w:r w:rsidRPr="00C830F1">
              <w:rPr>
                <w:rFonts w:ascii="Arial" w:hAnsi="Arial" w:cs="Arial"/>
                <w:szCs w:val="21"/>
              </w:rPr>
              <w:lastRenderedPageBreak/>
              <w:t xml:space="preserve">The highest score for this item is 100. If the turn signal </w:t>
            </w:r>
            <w:r w:rsidRPr="00C830F1">
              <w:rPr>
                <w:rFonts w:ascii="Arial" w:hAnsi="Arial" w:cs="Arial" w:hint="eastAsia"/>
                <w:szCs w:val="21"/>
              </w:rPr>
              <w:t xml:space="preserve">lamp </w:t>
            </w:r>
            <w:r w:rsidRPr="00C830F1">
              <w:rPr>
                <w:rFonts w:ascii="Arial" w:hAnsi="Arial" w:cs="Arial"/>
                <w:szCs w:val="21"/>
              </w:rPr>
              <w:t xml:space="preserve">is not turned on in time, 25 points </w:t>
            </w:r>
            <w:r w:rsidRPr="00C830F1">
              <w:rPr>
                <w:rFonts w:ascii="Arial" w:hAnsi="Arial" w:cs="Arial" w:hint="eastAsia"/>
                <w:szCs w:val="21"/>
              </w:rPr>
              <w:t xml:space="preserve">for this item will be deducted </w:t>
            </w:r>
            <w:r w:rsidRPr="00C830F1">
              <w:rPr>
                <w:rFonts w:ascii="Arial" w:hAnsi="Arial" w:cs="Arial"/>
                <w:szCs w:val="21"/>
              </w:rPr>
              <w:t>until it is fully deducted.</w:t>
            </w:r>
          </w:p>
        </w:tc>
      </w:tr>
      <w:tr w:rsidR="00C830F1" w:rsidRPr="00C830F1" w14:paraId="0F374346" w14:textId="77777777">
        <w:tc>
          <w:tcPr>
            <w:tcW w:w="1705" w:type="dxa"/>
            <w:vMerge/>
            <w:vAlign w:val="center"/>
          </w:tcPr>
          <w:p w14:paraId="54EEE4FA" w14:textId="77777777" w:rsidR="00AE32F4" w:rsidRPr="00C830F1" w:rsidRDefault="00AE32F4">
            <w:pPr>
              <w:spacing w:beforeLines="50" w:before="156" w:line="312" w:lineRule="auto"/>
              <w:jc w:val="center"/>
              <w:rPr>
                <w:rFonts w:ascii="Arial" w:hAnsi="Arial" w:cs="Arial"/>
                <w:szCs w:val="21"/>
              </w:rPr>
            </w:pPr>
          </w:p>
        </w:tc>
        <w:tc>
          <w:tcPr>
            <w:tcW w:w="1458" w:type="dxa"/>
            <w:vAlign w:val="center"/>
          </w:tcPr>
          <w:p w14:paraId="6BD321E2"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疲劳驾驶</w:t>
            </w:r>
            <w:r w:rsidRPr="00C830F1">
              <w:rPr>
                <w:rFonts w:ascii="Arial" w:hAnsi="Arial" w:cs="Arial"/>
                <w:szCs w:val="21"/>
              </w:rPr>
              <w:br/>
              <w:t>Fatigue Driving</w:t>
            </w:r>
          </w:p>
        </w:tc>
        <w:tc>
          <w:tcPr>
            <w:tcW w:w="866" w:type="dxa"/>
            <w:vAlign w:val="center"/>
          </w:tcPr>
          <w:p w14:paraId="1DC7DDDB"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20%</w:t>
            </w:r>
          </w:p>
        </w:tc>
        <w:tc>
          <w:tcPr>
            <w:tcW w:w="5713" w:type="dxa"/>
            <w:vAlign w:val="center"/>
          </w:tcPr>
          <w:p w14:paraId="1796CCB0"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分，若检测到一次，此项得分为</w:t>
            </w:r>
            <w:r w:rsidRPr="00C830F1">
              <w:rPr>
                <w:rFonts w:ascii="Arial" w:hAnsi="Arial" w:cs="Arial"/>
                <w:szCs w:val="21"/>
              </w:rPr>
              <w:t>0</w:t>
            </w:r>
            <w:r w:rsidRPr="00C830F1">
              <w:rPr>
                <w:rFonts w:ascii="Arial" w:hAnsi="Arial" w:cs="Arial"/>
                <w:szCs w:val="21"/>
              </w:rPr>
              <w:t>。</w:t>
            </w:r>
            <w:r w:rsidRPr="00C830F1">
              <w:rPr>
                <w:rFonts w:ascii="Arial" w:hAnsi="Arial" w:cs="Arial"/>
                <w:szCs w:val="21"/>
              </w:rPr>
              <w:br/>
              <w:t>The highest score for this item is 100. If it is detected once, the score for this item shall be 0.</w:t>
            </w:r>
          </w:p>
        </w:tc>
      </w:tr>
      <w:tr w:rsidR="00C830F1" w:rsidRPr="00C830F1" w14:paraId="102BF459" w14:textId="77777777">
        <w:tc>
          <w:tcPr>
            <w:tcW w:w="1705" w:type="dxa"/>
            <w:vMerge/>
            <w:vAlign w:val="center"/>
          </w:tcPr>
          <w:p w14:paraId="561C84E8" w14:textId="77777777" w:rsidR="00AE32F4" w:rsidRPr="00C830F1" w:rsidRDefault="00AE32F4">
            <w:pPr>
              <w:spacing w:beforeLines="50" w:before="156" w:line="312" w:lineRule="auto"/>
              <w:jc w:val="center"/>
              <w:rPr>
                <w:rFonts w:ascii="Arial" w:hAnsi="Arial" w:cs="Arial"/>
                <w:szCs w:val="21"/>
              </w:rPr>
            </w:pPr>
          </w:p>
        </w:tc>
        <w:tc>
          <w:tcPr>
            <w:tcW w:w="1458" w:type="dxa"/>
            <w:vAlign w:val="center"/>
          </w:tcPr>
          <w:p w14:paraId="1F23A621"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超速</w:t>
            </w:r>
            <w:r w:rsidRPr="00C830F1">
              <w:rPr>
                <w:rFonts w:ascii="Arial" w:hAnsi="Arial" w:cs="Arial"/>
                <w:szCs w:val="21"/>
              </w:rPr>
              <w:br/>
              <w:t>Speeding</w:t>
            </w:r>
          </w:p>
        </w:tc>
        <w:tc>
          <w:tcPr>
            <w:tcW w:w="866" w:type="dxa"/>
            <w:vAlign w:val="center"/>
          </w:tcPr>
          <w:p w14:paraId="35A8FE68"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20%</w:t>
            </w:r>
          </w:p>
        </w:tc>
        <w:tc>
          <w:tcPr>
            <w:tcW w:w="5713" w:type="dxa"/>
            <w:vAlign w:val="center"/>
          </w:tcPr>
          <w:p w14:paraId="2F349B06"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分，若超速小于当前限速的</w:t>
            </w:r>
            <w:r w:rsidRPr="00C830F1">
              <w:rPr>
                <w:rFonts w:ascii="Arial" w:hAnsi="Arial" w:cs="Arial"/>
                <w:szCs w:val="21"/>
              </w:rPr>
              <w:t>50%</w:t>
            </w:r>
            <w:r w:rsidRPr="00C830F1">
              <w:rPr>
                <w:rFonts w:ascii="Arial" w:hAnsi="Arial" w:cs="Arial"/>
                <w:szCs w:val="21"/>
              </w:rPr>
              <w:t>，则扣</w:t>
            </w:r>
            <w:r w:rsidRPr="00C830F1">
              <w:rPr>
                <w:rFonts w:ascii="Arial" w:hAnsi="Arial" w:cs="Arial"/>
                <w:szCs w:val="21"/>
              </w:rPr>
              <w:t>30</w:t>
            </w:r>
            <w:r w:rsidRPr="00C830F1">
              <w:rPr>
                <w:rFonts w:ascii="Arial" w:hAnsi="Arial" w:cs="Arial"/>
                <w:szCs w:val="21"/>
              </w:rPr>
              <w:t>分，超过</w:t>
            </w:r>
            <w:r w:rsidRPr="00C830F1">
              <w:rPr>
                <w:rFonts w:ascii="Arial" w:hAnsi="Arial" w:cs="Arial"/>
                <w:szCs w:val="21"/>
              </w:rPr>
              <w:t>50%</w:t>
            </w:r>
            <w:r w:rsidRPr="00C830F1">
              <w:rPr>
                <w:rFonts w:ascii="Arial" w:hAnsi="Arial" w:cs="Arial"/>
                <w:szCs w:val="21"/>
              </w:rPr>
              <w:t>，此项得分为</w:t>
            </w:r>
            <w:r w:rsidRPr="00C830F1">
              <w:rPr>
                <w:rFonts w:ascii="Arial" w:hAnsi="Arial" w:cs="Arial"/>
                <w:szCs w:val="21"/>
              </w:rPr>
              <w:t>0</w:t>
            </w:r>
            <w:r w:rsidRPr="00C830F1">
              <w:rPr>
                <w:rFonts w:ascii="Arial" w:hAnsi="Arial" w:cs="Arial"/>
                <w:szCs w:val="21"/>
              </w:rPr>
              <w:t>分。</w:t>
            </w:r>
            <w:r w:rsidRPr="00C830F1">
              <w:rPr>
                <w:rFonts w:ascii="Arial" w:hAnsi="Arial" w:cs="Arial"/>
                <w:szCs w:val="21"/>
              </w:rPr>
              <w:br/>
              <w:t xml:space="preserve">The highest score for this item is 100. If the exceeding </w:t>
            </w:r>
            <w:r w:rsidRPr="00C830F1">
              <w:rPr>
                <w:rFonts w:ascii="Arial" w:hAnsi="Arial" w:cs="Arial" w:hint="eastAsia"/>
                <w:szCs w:val="21"/>
              </w:rPr>
              <w:t>part</w:t>
            </w:r>
            <w:r w:rsidRPr="00C830F1">
              <w:rPr>
                <w:rFonts w:ascii="Arial" w:hAnsi="Arial" w:cs="Arial"/>
                <w:szCs w:val="21"/>
              </w:rPr>
              <w:t xml:space="preserve"> is less than 50% of the current speed limit, 30 points shall be deducted, otherwise, the score for this item shall be 0.</w:t>
            </w:r>
          </w:p>
        </w:tc>
      </w:tr>
      <w:tr w:rsidR="00C830F1" w:rsidRPr="00C830F1" w14:paraId="7F17A315" w14:textId="77777777">
        <w:tc>
          <w:tcPr>
            <w:tcW w:w="1705" w:type="dxa"/>
            <w:vMerge/>
            <w:vAlign w:val="center"/>
          </w:tcPr>
          <w:p w14:paraId="0149B288" w14:textId="77777777" w:rsidR="00AE32F4" w:rsidRPr="00C830F1" w:rsidRDefault="00AE32F4">
            <w:pPr>
              <w:spacing w:beforeLines="50" w:before="156" w:line="312" w:lineRule="auto"/>
              <w:jc w:val="center"/>
              <w:rPr>
                <w:rFonts w:ascii="Arial" w:hAnsi="Arial" w:cs="Arial"/>
                <w:szCs w:val="21"/>
              </w:rPr>
            </w:pPr>
          </w:p>
        </w:tc>
        <w:tc>
          <w:tcPr>
            <w:tcW w:w="1458" w:type="dxa"/>
            <w:vAlign w:val="center"/>
          </w:tcPr>
          <w:p w14:paraId="0352C7BA"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未系安全带</w:t>
            </w:r>
            <w:r w:rsidRPr="00C830F1">
              <w:rPr>
                <w:rFonts w:ascii="Arial" w:hAnsi="Arial" w:cs="Arial"/>
                <w:szCs w:val="21"/>
              </w:rPr>
              <w:br/>
              <w:t>Seatbelt Unfastened</w:t>
            </w:r>
          </w:p>
        </w:tc>
        <w:tc>
          <w:tcPr>
            <w:tcW w:w="866" w:type="dxa"/>
            <w:vAlign w:val="center"/>
          </w:tcPr>
          <w:p w14:paraId="19C4E684"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15%</w:t>
            </w:r>
          </w:p>
        </w:tc>
        <w:tc>
          <w:tcPr>
            <w:tcW w:w="5713" w:type="dxa"/>
            <w:vAlign w:val="center"/>
          </w:tcPr>
          <w:p w14:paraId="31CC20EB" w14:textId="77777777" w:rsidR="00AE32F4" w:rsidRPr="00C830F1" w:rsidRDefault="00A572E9">
            <w:pPr>
              <w:spacing w:beforeLines="50" w:before="156" w:line="312" w:lineRule="auto"/>
              <w:jc w:val="center"/>
              <w:rPr>
                <w:rFonts w:ascii="Arial" w:hAnsi="Arial" w:cs="Arial"/>
                <w:szCs w:val="21"/>
              </w:rPr>
            </w:pPr>
            <w:r w:rsidRPr="00C830F1">
              <w:rPr>
                <w:rFonts w:ascii="Arial" w:hAnsi="Arial" w:cs="Arial"/>
                <w:szCs w:val="21"/>
              </w:rPr>
              <w:t>此项最高分为</w:t>
            </w:r>
            <w:r w:rsidRPr="00C830F1">
              <w:rPr>
                <w:rFonts w:ascii="Arial" w:hAnsi="Arial" w:cs="Arial"/>
                <w:szCs w:val="21"/>
              </w:rPr>
              <w:t>100</w:t>
            </w:r>
            <w:r w:rsidRPr="00C830F1">
              <w:rPr>
                <w:rFonts w:ascii="Arial" w:hAnsi="Arial" w:cs="Arial"/>
                <w:szCs w:val="21"/>
              </w:rPr>
              <w:t>分，若检测到一次，此项得分为</w:t>
            </w:r>
            <w:r w:rsidRPr="00C830F1">
              <w:rPr>
                <w:rFonts w:ascii="Arial" w:hAnsi="Arial" w:cs="Arial"/>
                <w:szCs w:val="21"/>
              </w:rPr>
              <w:t>0</w:t>
            </w:r>
            <w:r w:rsidRPr="00C830F1">
              <w:rPr>
                <w:rFonts w:ascii="Arial" w:hAnsi="Arial" w:cs="Arial"/>
                <w:szCs w:val="21"/>
              </w:rPr>
              <w:t>分。</w:t>
            </w:r>
            <w:r w:rsidRPr="00C830F1">
              <w:rPr>
                <w:rFonts w:ascii="Arial" w:hAnsi="Arial" w:cs="Arial"/>
                <w:szCs w:val="21"/>
              </w:rPr>
              <w:br/>
              <w:t>The highest score for this item is 100. If it is detected once, the score for this item shall be 0.</w:t>
            </w:r>
          </w:p>
        </w:tc>
      </w:tr>
    </w:tbl>
    <w:p w14:paraId="0A7E75DB" w14:textId="0D4F3C9C" w:rsidR="00653BFB" w:rsidRPr="00C830F1" w:rsidRDefault="00AC1625" w:rsidP="00653BFB">
      <w:pPr>
        <w:ind w:firstLine="480"/>
        <w:rPr>
          <w:rFonts w:ascii="Arial" w:hAnsi="Arial" w:cs="Arial"/>
          <w:sz w:val="24"/>
          <w:szCs w:val="24"/>
        </w:rPr>
      </w:pPr>
      <w:r w:rsidRPr="00C830F1">
        <w:rPr>
          <w:rFonts w:ascii="Arial" w:hAnsi="Arial" w:cs="Arial" w:hint="eastAsia"/>
          <w:sz w:val="24"/>
          <w:szCs w:val="24"/>
        </w:rPr>
        <w:t>对于不同评分，</w:t>
      </w:r>
      <w:r w:rsidRPr="00C830F1">
        <w:rPr>
          <w:rFonts w:ascii="Arial" w:hAnsi="Arial" w:cs="Arial" w:hint="eastAsia"/>
          <w:sz w:val="24"/>
          <w:szCs w:val="24"/>
        </w:rPr>
        <w:t>DBA</w:t>
      </w:r>
      <w:r w:rsidRPr="00C830F1">
        <w:rPr>
          <w:rFonts w:ascii="Arial" w:hAnsi="Arial" w:cs="Arial" w:hint="eastAsia"/>
          <w:sz w:val="24"/>
          <w:szCs w:val="24"/>
        </w:rPr>
        <w:t>会给予不同的评级。具体评级对应如下：</w:t>
      </w:r>
    </w:p>
    <w:p w14:paraId="2FB495EC" w14:textId="4902C64E" w:rsidR="00AC1625" w:rsidRPr="00C830F1" w:rsidRDefault="00AC1625" w:rsidP="00653BFB">
      <w:pPr>
        <w:ind w:firstLine="480"/>
        <w:rPr>
          <w:rFonts w:ascii="Arial" w:hAnsi="Arial" w:cs="Arial"/>
          <w:sz w:val="24"/>
          <w:szCs w:val="24"/>
        </w:rPr>
      </w:pPr>
      <w:r w:rsidRPr="00C830F1">
        <w:rPr>
          <w:rFonts w:ascii="Arial" w:hAnsi="Arial" w:cs="Arial"/>
          <w:sz w:val="24"/>
          <w:szCs w:val="24"/>
        </w:rPr>
        <w:t>DBA shall provide users with grades based on score. Please refer to the below for more details:</w:t>
      </w:r>
    </w:p>
    <w:tbl>
      <w:tblPr>
        <w:tblStyle w:val="TableGrid"/>
        <w:tblW w:w="0" w:type="auto"/>
        <w:tblLook w:val="04A0" w:firstRow="1" w:lastRow="0" w:firstColumn="1" w:lastColumn="0" w:noHBand="0" w:noVBand="1"/>
      </w:tblPr>
      <w:tblGrid>
        <w:gridCol w:w="4871"/>
        <w:gridCol w:w="4871"/>
      </w:tblGrid>
      <w:tr w:rsidR="00C830F1" w:rsidRPr="00C830F1" w14:paraId="077C903D" w14:textId="77777777" w:rsidTr="008C13CF">
        <w:tc>
          <w:tcPr>
            <w:tcW w:w="4871" w:type="dxa"/>
          </w:tcPr>
          <w:p w14:paraId="3DE8435F" w14:textId="77777777" w:rsidR="00AC1625" w:rsidRPr="00C830F1" w:rsidRDefault="00AC1625" w:rsidP="008C13CF">
            <w:pPr>
              <w:jc w:val="center"/>
              <w:rPr>
                <w:sz w:val="24"/>
                <w:szCs w:val="24"/>
              </w:rPr>
            </w:pPr>
            <w:r w:rsidRPr="00C830F1">
              <w:rPr>
                <w:sz w:val="24"/>
                <w:szCs w:val="24"/>
              </w:rPr>
              <w:t>81-100</w:t>
            </w:r>
          </w:p>
        </w:tc>
        <w:tc>
          <w:tcPr>
            <w:tcW w:w="4871" w:type="dxa"/>
          </w:tcPr>
          <w:p w14:paraId="126D55AD" w14:textId="77777777" w:rsidR="00AC1625" w:rsidRPr="00C830F1" w:rsidRDefault="00AC1625" w:rsidP="008C13CF">
            <w:pPr>
              <w:jc w:val="center"/>
              <w:rPr>
                <w:sz w:val="24"/>
                <w:szCs w:val="24"/>
              </w:rPr>
            </w:pPr>
            <w:r w:rsidRPr="00C830F1">
              <w:rPr>
                <w:rFonts w:hint="eastAsia"/>
                <w:sz w:val="24"/>
                <w:szCs w:val="24"/>
              </w:rPr>
              <w:t>优秀</w:t>
            </w:r>
            <w:r w:rsidRPr="00C830F1">
              <w:rPr>
                <w:rFonts w:hint="eastAsia"/>
                <w:sz w:val="24"/>
                <w:szCs w:val="24"/>
              </w:rPr>
              <w:t xml:space="preserve"> </w:t>
            </w:r>
            <w:r w:rsidR="00BB3D29" w:rsidRPr="00C830F1">
              <w:rPr>
                <w:sz w:val="24"/>
                <w:szCs w:val="24"/>
              </w:rPr>
              <w:t>Excellent</w:t>
            </w:r>
          </w:p>
        </w:tc>
      </w:tr>
      <w:tr w:rsidR="00C830F1" w:rsidRPr="00C830F1" w14:paraId="4C5FF292" w14:textId="77777777" w:rsidTr="008C13CF">
        <w:tc>
          <w:tcPr>
            <w:tcW w:w="4871" w:type="dxa"/>
          </w:tcPr>
          <w:p w14:paraId="50B62516" w14:textId="77777777" w:rsidR="00AC1625" w:rsidRPr="00C830F1" w:rsidRDefault="00AC1625" w:rsidP="008C13CF">
            <w:pPr>
              <w:jc w:val="center"/>
              <w:rPr>
                <w:sz w:val="24"/>
                <w:szCs w:val="24"/>
              </w:rPr>
            </w:pPr>
            <w:r w:rsidRPr="00C830F1">
              <w:rPr>
                <w:rFonts w:hint="eastAsia"/>
                <w:sz w:val="24"/>
                <w:szCs w:val="24"/>
              </w:rPr>
              <w:t>61-80</w:t>
            </w:r>
          </w:p>
        </w:tc>
        <w:tc>
          <w:tcPr>
            <w:tcW w:w="4871" w:type="dxa"/>
          </w:tcPr>
          <w:p w14:paraId="76B9AE48" w14:textId="77777777" w:rsidR="00AC1625" w:rsidRPr="00C830F1" w:rsidRDefault="00AC1625" w:rsidP="008C13CF">
            <w:pPr>
              <w:jc w:val="center"/>
              <w:rPr>
                <w:sz w:val="24"/>
                <w:szCs w:val="24"/>
              </w:rPr>
            </w:pPr>
            <w:r w:rsidRPr="00C830F1">
              <w:rPr>
                <w:rFonts w:hint="eastAsia"/>
                <w:sz w:val="24"/>
                <w:szCs w:val="24"/>
              </w:rPr>
              <w:t>良好</w:t>
            </w:r>
            <w:r w:rsidRPr="00C830F1">
              <w:rPr>
                <w:rFonts w:hint="eastAsia"/>
                <w:sz w:val="24"/>
                <w:szCs w:val="24"/>
              </w:rPr>
              <w:t xml:space="preserve"> Good</w:t>
            </w:r>
          </w:p>
        </w:tc>
      </w:tr>
      <w:tr w:rsidR="00C830F1" w:rsidRPr="00C830F1" w14:paraId="7F95E1FA" w14:textId="77777777" w:rsidTr="008C13CF">
        <w:tc>
          <w:tcPr>
            <w:tcW w:w="4871" w:type="dxa"/>
          </w:tcPr>
          <w:p w14:paraId="17E9B2F8" w14:textId="77777777" w:rsidR="00AC1625" w:rsidRPr="00C830F1" w:rsidRDefault="00AC1625" w:rsidP="008C13CF">
            <w:pPr>
              <w:jc w:val="center"/>
              <w:rPr>
                <w:sz w:val="24"/>
                <w:szCs w:val="24"/>
              </w:rPr>
            </w:pPr>
            <w:r w:rsidRPr="00C830F1">
              <w:rPr>
                <w:rFonts w:hint="eastAsia"/>
                <w:sz w:val="24"/>
                <w:szCs w:val="24"/>
              </w:rPr>
              <w:t>31-60</w:t>
            </w:r>
          </w:p>
        </w:tc>
        <w:tc>
          <w:tcPr>
            <w:tcW w:w="4871" w:type="dxa"/>
          </w:tcPr>
          <w:p w14:paraId="7B838518" w14:textId="77777777" w:rsidR="00AC1625" w:rsidRPr="00C830F1" w:rsidRDefault="00AC1625" w:rsidP="00AC1625">
            <w:pPr>
              <w:jc w:val="center"/>
              <w:rPr>
                <w:sz w:val="24"/>
                <w:szCs w:val="24"/>
              </w:rPr>
            </w:pPr>
            <w:r w:rsidRPr="00C830F1">
              <w:rPr>
                <w:rFonts w:hint="eastAsia"/>
                <w:sz w:val="24"/>
                <w:szCs w:val="24"/>
              </w:rPr>
              <w:t>一般</w:t>
            </w:r>
            <w:r w:rsidRPr="00C830F1">
              <w:rPr>
                <w:rFonts w:hint="eastAsia"/>
                <w:sz w:val="24"/>
                <w:szCs w:val="24"/>
              </w:rPr>
              <w:t xml:space="preserve"> Pass</w:t>
            </w:r>
          </w:p>
        </w:tc>
      </w:tr>
      <w:tr w:rsidR="00C830F1" w:rsidRPr="00C830F1" w14:paraId="610F417A" w14:textId="77777777" w:rsidTr="008C13CF">
        <w:tc>
          <w:tcPr>
            <w:tcW w:w="4871" w:type="dxa"/>
          </w:tcPr>
          <w:p w14:paraId="340B2231" w14:textId="77777777" w:rsidR="00AC1625" w:rsidRPr="00C830F1" w:rsidRDefault="00AC1625" w:rsidP="008C13CF">
            <w:pPr>
              <w:jc w:val="center"/>
              <w:rPr>
                <w:sz w:val="24"/>
                <w:szCs w:val="24"/>
              </w:rPr>
            </w:pPr>
            <w:r w:rsidRPr="00C830F1">
              <w:rPr>
                <w:rFonts w:hint="eastAsia"/>
                <w:sz w:val="24"/>
                <w:szCs w:val="24"/>
              </w:rPr>
              <w:t>0-30</w:t>
            </w:r>
          </w:p>
        </w:tc>
        <w:tc>
          <w:tcPr>
            <w:tcW w:w="4871" w:type="dxa"/>
          </w:tcPr>
          <w:p w14:paraId="2A2B7AB5" w14:textId="77777777" w:rsidR="00AC1625" w:rsidRPr="00C830F1" w:rsidRDefault="00AC1625" w:rsidP="00AC1625">
            <w:pPr>
              <w:jc w:val="center"/>
              <w:rPr>
                <w:sz w:val="24"/>
                <w:szCs w:val="24"/>
              </w:rPr>
            </w:pPr>
            <w:r w:rsidRPr="00C830F1">
              <w:rPr>
                <w:rFonts w:hint="eastAsia"/>
                <w:sz w:val="24"/>
                <w:szCs w:val="24"/>
              </w:rPr>
              <w:t>改进</w:t>
            </w:r>
            <w:r w:rsidRPr="00C830F1">
              <w:rPr>
                <w:rFonts w:hint="eastAsia"/>
                <w:sz w:val="24"/>
                <w:szCs w:val="24"/>
              </w:rPr>
              <w:t>Subaverage</w:t>
            </w:r>
          </w:p>
        </w:tc>
      </w:tr>
    </w:tbl>
    <w:p w14:paraId="214FC95A" w14:textId="50EBD0DE" w:rsidR="00AC1625" w:rsidRPr="00C830F1" w:rsidRDefault="00560FCE" w:rsidP="00762E21">
      <w:pPr>
        <w:pStyle w:val="Heading4"/>
      </w:pPr>
      <w:bookmarkStart w:id="107" w:name="_Toc44502171"/>
      <w:r w:rsidRPr="00C830F1">
        <w:rPr>
          <w:rFonts w:hint="eastAsia"/>
        </w:rPr>
        <w:t>不同车型评分说明</w:t>
      </w:r>
      <w:r w:rsidR="00762E21" w:rsidRPr="00C830F1">
        <w:rPr>
          <w:rFonts w:hint="eastAsia"/>
        </w:rPr>
        <w:t>/</w:t>
      </w:r>
      <w:r w:rsidR="00762E21" w:rsidRPr="00C830F1">
        <w:t xml:space="preserve"> Description of Scoring for Different Vehicle</w:t>
      </w:r>
      <w:bookmarkEnd w:id="107"/>
    </w:p>
    <w:p w14:paraId="2A2F5AED" w14:textId="3162DBCE" w:rsidR="00560FCE" w:rsidRPr="00C830F1" w:rsidRDefault="0075525D" w:rsidP="00560FCE">
      <w:pPr>
        <w:ind w:left="420"/>
      </w:pPr>
      <w:r w:rsidRPr="00C830F1">
        <w:rPr>
          <w:rFonts w:hint="eastAsia"/>
        </w:rPr>
        <w:t>对于不支持变道不打灯识别的车型，</w:t>
      </w:r>
      <w:commentRangeStart w:id="108"/>
      <w:r w:rsidRPr="00C830F1">
        <w:rPr>
          <w:rFonts w:hint="eastAsia"/>
        </w:rPr>
        <w:t>该项评分为满分参与计算。</w:t>
      </w:r>
      <w:commentRangeEnd w:id="108"/>
      <w:r w:rsidR="005827D5" w:rsidRPr="00C830F1">
        <w:rPr>
          <w:rStyle w:val="CommentReference"/>
        </w:rPr>
        <w:commentReference w:id="108"/>
      </w:r>
    </w:p>
    <w:p w14:paraId="389748E0" w14:textId="3967727F" w:rsidR="00762E21" w:rsidRPr="00C830F1" w:rsidRDefault="00762E21" w:rsidP="00560FCE">
      <w:pPr>
        <w:ind w:left="420"/>
      </w:pPr>
      <w:r w:rsidRPr="00C830F1">
        <w:t>For vehicles that do not support lane change and no light identification, the score is full for this grade.</w:t>
      </w:r>
    </w:p>
    <w:p w14:paraId="79C955A1" w14:textId="4284F51F" w:rsidR="002561AC" w:rsidRPr="0068228C" w:rsidRDefault="002561AC" w:rsidP="002561AC">
      <w:pPr>
        <w:pStyle w:val="Heading3"/>
        <w:rPr>
          <w:rFonts w:ascii="Arial" w:hAnsi="Arial" w:cs="Arial"/>
          <w:color w:val="FF0000"/>
        </w:rPr>
      </w:pPr>
      <w:bookmarkStart w:id="109" w:name="_击败用户百分比/_Percentage_of"/>
      <w:bookmarkEnd w:id="109"/>
      <w:commentRangeStart w:id="110"/>
      <w:commentRangeStart w:id="111"/>
      <w:r w:rsidRPr="0068228C">
        <w:rPr>
          <w:rFonts w:ascii="Arial" w:hAnsi="Arial" w:cs="Arial"/>
          <w:color w:val="FF0000"/>
        </w:rPr>
        <w:t>行程驾驶评分排名</w:t>
      </w:r>
      <w:commentRangeEnd w:id="110"/>
      <w:r w:rsidRPr="0068228C">
        <w:rPr>
          <w:rStyle w:val="CommentReference"/>
          <w:b w:val="0"/>
          <w:bCs w:val="0"/>
          <w:color w:val="FF0000"/>
        </w:rPr>
        <w:commentReference w:id="110"/>
      </w:r>
      <w:commentRangeEnd w:id="111"/>
      <w:r w:rsidRPr="0068228C">
        <w:rPr>
          <w:rStyle w:val="CommentReference"/>
          <w:b w:val="0"/>
          <w:bCs w:val="0"/>
          <w:color w:val="FF0000"/>
        </w:rPr>
        <w:commentReference w:id="111"/>
      </w:r>
      <w:r w:rsidRPr="0068228C">
        <w:rPr>
          <w:rFonts w:ascii="Arial" w:hAnsi="Arial" w:cs="Arial" w:hint="eastAsia"/>
          <w:color w:val="FF0000"/>
        </w:rPr>
        <w:t>/</w:t>
      </w:r>
      <w:r w:rsidRPr="0068228C">
        <w:rPr>
          <w:rFonts w:ascii="Arial" w:hAnsi="Arial" w:cs="Arial"/>
          <w:color w:val="FF0000"/>
        </w:rPr>
        <w:t>Trip Score Ranking [Delete]</w:t>
      </w:r>
    </w:p>
    <w:p w14:paraId="1FCF43BF" w14:textId="289930CA" w:rsidR="002561AC" w:rsidRPr="0068228C" w:rsidRDefault="002561AC" w:rsidP="002561AC">
      <w:pPr>
        <w:pStyle w:val="Heading4"/>
        <w:rPr>
          <w:rFonts w:ascii="Arial" w:hAnsi="Arial" w:cs="Arial"/>
          <w:color w:val="FF0000"/>
        </w:rPr>
      </w:pPr>
      <w:commentRangeStart w:id="112"/>
      <w:r w:rsidRPr="0068228C">
        <w:rPr>
          <w:rFonts w:ascii="Arial" w:hAnsi="Arial" w:cs="Arial"/>
          <w:color w:val="FF0000"/>
        </w:rPr>
        <w:t>评分排名</w:t>
      </w:r>
      <w:commentRangeEnd w:id="112"/>
      <w:r w:rsidRPr="0068228C">
        <w:rPr>
          <w:rStyle w:val="CommentReference"/>
          <w:rFonts w:asciiTheme="minorHAnsi" w:eastAsiaTheme="minorEastAsia" w:hAnsiTheme="minorHAnsi" w:cstheme="minorBidi"/>
          <w:b w:val="0"/>
          <w:bCs w:val="0"/>
          <w:color w:val="FF0000"/>
        </w:rPr>
        <w:commentReference w:id="112"/>
      </w:r>
      <w:r w:rsidRPr="0068228C">
        <w:rPr>
          <w:rFonts w:ascii="Arial" w:hAnsi="Arial" w:cs="Arial" w:hint="eastAsia"/>
          <w:color w:val="FF0000"/>
        </w:rPr>
        <w:t>/</w:t>
      </w:r>
      <w:r w:rsidRPr="0068228C">
        <w:rPr>
          <w:rFonts w:ascii="Arial" w:hAnsi="Arial" w:cs="Arial"/>
          <w:color w:val="FF0000"/>
        </w:rPr>
        <w:t>Score Ranking [Delete]</w:t>
      </w:r>
    </w:p>
    <w:p w14:paraId="06F21117" w14:textId="77777777" w:rsidR="0068228C" w:rsidRPr="0068228C" w:rsidRDefault="0068228C" w:rsidP="0068228C">
      <w:pPr>
        <w:ind w:firstLine="420"/>
        <w:rPr>
          <w:rFonts w:ascii="Arial" w:hAnsi="Arial" w:cs="Arial"/>
          <w:strike/>
          <w:color w:val="FF0000"/>
          <w:sz w:val="24"/>
          <w:szCs w:val="24"/>
        </w:rPr>
      </w:pPr>
      <w:r w:rsidRPr="0068228C">
        <w:rPr>
          <w:rFonts w:ascii="Arial" w:hAnsi="Arial" w:cs="Arial"/>
          <w:strike/>
          <w:color w:val="FF0000"/>
          <w:sz w:val="24"/>
          <w:szCs w:val="24"/>
        </w:rPr>
        <w:t>车机向后台上传单次行程的驾驶评分，从后台接收排名信息进行展示。排名信息为单次行程的评分排名百分比，单次行程评分前三名。同时还需从后台接收月度排名、城市排名、车友</w:t>
      </w:r>
      <w:r w:rsidRPr="0068228C">
        <w:rPr>
          <w:rFonts w:ascii="Arial" w:hAnsi="Arial" w:cs="Arial"/>
          <w:strike/>
          <w:color w:val="FF0000"/>
          <w:sz w:val="24"/>
          <w:szCs w:val="24"/>
        </w:rPr>
        <w:lastRenderedPageBreak/>
        <w:t>排名。</w:t>
      </w:r>
    </w:p>
    <w:p w14:paraId="0F8641AD" w14:textId="77777777" w:rsidR="0068228C" w:rsidRPr="0068228C" w:rsidRDefault="0068228C" w:rsidP="0068228C">
      <w:pPr>
        <w:ind w:firstLine="420"/>
        <w:rPr>
          <w:rFonts w:ascii="Arial" w:hAnsi="Arial" w:cs="Arial"/>
          <w:strike/>
          <w:color w:val="FF0000"/>
          <w:sz w:val="24"/>
          <w:szCs w:val="24"/>
        </w:rPr>
      </w:pPr>
      <w:r w:rsidRPr="0068228C">
        <w:rPr>
          <w:rFonts w:ascii="Arial" w:hAnsi="Arial" w:cs="Arial"/>
          <w:strike/>
          <w:color w:val="FF0000"/>
          <w:sz w:val="24"/>
          <w:szCs w:val="24"/>
        </w:rPr>
        <w:t>The on-board system upload</w:t>
      </w:r>
      <w:r w:rsidRPr="0068228C">
        <w:rPr>
          <w:rFonts w:ascii="Arial" w:hAnsi="Arial" w:cs="Arial" w:hint="eastAsia"/>
          <w:strike/>
          <w:color w:val="FF0000"/>
          <w:sz w:val="24"/>
          <w:szCs w:val="24"/>
        </w:rPr>
        <w:t>s</w:t>
      </w:r>
      <w:r w:rsidRPr="0068228C">
        <w:rPr>
          <w:rFonts w:ascii="Arial" w:hAnsi="Arial" w:cs="Arial"/>
          <w:strike/>
          <w:color w:val="FF0000"/>
          <w:sz w:val="24"/>
          <w:szCs w:val="24"/>
        </w:rPr>
        <w:t xml:space="preserve"> the driving score of a single trip to the background and receive</w:t>
      </w:r>
      <w:r w:rsidRPr="0068228C">
        <w:rPr>
          <w:rFonts w:ascii="Arial" w:hAnsi="Arial" w:cs="Arial" w:hint="eastAsia"/>
          <w:strike/>
          <w:color w:val="FF0000"/>
          <w:sz w:val="24"/>
          <w:szCs w:val="24"/>
        </w:rPr>
        <w:t>s</w:t>
      </w:r>
      <w:r w:rsidRPr="0068228C">
        <w:rPr>
          <w:rFonts w:ascii="Arial" w:hAnsi="Arial" w:cs="Arial"/>
          <w:strike/>
          <w:color w:val="FF0000"/>
          <w:sz w:val="24"/>
          <w:szCs w:val="24"/>
        </w:rPr>
        <w:t xml:space="preserve"> </w:t>
      </w:r>
      <w:r w:rsidRPr="0068228C">
        <w:rPr>
          <w:rFonts w:ascii="Arial" w:hAnsi="Arial" w:cs="Arial" w:hint="eastAsia"/>
          <w:strike/>
          <w:color w:val="FF0000"/>
          <w:sz w:val="24"/>
          <w:szCs w:val="24"/>
        </w:rPr>
        <w:t xml:space="preserve">the </w:t>
      </w:r>
      <w:r w:rsidRPr="0068228C">
        <w:rPr>
          <w:rFonts w:ascii="Arial" w:hAnsi="Arial" w:cs="Arial"/>
          <w:strike/>
          <w:color w:val="FF0000"/>
          <w:sz w:val="24"/>
          <w:szCs w:val="24"/>
        </w:rPr>
        <w:t>ranking information for display</w:t>
      </w:r>
      <w:r w:rsidRPr="0068228C">
        <w:rPr>
          <w:rFonts w:ascii="Arial" w:hAnsi="Arial" w:cs="Arial" w:hint="eastAsia"/>
          <w:strike/>
          <w:color w:val="FF0000"/>
          <w:sz w:val="24"/>
          <w:szCs w:val="24"/>
        </w:rPr>
        <w:t xml:space="preserve"> from the background</w:t>
      </w:r>
      <w:r w:rsidRPr="0068228C">
        <w:rPr>
          <w:rFonts w:ascii="Arial" w:hAnsi="Arial" w:cs="Arial"/>
          <w:strike/>
          <w:color w:val="FF0000"/>
          <w:sz w:val="24"/>
          <w:szCs w:val="24"/>
        </w:rPr>
        <w:t xml:space="preserve">. The ranking information is the score ranking percentage of a single trip, and the top three </w:t>
      </w:r>
      <w:proofErr w:type="gramStart"/>
      <w:r w:rsidRPr="0068228C">
        <w:rPr>
          <w:rFonts w:ascii="Arial" w:hAnsi="Arial" w:cs="Arial"/>
          <w:strike/>
          <w:color w:val="FF0000"/>
          <w:sz w:val="24"/>
          <w:szCs w:val="24"/>
        </w:rPr>
        <w:t>are scored</w:t>
      </w:r>
      <w:proofErr w:type="gramEnd"/>
      <w:r w:rsidRPr="0068228C">
        <w:rPr>
          <w:rFonts w:ascii="Arial" w:hAnsi="Arial" w:cs="Arial"/>
          <w:strike/>
          <w:color w:val="FF0000"/>
          <w:sz w:val="24"/>
          <w:szCs w:val="24"/>
        </w:rPr>
        <w:t xml:space="preserve"> for a single trip. At the same time, it shall also receive monthly rankings, city rankings and car friend rankings from the background.</w:t>
      </w:r>
    </w:p>
    <w:p w14:paraId="2C9244AB" w14:textId="77777777" w:rsidR="0068228C" w:rsidRPr="0068228C" w:rsidRDefault="0068228C" w:rsidP="0068228C">
      <w:pPr>
        <w:ind w:firstLine="420"/>
        <w:rPr>
          <w:rFonts w:ascii="Arial" w:hAnsi="Arial" w:cs="Arial"/>
          <w:strike/>
          <w:color w:val="FF0000"/>
          <w:sz w:val="24"/>
          <w:szCs w:val="24"/>
        </w:rPr>
      </w:pPr>
      <w:r w:rsidRPr="0068228C">
        <w:rPr>
          <w:rFonts w:ascii="Arial" w:hAnsi="Arial" w:cs="Arial" w:hint="eastAsia"/>
          <w:strike/>
          <w:color w:val="FF0000"/>
          <w:sz w:val="24"/>
          <w:szCs w:val="24"/>
        </w:rPr>
        <w:t>驾驶评分排名不区分品牌和车型，数据跟随用户。</w:t>
      </w:r>
    </w:p>
    <w:p w14:paraId="17F17DD7" w14:textId="1E9C8FD9" w:rsidR="0068228C" w:rsidRPr="0068228C" w:rsidRDefault="0068228C" w:rsidP="0068228C">
      <w:pPr>
        <w:ind w:firstLine="420"/>
        <w:rPr>
          <w:rFonts w:ascii="Arial" w:hAnsi="Arial" w:cs="Arial"/>
          <w:strike/>
          <w:color w:val="FF0000"/>
          <w:sz w:val="24"/>
          <w:szCs w:val="24"/>
        </w:rPr>
      </w:pPr>
      <w:r w:rsidRPr="0068228C">
        <w:rPr>
          <w:rFonts w:ascii="Arial" w:hAnsi="Arial" w:cs="Arial"/>
          <w:strike/>
          <w:color w:val="FF0000"/>
          <w:sz w:val="24"/>
          <w:szCs w:val="24"/>
        </w:rPr>
        <w:t>The ranking of driving scores does not distinguish between brands and models, and the data follows users.</w:t>
      </w:r>
    </w:p>
    <w:p w14:paraId="086BEBDB" w14:textId="4315EBF1" w:rsidR="002561AC" w:rsidRPr="000D0895" w:rsidRDefault="002561AC" w:rsidP="002561AC">
      <w:pPr>
        <w:pStyle w:val="Heading5"/>
      </w:pPr>
      <w:r w:rsidRPr="000D0895">
        <w:rPr>
          <w:rFonts w:hint="eastAsia"/>
        </w:rPr>
        <w:t>单次行程评分排名</w:t>
      </w:r>
      <w:r w:rsidRPr="000D0895">
        <w:rPr>
          <w:rFonts w:hint="eastAsia"/>
        </w:rPr>
        <w:t>/</w:t>
      </w:r>
      <w:r w:rsidRPr="000D0895">
        <w:t xml:space="preserve"> Ranking of Single Trip Scores</w:t>
      </w:r>
      <w:r>
        <w:t xml:space="preserve"> </w:t>
      </w:r>
      <w:r>
        <w:rPr>
          <w:rFonts w:ascii="Arial" w:hAnsi="Arial" w:cs="Arial"/>
          <w:color w:val="000000" w:themeColor="text1"/>
        </w:rPr>
        <w:t>[Delete]</w:t>
      </w:r>
    </w:p>
    <w:p w14:paraId="23FF82D3" w14:textId="716AE907" w:rsidR="002561AC" w:rsidRPr="0068228C" w:rsidRDefault="002561AC" w:rsidP="002561AC">
      <w:pPr>
        <w:pStyle w:val="Heading5"/>
        <w:rPr>
          <w:rFonts w:ascii="Arial" w:hAnsi="Arial" w:cs="Arial"/>
          <w:color w:val="FF0000"/>
        </w:rPr>
      </w:pPr>
      <w:r w:rsidRPr="0068228C">
        <w:rPr>
          <w:rFonts w:hint="eastAsia"/>
          <w:color w:val="FF0000"/>
        </w:rPr>
        <w:t>前一日最佳行程评分排名</w:t>
      </w:r>
      <w:r w:rsidRPr="0068228C">
        <w:rPr>
          <w:rFonts w:hint="eastAsia"/>
          <w:color w:val="FF0000"/>
        </w:rPr>
        <w:t>/</w:t>
      </w:r>
      <w:r w:rsidRPr="0068228C">
        <w:rPr>
          <w:color w:val="FF0000"/>
        </w:rPr>
        <w:t xml:space="preserve"> Ranking of </w:t>
      </w:r>
      <w:r w:rsidRPr="0068228C">
        <w:rPr>
          <w:rFonts w:hint="eastAsia"/>
          <w:color w:val="FF0000"/>
        </w:rPr>
        <w:t>Best T</w:t>
      </w:r>
      <w:r w:rsidRPr="0068228C">
        <w:rPr>
          <w:color w:val="FF0000"/>
        </w:rPr>
        <w:t xml:space="preserve">rip </w:t>
      </w:r>
      <w:r w:rsidRPr="0068228C">
        <w:rPr>
          <w:rFonts w:hint="eastAsia"/>
          <w:color w:val="FF0000"/>
        </w:rPr>
        <w:t>S</w:t>
      </w:r>
      <w:r w:rsidRPr="0068228C">
        <w:rPr>
          <w:color w:val="FF0000"/>
        </w:rPr>
        <w:t xml:space="preserve">cores </w:t>
      </w:r>
      <w:r w:rsidRPr="0068228C">
        <w:rPr>
          <w:rFonts w:hint="eastAsia"/>
          <w:color w:val="FF0000"/>
        </w:rPr>
        <w:t>O</w:t>
      </w:r>
      <w:r w:rsidRPr="0068228C">
        <w:rPr>
          <w:color w:val="FF0000"/>
        </w:rPr>
        <w:t xml:space="preserve">n the </w:t>
      </w:r>
      <w:r w:rsidRPr="0068228C">
        <w:rPr>
          <w:rFonts w:hint="eastAsia"/>
          <w:color w:val="FF0000"/>
        </w:rPr>
        <w:t>P</w:t>
      </w:r>
      <w:r w:rsidRPr="0068228C">
        <w:rPr>
          <w:color w:val="FF0000"/>
        </w:rPr>
        <w:t xml:space="preserve">revious </w:t>
      </w:r>
      <w:r w:rsidRPr="0068228C">
        <w:rPr>
          <w:rFonts w:hint="eastAsia"/>
          <w:color w:val="FF0000"/>
        </w:rPr>
        <w:t>D</w:t>
      </w:r>
      <w:r w:rsidRPr="0068228C">
        <w:rPr>
          <w:color w:val="FF0000"/>
        </w:rPr>
        <w:t xml:space="preserve">ay </w:t>
      </w:r>
      <w:r w:rsidRPr="0068228C">
        <w:rPr>
          <w:rFonts w:ascii="Arial" w:hAnsi="Arial" w:cs="Arial"/>
          <w:color w:val="FF0000"/>
        </w:rPr>
        <w:t>[Delete]</w:t>
      </w:r>
    </w:p>
    <w:p w14:paraId="1339B63D" w14:textId="77777777" w:rsidR="0068228C" w:rsidRPr="0068228C" w:rsidRDefault="0068228C" w:rsidP="0068228C">
      <w:pPr>
        <w:ind w:firstLine="420"/>
        <w:rPr>
          <w:strike/>
          <w:color w:val="FF0000"/>
        </w:rPr>
      </w:pPr>
      <w:r w:rsidRPr="0068228C">
        <w:rPr>
          <w:rFonts w:hint="eastAsia"/>
          <w:strike/>
          <w:color w:val="FF0000"/>
        </w:rPr>
        <w:t>单次行程评分前三名的数据为前一天的单次驾驶评分最高的前三名。每个用户取当天最高驾驶评分参与排名，得分相同的行程，根据行程结束时间进行排序，时间越晚排序约靠前。</w:t>
      </w:r>
    </w:p>
    <w:p w14:paraId="2810F723" w14:textId="77777777" w:rsidR="0068228C" w:rsidRPr="0068228C" w:rsidRDefault="0068228C" w:rsidP="0068228C">
      <w:pPr>
        <w:ind w:firstLine="420"/>
        <w:rPr>
          <w:strike/>
          <w:color w:val="FF0000"/>
        </w:rPr>
      </w:pPr>
      <w:r w:rsidRPr="0068228C">
        <w:rPr>
          <w:strike/>
          <w:color w:val="FF0000"/>
        </w:rPr>
        <w:t xml:space="preserve">The data of the top three scores of a single trip are the top three scores of the previous day's single drive. Each user takes the highest driving score of the day to participate in the ranking, and the trips with the same score </w:t>
      </w:r>
      <w:proofErr w:type="gramStart"/>
      <w:r w:rsidRPr="0068228C">
        <w:rPr>
          <w:strike/>
          <w:color w:val="FF0000"/>
        </w:rPr>
        <w:t>are ranked</w:t>
      </w:r>
      <w:proofErr w:type="gramEnd"/>
      <w:r w:rsidRPr="0068228C">
        <w:rPr>
          <w:strike/>
          <w:color w:val="FF0000"/>
        </w:rPr>
        <w:t xml:space="preserve"> according to the end time of the trip, and the later the ranking is, the higher the ranking is.</w:t>
      </w:r>
    </w:p>
    <w:p w14:paraId="2DE5BD4D" w14:textId="77777777" w:rsidR="0068228C" w:rsidRPr="0068228C" w:rsidRDefault="0068228C" w:rsidP="0068228C">
      <w:pPr>
        <w:ind w:firstLine="420"/>
        <w:rPr>
          <w:strike/>
          <w:color w:val="FF0000"/>
        </w:rPr>
      </w:pPr>
      <w:r w:rsidRPr="0068228C">
        <w:rPr>
          <w:rFonts w:hint="eastAsia"/>
          <w:strike/>
          <w:color w:val="FF0000"/>
        </w:rPr>
        <w:t>最高分数相同的用户，根据行程结束时间进行排序，行程结束时间越晚，排序越靠前。</w:t>
      </w:r>
    </w:p>
    <w:p w14:paraId="619C06AA" w14:textId="77777777" w:rsidR="0068228C" w:rsidRPr="0068228C" w:rsidRDefault="0068228C" w:rsidP="0068228C">
      <w:pPr>
        <w:ind w:firstLine="420"/>
        <w:rPr>
          <w:strike/>
          <w:color w:val="FF0000"/>
        </w:rPr>
      </w:pPr>
      <w:r w:rsidRPr="0068228C">
        <w:rPr>
          <w:strike/>
          <w:color w:val="FF0000"/>
        </w:rPr>
        <w:t xml:space="preserve">Users with the same highest score </w:t>
      </w:r>
      <w:proofErr w:type="gramStart"/>
      <w:r w:rsidRPr="0068228C">
        <w:rPr>
          <w:strike/>
          <w:color w:val="FF0000"/>
        </w:rPr>
        <w:t>are sorted</w:t>
      </w:r>
      <w:proofErr w:type="gramEnd"/>
      <w:r w:rsidRPr="0068228C">
        <w:rPr>
          <w:strike/>
          <w:color w:val="FF0000"/>
        </w:rPr>
        <w:t xml:space="preserve"> according to the end time of the trip. The later the end time of the trip, the higher the sorting.</w:t>
      </w:r>
    </w:p>
    <w:p w14:paraId="39B8A3D7" w14:textId="77777777" w:rsidR="0068228C" w:rsidRPr="0068228C" w:rsidRDefault="0068228C" w:rsidP="0068228C">
      <w:pPr>
        <w:ind w:firstLine="420"/>
        <w:rPr>
          <w:strike/>
          <w:color w:val="FF0000"/>
        </w:rPr>
      </w:pPr>
      <w:r w:rsidRPr="0068228C">
        <w:rPr>
          <w:rFonts w:hint="eastAsia"/>
          <w:strike/>
          <w:color w:val="FF0000"/>
        </w:rPr>
        <w:t>前一日行程评分排名还包含用户自身前一日的最佳行程评分及排名信息。</w:t>
      </w:r>
    </w:p>
    <w:p w14:paraId="7B724126" w14:textId="77777777" w:rsidR="0068228C" w:rsidRPr="0068228C" w:rsidRDefault="0068228C" w:rsidP="0068228C">
      <w:pPr>
        <w:ind w:firstLine="420"/>
        <w:rPr>
          <w:strike/>
          <w:color w:val="FF0000"/>
        </w:rPr>
      </w:pPr>
      <w:r w:rsidRPr="0068228C">
        <w:rPr>
          <w:strike/>
          <w:color w:val="FF0000"/>
        </w:rPr>
        <w:t>The score ranking of the previous day also includes the user's own best trip score and ranking information of the previous day.</w:t>
      </w:r>
    </w:p>
    <w:p w14:paraId="693A4B09" w14:textId="77777777" w:rsidR="0068228C" w:rsidRPr="0068228C" w:rsidRDefault="0068228C" w:rsidP="0068228C">
      <w:pPr>
        <w:ind w:firstLine="420"/>
        <w:rPr>
          <w:strike/>
          <w:color w:val="FF0000"/>
        </w:rPr>
      </w:pPr>
      <w:r w:rsidRPr="0068228C">
        <w:rPr>
          <w:rFonts w:hint="eastAsia"/>
          <w:strike/>
          <w:color w:val="FF0000"/>
        </w:rPr>
        <w:t>前一日单日行程评分排名的榜单支持城市排名和全国排名，用户的城市归属请参考</w:t>
      </w:r>
      <w:r w:rsidRPr="0068228C">
        <w:rPr>
          <w:strike/>
          <w:color w:val="FF0000"/>
        </w:rPr>
        <w:t>&lt;</w:t>
      </w:r>
      <w:hyperlink w:anchor="_用户的城市归属" w:history="1">
        <w:r w:rsidRPr="0068228C">
          <w:rPr>
            <w:rStyle w:val="Hyperlink"/>
            <w:strike/>
            <w:color w:val="FF0000"/>
          </w:rPr>
          <w:t>5.3.</w:t>
        </w:r>
        <w:r w:rsidRPr="0068228C">
          <w:rPr>
            <w:rStyle w:val="Hyperlink"/>
            <w:rFonts w:hint="eastAsia"/>
            <w:strike/>
            <w:color w:val="FF0000"/>
          </w:rPr>
          <w:t>9</w:t>
        </w:r>
        <w:r w:rsidRPr="0068228C">
          <w:rPr>
            <w:rStyle w:val="Hyperlink"/>
            <w:strike/>
            <w:color w:val="FF0000"/>
          </w:rPr>
          <w:t xml:space="preserve"> </w:t>
        </w:r>
        <w:r w:rsidRPr="0068228C">
          <w:rPr>
            <w:rStyle w:val="Hyperlink"/>
            <w:strike/>
            <w:color w:val="FF0000"/>
          </w:rPr>
          <w:t>用户的城市归属</w:t>
        </w:r>
      </w:hyperlink>
      <w:r w:rsidRPr="0068228C">
        <w:rPr>
          <w:rStyle w:val="Hyperlink"/>
          <w:rFonts w:hint="eastAsia"/>
          <w:strike/>
          <w:color w:val="FF0000"/>
        </w:rPr>
        <w:t>/</w:t>
      </w:r>
      <w:r w:rsidRPr="0068228C">
        <w:rPr>
          <w:rStyle w:val="Hyperlink"/>
          <w:strike/>
          <w:color w:val="FF0000"/>
        </w:rPr>
        <w:t xml:space="preserve"> Urban Attribution of Users </w:t>
      </w:r>
      <w:r w:rsidRPr="0068228C">
        <w:rPr>
          <w:strike/>
          <w:color w:val="FF0000"/>
        </w:rPr>
        <w:t>&gt;</w:t>
      </w:r>
      <w:r w:rsidRPr="0068228C">
        <w:rPr>
          <w:rFonts w:hint="eastAsia"/>
          <w:strike/>
          <w:color w:val="FF0000"/>
        </w:rPr>
        <w:t>。</w:t>
      </w:r>
    </w:p>
    <w:p w14:paraId="2D7A9799" w14:textId="271CADC6" w:rsidR="0068228C" w:rsidRPr="0068228C" w:rsidRDefault="0068228C" w:rsidP="0068228C">
      <w:pPr>
        <w:ind w:firstLine="420"/>
        <w:rPr>
          <w:strike/>
          <w:color w:val="FF0000"/>
        </w:rPr>
      </w:pPr>
      <w:r w:rsidRPr="0068228C">
        <w:rPr>
          <w:strike/>
          <w:color w:val="FF0000"/>
        </w:rPr>
        <w:t xml:space="preserve">The list of the previous day's one-day trip ranking supports city ranking and nationwide ranking. </w:t>
      </w:r>
      <w:r w:rsidRPr="0068228C">
        <w:rPr>
          <w:rFonts w:hint="eastAsia"/>
          <w:strike/>
          <w:color w:val="FF0000"/>
        </w:rPr>
        <w:t>P</w:t>
      </w:r>
      <w:r w:rsidRPr="0068228C">
        <w:rPr>
          <w:strike/>
          <w:color w:val="FF0000"/>
        </w:rPr>
        <w:t xml:space="preserve">lease refer to &lt; </w:t>
      </w:r>
      <w:hyperlink w:anchor="_用户的城市归属" w:history="1">
        <w:r w:rsidRPr="0068228C">
          <w:rPr>
            <w:rStyle w:val="Hyperlink"/>
            <w:strike/>
            <w:color w:val="FF0000"/>
          </w:rPr>
          <w:t>5.3.</w:t>
        </w:r>
        <w:r w:rsidRPr="0068228C">
          <w:rPr>
            <w:rStyle w:val="Hyperlink"/>
            <w:rFonts w:hint="eastAsia"/>
            <w:strike/>
            <w:color w:val="FF0000"/>
          </w:rPr>
          <w:t>9</w:t>
        </w:r>
        <w:r w:rsidRPr="0068228C">
          <w:rPr>
            <w:rStyle w:val="Hyperlink"/>
            <w:strike/>
            <w:color w:val="FF0000"/>
          </w:rPr>
          <w:t xml:space="preserve"> </w:t>
        </w:r>
        <w:r w:rsidRPr="0068228C">
          <w:rPr>
            <w:rStyle w:val="Hyperlink"/>
            <w:strike/>
            <w:color w:val="FF0000"/>
          </w:rPr>
          <w:t>用户的城市归属</w:t>
        </w:r>
      </w:hyperlink>
      <w:r w:rsidRPr="0068228C">
        <w:rPr>
          <w:rStyle w:val="Hyperlink"/>
          <w:rFonts w:hint="eastAsia"/>
          <w:strike/>
          <w:color w:val="FF0000"/>
        </w:rPr>
        <w:t>/</w:t>
      </w:r>
      <w:r w:rsidRPr="0068228C">
        <w:rPr>
          <w:rStyle w:val="Hyperlink"/>
          <w:strike/>
          <w:color w:val="FF0000"/>
        </w:rPr>
        <w:t xml:space="preserve"> Urban Attribution of Users </w:t>
      </w:r>
      <w:r w:rsidRPr="0068228C">
        <w:rPr>
          <w:strike/>
          <w:color w:val="FF0000"/>
        </w:rPr>
        <w:t>&gt;.</w:t>
      </w:r>
    </w:p>
    <w:p w14:paraId="403FA7D6" w14:textId="222660B7" w:rsidR="002561AC" w:rsidRPr="0068228C" w:rsidRDefault="002561AC" w:rsidP="002561AC">
      <w:pPr>
        <w:pStyle w:val="Heading5"/>
        <w:rPr>
          <w:rFonts w:ascii="Arial" w:hAnsi="Arial" w:cs="Arial"/>
          <w:color w:val="FF0000"/>
        </w:rPr>
      </w:pPr>
      <w:r w:rsidRPr="0068228C">
        <w:rPr>
          <w:rFonts w:hint="eastAsia"/>
          <w:color w:val="FF0000"/>
        </w:rPr>
        <w:t>驾驶评分月度排名</w:t>
      </w:r>
      <w:r w:rsidRPr="0068228C">
        <w:rPr>
          <w:rFonts w:hint="eastAsia"/>
          <w:color w:val="FF0000"/>
        </w:rPr>
        <w:t>/</w:t>
      </w:r>
      <w:r w:rsidRPr="0068228C">
        <w:rPr>
          <w:color w:val="FF0000"/>
        </w:rPr>
        <w:t xml:space="preserve"> Monthly Ranking of Driving Scores </w:t>
      </w:r>
      <w:r w:rsidRPr="0068228C">
        <w:rPr>
          <w:rFonts w:ascii="Arial" w:hAnsi="Arial" w:cs="Arial"/>
          <w:color w:val="FF0000"/>
        </w:rPr>
        <w:t>[Delete]</w:t>
      </w:r>
    </w:p>
    <w:p w14:paraId="6769C3D3" w14:textId="77777777" w:rsidR="0068228C" w:rsidRPr="0068228C" w:rsidRDefault="0068228C" w:rsidP="0068228C">
      <w:pPr>
        <w:ind w:left="420"/>
        <w:rPr>
          <w:strike/>
          <w:color w:val="FF0000"/>
        </w:rPr>
      </w:pPr>
      <w:r w:rsidRPr="0068228C">
        <w:rPr>
          <w:rFonts w:hint="eastAsia"/>
          <w:strike/>
          <w:color w:val="FF0000"/>
        </w:rPr>
        <w:t>驾驶评分的月度排名为前</w:t>
      </w:r>
      <w:r w:rsidRPr="0068228C">
        <w:rPr>
          <w:rFonts w:hint="eastAsia"/>
          <w:strike/>
          <w:color w:val="FF0000"/>
        </w:rPr>
        <w:t>30</w:t>
      </w:r>
      <w:r w:rsidRPr="0068228C">
        <w:rPr>
          <w:rFonts w:hint="eastAsia"/>
          <w:strike/>
          <w:color w:val="FF0000"/>
        </w:rPr>
        <w:t>天驾驶评分的平均分排名，每日</w:t>
      </w:r>
      <w:r w:rsidRPr="0068228C">
        <w:rPr>
          <w:rFonts w:hint="eastAsia"/>
          <w:strike/>
          <w:color w:val="FF0000"/>
        </w:rPr>
        <w:t>24</w:t>
      </w:r>
      <w:r w:rsidRPr="0068228C">
        <w:rPr>
          <w:rFonts w:hint="eastAsia"/>
          <w:strike/>
          <w:color w:val="FF0000"/>
        </w:rPr>
        <w:t>时更新。</w:t>
      </w:r>
    </w:p>
    <w:p w14:paraId="5F8A59E8" w14:textId="77777777" w:rsidR="0068228C" w:rsidRPr="0068228C" w:rsidRDefault="0068228C" w:rsidP="0068228C">
      <w:pPr>
        <w:ind w:firstLine="420"/>
        <w:rPr>
          <w:strike/>
          <w:color w:val="FF0000"/>
        </w:rPr>
      </w:pPr>
      <w:r w:rsidRPr="0068228C">
        <w:rPr>
          <w:strike/>
          <w:color w:val="FF0000"/>
        </w:rPr>
        <w:t xml:space="preserve">The monthly ranking of driving scores is the average ranking of driving scores in the first 30 days and </w:t>
      </w:r>
      <w:proofErr w:type="gramStart"/>
      <w:r w:rsidRPr="0068228C">
        <w:rPr>
          <w:strike/>
          <w:color w:val="FF0000"/>
        </w:rPr>
        <w:t>is updated</w:t>
      </w:r>
      <w:proofErr w:type="gramEnd"/>
      <w:r w:rsidRPr="0068228C">
        <w:rPr>
          <w:strike/>
          <w:color w:val="FF0000"/>
        </w:rPr>
        <w:t xml:space="preserve"> at 24 o'clock every day.</w:t>
      </w:r>
    </w:p>
    <w:p w14:paraId="59A7F478" w14:textId="77777777" w:rsidR="0068228C" w:rsidRPr="0068228C" w:rsidRDefault="0068228C" w:rsidP="0068228C">
      <w:pPr>
        <w:ind w:firstLine="420"/>
        <w:rPr>
          <w:strike/>
          <w:color w:val="FF0000"/>
        </w:rPr>
      </w:pPr>
      <w:r w:rsidRPr="0068228C">
        <w:rPr>
          <w:rFonts w:hint="eastAsia"/>
          <w:strike/>
          <w:color w:val="FF0000"/>
        </w:rPr>
        <w:t>驾驶评分月度排名分为全国排名和城市排名。用户的城市归属请参考</w:t>
      </w:r>
      <w:r w:rsidRPr="0068228C">
        <w:rPr>
          <w:strike/>
          <w:color w:val="FF0000"/>
        </w:rPr>
        <w:t>&lt;</w:t>
      </w:r>
      <w:hyperlink w:anchor="_用户的城市归属" w:history="1">
        <w:r w:rsidRPr="0068228C">
          <w:rPr>
            <w:rStyle w:val="Hyperlink"/>
            <w:strike/>
            <w:color w:val="FF0000"/>
          </w:rPr>
          <w:t>5.3.</w:t>
        </w:r>
        <w:r w:rsidRPr="0068228C">
          <w:rPr>
            <w:rStyle w:val="Hyperlink"/>
            <w:rFonts w:hint="eastAsia"/>
            <w:strike/>
            <w:color w:val="FF0000"/>
          </w:rPr>
          <w:t>9</w:t>
        </w:r>
        <w:r w:rsidRPr="0068228C">
          <w:rPr>
            <w:rStyle w:val="Hyperlink"/>
            <w:strike/>
            <w:color w:val="FF0000"/>
          </w:rPr>
          <w:t xml:space="preserve"> </w:t>
        </w:r>
        <w:r w:rsidRPr="0068228C">
          <w:rPr>
            <w:rStyle w:val="Hyperlink"/>
            <w:strike/>
            <w:color w:val="FF0000"/>
          </w:rPr>
          <w:t>用户的城市归属</w:t>
        </w:r>
      </w:hyperlink>
      <w:r w:rsidRPr="0068228C">
        <w:rPr>
          <w:rStyle w:val="Hyperlink"/>
          <w:rFonts w:hint="eastAsia"/>
          <w:strike/>
          <w:color w:val="FF0000"/>
        </w:rPr>
        <w:t>/</w:t>
      </w:r>
      <w:r w:rsidRPr="0068228C">
        <w:rPr>
          <w:rStyle w:val="Hyperlink"/>
          <w:strike/>
          <w:color w:val="FF0000"/>
        </w:rPr>
        <w:t xml:space="preserve"> Urban Attribution of Users </w:t>
      </w:r>
      <w:r w:rsidRPr="0068228C">
        <w:rPr>
          <w:strike/>
          <w:color w:val="FF0000"/>
        </w:rPr>
        <w:t>&gt;</w:t>
      </w:r>
      <w:r w:rsidRPr="0068228C">
        <w:rPr>
          <w:rFonts w:hint="eastAsia"/>
          <w:strike/>
          <w:color w:val="FF0000"/>
        </w:rPr>
        <w:t>。</w:t>
      </w:r>
    </w:p>
    <w:p w14:paraId="1B5A7B9C" w14:textId="77777777" w:rsidR="0068228C" w:rsidRPr="0068228C" w:rsidRDefault="0068228C" w:rsidP="0068228C">
      <w:pPr>
        <w:ind w:firstLine="420"/>
        <w:rPr>
          <w:strike/>
          <w:color w:val="FF0000"/>
        </w:rPr>
      </w:pPr>
      <w:r w:rsidRPr="0068228C">
        <w:rPr>
          <w:strike/>
          <w:color w:val="FF0000"/>
        </w:rPr>
        <w:t xml:space="preserve">The monthly ranking of driving scores </w:t>
      </w:r>
      <w:proofErr w:type="gramStart"/>
      <w:r w:rsidRPr="0068228C">
        <w:rPr>
          <w:strike/>
          <w:color w:val="FF0000"/>
        </w:rPr>
        <w:t>is divided</w:t>
      </w:r>
      <w:proofErr w:type="gramEnd"/>
      <w:r w:rsidRPr="0068228C">
        <w:rPr>
          <w:strike/>
          <w:color w:val="FF0000"/>
        </w:rPr>
        <w:t xml:space="preserve"> into nationwide ranking and city ranking. Please refer to &lt;</w:t>
      </w:r>
      <w:hyperlink w:anchor="_用户的城市归属" w:history="1">
        <w:r w:rsidRPr="0068228C">
          <w:rPr>
            <w:rStyle w:val="Hyperlink"/>
            <w:strike/>
            <w:color w:val="FF0000"/>
          </w:rPr>
          <w:t>5.3.</w:t>
        </w:r>
        <w:r w:rsidRPr="0068228C">
          <w:rPr>
            <w:rStyle w:val="Hyperlink"/>
            <w:rFonts w:hint="eastAsia"/>
            <w:strike/>
            <w:color w:val="FF0000"/>
          </w:rPr>
          <w:t>9</w:t>
        </w:r>
        <w:r w:rsidRPr="0068228C">
          <w:rPr>
            <w:rStyle w:val="Hyperlink"/>
            <w:strike/>
            <w:color w:val="FF0000"/>
          </w:rPr>
          <w:t xml:space="preserve"> </w:t>
        </w:r>
        <w:r w:rsidRPr="0068228C">
          <w:rPr>
            <w:rStyle w:val="Hyperlink"/>
            <w:strike/>
            <w:color w:val="FF0000"/>
          </w:rPr>
          <w:t>用户的城市归属</w:t>
        </w:r>
      </w:hyperlink>
      <w:r w:rsidRPr="0068228C">
        <w:rPr>
          <w:rStyle w:val="Hyperlink"/>
          <w:rFonts w:hint="eastAsia"/>
          <w:strike/>
          <w:color w:val="FF0000"/>
        </w:rPr>
        <w:t>/</w:t>
      </w:r>
      <w:r w:rsidRPr="0068228C">
        <w:rPr>
          <w:rStyle w:val="Hyperlink"/>
          <w:strike/>
          <w:color w:val="FF0000"/>
        </w:rPr>
        <w:t xml:space="preserve"> Urban Attribution of Users </w:t>
      </w:r>
      <w:r w:rsidRPr="0068228C">
        <w:rPr>
          <w:strike/>
          <w:color w:val="FF0000"/>
        </w:rPr>
        <w:t>&gt;</w:t>
      </w:r>
      <w:r w:rsidRPr="0068228C">
        <w:rPr>
          <w:rFonts w:hint="eastAsia"/>
          <w:strike/>
          <w:color w:val="FF0000"/>
        </w:rPr>
        <w:t>.</w:t>
      </w:r>
    </w:p>
    <w:p w14:paraId="7944C53E" w14:textId="77777777" w:rsidR="0068228C" w:rsidRPr="0068228C" w:rsidRDefault="0068228C" w:rsidP="0068228C">
      <w:pPr>
        <w:ind w:left="420"/>
        <w:rPr>
          <w:strike/>
          <w:color w:val="FF0000"/>
        </w:rPr>
      </w:pPr>
      <w:r w:rsidRPr="0068228C">
        <w:rPr>
          <w:rFonts w:hint="eastAsia"/>
          <w:strike/>
          <w:color w:val="FF0000"/>
        </w:rPr>
        <w:lastRenderedPageBreak/>
        <w:t>排名包含用户的平均分数和排名信息，还包含平均分前三的</w:t>
      </w:r>
      <w:commentRangeStart w:id="113"/>
      <w:commentRangeStart w:id="114"/>
      <w:r w:rsidRPr="0068228C">
        <w:rPr>
          <w:rFonts w:hint="eastAsia"/>
          <w:strike/>
          <w:color w:val="FF0000"/>
        </w:rPr>
        <w:t>用户信息</w:t>
      </w:r>
      <w:commentRangeEnd w:id="113"/>
      <w:r w:rsidRPr="0068228C">
        <w:rPr>
          <w:rStyle w:val="CommentReference"/>
          <w:strike/>
          <w:color w:val="FF0000"/>
        </w:rPr>
        <w:commentReference w:id="113"/>
      </w:r>
      <w:commentRangeEnd w:id="114"/>
      <w:r w:rsidRPr="0068228C">
        <w:rPr>
          <w:rStyle w:val="CommentReference"/>
          <w:strike/>
          <w:color w:val="FF0000"/>
        </w:rPr>
        <w:commentReference w:id="114"/>
      </w:r>
      <w:r w:rsidRPr="0068228C">
        <w:rPr>
          <w:rFonts w:hint="eastAsia"/>
          <w:strike/>
          <w:color w:val="FF0000"/>
        </w:rPr>
        <w:t>。</w:t>
      </w:r>
    </w:p>
    <w:p w14:paraId="355905F4" w14:textId="546ED769" w:rsidR="0068228C" w:rsidRPr="0068228C" w:rsidRDefault="0068228C" w:rsidP="0068228C">
      <w:pPr>
        <w:ind w:firstLine="420"/>
        <w:rPr>
          <w:strike/>
          <w:color w:val="FF0000"/>
        </w:rPr>
      </w:pPr>
      <w:r w:rsidRPr="0068228C">
        <w:rPr>
          <w:strike/>
          <w:color w:val="FF0000"/>
        </w:rPr>
        <w:t>Ranking includes the average score and ranking information of users, as well as the user information in the top three average scores.</w:t>
      </w:r>
    </w:p>
    <w:p w14:paraId="6A501700" w14:textId="6E9C3310" w:rsidR="002561AC" w:rsidRPr="0068228C" w:rsidRDefault="002561AC" w:rsidP="002561AC">
      <w:pPr>
        <w:pStyle w:val="Heading5"/>
        <w:rPr>
          <w:rFonts w:ascii="Arial" w:hAnsi="Arial" w:cs="Arial"/>
          <w:color w:val="FF0000"/>
        </w:rPr>
      </w:pPr>
      <w:r w:rsidRPr="0068228C">
        <w:rPr>
          <w:rFonts w:hint="eastAsia"/>
          <w:color w:val="FF0000"/>
        </w:rPr>
        <w:t>驾驶评分排名规则说明</w:t>
      </w:r>
      <w:r w:rsidRPr="0068228C">
        <w:rPr>
          <w:rFonts w:hint="eastAsia"/>
          <w:color w:val="FF0000"/>
        </w:rPr>
        <w:t>/</w:t>
      </w:r>
      <w:r w:rsidRPr="0068228C">
        <w:rPr>
          <w:color w:val="FF0000"/>
        </w:rPr>
        <w:t xml:space="preserve"> Explanation of Driving Rating Ranking Rules </w:t>
      </w:r>
      <w:r w:rsidRPr="0068228C">
        <w:rPr>
          <w:rFonts w:ascii="Arial" w:hAnsi="Arial" w:cs="Arial"/>
          <w:color w:val="FF0000"/>
        </w:rPr>
        <w:t>[Delete]</w:t>
      </w:r>
    </w:p>
    <w:p w14:paraId="1317D873" w14:textId="77777777" w:rsidR="0068228C" w:rsidRPr="0068228C" w:rsidRDefault="0068228C" w:rsidP="0068228C">
      <w:pPr>
        <w:ind w:firstLine="420"/>
        <w:rPr>
          <w:rFonts w:ascii="Arial" w:hAnsi="Arial" w:cs="Arial"/>
          <w:strike/>
          <w:color w:val="FF0000"/>
          <w:sz w:val="24"/>
          <w:szCs w:val="24"/>
        </w:rPr>
      </w:pPr>
      <w:r w:rsidRPr="0068228C">
        <w:rPr>
          <w:rFonts w:hint="eastAsia"/>
          <w:strike/>
          <w:color w:val="FF0000"/>
        </w:rPr>
        <w:t>娱乐系统需要告知用户日排名和月度排名的规则。数据结算为每日的</w:t>
      </w:r>
      <w:r w:rsidRPr="0068228C">
        <w:rPr>
          <w:rFonts w:hint="eastAsia"/>
          <w:strike/>
          <w:color w:val="FF0000"/>
        </w:rPr>
        <w:t>24</w:t>
      </w:r>
      <w:r w:rsidRPr="0068228C">
        <w:rPr>
          <w:rFonts w:hint="eastAsia"/>
          <w:strike/>
          <w:color w:val="FF0000"/>
        </w:rPr>
        <w:t>时，用户查看的排名结果为前一日的结算结果，娱乐系统应以恰当的方式提示用户数据的结算规则。</w:t>
      </w:r>
    </w:p>
    <w:p w14:paraId="14D77C3C" w14:textId="77777777" w:rsidR="0068228C" w:rsidRPr="0068228C" w:rsidRDefault="0068228C" w:rsidP="0068228C">
      <w:pPr>
        <w:ind w:firstLine="420"/>
        <w:rPr>
          <w:strike/>
          <w:color w:val="FF0000"/>
        </w:rPr>
      </w:pPr>
      <w:r w:rsidRPr="0068228C">
        <w:rPr>
          <w:strike/>
          <w:color w:val="FF0000"/>
        </w:rPr>
        <w:t xml:space="preserve">The entertainment system needs to inform users of the rules for daily ranking and monthly ranking. </w:t>
      </w:r>
      <w:r w:rsidRPr="0068228C">
        <w:rPr>
          <w:rFonts w:hint="eastAsia"/>
          <w:strike/>
          <w:color w:val="FF0000"/>
        </w:rPr>
        <w:t>T</w:t>
      </w:r>
      <w:r w:rsidRPr="0068228C">
        <w:rPr>
          <w:strike/>
          <w:color w:val="FF0000"/>
        </w:rPr>
        <w:t>he settlement time is 24 o'clock every day, the ranking result viewed by the user is the settlement result of the previous day, and the entertainment system should prompt the settlement rules of the user's data in an appropriate way.</w:t>
      </w:r>
    </w:p>
    <w:p w14:paraId="29C5D613" w14:textId="77777777" w:rsidR="0068228C" w:rsidRPr="0068228C" w:rsidRDefault="0068228C" w:rsidP="0068228C">
      <w:pPr>
        <w:ind w:firstLine="420"/>
        <w:rPr>
          <w:strike/>
          <w:color w:val="FF0000"/>
        </w:rPr>
      </w:pPr>
      <w:r w:rsidRPr="0068228C">
        <w:rPr>
          <w:rFonts w:hint="eastAsia"/>
          <w:strike/>
          <w:color w:val="FF0000"/>
        </w:rPr>
        <w:t>驾驶行为分析中驾驶评分的排规则名参考如下（具体的文言描述以交互设计的文档为主）：</w:t>
      </w:r>
    </w:p>
    <w:p w14:paraId="25B26D4C" w14:textId="77777777" w:rsidR="0068228C" w:rsidRPr="0068228C" w:rsidRDefault="0068228C" w:rsidP="0068228C">
      <w:pPr>
        <w:ind w:firstLine="420"/>
        <w:rPr>
          <w:strike/>
          <w:color w:val="FF0000"/>
        </w:rPr>
      </w:pPr>
      <w:r w:rsidRPr="0068228C">
        <w:rPr>
          <w:strike/>
          <w:color w:val="FF0000"/>
        </w:rPr>
        <w:t xml:space="preserve">The ranking reference of driving score in driving behavior analysis is as follows (the </w:t>
      </w:r>
      <w:r w:rsidRPr="0068228C">
        <w:rPr>
          <w:rFonts w:hint="eastAsia"/>
          <w:strike/>
          <w:color w:val="FF0000"/>
        </w:rPr>
        <w:t>o</w:t>
      </w:r>
      <w:r w:rsidRPr="0068228C">
        <w:rPr>
          <w:strike/>
          <w:color w:val="FF0000"/>
        </w:rPr>
        <w:t>fficial description refer to UE documents):</w:t>
      </w:r>
    </w:p>
    <w:p w14:paraId="4917C0A5" w14:textId="77777777" w:rsidR="0068228C" w:rsidRPr="0068228C" w:rsidRDefault="0068228C" w:rsidP="0068228C">
      <w:pPr>
        <w:pStyle w:val="ListParagraph"/>
        <w:numPr>
          <w:ilvl w:val="0"/>
          <w:numId w:val="24"/>
        </w:numPr>
        <w:ind w:firstLineChars="0"/>
        <w:rPr>
          <w:strike/>
          <w:color w:val="FF0000"/>
        </w:rPr>
      </w:pPr>
      <w:r w:rsidRPr="0068228C">
        <w:rPr>
          <w:rFonts w:hint="eastAsia"/>
          <w:strike/>
          <w:color w:val="FF0000"/>
        </w:rPr>
        <w:t>单次驾驶评分排名：结算时间为每日</w:t>
      </w:r>
      <w:r w:rsidRPr="0068228C">
        <w:rPr>
          <w:rFonts w:hint="eastAsia"/>
          <w:strike/>
          <w:color w:val="FF0000"/>
        </w:rPr>
        <w:t>24</w:t>
      </w:r>
      <w:r w:rsidRPr="0068228C">
        <w:rPr>
          <w:rFonts w:hint="eastAsia"/>
          <w:strike/>
          <w:color w:val="FF0000"/>
        </w:rPr>
        <w:t>时，单次驾驶评分的排名是基于</w:t>
      </w:r>
      <w:r w:rsidRPr="0068228C">
        <w:rPr>
          <w:rFonts w:hint="eastAsia"/>
          <w:strike/>
          <w:color w:val="FF0000"/>
        </w:rPr>
        <w:t>SGM</w:t>
      </w:r>
      <w:r w:rsidRPr="0068228C">
        <w:rPr>
          <w:rFonts w:hint="eastAsia"/>
          <w:strike/>
          <w:color w:val="FF0000"/>
        </w:rPr>
        <w:t>用户过往三个月的平均分来排名的，基础数据的计算时间为每日</w:t>
      </w:r>
      <w:r w:rsidRPr="0068228C">
        <w:rPr>
          <w:rFonts w:hint="eastAsia"/>
          <w:strike/>
          <w:color w:val="FF0000"/>
        </w:rPr>
        <w:t>24</w:t>
      </w:r>
      <w:r w:rsidRPr="0068228C">
        <w:rPr>
          <w:rFonts w:hint="eastAsia"/>
          <w:strike/>
          <w:color w:val="FF0000"/>
        </w:rPr>
        <w:t>时</w:t>
      </w:r>
      <w:r w:rsidRPr="0068228C">
        <w:rPr>
          <w:rFonts w:hint="eastAsia"/>
          <w:strike/>
          <w:color w:val="FF0000"/>
        </w:rPr>
        <w:t>/</w:t>
      </w:r>
      <w:r w:rsidRPr="0068228C">
        <w:rPr>
          <w:strike/>
          <w:color w:val="FF0000"/>
        </w:rPr>
        <w:t xml:space="preserve"> </w:t>
      </w:r>
      <w:r w:rsidRPr="0068228C">
        <w:rPr>
          <w:rFonts w:hint="eastAsia"/>
          <w:strike/>
          <w:color w:val="FF0000"/>
        </w:rPr>
        <w:t>R</w:t>
      </w:r>
      <w:r w:rsidRPr="0068228C">
        <w:rPr>
          <w:strike/>
          <w:color w:val="FF0000"/>
        </w:rPr>
        <w:t>anking of single driving scores: the settlement time is 24 o'clock every day, the ranking of single driving scores is based on the average scores of SGM users in the past three months;</w:t>
      </w:r>
    </w:p>
    <w:p w14:paraId="2F465116" w14:textId="77777777" w:rsidR="0068228C" w:rsidRPr="0068228C" w:rsidRDefault="0068228C" w:rsidP="0068228C">
      <w:pPr>
        <w:pStyle w:val="ListParagraph"/>
        <w:numPr>
          <w:ilvl w:val="0"/>
          <w:numId w:val="24"/>
        </w:numPr>
        <w:ind w:firstLineChars="0"/>
        <w:rPr>
          <w:strike/>
          <w:color w:val="FF0000"/>
        </w:rPr>
      </w:pPr>
      <w:r w:rsidRPr="0068228C">
        <w:rPr>
          <w:rFonts w:hint="eastAsia"/>
          <w:strike/>
          <w:color w:val="FF0000"/>
        </w:rPr>
        <w:t>前一日最佳驾驶评分排名：结算时间为每日</w:t>
      </w:r>
      <w:r w:rsidRPr="0068228C">
        <w:rPr>
          <w:rFonts w:hint="eastAsia"/>
          <w:strike/>
          <w:color w:val="FF0000"/>
        </w:rPr>
        <w:t>24</w:t>
      </w:r>
      <w:r w:rsidRPr="0068228C">
        <w:rPr>
          <w:rFonts w:hint="eastAsia"/>
          <w:strike/>
          <w:color w:val="FF0000"/>
        </w:rPr>
        <w:t>时，该数据为昨日用户所有行程中评分最佳的一次行程参与的排名</w:t>
      </w:r>
      <w:r w:rsidRPr="0068228C">
        <w:rPr>
          <w:rFonts w:hint="eastAsia"/>
          <w:strike/>
          <w:color w:val="FF0000"/>
        </w:rPr>
        <w:t>/</w:t>
      </w:r>
      <w:r w:rsidRPr="0068228C">
        <w:rPr>
          <w:strike/>
          <w:color w:val="FF0000"/>
        </w:rPr>
        <w:t xml:space="preserve"> </w:t>
      </w:r>
      <w:r w:rsidRPr="0068228C">
        <w:rPr>
          <w:rFonts w:hint="eastAsia"/>
          <w:strike/>
          <w:color w:val="FF0000"/>
        </w:rPr>
        <w:t>R</w:t>
      </w:r>
      <w:r w:rsidRPr="0068228C">
        <w:rPr>
          <w:strike/>
          <w:color w:val="FF0000"/>
        </w:rPr>
        <w:t>anking of the best driving scores of the previous day: the settlement time is 24 o'clock every day, and this data is the ranking of the best one of all the trips of yesterday's users.</w:t>
      </w:r>
    </w:p>
    <w:p w14:paraId="37A175FC" w14:textId="2AB0BBFF" w:rsidR="0068228C" w:rsidRPr="0068228C" w:rsidRDefault="0068228C" w:rsidP="0068228C">
      <w:pPr>
        <w:pStyle w:val="ListParagraph"/>
        <w:numPr>
          <w:ilvl w:val="0"/>
          <w:numId w:val="24"/>
        </w:numPr>
        <w:ind w:firstLineChars="0"/>
        <w:rPr>
          <w:strike/>
          <w:color w:val="FF0000"/>
        </w:rPr>
      </w:pPr>
      <w:r w:rsidRPr="0068228C">
        <w:rPr>
          <w:rFonts w:hint="eastAsia"/>
          <w:strike/>
          <w:color w:val="FF0000"/>
        </w:rPr>
        <w:t>驾驶评分月度排名规则说明：结算时间为每日</w:t>
      </w:r>
      <w:r w:rsidRPr="0068228C">
        <w:rPr>
          <w:rFonts w:hint="eastAsia"/>
          <w:strike/>
          <w:color w:val="FF0000"/>
        </w:rPr>
        <w:t>24</w:t>
      </w:r>
      <w:r w:rsidRPr="0068228C">
        <w:rPr>
          <w:rFonts w:hint="eastAsia"/>
          <w:strike/>
          <w:color w:val="FF0000"/>
        </w:rPr>
        <w:t>时，该数据为用户过去</w:t>
      </w:r>
      <w:r w:rsidRPr="0068228C">
        <w:rPr>
          <w:rFonts w:hint="eastAsia"/>
          <w:strike/>
          <w:color w:val="FF0000"/>
        </w:rPr>
        <w:t>30</w:t>
      </w:r>
      <w:r w:rsidRPr="0068228C">
        <w:rPr>
          <w:strike/>
          <w:color w:val="FF0000"/>
        </w:rPr>
        <w:t xml:space="preserve"> </w:t>
      </w:r>
      <w:r w:rsidRPr="0068228C">
        <w:rPr>
          <w:rFonts w:hint="eastAsia"/>
          <w:strike/>
          <w:color w:val="FF0000"/>
        </w:rPr>
        <w:t>天驾驶评分平均分的排名</w:t>
      </w:r>
      <w:r w:rsidRPr="0068228C">
        <w:rPr>
          <w:rFonts w:hint="eastAsia"/>
          <w:strike/>
          <w:color w:val="FF0000"/>
        </w:rPr>
        <w:t>/</w:t>
      </w:r>
      <w:r w:rsidRPr="0068228C">
        <w:rPr>
          <w:strike/>
          <w:color w:val="FF0000"/>
        </w:rPr>
        <w:t xml:space="preserve"> </w:t>
      </w:r>
      <w:r w:rsidRPr="0068228C">
        <w:rPr>
          <w:rFonts w:hint="eastAsia"/>
          <w:strike/>
          <w:color w:val="FF0000"/>
        </w:rPr>
        <w:t>D</w:t>
      </w:r>
      <w:r w:rsidRPr="0068228C">
        <w:rPr>
          <w:strike/>
          <w:color w:val="FF0000"/>
        </w:rPr>
        <w:t>escription of monthly ranking rules for driving scores: the settleme</w:t>
      </w:r>
      <w:r>
        <w:rPr>
          <w:strike/>
          <w:color w:val="FF0000"/>
        </w:rPr>
        <w:t>nt time is 24 o'clock every day</w:t>
      </w:r>
      <w:r w:rsidRPr="0068228C">
        <w:rPr>
          <w:strike/>
          <w:color w:val="FF0000"/>
        </w:rPr>
        <w:t>, this data is the average ranking of the driving scores of the user in the past 30 days.</w:t>
      </w:r>
    </w:p>
    <w:p w14:paraId="0C15B7BE" w14:textId="5699351D" w:rsidR="002561AC" w:rsidRPr="0068228C" w:rsidRDefault="002561AC" w:rsidP="00135144">
      <w:pPr>
        <w:pStyle w:val="Heading4"/>
        <w:rPr>
          <w:rFonts w:ascii="Arial" w:hAnsi="Arial" w:cs="Arial"/>
          <w:color w:val="FF0000"/>
        </w:rPr>
      </w:pPr>
      <w:r w:rsidRPr="0068228C">
        <w:rPr>
          <w:rFonts w:ascii="Arial" w:hAnsi="Arial" w:cs="Arial"/>
          <w:color w:val="FF0000"/>
        </w:rPr>
        <w:t>评分排名分享</w:t>
      </w:r>
      <w:r w:rsidRPr="0068228C">
        <w:rPr>
          <w:rFonts w:ascii="Arial" w:hAnsi="Arial" w:cs="Arial" w:hint="eastAsia"/>
          <w:color w:val="FF0000"/>
        </w:rPr>
        <w:t>/</w:t>
      </w:r>
      <w:r w:rsidRPr="0068228C">
        <w:rPr>
          <w:rFonts w:ascii="Arial" w:hAnsi="Arial" w:cs="Arial"/>
          <w:color w:val="FF0000"/>
        </w:rPr>
        <w:t>Score Ranking Sharing [Delete]</w:t>
      </w:r>
    </w:p>
    <w:p w14:paraId="7C35B6FC" w14:textId="77777777" w:rsidR="0068228C" w:rsidRPr="0068228C" w:rsidRDefault="0068228C" w:rsidP="0068228C">
      <w:pPr>
        <w:ind w:firstLine="480"/>
        <w:jc w:val="left"/>
        <w:rPr>
          <w:strike/>
          <w:color w:val="FF0000"/>
          <w:sz w:val="24"/>
          <w:szCs w:val="24"/>
        </w:rPr>
      </w:pPr>
      <w:r w:rsidRPr="0068228C">
        <w:rPr>
          <w:rFonts w:hint="eastAsia"/>
          <w:strike/>
          <w:color w:val="FF0000"/>
          <w:sz w:val="24"/>
          <w:szCs w:val="24"/>
        </w:rPr>
        <w:t>所有排名应当支持其他应用调用（支持调用</w:t>
      </w:r>
      <w:r w:rsidRPr="0068228C">
        <w:rPr>
          <w:rFonts w:hint="eastAsia"/>
          <w:strike/>
          <w:color w:val="FF0000"/>
          <w:sz w:val="24"/>
          <w:szCs w:val="24"/>
        </w:rPr>
        <w:t>5.3.7</w:t>
      </w:r>
      <w:r w:rsidRPr="0068228C">
        <w:rPr>
          <w:rFonts w:hint="eastAsia"/>
          <w:strike/>
          <w:color w:val="FF0000"/>
          <w:sz w:val="24"/>
          <w:szCs w:val="24"/>
        </w:rPr>
        <w:t>中的历史排名数据，也支持从云端调用，具体由软件方案决定），同时也支持生成图片供分享给其他应用或群聊等（目前已知</w:t>
      </w:r>
      <w:r w:rsidRPr="0068228C">
        <w:rPr>
          <w:rFonts w:hint="eastAsia"/>
          <w:strike/>
          <w:color w:val="FF0000"/>
          <w:sz w:val="24"/>
          <w:szCs w:val="24"/>
        </w:rPr>
        <w:t>Team</w:t>
      </w:r>
      <w:r w:rsidRPr="0068228C">
        <w:rPr>
          <w:strike/>
          <w:color w:val="FF0000"/>
          <w:sz w:val="24"/>
          <w:szCs w:val="24"/>
        </w:rPr>
        <w:t xml:space="preserve"> </w:t>
      </w:r>
      <w:r w:rsidRPr="0068228C">
        <w:rPr>
          <w:rFonts w:hint="eastAsia"/>
          <w:strike/>
          <w:color w:val="FF0000"/>
          <w:sz w:val="24"/>
          <w:szCs w:val="24"/>
        </w:rPr>
        <w:t>Travel</w:t>
      </w:r>
      <w:r w:rsidRPr="0068228C">
        <w:rPr>
          <w:rFonts w:hint="eastAsia"/>
          <w:strike/>
          <w:color w:val="FF0000"/>
          <w:sz w:val="24"/>
          <w:szCs w:val="24"/>
        </w:rPr>
        <w:t>应用）。</w:t>
      </w:r>
    </w:p>
    <w:p w14:paraId="4E978189" w14:textId="6C4138B6" w:rsidR="0068228C" w:rsidRPr="0068228C" w:rsidRDefault="0068228C" w:rsidP="0068228C">
      <w:pPr>
        <w:ind w:firstLine="480"/>
        <w:jc w:val="left"/>
        <w:rPr>
          <w:rFonts w:ascii="Arial" w:hAnsi="Arial" w:cs="Arial"/>
          <w:strike/>
          <w:color w:val="FF0000"/>
          <w:sz w:val="24"/>
          <w:szCs w:val="24"/>
        </w:rPr>
      </w:pPr>
      <w:r w:rsidRPr="0068228C">
        <w:rPr>
          <w:rFonts w:ascii="Arial" w:hAnsi="Arial" w:cs="Arial"/>
          <w:strike/>
          <w:color w:val="FF0000"/>
          <w:sz w:val="24"/>
          <w:szCs w:val="24"/>
        </w:rPr>
        <w:t xml:space="preserve">All ranking information shall support to be called by other applications </w:t>
      </w:r>
      <w:proofErr w:type="gramStart"/>
      <w:r w:rsidRPr="0068228C">
        <w:rPr>
          <w:rFonts w:ascii="Arial" w:hAnsi="Arial" w:cs="Arial"/>
          <w:strike/>
          <w:color w:val="FF0000"/>
          <w:sz w:val="24"/>
          <w:szCs w:val="24"/>
        </w:rPr>
        <w:t>It</w:t>
      </w:r>
      <w:proofErr w:type="gramEnd"/>
      <w:r w:rsidRPr="0068228C">
        <w:rPr>
          <w:rFonts w:ascii="Arial" w:hAnsi="Arial" w:cs="Arial"/>
          <w:strike/>
          <w:color w:val="FF0000"/>
          <w:sz w:val="24"/>
          <w:szCs w:val="24"/>
        </w:rPr>
        <w:t xml:space="preserve"> shall also support the generation of ranking pictures for sharing to other applications or group chat. (Team Travel as already known).</w:t>
      </w:r>
    </w:p>
    <w:p w14:paraId="1A65908E" w14:textId="3B5492FA" w:rsidR="002561AC" w:rsidRPr="0068228C" w:rsidRDefault="002561AC" w:rsidP="0068228C">
      <w:pPr>
        <w:pStyle w:val="Heading4"/>
        <w:ind w:left="720" w:hanging="720"/>
        <w:rPr>
          <w:rFonts w:ascii="Arial" w:hAnsi="Arial" w:cs="Arial"/>
          <w:color w:val="FF0000"/>
        </w:rPr>
      </w:pPr>
      <w:r w:rsidRPr="0068228C">
        <w:rPr>
          <w:rFonts w:hint="eastAsia"/>
          <w:color w:val="FF0000"/>
        </w:rPr>
        <w:t>驾驶评分排名信息脱敏处理</w:t>
      </w:r>
      <w:r w:rsidRPr="0068228C">
        <w:rPr>
          <w:rFonts w:hint="eastAsia"/>
          <w:color w:val="FF0000"/>
        </w:rPr>
        <w:t>/</w:t>
      </w:r>
      <w:r w:rsidRPr="0068228C">
        <w:rPr>
          <w:rFonts w:ascii="Arial" w:hAnsi="Arial" w:cs="Arial"/>
          <w:color w:val="FF0000"/>
        </w:rPr>
        <w:t>Desensitization of Driving Score Ranking Information [Delete]</w:t>
      </w:r>
    </w:p>
    <w:p w14:paraId="475634F2" w14:textId="77777777" w:rsidR="0068228C" w:rsidRPr="0068228C" w:rsidRDefault="0068228C" w:rsidP="0068228C">
      <w:pPr>
        <w:ind w:left="420"/>
        <w:rPr>
          <w:strike/>
          <w:color w:val="FF0000"/>
        </w:rPr>
      </w:pPr>
      <w:r w:rsidRPr="0068228C">
        <w:rPr>
          <w:rFonts w:hint="eastAsia"/>
          <w:strike/>
          <w:color w:val="FF0000"/>
        </w:rPr>
        <w:t>系统在展示排名信息时，对于其他用户的用户名称需要进行脱敏处理。</w:t>
      </w:r>
    </w:p>
    <w:p w14:paraId="3697526B" w14:textId="70A74602" w:rsidR="0068228C" w:rsidRPr="0068228C" w:rsidRDefault="0068228C" w:rsidP="0068228C">
      <w:pPr>
        <w:ind w:left="420"/>
        <w:rPr>
          <w:strike/>
          <w:color w:val="FF0000"/>
        </w:rPr>
      </w:pPr>
      <w:r w:rsidRPr="0068228C">
        <w:rPr>
          <w:strike/>
          <w:color w:val="FF0000"/>
        </w:rPr>
        <w:lastRenderedPageBreak/>
        <w:t>When displaying ranking information, the system needs to desensitize the user names of other users.</w:t>
      </w:r>
    </w:p>
    <w:p w14:paraId="16C2B2D1" w14:textId="77777777" w:rsidR="00085B9D" w:rsidRPr="00DD40D3" w:rsidRDefault="00085B9D" w:rsidP="00085B9D">
      <w:pPr>
        <w:pStyle w:val="Heading3"/>
        <w:rPr>
          <w:rFonts w:ascii="Arial" w:hAnsi="Arial" w:cs="Arial"/>
        </w:rPr>
      </w:pPr>
      <w:bookmarkStart w:id="115" w:name="_Toc44502176"/>
      <w:r w:rsidRPr="00DD40D3">
        <w:rPr>
          <w:rFonts w:ascii="Arial" w:hAnsi="Arial" w:cs="Arial"/>
        </w:rPr>
        <w:t>行程油耗</w:t>
      </w:r>
      <w:r w:rsidRPr="00DD40D3">
        <w:rPr>
          <w:rFonts w:ascii="Arial" w:hAnsi="Arial" w:cs="Arial"/>
          <w:strike/>
          <w:color w:val="FF0000"/>
        </w:rPr>
        <w:t>排名</w:t>
      </w:r>
      <w:r w:rsidRPr="00DD40D3">
        <w:rPr>
          <w:rFonts w:ascii="Arial" w:hAnsi="Arial" w:cs="Arial" w:hint="eastAsia"/>
        </w:rPr>
        <w:t>（</w:t>
      </w:r>
      <w:r w:rsidRPr="00DD40D3">
        <w:rPr>
          <w:rFonts w:ascii="Arial" w:hAnsi="Arial" w:cs="Arial" w:hint="eastAsia"/>
        </w:rPr>
        <w:t>ICE Only</w:t>
      </w:r>
      <w:r w:rsidRPr="00DD40D3">
        <w:rPr>
          <w:rFonts w:ascii="Arial" w:hAnsi="Arial" w:cs="Arial" w:hint="eastAsia"/>
        </w:rPr>
        <w:t>）</w:t>
      </w:r>
      <w:r w:rsidRPr="00DD40D3">
        <w:rPr>
          <w:rFonts w:ascii="Arial" w:hAnsi="Arial" w:cs="Arial" w:hint="eastAsia"/>
        </w:rPr>
        <w:t>/</w:t>
      </w:r>
      <w:r w:rsidRPr="00DD40D3">
        <w:rPr>
          <w:rFonts w:ascii="Arial" w:hAnsi="Arial" w:cs="Arial"/>
        </w:rPr>
        <w:t xml:space="preserve">Trip Fuel Consumption </w:t>
      </w:r>
      <w:r w:rsidRPr="00DD40D3">
        <w:rPr>
          <w:rFonts w:ascii="Arial" w:hAnsi="Arial" w:cs="Arial"/>
          <w:strike/>
          <w:color w:val="FF0000"/>
        </w:rPr>
        <w:t>Ranking</w:t>
      </w:r>
      <w:r w:rsidRPr="00DD40D3">
        <w:rPr>
          <w:rFonts w:ascii="Arial" w:hAnsi="Arial" w:cs="Arial"/>
        </w:rPr>
        <w:t xml:space="preserve"> (ICE Only)</w:t>
      </w:r>
      <w:bookmarkEnd w:id="115"/>
      <w:r w:rsidRPr="00DD40D3">
        <w:rPr>
          <w:rFonts w:ascii="Arial" w:hAnsi="Arial" w:cs="Arial"/>
        </w:rPr>
        <w:t xml:space="preserve"> </w:t>
      </w:r>
    </w:p>
    <w:p w14:paraId="4652A702" w14:textId="77777777" w:rsidR="00085B9D" w:rsidRPr="00DD40D3" w:rsidRDefault="00085B9D" w:rsidP="00135144">
      <w:pPr>
        <w:pStyle w:val="Heading4"/>
        <w:rPr>
          <w:rFonts w:ascii="Arial" w:hAnsi="Arial" w:cs="Arial"/>
        </w:rPr>
      </w:pPr>
      <w:bookmarkStart w:id="116" w:name="_Toc44502177"/>
      <w:r w:rsidRPr="00DD40D3">
        <w:rPr>
          <w:rFonts w:ascii="Arial" w:hAnsi="Arial" w:cs="Arial"/>
        </w:rPr>
        <w:t>油耗排名</w:t>
      </w:r>
      <w:r w:rsidRPr="00DD40D3">
        <w:rPr>
          <w:rFonts w:ascii="Arial" w:hAnsi="Arial" w:cs="Arial" w:hint="eastAsia"/>
        </w:rPr>
        <w:t>/</w:t>
      </w:r>
      <w:r w:rsidRPr="00DD40D3">
        <w:rPr>
          <w:rFonts w:ascii="Arial" w:hAnsi="Arial" w:cs="Arial"/>
        </w:rPr>
        <w:t>Fuel Consumption Ranking</w:t>
      </w:r>
      <w:bookmarkEnd w:id="116"/>
      <w:r w:rsidRPr="00DD40D3">
        <w:rPr>
          <w:rFonts w:ascii="Arial" w:hAnsi="Arial" w:cs="Arial"/>
        </w:rPr>
        <w:t xml:space="preserve"> </w:t>
      </w:r>
    </w:p>
    <w:p w14:paraId="6BDDE292" w14:textId="77777777" w:rsidR="00085B9D" w:rsidRPr="00DD40D3" w:rsidRDefault="00085B9D" w:rsidP="00085B9D">
      <w:pPr>
        <w:ind w:firstLine="420"/>
        <w:rPr>
          <w:rFonts w:ascii="Arial" w:hAnsi="Arial" w:cs="Arial"/>
          <w:sz w:val="20"/>
          <w:szCs w:val="20"/>
        </w:rPr>
      </w:pPr>
      <w:r w:rsidRPr="00DD40D3">
        <w:rPr>
          <w:rFonts w:ascii="Arial" w:hAnsi="Arial" w:cs="Arial"/>
          <w:sz w:val="20"/>
          <w:szCs w:val="20"/>
        </w:rPr>
        <w:t>VCS</w:t>
      </w:r>
      <w:r w:rsidRPr="00DD40D3">
        <w:rPr>
          <w:rFonts w:ascii="Arial" w:hAnsi="Arial" w:cs="Arial"/>
          <w:sz w:val="20"/>
          <w:szCs w:val="20"/>
        </w:rPr>
        <w:t>在每段行程结束后将本段行程的平均油耗数据和行程时间数据上传。</w:t>
      </w:r>
    </w:p>
    <w:p w14:paraId="3A49FBFE" w14:textId="77777777" w:rsidR="00085B9D" w:rsidRPr="00DD40D3" w:rsidRDefault="00085B9D" w:rsidP="00085B9D">
      <w:pPr>
        <w:ind w:firstLine="420"/>
        <w:rPr>
          <w:rFonts w:ascii="Arial" w:hAnsi="Arial" w:cs="Arial"/>
          <w:sz w:val="20"/>
          <w:szCs w:val="20"/>
        </w:rPr>
      </w:pPr>
      <w:r w:rsidRPr="00DD40D3">
        <w:rPr>
          <w:rFonts w:ascii="Arial" w:hAnsi="Arial" w:cs="Arial" w:hint="eastAsia"/>
          <w:sz w:val="20"/>
          <w:szCs w:val="20"/>
        </w:rPr>
        <w:t>娱乐系统是否支持油耗信息的显示通过标定</w:t>
      </w:r>
      <w:r w:rsidRPr="00DD40D3">
        <w:rPr>
          <w:rFonts w:ascii="Arial" w:hAnsi="Arial" w:cs="Arial"/>
          <w:b/>
          <w:i/>
          <w:sz w:val="20"/>
          <w:szCs w:val="20"/>
        </w:rPr>
        <w:t>VEHICLE_FUEL_TYPE_PETROL</w:t>
      </w:r>
      <w:r w:rsidRPr="00DD40D3">
        <w:rPr>
          <w:rFonts w:ascii="Arial" w:hAnsi="Arial" w:cs="Arial" w:hint="eastAsia"/>
          <w:sz w:val="20"/>
          <w:szCs w:val="20"/>
        </w:rPr>
        <w:t>确认，标定值为</w:t>
      </w:r>
      <w:r w:rsidRPr="00DD40D3">
        <w:rPr>
          <w:rFonts w:ascii="Arial" w:hAnsi="Arial" w:cs="Arial" w:hint="eastAsia"/>
          <w:sz w:val="20"/>
          <w:szCs w:val="20"/>
        </w:rPr>
        <w:t>True</w:t>
      </w:r>
      <w:r w:rsidRPr="00DD40D3">
        <w:rPr>
          <w:rFonts w:ascii="Arial" w:hAnsi="Arial" w:cs="Arial" w:hint="eastAsia"/>
          <w:sz w:val="20"/>
          <w:szCs w:val="20"/>
        </w:rPr>
        <w:t>时，表示娱乐系统支持显示油耗信息。</w:t>
      </w:r>
    </w:p>
    <w:p w14:paraId="435509FA" w14:textId="77777777" w:rsidR="00085B9D" w:rsidRPr="00DD40D3" w:rsidRDefault="00085B9D" w:rsidP="00085B9D">
      <w:pPr>
        <w:ind w:firstLine="420"/>
        <w:rPr>
          <w:rFonts w:ascii="Arial" w:hAnsi="Arial" w:cs="Arial"/>
          <w:sz w:val="20"/>
          <w:szCs w:val="20"/>
        </w:rPr>
      </w:pPr>
      <w:r w:rsidRPr="00DD40D3">
        <w:rPr>
          <w:rFonts w:ascii="Arial" w:hAnsi="Arial" w:cs="Arial"/>
          <w:sz w:val="20"/>
          <w:szCs w:val="20"/>
        </w:rPr>
        <w:t xml:space="preserve">Whether the entertainment system supports the display of fuel consumption information </w:t>
      </w:r>
      <w:proofErr w:type="gramStart"/>
      <w:r w:rsidRPr="00DD40D3">
        <w:rPr>
          <w:rFonts w:ascii="Arial" w:hAnsi="Arial" w:cs="Arial"/>
          <w:sz w:val="20"/>
          <w:szCs w:val="20"/>
        </w:rPr>
        <w:t>is confirmed</w:t>
      </w:r>
      <w:proofErr w:type="gramEnd"/>
      <w:r w:rsidRPr="00DD40D3">
        <w:rPr>
          <w:rFonts w:ascii="Arial" w:hAnsi="Arial" w:cs="Arial"/>
          <w:sz w:val="20"/>
          <w:szCs w:val="20"/>
        </w:rPr>
        <w:t xml:space="preserve"> by </w:t>
      </w:r>
      <w:r w:rsidRPr="00DD40D3">
        <w:rPr>
          <w:rFonts w:ascii="Arial" w:hAnsi="Arial" w:cs="Arial" w:hint="eastAsia"/>
          <w:sz w:val="20"/>
          <w:szCs w:val="20"/>
        </w:rPr>
        <w:t>calibration</w:t>
      </w:r>
      <w:r w:rsidRPr="00DD40D3">
        <w:rPr>
          <w:rFonts w:ascii="Arial" w:hAnsi="Arial" w:cs="Arial"/>
          <w:sz w:val="20"/>
          <w:szCs w:val="20"/>
        </w:rPr>
        <w:t xml:space="preserve"> </w:t>
      </w:r>
      <w:r w:rsidRPr="00DD40D3">
        <w:rPr>
          <w:rFonts w:ascii="Arial" w:hAnsi="Arial" w:cs="Arial"/>
          <w:b/>
          <w:i/>
          <w:sz w:val="20"/>
          <w:szCs w:val="20"/>
        </w:rPr>
        <w:t>VEHICLE_FUEL_TYPE_PETROL</w:t>
      </w:r>
      <w:r w:rsidRPr="00DD40D3">
        <w:rPr>
          <w:rFonts w:ascii="Arial" w:hAnsi="Arial" w:cs="Arial"/>
          <w:sz w:val="20"/>
          <w:szCs w:val="20"/>
        </w:rPr>
        <w:t xml:space="preserve">. When the calibration value is </w:t>
      </w:r>
      <w:r w:rsidRPr="00DD40D3">
        <w:rPr>
          <w:rFonts w:ascii="Arial" w:hAnsi="Arial" w:cs="Arial" w:hint="eastAsia"/>
          <w:sz w:val="20"/>
          <w:szCs w:val="20"/>
        </w:rPr>
        <w:t>RTUE</w:t>
      </w:r>
      <w:r w:rsidRPr="00DD40D3">
        <w:rPr>
          <w:rFonts w:ascii="Arial" w:hAnsi="Arial" w:cs="Arial"/>
          <w:sz w:val="20"/>
          <w:szCs w:val="20"/>
        </w:rPr>
        <w:t>, it means that the entertainment system supports the display of fuel consumption information.</w:t>
      </w:r>
    </w:p>
    <w:p w14:paraId="306C9955" w14:textId="77777777" w:rsidR="00085B9D" w:rsidRPr="00DD40D3" w:rsidRDefault="00085B9D" w:rsidP="00085B9D">
      <w:pPr>
        <w:pStyle w:val="Heading5"/>
        <w:rPr>
          <w:color w:val="FF0000"/>
        </w:rPr>
      </w:pPr>
      <w:r w:rsidRPr="00DD40D3">
        <w:rPr>
          <w:rFonts w:hint="eastAsia"/>
          <w:color w:val="FF0000"/>
        </w:rPr>
        <w:t>油耗的周排名</w:t>
      </w:r>
      <w:r w:rsidRPr="00DD40D3">
        <w:rPr>
          <w:rFonts w:hint="eastAsia"/>
          <w:color w:val="FF0000"/>
        </w:rPr>
        <w:t>/</w:t>
      </w:r>
      <w:r w:rsidRPr="00DD40D3">
        <w:rPr>
          <w:color w:val="FF0000"/>
        </w:rPr>
        <w:t xml:space="preserve"> Weekly </w:t>
      </w:r>
      <w:r w:rsidRPr="00DD40D3">
        <w:rPr>
          <w:rFonts w:hint="eastAsia"/>
          <w:color w:val="FF0000"/>
        </w:rPr>
        <w:t>R</w:t>
      </w:r>
      <w:r w:rsidRPr="00DD40D3">
        <w:rPr>
          <w:color w:val="FF0000"/>
        </w:rPr>
        <w:t xml:space="preserve">anking of </w:t>
      </w:r>
      <w:r w:rsidRPr="00DD40D3">
        <w:rPr>
          <w:rFonts w:hint="eastAsia"/>
          <w:color w:val="FF0000"/>
        </w:rPr>
        <w:t>F</w:t>
      </w:r>
      <w:r w:rsidRPr="00DD40D3">
        <w:rPr>
          <w:color w:val="FF0000"/>
        </w:rPr>
        <w:t xml:space="preserve">uel </w:t>
      </w:r>
      <w:r w:rsidRPr="00DD40D3">
        <w:rPr>
          <w:rFonts w:hint="eastAsia"/>
          <w:color w:val="FF0000"/>
        </w:rPr>
        <w:t>C</w:t>
      </w:r>
      <w:r w:rsidRPr="00DD40D3">
        <w:rPr>
          <w:color w:val="FF0000"/>
        </w:rPr>
        <w:t xml:space="preserve">onsumption </w:t>
      </w:r>
      <w:r w:rsidRPr="00DD40D3">
        <w:rPr>
          <w:rFonts w:ascii="Arial" w:hAnsi="Arial" w:cs="Arial"/>
          <w:color w:val="FF0000"/>
        </w:rPr>
        <w:t>[Delete]</w:t>
      </w:r>
    </w:p>
    <w:p w14:paraId="51431FBB" w14:textId="77777777" w:rsidR="00085B9D" w:rsidRPr="00DD40D3" w:rsidRDefault="00085B9D" w:rsidP="00085B9D">
      <w:pPr>
        <w:ind w:left="420"/>
        <w:rPr>
          <w:strike/>
          <w:color w:val="FF0000"/>
        </w:rPr>
      </w:pPr>
      <w:r w:rsidRPr="00DD40D3">
        <w:rPr>
          <w:rFonts w:hint="eastAsia"/>
          <w:strike/>
          <w:color w:val="FF0000"/>
        </w:rPr>
        <w:t>油耗的周排名为用户前</w:t>
      </w:r>
      <w:r w:rsidRPr="00DD40D3">
        <w:rPr>
          <w:rFonts w:hint="eastAsia"/>
          <w:strike/>
          <w:color w:val="FF0000"/>
        </w:rPr>
        <w:t>7</w:t>
      </w:r>
      <w:r w:rsidRPr="00DD40D3">
        <w:rPr>
          <w:rFonts w:hint="eastAsia"/>
          <w:strike/>
          <w:color w:val="FF0000"/>
        </w:rPr>
        <w:t>日的平均油耗排名。</w:t>
      </w:r>
    </w:p>
    <w:p w14:paraId="17251836" w14:textId="77777777" w:rsidR="00085B9D" w:rsidRPr="00DD40D3" w:rsidRDefault="00085B9D" w:rsidP="00085B9D">
      <w:pPr>
        <w:ind w:left="420"/>
        <w:rPr>
          <w:strike/>
          <w:color w:val="FF0000"/>
        </w:rPr>
      </w:pPr>
      <w:bookmarkStart w:id="117" w:name="OLE_LINK13"/>
      <w:r w:rsidRPr="00DD40D3">
        <w:rPr>
          <w:strike/>
          <w:color w:val="FF0000"/>
        </w:rPr>
        <w:t>Average Fuel Consumption Ranking of last 7 Days</w:t>
      </w:r>
      <w:r w:rsidRPr="00DD40D3">
        <w:rPr>
          <w:rFonts w:hint="eastAsia"/>
          <w:strike/>
          <w:color w:val="FF0000"/>
        </w:rPr>
        <w:t>.</w:t>
      </w:r>
    </w:p>
    <w:p w14:paraId="051E89D7" w14:textId="77777777" w:rsidR="00085B9D" w:rsidRPr="00DD40D3" w:rsidRDefault="00085B9D" w:rsidP="00085B9D">
      <w:pPr>
        <w:ind w:firstLine="420"/>
        <w:rPr>
          <w:strike/>
          <w:color w:val="FF0000"/>
        </w:rPr>
      </w:pPr>
      <w:r w:rsidRPr="00DD40D3">
        <w:rPr>
          <w:rFonts w:hint="eastAsia"/>
          <w:strike/>
          <w:color w:val="FF0000"/>
        </w:rPr>
        <w:t>油耗的周排名分为全国排名和城市排名，用户的城市归属请参考</w:t>
      </w:r>
      <w:r w:rsidRPr="00DD40D3">
        <w:rPr>
          <w:strike/>
          <w:color w:val="FF0000"/>
        </w:rPr>
        <w:t>&lt;</w:t>
      </w:r>
      <w:hyperlink w:anchor="_用户的城市归属" w:history="1">
        <w:r w:rsidRPr="00DD40D3">
          <w:rPr>
            <w:rStyle w:val="Hyperlink"/>
            <w:strike/>
            <w:color w:val="FF0000"/>
          </w:rPr>
          <w:t>5.3.</w:t>
        </w:r>
        <w:r w:rsidRPr="00DD40D3">
          <w:rPr>
            <w:rStyle w:val="Hyperlink"/>
            <w:rFonts w:hint="eastAsia"/>
            <w:strike/>
            <w:color w:val="FF0000"/>
          </w:rPr>
          <w:t>9</w:t>
        </w:r>
        <w:r w:rsidRPr="00DD40D3">
          <w:rPr>
            <w:rStyle w:val="Hyperlink"/>
            <w:strike/>
            <w:color w:val="FF0000"/>
          </w:rPr>
          <w:t xml:space="preserve"> </w:t>
        </w:r>
        <w:r w:rsidRPr="00DD40D3">
          <w:rPr>
            <w:rStyle w:val="Hyperlink"/>
            <w:strike/>
            <w:color w:val="FF0000"/>
          </w:rPr>
          <w:t>用户的城市归属</w:t>
        </w:r>
      </w:hyperlink>
      <w:r w:rsidRPr="00DD40D3">
        <w:rPr>
          <w:rStyle w:val="Hyperlink"/>
          <w:rFonts w:hint="eastAsia"/>
          <w:strike/>
          <w:color w:val="FF0000"/>
        </w:rPr>
        <w:t>/</w:t>
      </w:r>
      <w:r w:rsidRPr="00DD40D3">
        <w:rPr>
          <w:rStyle w:val="Hyperlink"/>
          <w:strike/>
          <w:color w:val="FF0000"/>
        </w:rPr>
        <w:t xml:space="preserve"> Urban Attribution of Users </w:t>
      </w:r>
      <w:r w:rsidRPr="00DD40D3">
        <w:rPr>
          <w:strike/>
          <w:color w:val="FF0000"/>
        </w:rPr>
        <w:t>&gt;</w:t>
      </w:r>
      <w:r w:rsidRPr="00DD40D3">
        <w:rPr>
          <w:rFonts w:hint="eastAsia"/>
          <w:strike/>
          <w:color w:val="FF0000"/>
        </w:rPr>
        <w:t>。</w:t>
      </w:r>
    </w:p>
    <w:p w14:paraId="7F9AB5BF" w14:textId="77777777" w:rsidR="00085B9D" w:rsidRPr="00DD40D3" w:rsidRDefault="00085B9D" w:rsidP="00085B9D">
      <w:pPr>
        <w:ind w:firstLine="420"/>
        <w:rPr>
          <w:strike/>
          <w:color w:val="FF0000"/>
        </w:rPr>
      </w:pPr>
      <w:r w:rsidRPr="00DD40D3">
        <w:rPr>
          <w:strike/>
          <w:color w:val="FF0000"/>
        </w:rPr>
        <w:t xml:space="preserve">Weekly ranking of fuel consumption </w:t>
      </w:r>
      <w:proofErr w:type="gramStart"/>
      <w:r w:rsidRPr="00DD40D3">
        <w:rPr>
          <w:strike/>
          <w:color w:val="FF0000"/>
        </w:rPr>
        <w:t>is divided</w:t>
      </w:r>
      <w:proofErr w:type="gramEnd"/>
      <w:r w:rsidRPr="00DD40D3">
        <w:rPr>
          <w:strike/>
          <w:color w:val="FF0000"/>
        </w:rPr>
        <w:t xml:space="preserve"> into nationwide ranking and city ranking. Please refer to the city attribution of users &lt;</w:t>
      </w:r>
      <w:hyperlink w:anchor="_用户的城市归属" w:history="1">
        <w:r w:rsidRPr="00DD40D3">
          <w:rPr>
            <w:rStyle w:val="Hyperlink"/>
            <w:strike/>
            <w:color w:val="FF0000"/>
          </w:rPr>
          <w:t>5.3.</w:t>
        </w:r>
        <w:r w:rsidRPr="00DD40D3">
          <w:rPr>
            <w:rStyle w:val="Hyperlink"/>
            <w:rFonts w:hint="eastAsia"/>
            <w:strike/>
            <w:color w:val="FF0000"/>
          </w:rPr>
          <w:t>9</w:t>
        </w:r>
        <w:r w:rsidRPr="00DD40D3">
          <w:rPr>
            <w:rStyle w:val="Hyperlink"/>
            <w:strike/>
            <w:color w:val="FF0000"/>
          </w:rPr>
          <w:t xml:space="preserve"> </w:t>
        </w:r>
        <w:r w:rsidRPr="00DD40D3">
          <w:rPr>
            <w:rStyle w:val="Hyperlink"/>
            <w:strike/>
            <w:color w:val="FF0000"/>
          </w:rPr>
          <w:t>用户的城市归属</w:t>
        </w:r>
      </w:hyperlink>
      <w:r w:rsidRPr="00DD40D3">
        <w:rPr>
          <w:rStyle w:val="Hyperlink"/>
          <w:rFonts w:hint="eastAsia"/>
          <w:strike/>
          <w:color w:val="FF0000"/>
        </w:rPr>
        <w:t>/</w:t>
      </w:r>
      <w:r w:rsidRPr="00DD40D3">
        <w:rPr>
          <w:rStyle w:val="Hyperlink"/>
          <w:strike/>
          <w:color w:val="FF0000"/>
        </w:rPr>
        <w:t xml:space="preserve"> Urban Attribution of Users </w:t>
      </w:r>
      <w:r w:rsidRPr="00DD40D3">
        <w:rPr>
          <w:strike/>
          <w:color w:val="FF0000"/>
        </w:rPr>
        <w:t>&gt;</w:t>
      </w:r>
      <w:r w:rsidRPr="00DD40D3">
        <w:rPr>
          <w:rFonts w:hint="eastAsia"/>
          <w:strike/>
          <w:color w:val="FF0000"/>
        </w:rPr>
        <w:t>.</w:t>
      </w:r>
    </w:p>
    <w:p w14:paraId="6D3B6CE0" w14:textId="77777777" w:rsidR="00085B9D" w:rsidRPr="00DD40D3" w:rsidRDefault="00085B9D" w:rsidP="00085B9D">
      <w:pPr>
        <w:ind w:left="420"/>
        <w:rPr>
          <w:strike/>
          <w:color w:val="FF0000"/>
        </w:rPr>
      </w:pPr>
      <w:r w:rsidRPr="00DD40D3">
        <w:rPr>
          <w:rFonts w:hint="eastAsia"/>
          <w:strike/>
          <w:color w:val="FF0000"/>
        </w:rPr>
        <w:t>包含用户自身的排名信息和前三名的用户信息。</w:t>
      </w:r>
    </w:p>
    <w:p w14:paraId="1BCCBD65" w14:textId="77777777" w:rsidR="00085B9D" w:rsidRPr="00DD40D3" w:rsidRDefault="00085B9D" w:rsidP="00085B9D">
      <w:pPr>
        <w:ind w:left="420"/>
        <w:rPr>
          <w:strike/>
          <w:color w:val="FF0000"/>
        </w:rPr>
      </w:pPr>
      <w:r w:rsidRPr="00DD40D3">
        <w:rPr>
          <w:strike/>
          <w:color w:val="FF0000"/>
        </w:rPr>
        <w:t>Contains the user's own ranking information and the top three users’ information.</w:t>
      </w:r>
    </w:p>
    <w:bookmarkEnd w:id="117"/>
    <w:p w14:paraId="188A9473" w14:textId="77777777" w:rsidR="00085B9D" w:rsidRPr="00DD40D3" w:rsidRDefault="00085B9D" w:rsidP="00085B9D">
      <w:pPr>
        <w:pStyle w:val="Heading5"/>
        <w:rPr>
          <w:color w:val="FF0000"/>
        </w:rPr>
      </w:pPr>
      <w:r w:rsidRPr="00DD40D3">
        <w:rPr>
          <w:rFonts w:hint="eastAsia"/>
          <w:color w:val="FF0000"/>
        </w:rPr>
        <w:t>油耗的月度排名</w:t>
      </w:r>
      <w:r w:rsidRPr="00DD40D3">
        <w:rPr>
          <w:rFonts w:hint="eastAsia"/>
          <w:color w:val="FF0000"/>
        </w:rPr>
        <w:t>/</w:t>
      </w:r>
      <w:r w:rsidRPr="00DD40D3">
        <w:rPr>
          <w:color w:val="FF0000"/>
        </w:rPr>
        <w:t xml:space="preserve"> The Monthly Ranking of Fuel </w:t>
      </w:r>
      <w:r w:rsidRPr="00DD40D3">
        <w:rPr>
          <w:rFonts w:hint="eastAsia"/>
          <w:color w:val="FF0000"/>
        </w:rPr>
        <w:t>C</w:t>
      </w:r>
      <w:r w:rsidRPr="00DD40D3">
        <w:rPr>
          <w:color w:val="FF0000"/>
        </w:rPr>
        <w:t>onsumption</w:t>
      </w:r>
      <w:r>
        <w:rPr>
          <w:color w:val="FF0000"/>
        </w:rPr>
        <w:t xml:space="preserve"> </w:t>
      </w:r>
      <w:r w:rsidRPr="00DD40D3">
        <w:rPr>
          <w:rFonts w:ascii="Arial" w:hAnsi="Arial" w:cs="Arial"/>
          <w:color w:val="FF0000"/>
        </w:rPr>
        <w:t>[Delete]</w:t>
      </w:r>
    </w:p>
    <w:p w14:paraId="176DC191" w14:textId="77777777" w:rsidR="00085B9D" w:rsidRPr="00DD40D3" w:rsidRDefault="00085B9D" w:rsidP="00085B9D">
      <w:pPr>
        <w:ind w:left="420"/>
        <w:rPr>
          <w:strike/>
          <w:color w:val="FF0000"/>
        </w:rPr>
      </w:pPr>
      <w:r w:rsidRPr="00DD40D3">
        <w:rPr>
          <w:rFonts w:hint="eastAsia"/>
          <w:strike/>
          <w:color w:val="FF0000"/>
        </w:rPr>
        <w:t>油耗的月度排名为用户前</w:t>
      </w:r>
      <w:r w:rsidRPr="00DD40D3">
        <w:rPr>
          <w:rFonts w:hint="eastAsia"/>
          <w:strike/>
          <w:color w:val="FF0000"/>
        </w:rPr>
        <w:t>30</w:t>
      </w:r>
      <w:r w:rsidRPr="00DD40D3">
        <w:rPr>
          <w:rFonts w:hint="eastAsia"/>
          <w:strike/>
          <w:color w:val="FF0000"/>
        </w:rPr>
        <w:t>日的平均油耗排名。</w:t>
      </w:r>
    </w:p>
    <w:p w14:paraId="68A79D95" w14:textId="77777777" w:rsidR="00085B9D" w:rsidRPr="00DD40D3" w:rsidRDefault="00085B9D" w:rsidP="00085B9D">
      <w:pPr>
        <w:ind w:firstLine="420"/>
        <w:rPr>
          <w:strike/>
          <w:color w:val="FF0000"/>
        </w:rPr>
      </w:pPr>
      <w:r w:rsidRPr="00DD40D3">
        <w:rPr>
          <w:strike/>
          <w:color w:val="FF0000"/>
        </w:rPr>
        <w:t xml:space="preserve">The monthly ranking of fuel consumption is the </w:t>
      </w:r>
      <w:proofErr w:type="gramStart"/>
      <w:r w:rsidRPr="00DD40D3">
        <w:rPr>
          <w:strike/>
          <w:color w:val="FF0000"/>
        </w:rPr>
        <w:t>average fuel consumption ranking</w:t>
      </w:r>
      <w:proofErr w:type="gramEnd"/>
      <w:r w:rsidRPr="00DD40D3">
        <w:rPr>
          <w:strike/>
          <w:color w:val="FF0000"/>
        </w:rPr>
        <w:t xml:space="preserve"> for the first 30 days of users.</w:t>
      </w:r>
    </w:p>
    <w:p w14:paraId="01554908" w14:textId="77777777" w:rsidR="00085B9D" w:rsidRPr="00DD40D3" w:rsidRDefault="00085B9D" w:rsidP="00085B9D">
      <w:pPr>
        <w:ind w:firstLine="420"/>
        <w:rPr>
          <w:strike/>
          <w:color w:val="FF0000"/>
        </w:rPr>
      </w:pPr>
      <w:r w:rsidRPr="00DD40D3">
        <w:rPr>
          <w:rFonts w:hint="eastAsia"/>
          <w:strike/>
          <w:color w:val="FF0000"/>
        </w:rPr>
        <w:t>油耗的月排名分为全国排名和城市排名，用户的城市归属请参考</w:t>
      </w:r>
      <w:r w:rsidRPr="00DD40D3">
        <w:rPr>
          <w:strike/>
          <w:color w:val="FF0000"/>
        </w:rPr>
        <w:t>&lt;</w:t>
      </w:r>
      <w:hyperlink w:anchor="_用户的城市归属" w:history="1">
        <w:r w:rsidRPr="00DD40D3">
          <w:rPr>
            <w:rStyle w:val="Hyperlink"/>
            <w:strike/>
            <w:color w:val="FF0000"/>
          </w:rPr>
          <w:t>5.3.</w:t>
        </w:r>
        <w:r w:rsidRPr="00DD40D3">
          <w:rPr>
            <w:rStyle w:val="Hyperlink"/>
            <w:rFonts w:hint="eastAsia"/>
            <w:strike/>
            <w:color w:val="FF0000"/>
          </w:rPr>
          <w:t>9</w:t>
        </w:r>
        <w:r w:rsidRPr="00DD40D3">
          <w:rPr>
            <w:rStyle w:val="Hyperlink"/>
            <w:strike/>
            <w:color w:val="FF0000"/>
          </w:rPr>
          <w:t xml:space="preserve"> </w:t>
        </w:r>
        <w:r w:rsidRPr="00DD40D3">
          <w:rPr>
            <w:rStyle w:val="Hyperlink"/>
            <w:strike/>
            <w:color w:val="FF0000"/>
          </w:rPr>
          <w:t>用户的城市归属</w:t>
        </w:r>
      </w:hyperlink>
      <w:r w:rsidRPr="00DD40D3">
        <w:rPr>
          <w:rStyle w:val="Hyperlink"/>
          <w:rFonts w:hint="eastAsia"/>
          <w:strike/>
          <w:color w:val="FF0000"/>
        </w:rPr>
        <w:t>/</w:t>
      </w:r>
      <w:r w:rsidRPr="00DD40D3">
        <w:rPr>
          <w:rStyle w:val="Hyperlink"/>
          <w:strike/>
          <w:color w:val="FF0000"/>
        </w:rPr>
        <w:t xml:space="preserve"> Urban Attribution of Users </w:t>
      </w:r>
      <w:r w:rsidRPr="00DD40D3">
        <w:rPr>
          <w:strike/>
          <w:color w:val="FF0000"/>
        </w:rPr>
        <w:t>&gt;</w:t>
      </w:r>
      <w:r w:rsidRPr="00DD40D3">
        <w:rPr>
          <w:rFonts w:hint="eastAsia"/>
          <w:strike/>
          <w:color w:val="FF0000"/>
        </w:rPr>
        <w:t>。</w:t>
      </w:r>
    </w:p>
    <w:p w14:paraId="3FDF5A99" w14:textId="77777777" w:rsidR="00085B9D" w:rsidRPr="00DD40D3" w:rsidRDefault="00085B9D" w:rsidP="00085B9D">
      <w:pPr>
        <w:ind w:firstLine="420"/>
        <w:rPr>
          <w:strike/>
          <w:color w:val="FF0000"/>
        </w:rPr>
      </w:pPr>
      <w:r w:rsidRPr="00DD40D3">
        <w:rPr>
          <w:strike/>
          <w:color w:val="FF0000"/>
        </w:rPr>
        <w:t xml:space="preserve">The monthly ranking of fuel consumption </w:t>
      </w:r>
      <w:proofErr w:type="gramStart"/>
      <w:r w:rsidRPr="00DD40D3">
        <w:rPr>
          <w:strike/>
          <w:color w:val="FF0000"/>
        </w:rPr>
        <w:t>is divided</w:t>
      </w:r>
      <w:proofErr w:type="gramEnd"/>
      <w:r w:rsidRPr="00DD40D3">
        <w:rPr>
          <w:strike/>
          <w:color w:val="FF0000"/>
        </w:rPr>
        <w:t xml:space="preserve"> into nationwide ranking and city ranking. Please refer to &lt;</w:t>
      </w:r>
      <w:hyperlink w:anchor="_用户的城市归属" w:history="1">
        <w:r w:rsidRPr="00DD40D3">
          <w:rPr>
            <w:rStyle w:val="Hyperlink"/>
            <w:strike/>
            <w:color w:val="FF0000"/>
          </w:rPr>
          <w:t>5.3.</w:t>
        </w:r>
        <w:r w:rsidRPr="00DD40D3">
          <w:rPr>
            <w:rStyle w:val="Hyperlink"/>
            <w:rFonts w:hint="eastAsia"/>
            <w:strike/>
            <w:color w:val="FF0000"/>
          </w:rPr>
          <w:t>9</w:t>
        </w:r>
        <w:r w:rsidRPr="00DD40D3">
          <w:rPr>
            <w:rStyle w:val="Hyperlink"/>
            <w:strike/>
            <w:color w:val="FF0000"/>
          </w:rPr>
          <w:t xml:space="preserve"> </w:t>
        </w:r>
        <w:r w:rsidRPr="00DD40D3">
          <w:rPr>
            <w:rStyle w:val="Hyperlink"/>
            <w:strike/>
            <w:color w:val="FF0000"/>
          </w:rPr>
          <w:t>用户的城市归属</w:t>
        </w:r>
      </w:hyperlink>
      <w:r w:rsidRPr="00DD40D3">
        <w:rPr>
          <w:rStyle w:val="Hyperlink"/>
          <w:rFonts w:hint="eastAsia"/>
          <w:strike/>
          <w:color w:val="FF0000"/>
        </w:rPr>
        <w:t>/</w:t>
      </w:r>
      <w:r w:rsidRPr="00DD40D3">
        <w:rPr>
          <w:rStyle w:val="Hyperlink"/>
          <w:strike/>
          <w:color w:val="FF0000"/>
        </w:rPr>
        <w:t xml:space="preserve"> Urban Attribution of Users </w:t>
      </w:r>
      <w:r w:rsidRPr="00DD40D3">
        <w:rPr>
          <w:strike/>
          <w:color w:val="FF0000"/>
        </w:rPr>
        <w:t>&gt;.</w:t>
      </w:r>
    </w:p>
    <w:p w14:paraId="76A37D3E" w14:textId="77777777" w:rsidR="00085B9D" w:rsidRPr="00DD40D3" w:rsidRDefault="00085B9D" w:rsidP="00085B9D">
      <w:pPr>
        <w:ind w:left="420"/>
        <w:rPr>
          <w:strike/>
          <w:color w:val="FF0000"/>
        </w:rPr>
      </w:pPr>
      <w:r w:rsidRPr="00DD40D3">
        <w:rPr>
          <w:rFonts w:hint="eastAsia"/>
          <w:strike/>
          <w:color w:val="FF0000"/>
        </w:rPr>
        <w:t>包含用户自身的排名信息和前三名的用户信息。</w:t>
      </w:r>
    </w:p>
    <w:p w14:paraId="79089AC5" w14:textId="77777777" w:rsidR="00085B9D" w:rsidRPr="00DD40D3" w:rsidRDefault="00085B9D" w:rsidP="00085B9D">
      <w:pPr>
        <w:ind w:left="420"/>
        <w:rPr>
          <w:strike/>
          <w:color w:val="FF0000"/>
        </w:rPr>
      </w:pPr>
      <w:r w:rsidRPr="00DD40D3">
        <w:rPr>
          <w:strike/>
          <w:color w:val="FF0000"/>
        </w:rPr>
        <w:t>Including the user's own ranking information and the top three users’ information.</w:t>
      </w:r>
    </w:p>
    <w:p w14:paraId="5A268375" w14:textId="77777777" w:rsidR="00085B9D" w:rsidRPr="00DD40D3" w:rsidRDefault="00085B9D" w:rsidP="00085B9D">
      <w:pPr>
        <w:pStyle w:val="Heading5"/>
        <w:rPr>
          <w:color w:val="FF0000"/>
        </w:rPr>
      </w:pPr>
      <w:r w:rsidRPr="00DD40D3">
        <w:rPr>
          <w:rFonts w:hint="eastAsia"/>
          <w:color w:val="FF0000"/>
        </w:rPr>
        <w:lastRenderedPageBreak/>
        <w:t>油耗的半年排名</w:t>
      </w:r>
      <w:r w:rsidRPr="00DD40D3">
        <w:rPr>
          <w:rFonts w:hint="eastAsia"/>
          <w:color w:val="FF0000"/>
        </w:rPr>
        <w:t>/</w:t>
      </w:r>
      <w:r w:rsidRPr="00DD40D3">
        <w:rPr>
          <w:color w:val="FF0000"/>
        </w:rPr>
        <w:t xml:space="preserve"> Average Fuel Consumption Ranking </w:t>
      </w:r>
      <w:r w:rsidRPr="00DD40D3">
        <w:rPr>
          <w:rFonts w:hint="eastAsia"/>
          <w:color w:val="FF0000"/>
        </w:rPr>
        <w:t>of</w:t>
      </w:r>
      <w:r w:rsidRPr="00DD40D3">
        <w:rPr>
          <w:color w:val="FF0000"/>
        </w:rPr>
        <w:t xml:space="preserve"> </w:t>
      </w:r>
      <w:r w:rsidRPr="00DD40D3">
        <w:rPr>
          <w:rFonts w:hint="eastAsia"/>
          <w:color w:val="FF0000"/>
        </w:rPr>
        <w:t>L</w:t>
      </w:r>
      <w:r w:rsidRPr="00DD40D3">
        <w:rPr>
          <w:color w:val="FF0000"/>
        </w:rPr>
        <w:t xml:space="preserve">ast </w:t>
      </w:r>
      <w:r w:rsidRPr="00DD40D3">
        <w:rPr>
          <w:rFonts w:hint="eastAsia"/>
          <w:color w:val="FF0000"/>
        </w:rPr>
        <w:t>180</w:t>
      </w:r>
      <w:r w:rsidRPr="00DD40D3">
        <w:rPr>
          <w:color w:val="FF0000"/>
        </w:rPr>
        <w:t xml:space="preserve"> Days</w:t>
      </w:r>
      <w:r>
        <w:rPr>
          <w:color w:val="FF0000"/>
        </w:rPr>
        <w:t xml:space="preserve"> </w:t>
      </w:r>
      <w:r w:rsidRPr="00DD40D3">
        <w:rPr>
          <w:rFonts w:ascii="Arial" w:hAnsi="Arial" w:cs="Arial"/>
          <w:color w:val="FF0000"/>
        </w:rPr>
        <w:t>[Delete]</w:t>
      </w:r>
    </w:p>
    <w:p w14:paraId="128DFE24" w14:textId="77777777" w:rsidR="00085B9D" w:rsidRPr="00DD40D3" w:rsidRDefault="00085B9D" w:rsidP="00085B9D">
      <w:pPr>
        <w:ind w:firstLine="420"/>
        <w:rPr>
          <w:strike/>
          <w:color w:val="FF0000"/>
        </w:rPr>
      </w:pPr>
      <w:r w:rsidRPr="00DD40D3">
        <w:rPr>
          <w:rFonts w:hint="eastAsia"/>
          <w:strike/>
          <w:color w:val="FF0000"/>
        </w:rPr>
        <w:t>油耗的半年排名为用户前</w:t>
      </w:r>
      <w:r w:rsidRPr="00DD40D3">
        <w:rPr>
          <w:rFonts w:hint="eastAsia"/>
          <w:strike/>
          <w:color w:val="FF0000"/>
        </w:rPr>
        <w:t>180</w:t>
      </w:r>
      <w:r w:rsidRPr="00DD40D3">
        <w:rPr>
          <w:rFonts w:hint="eastAsia"/>
          <w:strike/>
          <w:color w:val="FF0000"/>
        </w:rPr>
        <w:t>日的平均油耗的排名。</w:t>
      </w:r>
    </w:p>
    <w:p w14:paraId="6C5B6E5D" w14:textId="77777777" w:rsidR="00085B9D" w:rsidRPr="00DD40D3" w:rsidRDefault="00085B9D" w:rsidP="00085B9D">
      <w:pPr>
        <w:ind w:firstLine="420"/>
        <w:rPr>
          <w:strike/>
          <w:color w:val="FF0000"/>
        </w:rPr>
      </w:pPr>
      <w:r w:rsidRPr="00DD40D3">
        <w:rPr>
          <w:strike/>
          <w:color w:val="FF0000"/>
        </w:rPr>
        <w:t>The half-year ranking of fuel consumption is the ranking of average fuel consumption for the first 180 days of users.</w:t>
      </w:r>
    </w:p>
    <w:p w14:paraId="0AA5C3F9" w14:textId="77777777" w:rsidR="00085B9D" w:rsidRPr="00DD40D3" w:rsidRDefault="00085B9D" w:rsidP="00085B9D">
      <w:pPr>
        <w:ind w:firstLine="420"/>
        <w:rPr>
          <w:strike/>
          <w:color w:val="FF0000"/>
        </w:rPr>
      </w:pPr>
      <w:r w:rsidRPr="00DD40D3">
        <w:rPr>
          <w:rFonts w:hint="eastAsia"/>
          <w:strike/>
          <w:color w:val="FF0000"/>
        </w:rPr>
        <w:t>油耗的月排名分为全国排名和城市排名，用户的城市归属请参考</w:t>
      </w:r>
      <w:r w:rsidRPr="00DD40D3">
        <w:rPr>
          <w:strike/>
          <w:color w:val="FF0000"/>
        </w:rPr>
        <w:t>&lt;</w:t>
      </w:r>
      <w:hyperlink w:anchor="_用户的城市归属" w:history="1">
        <w:r w:rsidRPr="00DD40D3">
          <w:rPr>
            <w:rStyle w:val="Hyperlink"/>
            <w:strike/>
            <w:color w:val="FF0000"/>
            <w:sz w:val="24"/>
            <w:szCs w:val="24"/>
          </w:rPr>
          <w:t>5.3.</w:t>
        </w:r>
        <w:r w:rsidRPr="00DD40D3">
          <w:rPr>
            <w:rStyle w:val="Hyperlink"/>
            <w:rFonts w:hint="eastAsia"/>
            <w:strike/>
            <w:color w:val="FF0000"/>
            <w:sz w:val="24"/>
            <w:szCs w:val="24"/>
          </w:rPr>
          <w:t>9</w:t>
        </w:r>
        <w:r w:rsidRPr="00DD40D3">
          <w:rPr>
            <w:rStyle w:val="Hyperlink"/>
            <w:strike/>
            <w:color w:val="FF0000"/>
            <w:sz w:val="24"/>
            <w:szCs w:val="24"/>
          </w:rPr>
          <w:t xml:space="preserve"> </w:t>
        </w:r>
        <w:r w:rsidRPr="00DD40D3">
          <w:rPr>
            <w:rStyle w:val="Hyperlink"/>
            <w:strike/>
            <w:color w:val="FF0000"/>
            <w:sz w:val="24"/>
            <w:szCs w:val="24"/>
          </w:rPr>
          <w:t>用户的城市归属</w:t>
        </w:r>
      </w:hyperlink>
      <w:r w:rsidRPr="00DD40D3">
        <w:rPr>
          <w:rStyle w:val="Hyperlink"/>
          <w:rFonts w:hint="eastAsia"/>
          <w:strike/>
          <w:color w:val="FF0000"/>
          <w:sz w:val="24"/>
          <w:szCs w:val="24"/>
        </w:rPr>
        <w:t>/</w:t>
      </w:r>
      <w:r w:rsidRPr="00DD40D3">
        <w:rPr>
          <w:rStyle w:val="Hyperlink"/>
          <w:strike/>
          <w:color w:val="FF0000"/>
          <w:sz w:val="24"/>
          <w:szCs w:val="24"/>
        </w:rPr>
        <w:t xml:space="preserve"> Urban Attribution of Users </w:t>
      </w:r>
      <w:r w:rsidRPr="00DD40D3">
        <w:rPr>
          <w:strike/>
          <w:color w:val="FF0000"/>
        </w:rPr>
        <w:t>&gt;</w:t>
      </w:r>
      <w:r w:rsidRPr="00DD40D3">
        <w:rPr>
          <w:rFonts w:hint="eastAsia"/>
          <w:strike/>
          <w:color w:val="FF0000"/>
        </w:rPr>
        <w:t>。</w:t>
      </w:r>
    </w:p>
    <w:p w14:paraId="145BE760" w14:textId="77777777" w:rsidR="00085B9D" w:rsidRPr="00DD40D3" w:rsidRDefault="00085B9D" w:rsidP="00085B9D">
      <w:pPr>
        <w:ind w:firstLine="420"/>
        <w:rPr>
          <w:strike/>
          <w:color w:val="FF0000"/>
        </w:rPr>
      </w:pPr>
      <w:r w:rsidRPr="00DD40D3">
        <w:rPr>
          <w:strike/>
          <w:color w:val="FF0000"/>
        </w:rPr>
        <w:t xml:space="preserve">The monthly ranking of fuel consumption </w:t>
      </w:r>
      <w:proofErr w:type="gramStart"/>
      <w:r w:rsidRPr="00DD40D3">
        <w:rPr>
          <w:strike/>
          <w:color w:val="FF0000"/>
        </w:rPr>
        <w:t>is divided</w:t>
      </w:r>
      <w:proofErr w:type="gramEnd"/>
      <w:r w:rsidRPr="00DD40D3">
        <w:rPr>
          <w:strike/>
          <w:color w:val="FF0000"/>
        </w:rPr>
        <w:t xml:space="preserve"> into nationwide ranking and city ranking. </w:t>
      </w:r>
      <w:r w:rsidRPr="00DD40D3">
        <w:rPr>
          <w:rFonts w:hint="eastAsia"/>
          <w:strike/>
          <w:color w:val="FF0000"/>
        </w:rPr>
        <w:t>P</w:t>
      </w:r>
      <w:r w:rsidRPr="00DD40D3">
        <w:rPr>
          <w:strike/>
          <w:color w:val="FF0000"/>
        </w:rPr>
        <w:t>lease refer to &lt;</w:t>
      </w:r>
      <w:hyperlink w:anchor="_用户的城市归属" w:history="1">
        <w:r w:rsidRPr="00DD40D3">
          <w:rPr>
            <w:rStyle w:val="Hyperlink"/>
            <w:strike/>
            <w:color w:val="FF0000"/>
            <w:sz w:val="24"/>
            <w:szCs w:val="24"/>
          </w:rPr>
          <w:t>5.3.</w:t>
        </w:r>
        <w:r w:rsidRPr="00DD40D3">
          <w:rPr>
            <w:rStyle w:val="Hyperlink"/>
            <w:rFonts w:hint="eastAsia"/>
            <w:strike/>
            <w:color w:val="FF0000"/>
            <w:sz w:val="24"/>
            <w:szCs w:val="24"/>
          </w:rPr>
          <w:t>9</w:t>
        </w:r>
        <w:r w:rsidRPr="00DD40D3">
          <w:rPr>
            <w:rStyle w:val="Hyperlink"/>
            <w:strike/>
            <w:color w:val="FF0000"/>
            <w:sz w:val="24"/>
            <w:szCs w:val="24"/>
          </w:rPr>
          <w:t xml:space="preserve"> </w:t>
        </w:r>
        <w:r w:rsidRPr="00DD40D3">
          <w:rPr>
            <w:rStyle w:val="Hyperlink"/>
            <w:strike/>
            <w:color w:val="FF0000"/>
            <w:sz w:val="24"/>
            <w:szCs w:val="24"/>
          </w:rPr>
          <w:t>用户的城市归属</w:t>
        </w:r>
      </w:hyperlink>
      <w:r w:rsidRPr="00DD40D3">
        <w:rPr>
          <w:rStyle w:val="Hyperlink"/>
          <w:rFonts w:hint="eastAsia"/>
          <w:strike/>
          <w:color w:val="FF0000"/>
          <w:sz w:val="24"/>
          <w:szCs w:val="24"/>
        </w:rPr>
        <w:t>/</w:t>
      </w:r>
      <w:r w:rsidRPr="00DD40D3">
        <w:rPr>
          <w:rStyle w:val="Hyperlink"/>
          <w:strike/>
          <w:color w:val="FF0000"/>
          <w:sz w:val="24"/>
          <w:szCs w:val="24"/>
        </w:rPr>
        <w:t xml:space="preserve"> Urban Attribution of Users </w:t>
      </w:r>
      <w:r w:rsidRPr="00DD40D3">
        <w:rPr>
          <w:strike/>
          <w:color w:val="FF0000"/>
        </w:rPr>
        <w:t>&gt;.</w:t>
      </w:r>
    </w:p>
    <w:p w14:paraId="24C7FF08" w14:textId="77777777" w:rsidR="00085B9D" w:rsidRPr="00DD40D3" w:rsidRDefault="00085B9D" w:rsidP="00085B9D">
      <w:pPr>
        <w:ind w:firstLine="420"/>
        <w:rPr>
          <w:strike/>
          <w:color w:val="FF0000"/>
        </w:rPr>
      </w:pPr>
      <w:r w:rsidRPr="00DD40D3">
        <w:rPr>
          <w:rFonts w:hint="eastAsia"/>
          <w:strike/>
          <w:color w:val="FF0000"/>
        </w:rPr>
        <w:t>包含用户自身的排名信息和前三名的用户信息。</w:t>
      </w:r>
    </w:p>
    <w:p w14:paraId="278F8F61" w14:textId="77777777" w:rsidR="00085B9D" w:rsidRPr="00DD40D3" w:rsidRDefault="00085B9D" w:rsidP="00085B9D">
      <w:pPr>
        <w:ind w:firstLine="420"/>
        <w:rPr>
          <w:strike/>
          <w:color w:val="FF0000"/>
        </w:rPr>
      </w:pPr>
      <w:r w:rsidRPr="00DD40D3">
        <w:rPr>
          <w:strike/>
          <w:color w:val="FF0000"/>
        </w:rPr>
        <w:t>Including the user's own ranking information and the top three users’ information.</w:t>
      </w:r>
    </w:p>
    <w:p w14:paraId="497C3BED" w14:textId="77777777" w:rsidR="00085B9D" w:rsidRPr="00DD40D3" w:rsidRDefault="00085B9D" w:rsidP="00085B9D">
      <w:pPr>
        <w:pStyle w:val="Heading5"/>
        <w:rPr>
          <w:color w:val="FF0000"/>
        </w:rPr>
      </w:pPr>
      <w:r w:rsidRPr="00DD40D3">
        <w:rPr>
          <w:rFonts w:hint="eastAsia"/>
          <w:color w:val="FF0000"/>
        </w:rPr>
        <w:t>油耗排名规则说明</w:t>
      </w:r>
      <w:r w:rsidRPr="00DD40D3">
        <w:rPr>
          <w:rFonts w:hint="eastAsia"/>
          <w:color w:val="FF0000"/>
        </w:rPr>
        <w:t>/</w:t>
      </w:r>
      <w:r w:rsidRPr="00DD40D3">
        <w:rPr>
          <w:color w:val="FF0000"/>
        </w:rPr>
        <w:t xml:space="preserve"> Description of Fuel Consumption Ranking Rules</w:t>
      </w:r>
      <w:r>
        <w:rPr>
          <w:color w:val="FF0000"/>
        </w:rPr>
        <w:t xml:space="preserve"> </w:t>
      </w:r>
      <w:r w:rsidRPr="00DD40D3">
        <w:rPr>
          <w:rFonts w:ascii="Arial" w:hAnsi="Arial" w:cs="Arial"/>
          <w:color w:val="FF0000"/>
        </w:rPr>
        <w:t>[Delete]</w:t>
      </w:r>
    </w:p>
    <w:p w14:paraId="3E13DC13" w14:textId="77777777" w:rsidR="00085B9D" w:rsidRPr="00DD40D3" w:rsidRDefault="00085B9D" w:rsidP="00085B9D">
      <w:pPr>
        <w:ind w:firstLine="420"/>
        <w:rPr>
          <w:rFonts w:ascii="Arial" w:hAnsi="Arial" w:cs="Arial"/>
          <w:strike/>
          <w:color w:val="FF0000"/>
          <w:sz w:val="22"/>
          <w:szCs w:val="20"/>
        </w:rPr>
      </w:pPr>
      <w:r w:rsidRPr="00DD40D3">
        <w:rPr>
          <w:rFonts w:ascii="Arial" w:hAnsi="Arial" w:cs="Arial" w:hint="eastAsia"/>
          <w:strike/>
          <w:color w:val="FF0000"/>
          <w:sz w:val="22"/>
          <w:szCs w:val="20"/>
        </w:rPr>
        <w:t>油耗排名的数据结算为每日的</w:t>
      </w:r>
      <w:r w:rsidRPr="00DD40D3">
        <w:rPr>
          <w:rFonts w:ascii="Arial" w:hAnsi="Arial" w:cs="Arial" w:hint="eastAsia"/>
          <w:strike/>
          <w:color w:val="FF0000"/>
          <w:sz w:val="22"/>
          <w:szCs w:val="20"/>
        </w:rPr>
        <w:t>24</w:t>
      </w:r>
      <w:r w:rsidRPr="00DD40D3">
        <w:rPr>
          <w:rFonts w:ascii="Arial" w:hAnsi="Arial" w:cs="Arial" w:hint="eastAsia"/>
          <w:strike/>
          <w:color w:val="FF0000"/>
          <w:sz w:val="22"/>
          <w:szCs w:val="20"/>
        </w:rPr>
        <w:t>时，用户查看的排名结果为前一日的结算结果，娱乐系统应以恰当的方式提示用户数据的结算规则。</w:t>
      </w:r>
    </w:p>
    <w:p w14:paraId="1AEE8ABD" w14:textId="77777777" w:rsidR="00085B9D" w:rsidRPr="00DD40D3" w:rsidRDefault="00085B9D" w:rsidP="00085B9D">
      <w:pPr>
        <w:ind w:firstLine="420"/>
        <w:rPr>
          <w:rFonts w:ascii="Arial" w:hAnsi="Arial" w:cs="Arial"/>
          <w:strike/>
          <w:color w:val="FF0000"/>
          <w:sz w:val="22"/>
          <w:szCs w:val="20"/>
        </w:rPr>
      </w:pPr>
      <w:r w:rsidRPr="00DD40D3">
        <w:rPr>
          <w:rFonts w:ascii="Arial" w:hAnsi="Arial" w:cs="Arial"/>
          <w:strike/>
          <w:color w:val="FF0000"/>
          <w:sz w:val="22"/>
          <w:szCs w:val="20"/>
        </w:rPr>
        <w:t>The data settlement of the fuel consumption ranking is 24 hours a day, and the ranking result viewed by the user is the settlement result of the previous day. The entertainment system should prompt the settlement rules of the user data in an appropriate way.</w:t>
      </w:r>
    </w:p>
    <w:p w14:paraId="4C4D333A" w14:textId="77777777" w:rsidR="00085B9D" w:rsidRPr="00DD40D3" w:rsidRDefault="00085B9D" w:rsidP="00085B9D">
      <w:pPr>
        <w:ind w:firstLine="420"/>
        <w:rPr>
          <w:rFonts w:ascii="Arial" w:hAnsi="Arial" w:cs="Arial"/>
          <w:strike/>
          <w:color w:val="FF0000"/>
          <w:sz w:val="22"/>
          <w:szCs w:val="20"/>
        </w:rPr>
      </w:pPr>
      <w:r w:rsidRPr="00DD40D3">
        <w:rPr>
          <w:rFonts w:ascii="Arial" w:hAnsi="Arial" w:cs="Arial" w:hint="eastAsia"/>
          <w:strike/>
          <w:color w:val="FF0000"/>
          <w:sz w:val="22"/>
          <w:szCs w:val="20"/>
        </w:rPr>
        <w:t>油耗信息跟随用户，且是有效驾驶行程内的油耗数据，不区分车型，电动车用户不展示这个数据。</w:t>
      </w:r>
    </w:p>
    <w:p w14:paraId="48B3053F" w14:textId="77777777" w:rsidR="00085B9D" w:rsidRPr="00DD40D3" w:rsidRDefault="00085B9D" w:rsidP="00085B9D">
      <w:pPr>
        <w:ind w:firstLine="420"/>
        <w:rPr>
          <w:rFonts w:ascii="Arial" w:hAnsi="Arial" w:cs="Arial"/>
          <w:strike/>
          <w:color w:val="FF0000"/>
          <w:sz w:val="22"/>
          <w:szCs w:val="20"/>
        </w:rPr>
      </w:pPr>
      <w:r w:rsidRPr="00DD40D3">
        <w:rPr>
          <w:rFonts w:ascii="Arial" w:hAnsi="Arial" w:cs="Arial"/>
          <w:strike/>
          <w:color w:val="FF0000"/>
          <w:sz w:val="22"/>
          <w:szCs w:val="20"/>
        </w:rPr>
        <w:t xml:space="preserve">Fuel consumption information follows the user and is the fuel consumption data within the effective driving journey. No distinction </w:t>
      </w:r>
      <w:proofErr w:type="gramStart"/>
      <w:r w:rsidRPr="00DD40D3">
        <w:rPr>
          <w:rFonts w:ascii="Arial" w:hAnsi="Arial" w:cs="Arial"/>
          <w:strike/>
          <w:color w:val="FF0000"/>
          <w:sz w:val="22"/>
          <w:szCs w:val="20"/>
        </w:rPr>
        <w:t>is made</w:t>
      </w:r>
      <w:proofErr w:type="gramEnd"/>
      <w:r w:rsidRPr="00DD40D3">
        <w:rPr>
          <w:rFonts w:ascii="Arial" w:hAnsi="Arial" w:cs="Arial"/>
          <w:strike/>
          <w:color w:val="FF0000"/>
          <w:sz w:val="22"/>
          <w:szCs w:val="20"/>
        </w:rPr>
        <w:t xml:space="preserve"> between vehicle types. Electric vehicle users do not display this data.</w:t>
      </w:r>
    </w:p>
    <w:p w14:paraId="16DD1F2D" w14:textId="77777777" w:rsidR="00085B9D" w:rsidRPr="00DD40D3" w:rsidRDefault="00085B9D" w:rsidP="00085B9D">
      <w:pPr>
        <w:ind w:firstLine="420"/>
        <w:rPr>
          <w:rFonts w:ascii="Arial" w:hAnsi="Arial" w:cs="Arial"/>
          <w:strike/>
          <w:color w:val="FF0000"/>
          <w:sz w:val="22"/>
          <w:szCs w:val="20"/>
        </w:rPr>
      </w:pPr>
      <w:r w:rsidRPr="00DD40D3">
        <w:rPr>
          <w:rFonts w:ascii="Arial" w:hAnsi="Arial" w:cs="Arial" w:hint="eastAsia"/>
          <w:strike/>
          <w:color w:val="FF0000"/>
          <w:sz w:val="22"/>
          <w:szCs w:val="20"/>
        </w:rPr>
        <w:t>油耗排名规则参考如下，具体文言描述以交互文档为主：</w:t>
      </w:r>
    </w:p>
    <w:p w14:paraId="3C01BA4B" w14:textId="77777777" w:rsidR="00085B9D" w:rsidRPr="00DD40D3" w:rsidRDefault="00085B9D" w:rsidP="00085B9D">
      <w:pPr>
        <w:ind w:firstLine="420"/>
        <w:rPr>
          <w:rFonts w:ascii="Arial" w:hAnsi="Arial" w:cs="Arial"/>
          <w:strike/>
          <w:color w:val="FF0000"/>
          <w:sz w:val="22"/>
          <w:szCs w:val="20"/>
        </w:rPr>
      </w:pPr>
      <w:r w:rsidRPr="00DD40D3">
        <w:rPr>
          <w:rFonts w:ascii="Arial" w:hAnsi="Arial" w:cs="Arial"/>
          <w:strike/>
          <w:color w:val="FF0000"/>
          <w:sz w:val="22"/>
          <w:szCs w:val="20"/>
        </w:rPr>
        <w:t xml:space="preserve">The oil consumption ranking rules </w:t>
      </w:r>
      <w:proofErr w:type="gramStart"/>
      <w:r w:rsidRPr="00DD40D3">
        <w:rPr>
          <w:rFonts w:ascii="Arial" w:hAnsi="Arial" w:cs="Arial"/>
          <w:strike/>
          <w:color w:val="FF0000"/>
          <w:sz w:val="22"/>
          <w:szCs w:val="20"/>
        </w:rPr>
        <w:t>are referenced</w:t>
      </w:r>
      <w:proofErr w:type="gramEnd"/>
      <w:r w:rsidRPr="00DD40D3">
        <w:rPr>
          <w:rFonts w:ascii="Arial" w:hAnsi="Arial" w:cs="Arial"/>
          <w:strike/>
          <w:color w:val="FF0000"/>
          <w:sz w:val="22"/>
          <w:szCs w:val="20"/>
        </w:rPr>
        <w:t xml:space="preserve"> as follows (the official description refer to UE documents):</w:t>
      </w:r>
    </w:p>
    <w:p w14:paraId="2954AAE3" w14:textId="77777777" w:rsidR="00085B9D" w:rsidRPr="00DD40D3" w:rsidRDefault="00085B9D" w:rsidP="00085B9D">
      <w:pPr>
        <w:pStyle w:val="ListParagraph"/>
        <w:numPr>
          <w:ilvl w:val="0"/>
          <w:numId w:val="23"/>
        </w:numPr>
        <w:ind w:firstLineChars="0"/>
        <w:rPr>
          <w:rFonts w:ascii="Arial" w:hAnsi="Arial" w:cs="Arial"/>
          <w:strike/>
          <w:color w:val="FF0000"/>
          <w:sz w:val="22"/>
          <w:szCs w:val="20"/>
        </w:rPr>
      </w:pPr>
      <w:r w:rsidRPr="00DD40D3">
        <w:rPr>
          <w:rFonts w:ascii="Arial" w:hAnsi="Arial" w:cs="Arial" w:hint="eastAsia"/>
          <w:strike/>
          <w:color w:val="FF0000"/>
          <w:sz w:val="22"/>
          <w:szCs w:val="20"/>
        </w:rPr>
        <w:t>油耗的周排名：更新时间为每天</w:t>
      </w:r>
      <w:r w:rsidRPr="00DD40D3">
        <w:rPr>
          <w:rFonts w:ascii="Arial" w:hAnsi="Arial" w:cs="Arial" w:hint="eastAsia"/>
          <w:strike/>
          <w:color w:val="FF0000"/>
          <w:sz w:val="22"/>
          <w:szCs w:val="20"/>
        </w:rPr>
        <w:t>24</w:t>
      </w:r>
      <w:r w:rsidRPr="00DD40D3">
        <w:rPr>
          <w:rFonts w:ascii="Arial" w:hAnsi="Arial" w:cs="Arial" w:hint="eastAsia"/>
          <w:strike/>
          <w:color w:val="FF0000"/>
          <w:sz w:val="22"/>
          <w:szCs w:val="20"/>
        </w:rPr>
        <w:t>时，参与排名的成员为近</w:t>
      </w:r>
      <w:r w:rsidRPr="00DD40D3">
        <w:rPr>
          <w:rFonts w:ascii="Arial" w:hAnsi="Arial" w:cs="Arial" w:hint="eastAsia"/>
          <w:strike/>
          <w:color w:val="FF0000"/>
          <w:sz w:val="22"/>
          <w:szCs w:val="20"/>
        </w:rPr>
        <w:t>7</w:t>
      </w:r>
      <w:r w:rsidRPr="00DD40D3">
        <w:rPr>
          <w:rFonts w:ascii="Arial" w:hAnsi="Arial" w:cs="Arial" w:hint="eastAsia"/>
          <w:strike/>
          <w:color w:val="FF0000"/>
          <w:sz w:val="22"/>
          <w:szCs w:val="20"/>
        </w:rPr>
        <w:t>天，有效驾驶行程累计驾驶时间超过</w:t>
      </w:r>
      <w:r w:rsidRPr="00DD40D3">
        <w:rPr>
          <w:rFonts w:ascii="Arial" w:hAnsi="Arial" w:cs="Arial" w:hint="eastAsia"/>
          <w:strike/>
          <w:color w:val="FF0000"/>
          <w:sz w:val="22"/>
          <w:szCs w:val="20"/>
        </w:rPr>
        <w:t>1</w:t>
      </w:r>
      <w:r w:rsidRPr="00DD40D3">
        <w:rPr>
          <w:rFonts w:ascii="Arial" w:hAnsi="Arial" w:cs="Arial" w:hint="eastAsia"/>
          <w:strike/>
          <w:color w:val="FF0000"/>
          <w:sz w:val="22"/>
          <w:szCs w:val="20"/>
        </w:rPr>
        <w:t>小时的用户的行程平均油耗</w:t>
      </w:r>
      <w:r w:rsidRPr="00DD40D3">
        <w:rPr>
          <w:rFonts w:ascii="Arial" w:hAnsi="Arial" w:cs="Arial" w:hint="eastAsia"/>
          <w:strike/>
          <w:color w:val="FF0000"/>
          <w:sz w:val="22"/>
          <w:szCs w:val="20"/>
        </w:rPr>
        <w:t>/</w:t>
      </w:r>
      <w:r w:rsidRPr="00DD40D3">
        <w:rPr>
          <w:rFonts w:ascii="Arial" w:hAnsi="Arial" w:cs="Arial"/>
          <w:strike/>
          <w:color w:val="FF0000"/>
          <w:sz w:val="22"/>
          <w:szCs w:val="20"/>
        </w:rPr>
        <w:t>Weekly ranking of fuel consumption: the update time is 24:00 every day, the members participating in the ranking are nearly 7 days, and the average fuel consumption of the journey for users whose cumulative driving time for effective driving journey exceeds 1 hour;</w:t>
      </w:r>
    </w:p>
    <w:p w14:paraId="302C7F90" w14:textId="77777777" w:rsidR="00085B9D" w:rsidRPr="00DD40D3" w:rsidRDefault="00085B9D" w:rsidP="00085B9D">
      <w:pPr>
        <w:pStyle w:val="ListParagraph"/>
        <w:numPr>
          <w:ilvl w:val="0"/>
          <w:numId w:val="23"/>
        </w:numPr>
        <w:ind w:firstLineChars="0"/>
        <w:rPr>
          <w:rFonts w:ascii="Arial" w:hAnsi="Arial" w:cs="Arial"/>
          <w:strike/>
          <w:color w:val="FF0000"/>
          <w:sz w:val="22"/>
          <w:szCs w:val="20"/>
        </w:rPr>
      </w:pPr>
      <w:r w:rsidRPr="00DD40D3">
        <w:rPr>
          <w:rFonts w:ascii="Arial" w:hAnsi="Arial" w:cs="Arial" w:hint="eastAsia"/>
          <w:strike/>
          <w:color w:val="FF0000"/>
          <w:sz w:val="22"/>
          <w:szCs w:val="20"/>
        </w:rPr>
        <w:t>油耗的月排名：更新时间为每天的</w:t>
      </w:r>
      <w:r w:rsidRPr="00DD40D3">
        <w:rPr>
          <w:rFonts w:ascii="Arial" w:hAnsi="Arial" w:cs="Arial" w:hint="eastAsia"/>
          <w:strike/>
          <w:color w:val="FF0000"/>
          <w:sz w:val="22"/>
          <w:szCs w:val="20"/>
        </w:rPr>
        <w:t>24</w:t>
      </w:r>
      <w:r w:rsidRPr="00DD40D3">
        <w:rPr>
          <w:rFonts w:ascii="Arial" w:hAnsi="Arial" w:cs="Arial" w:hint="eastAsia"/>
          <w:strike/>
          <w:color w:val="FF0000"/>
          <w:sz w:val="22"/>
          <w:szCs w:val="20"/>
        </w:rPr>
        <w:t>时，参与排名的成员为近</w:t>
      </w:r>
      <w:r w:rsidRPr="00DD40D3">
        <w:rPr>
          <w:rFonts w:ascii="Arial" w:hAnsi="Arial" w:cs="Arial" w:hint="eastAsia"/>
          <w:strike/>
          <w:color w:val="FF0000"/>
          <w:sz w:val="22"/>
          <w:szCs w:val="20"/>
        </w:rPr>
        <w:t>30</w:t>
      </w:r>
      <w:r w:rsidRPr="00DD40D3">
        <w:rPr>
          <w:rFonts w:ascii="Arial" w:hAnsi="Arial" w:cs="Arial" w:hint="eastAsia"/>
          <w:strike/>
          <w:color w:val="FF0000"/>
          <w:sz w:val="22"/>
          <w:szCs w:val="20"/>
        </w:rPr>
        <w:t>天，有效驾驶行程累计驾驶时间超过</w:t>
      </w:r>
      <w:r w:rsidRPr="00DD40D3">
        <w:rPr>
          <w:rFonts w:ascii="Arial" w:hAnsi="Arial" w:cs="Arial" w:hint="eastAsia"/>
          <w:strike/>
          <w:color w:val="FF0000"/>
          <w:sz w:val="22"/>
          <w:szCs w:val="20"/>
        </w:rPr>
        <w:t>4</w:t>
      </w:r>
      <w:r w:rsidRPr="00DD40D3">
        <w:rPr>
          <w:rFonts w:ascii="Arial" w:hAnsi="Arial" w:cs="Arial" w:hint="eastAsia"/>
          <w:strike/>
          <w:color w:val="FF0000"/>
          <w:sz w:val="22"/>
          <w:szCs w:val="20"/>
        </w:rPr>
        <w:t>小时的用户的行程平均油耗</w:t>
      </w:r>
      <w:r w:rsidRPr="00DD40D3">
        <w:rPr>
          <w:rFonts w:ascii="Arial" w:hAnsi="Arial" w:cs="Arial" w:hint="eastAsia"/>
          <w:strike/>
          <w:color w:val="FF0000"/>
          <w:sz w:val="22"/>
          <w:szCs w:val="20"/>
        </w:rPr>
        <w:t>/</w:t>
      </w:r>
      <w:r w:rsidRPr="00DD40D3">
        <w:rPr>
          <w:rFonts w:ascii="Arial" w:hAnsi="Arial" w:cs="Arial"/>
          <w:strike/>
          <w:color w:val="FF0000"/>
          <w:sz w:val="22"/>
          <w:szCs w:val="20"/>
        </w:rPr>
        <w:t>Monthly ranking of fuel consumption: the update time is 24: 00 a.m. every day, the members participating in the ranking are nearly 30 days, and the average fuel consumption of the journey for the users whose cumulative driving time for effective driving journey exceeds 4 hours;</w:t>
      </w:r>
    </w:p>
    <w:p w14:paraId="36267A86" w14:textId="77777777" w:rsidR="00085B9D" w:rsidRPr="00DD40D3" w:rsidRDefault="00085B9D" w:rsidP="00085B9D">
      <w:pPr>
        <w:pStyle w:val="ListParagraph"/>
        <w:numPr>
          <w:ilvl w:val="0"/>
          <w:numId w:val="23"/>
        </w:numPr>
        <w:ind w:firstLineChars="0"/>
        <w:rPr>
          <w:rFonts w:ascii="Arial" w:hAnsi="Arial" w:cs="Arial"/>
          <w:strike/>
          <w:color w:val="FF0000"/>
          <w:sz w:val="24"/>
          <w:szCs w:val="24"/>
        </w:rPr>
      </w:pPr>
      <w:r w:rsidRPr="00DD40D3">
        <w:rPr>
          <w:rFonts w:ascii="Arial" w:hAnsi="Arial" w:cs="Arial" w:hint="eastAsia"/>
          <w:strike/>
          <w:color w:val="FF0000"/>
          <w:sz w:val="22"/>
          <w:szCs w:val="20"/>
        </w:rPr>
        <w:t>油耗的半年排名：更新时间为每天的</w:t>
      </w:r>
      <w:r w:rsidRPr="00DD40D3">
        <w:rPr>
          <w:rFonts w:ascii="Arial" w:hAnsi="Arial" w:cs="Arial" w:hint="eastAsia"/>
          <w:strike/>
          <w:color w:val="FF0000"/>
          <w:sz w:val="22"/>
          <w:szCs w:val="20"/>
        </w:rPr>
        <w:t>4</w:t>
      </w:r>
      <w:r w:rsidRPr="00DD40D3">
        <w:rPr>
          <w:rFonts w:ascii="Arial" w:hAnsi="Arial" w:cs="Arial" w:hint="eastAsia"/>
          <w:strike/>
          <w:color w:val="FF0000"/>
          <w:sz w:val="22"/>
          <w:szCs w:val="20"/>
        </w:rPr>
        <w:t>时，参与排名的成员为近</w:t>
      </w:r>
      <w:r w:rsidRPr="00DD40D3">
        <w:rPr>
          <w:rFonts w:ascii="Arial" w:hAnsi="Arial" w:cs="Arial" w:hint="eastAsia"/>
          <w:strike/>
          <w:color w:val="FF0000"/>
          <w:sz w:val="22"/>
          <w:szCs w:val="20"/>
        </w:rPr>
        <w:t>180</w:t>
      </w:r>
      <w:r w:rsidRPr="00DD40D3">
        <w:rPr>
          <w:rFonts w:ascii="Arial" w:hAnsi="Arial" w:cs="Arial" w:hint="eastAsia"/>
          <w:strike/>
          <w:color w:val="FF0000"/>
          <w:sz w:val="22"/>
          <w:szCs w:val="20"/>
        </w:rPr>
        <w:t>天，有效驾驶行程累</w:t>
      </w:r>
      <w:r w:rsidRPr="00DD40D3">
        <w:rPr>
          <w:rFonts w:ascii="Arial" w:hAnsi="Arial" w:cs="Arial" w:hint="eastAsia"/>
          <w:strike/>
          <w:color w:val="FF0000"/>
          <w:sz w:val="22"/>
          <w:szCs w:val="20"/>
        </w:rPr>
        <w:lastRenderedPageBreak/>
        <w:t>计驾驶时间超过</w:t>
      </w:r>
      <w:r w:rsidRPr="00DD40D3">
        <w:rPr>
          <w:rFonts w:ascii="Arial" w:hAnsi="Arial" w:cs="Arial" w:hint="eastAsia"/>
          <w:strike/>
          <w:color w:val="FF0000"/>
          <w:sz w:val="22"/>
          <w:szCs w:val="20"/>
        </w:rPr>
        <w:t>24</w:t>
      </w:r>
      <w:r w:rsidRPr="00DD40D3">
        <w:rPr>
          <w:rFonts w:ascii="Arial" w:hAnsi="Arial" w:cs="Arial" w:hint="eastAsia"/>
          <w:strike/>
          <w:color w:val="FF0000"/>
          <w:sz w:val="22"/>
          <w:szCs w:val="20"/>
        </w:rPr>
        <w:t>小时的用户的行程平均油耗</w:t>
      </w:r>
      <w:r w:rsidRPr="00DD40D3">
        <w:rPr>
          <w:rFonts w:ascii="Arial" w:hAnsi="Arial" w:cs="Arial" w:hint="eastAsia"/>
          <w:strike/>
          <w:color w:val="FF0000"/>
          <w:sz w:val="22"/>
          <w:szCs w:val="20"/>
        </w:rPr>
        <w:t>/</w:t>
      </w:r>
      <w:r w:rsidRPr="00DD40D3">
        <w:rPr>
          <w:strike/>
          <w:color w:val="FF0000"/>
          <w:sz w:val="22"/>
          <w:szCs w:val="20"/>
        </w:rPr>
        <w:t xml:space="preserve"> </w:t>
      </w:r>
      <w:r w:rsidRPr="00DD40D3">
        <w:rPr>
          <w:rFonts w:ascii="Arial" w:hAnsi="Arial" w:cs="Arial"/>
          <w:strike/>
          <w:color w:val="FF0000"/>
          <w:sz w:val="22"/>
          <w:szCs w:val="20"/>
        </w:rPr>
        <w:t>Semi-annual ranking of fuel consumption: the update time is 4 o'clock every day, the members participating in the ranking are nearly 180 days, and the average fuel consumption of the journey for users whose cumulative driving time exceeds 24 hours for effective driving journey;</w:t>
      </w:r>
    </w:p>
    <w:p w14:paraId="7D373DE5" w14:textId="77777777" w:rsidR="00085B9D" w:rsidRPr="00DD40D3" w:rsidRDefault="00085B9D" w:rsidP="00085B9D">
      <w:pPr>
        <w:pStyle w:val="Heading5"/>
        <w:rPr>
          <w:color w:val="FF0000"/>
        </w:rPr>
      </w:pPr>
      <w:r w:rsidRPr="00DD40D3">
        <w:rPr>
          <w:rFonts w:hint="eastAsia"/>
          <w:color w:val="FF0000"/>
        </w:rPr>
        <w:t>油耗排名异常情况说明</w:t>
      </w:r>
      <w:r w:rsidRPr="00DD40D3">
        <w:rPr>
          <w:rFonts w:hint="eastAsia"/>
          <w:color w:val="FF0000"/>
        </w:rPr>
        <w:t>/</w:t>
      </w:r>
      <w:r w:rsidRPr="00DD40D3">
        <w:rPr>
          <w:color w:val="FF0000"/>
        </w:rPr>
        <w:t xml:space="preserve"> Explanation of Abnormal Oil Consumption Ranking </w:t>
      </w:r>
      <w:r w:rsidRPr="00DD40D3">
        <w:rPr>
          <w:rFonts w:ascii="Arial" w:hAnsi="Arial" w:cs="Arial"/>
          <w:color w:val="FF0000"/>
        </w:rPr>
        <w:t>[Delete]</w:t>
      </w:r>
    </w:p>
    <w:p w14:paraId="4B4E6484" w14:textId="77777777" w:rsidR="00085B9D" w:rsidRPr="00DD40D3" w:rsidRDefault="00085B9D" w:rsidP="00085B9D">
      <w:pPr>
        <w:ind w:left="420"/>
        <w:rPr>
          <w:strike/>
          <w:color w:val="FF0000"/>
          <w:sz w:val="22"/>
        </w:rPr>
      </w:pPr>
      <w:r w:rsidRPr="00DD40D3">
        <w:rPr>
          <w:rFonts w:hint="eastAsia"/>
          <w:strike/>
          <w:color w:val="FF0000"/>
          <w:sz w:val="22"/>
        </w:rPr>
        <w:t>存在以下情况导致对应的油耗榜单中无用户自己的排名信息：</w:t>
      </w:r>
    </w:p>
    <w:p w14:paraId="1972EC34" w14:textId="77777777" w:rsidR="00085B9D" w:rsidRPr="00DD40D3" w:rsidRDefault="00085B9D" w:rsidP="00085B9D">
      <w:pPr>
        <w:ind w:firstLine="420"/>
        <w:rPr>
          <w:rFonts w:ascii="Arial" w:hAnsi="Arial" w:cs="Arial"/>
          <w:strike/>
          <w:color w:val="FF0000"/>
          <w:sz w:val="22"/>
        </w:rPr>
      </w:pPr>
      <w:r w:rsidRPr="00DD40D3">
        <w:rPr>
          <w:rFonts w:ascii="Arial" w:hAnsi="Arial" w:cs="Arial"/>
          <w:strike/>
          <w:color w:val="FF0000"/>
          <w:sz w:val="22"/>
        </w:rPr>
        <w:t>The following conditions lead to no user's own ranking information in the corresponding fuel consumption list:</w:t>
      </w:r>
    </w:p>
    <w:p w14:paraId="68DC4EF8" w14:textId="77777777" w:rsidR="00085B9D" w:rsidRPr="00DD40D3" w:rsidRDefault="00085B9D" w:rsidP="00085B9D">
      <w:pPr>
        <w:pStyle w:val="ListParagraph"/>
        <w:numPr>
          <w:ilvl w:val="0"/>
          <w:numId w:val="22"/>
        </w:numPr>
        <w:ind w:firstLineChars="0"/>
        <w:rPr>
          <w:strike/>
          <w:color w:val="FF0000"/>
          <w:sz w:val="22"/>
        </w:rPr>
      </w:pPr>
      <w:r w:rsidRPr="00DD40D3">
        <w:rPr>
          <w:rFonts w:hint="eastAsia"/>
          <w:strike/>
          <w:color w:val="FF0000"/>
          <w:sz w:val="22"/>
        </w:rPr>
        <w:t>如果用户近</w:t>
      </w:r>
      <w:r w:rsidRPr="00DD40D3">
        <w:rPr>
          <w:rFonts w:hint="eastAsia"/>
          <w:strike/>
          <w:color w:val="FF0000"/>
          <w:sz w:val="22"/>
        </w:rPr>
        <w:t>7</w:t>
      </w:r>
      <w:r w:rsidRPr="00DD40D3">
        <w:rPr>
          <w:rFonts w:hint="eastAsia"/>
          <w:strike/>
          <w:color w:val="FF0000"/>
          <w:sz w:val="22"/>
        </w:rPr>
        <w:t>天的行程累计时长小于</w:t>
      </w:r>
      <w:r w:rsidRPr="00DD40D3">
        <w:rPr>
          <w:rFonts w:hint="eastAsia"/>
          <w:strike/>
          <w:color w:val="FF0000"/>
          <w:sz w:val="22"/>
        </w:rPr>
        <w:t>1</w:t>
      </w:r>
      <w:r w:rsidRPr="00DD40D3">
        <w:rPr>
          <w:rFonts w:hint="eastAsia"/>
          <w:strike/>
          <w:color w:val="FF0000"/>
          <w:sz w:val="22"/>
        </w:rPr>
        <w:t>小时，用户不参与近</w:t>
      </w:r>
      <w:r w:rsidRPr="00DD40D3">
        <w:rPr>
          <w:rFonts w:hint="eastAsia"/>
          <w:strike/>
          <w:color w:val="FF0000"/>
          <w:sz w:val="22"/>
        </w:rPr>
        <w:t>7</w:t>
      </w:r>
      <w:r w:rsidRPr="00DD40D3">
        <w:rPr>
          <w:rFonts w:hint="eastAsia"/>
          <w:strike/>
          <w:color w:val="FF0000"/>
          <w:sz w:val="22"/>
        </w:rPr>
        <w:t>天的油耗排名</w:t>
      </w:r>
      <w:r w:rsidRPr="00DD40D3">
        <w:rPr>
          <w:rFonts w:ascii="Arial" w:hAnsi="Arial" w:cs="Arial"/>
          <w:strike/>
          <w:color w:val="FF0000"/>
          <w:sz w:val="22"/>
        </w:rPr>
        <w:t>/If the cumulative duration of the user's trip in the past 7 days is less than 1 hour, the user will not participate in the fuel consumption ranking in the past 7 days;</w:t>
      </w:r>
    </w:p>
    <w:p w14:paraId="66CE7641" w14:textId="77777777" w:rsidR="00085B9D" w:rsidRPr="00DD40D3" w:rsidRDefault="00085B9D" w:rsidP="00085B9D">
      <w:pPr>
        <w:pStyle w:val="ListParagraph"/>
        <w:numPr>
          <w:ilvl w:val="0"/>
          <w:numId w:val="22"/>
        </w:numPr>
        <w:ind w:firstLineChars="0"/>
        <w:rPr>
          <w:strike/>
          <w:color w:val="FF0000"/>
          <w:sz w:val="22"/>
        </w:rPr>
      </w:pPr>
      <w:r w:rsidRPr="00DD40D3">
        <w:rPr>
          <w:rFonts w:hint="eastAsia"/>
          <w:strike/>
          <w:color w:val="FF0000"/>
          <w:sz w:val="22"/>
        </w:rPr>
        <w:t>如果用户近</w:t>
      </w:r>
      <w:r w:rsidRPr="00DD40D3">
        <w:rPr>
          <w:rFonts w:hint="eastAsia"/>
          <w:strike/>
          <w:color w:val="FF0000"/>
          <w:sz w:val="22"/>
        </w:rPr>
        <w:t>30</w:t>
      </w:r>
      <w:r w:rsidRPr="00DD40D3">
        <w:rPr>
          <w:rFonts w:hint="eastAsia"/>
          <w:strike/>
          <w:color w:val="FF0000"/>
          <w:sz w:val="22"/>
        </w:rPr>
        <w:t>天的行程累计时长小于</w:t>
      </w:r>
      <w:r w:rsidRPr="00DD40D3">
        <w:rPr>
          <w:rFonts w:hint="eastAsia"/>
          <w:strike/>
          <w:color w:val="FF0000"/>
          <w:sz w:val="22"/>
        </w:rPr>
        <w:t>4</w:t>
      </w:r>
      <w:r w:rsidRPr="00DD40D3">
        <w:rPr>
          <w:rFonts w:hint="eastAsia"/>
          <w:strike/>
          <w:color w:val="FF0000"/>
          <w:sz w:val="22"/>
        </w:rPr>
        <w:t>小时，用户不参与近</w:t>
      </w:r>
      <w:r w:rsidRPr="00DD40D3">
        <w:rPr>
          <w:rFonts w:hint="eastAsia"/>
          <w:strike/>
          <w:color w:val="FF0000"/>
          <w:sz w:val="22"/>
        </w:rPr>
        <w:t>30</w:t>
      </w:r>
      <w:r w:rsidRPr="00DD40D3">
        <w:rPr>
          <w:rFonts w:hint="eastAsia"/>
          <w:strike/>
          <w:color w:val="FF0000"/>
          <w:sz w:val="22"/>
        </w:rPr>
        <w:t>天的油耗排名</w:t>
      </w:r>
      <w:r w:rsidRPr="00DD40D3">
        <w:rPr>
          <w:rFonts w:ascii="Arial" w:hAnsi="Arial" w:cs="Arial"/>
          <w:strike/>
          <w:color w:val="FF0000"/>
          <w:sz w:val="22"/>
        </w:rPr>
        <w:t>/If the cumulative duration of the user’s trip the past 30 days is less than 4 hours, the user will not participate in the fuel consumption ranking in the past 30 days;</w:t>
      </w:r>
    </w:p>
    <w:p w14:paraId="199B869D" w14:textId="77777777" w:rsidR="00085B9D" w:rsidRPr="00DD40D3" w:rsidRDefault="00085B9D" w:rsidP="00085B9D">
      <w:pPr>
        <w:pStyle w:val="ListParagraph"/>
        <w:numPr>
          <w:ilvl w:val="0"/>
          <w:numId w:val="22"/>
        </w:numPr>
        <w:ind w:firstLineChars="0"/>
        <w:rPr>
          <w:strike/>
          <w:color w:val="FF0000"/>
          <w:sz w:val="22"/>
        </w:rPr>
      </w:pPr>
      <w:r w:rsidRPr="00DD40D3">
        <w:rPr>
          <w:rFonts w:hint="eastAsia"/>
          <w:strike/>
          <w:color w:val="FF0000"/>
          <w:sz w:val="22"/>
        </w:rPr>
        <w:t>如果用户近</w:t>
      </w:r>
      <w:r w:rsidRPr="00DD40D3">
        <w:rPr>
          <w:rFonts w:hint="eastAsia"/>
          <w:strike/>
          <w:color w:val="FF0000"/>
          <w:sz w:val="22"/>
        </w:rPr>
        <w:t>180</w:t>
      </w:r>
      <w:r w:rsidRPr="00DD40D3">
        <w:rPr>
          <w:rFonts w:hint="eastAsia"/>
          <w:strike/>
          <w:color w:val="FF0000"/>
          <w:sz w:val="22"/>
        </w:rPr>
        <w:t>的行程累计时长小于</w:t>
      </w:r>
      <w:r w:rsidRPr="00DD40D3">
        <w:rPr>
          <w:rFonts w:hint="eastAsia"/>
          <w:strike/>
          <w:color w:val="FF0000"/>
          <w:sz w:val="22"/>
        </w:rPr>
        <w:t>24</w:t>
      </w:r>
      <w:r w:rsidRPr="00DD40D3">
        <w:rPr>
          <w:rFonts w:hint="eastAsia"/>
          <w:strike/>
          <w:color w:val="FF0000"/>
          <w:sz w:val="22"/>
        </w:rPr>
        <w:t>小时，用户不参与近</w:t>
      </w:r>
      <w:r w:rsidRPr="00DD40D3">
        <w:rPr>
          <w:rFonts w:hint="eastAsia"/>
          <w:strike/>
          <w:color w:val="FF0000"/>
          <w:sz w:val="22"/>
        </w:rPr>
        <w:t>180</w:t>
      </w:r>
      <w:r w:rsidRPr="00DD40D3">
        <w:rPr>
          <w:rFonts w:hint="eastAsia"/>
          <w:strike/>
          <w:color w:val="FF0000"/>
          <w:sz w:val="22"/>
        </w:rPr>
        <w:t>天的油耗排名</w:t>
      </w:r>
      <w:r w:rsidRPr="00DD40D3">
        <w:rPr>
          <w:rFonts w:ascii="Arial" w:hAnsi="Arial" w:cs="Arial"/>
          <w:strike/>
          <w:color w:val="FF0000"/>
          <w:sz w:val="22"/>
        </w:rPr>
        <w:t>/If the cumulative duration of the user’s trip the past 180 days is less than 24 hours, the user will not participate in the fuel consumption ranking in the past 180 days;</w:t>
      </w:r>
    </w:p>
    <w:p w14:paraId="7E87F731" w14:textId="77777777" w:rsidR="00085B9D" w:rsidRPr="00DD40D3" w:rsidRDefault="00085B9D" w:rsidP="00135144">
      <w:pPr>
        <w:pStyle w:val="Heading4"/>
        <w:rPr>
          <w:rFonts w:ascii="Arial" w:hAnsi="Arial" w:cs="Arial"/>
          <w:color w:val="FF0000"/>
        </w:rPr>
      </w:pPr>
      <w:bookmarkStart w:id="118" w:name="_Toc44502178"/>
      <w:r w:rsidRPr="00DD40D3">
        <w:rPr>
          <w:rFonts w:ascii="Arial" w:hAnsi="Arial" w:cs="Arial"/>
          <w:color w:val="FF0000"/>
        </w:rPr>
        <w:t>油耗排名分享</w:t>
      </w:r>
      <w:r w:rsidRPr="00DD40D3">
        <w:rPr>
          <w:rFonts w:ascii="Arial" w:hAnsi="Arial" w:cs="Arial" w:hint="eastAsia"/>
          <w:color w:val="FF0000"/>
        </w:rPr>
        <w:t>/</w:t>
      </w:r>
      <w:r w:rsidRPr="00DD40D3">
        <w:rPr>
          <w:rFonts w:ascii="Arial" w:hAnsi="Arial" w:cs="Arial"/>
          <w:color w:val="FF0000"/>
        </w:rPr>
        <w:t>Sharing of Fuel Consumption Ranking</w:t>
      </w:r>
      <w:bookmarkEnd w:id="118"/>
      <w:r>
        <w:rPr>
          <w:rFonts w:ascii="Arial" w:hAnsi="Arial" w:cs="Arial"/>
          <w:color w:val="FF0000"/>
        </w:rPr>
        <w:t xml:space="preserve"> </w:t>
      </w:r>
      <w:r w:rsidRPr="00DD40D3">
        <w:rPr>
          <w:rFonts w:ascii="Arial" w:hAnsi="Arial" w:cs="Arial"/>
          <w:color w:val="FF0000"/>
        </w:rPr>
        <w:t>[Delete]</w:t>
      </w:r>
    </w:p>
    <w:p w14:paraId="412321EA" w14:textId="77777777" w:rsidR="00085B9D" w:rsidRPr="00DD40D3" w:rsidRDefault="00085B9D" w:rsidP="00085B9D">
      <w:pPr>
        <w:ind w:firstLine="480"/>
        <w:jc w:val="left"/>
        <w:rPr>
          <w:strike/>
          <w:color w:val="FF0000"/>
          <w:sz w:val="24"/>
          <w:szCs w:val="24"/>
        </w:rPr>
      </w:pPr>
      <w:r w:rsidRPr="00DD40D3">
        <w:rPr>
          <w:rFonts w:hint="eastAsia"/>
          <w:strike/>
          <w:color w:val="FF0000"/>
          <w:sz w:val="24"/>
          <w:szCs w:val="24"/>
        </w:rPr>
        <w:t>所有排名应当支持其他应用调用（支持调用</w:t>
      </w:r>
      <w:r w:rsidRPr="00DD40D3">
        <w:rPr>
          <w:rFonts w:hint="eastAsia"/>
          <w:strike/>
          <w:color w:val="FF0000"/>
          <w:sz w:val="24"/>
          <w:szCs w:val="24"/>
        </w:rPr>
        <w:t>5.3.7</w:t>
      </w:r>
      <w:r w:rsidRPr="00DD40D3">
        <w:rPr>
          <w:rFonts w:hint="eastAsia"/>
          <w:strike/>
          <w:color w:val="FF0000"/>
          <w:sz w:val="24"/>
          <w:szCs w:val="24"/>
        </w:rPr>
        <w:t>中的历史排名数据，也支持从云端调用，具体由软件方案决定），同时也支持生成图片供分享给其他应用或群聊等（目前已知</w:t>
      </w:r>
      <w:r w:rsidRPr="00DD40D3">
        <w:rPr>
          <w:rFonts w:hint="eastAsia"/>
          <w:strike/>
          <w:color w:val="FF0000"/>
          <w:sz w:val="24"/>
          <w:szCs w:val="24"/>
        </w:rPr>
        <w:t>Team</w:t>
      </w:r>
      <w:r w:rsidRPr="00DD40D3">
        <w:rPr>
          <w:strike/>
          <w:color w:val="FF0000"/>
          <w:sz w:val="24"/>
          <w:szCs w:val="24"/>
        </w:rPr>
        <w:t xml:space="preserve"> </w:t>
      </w:r>
      <w:r w:rsidRPr="00DD40D3">
        <w:rPr>
          <w:rFonts w:hint="eastAsia"/>
          <w:strike/>
          <w:color w:val="FF0000"/>
          <w:sz w:val="24"/>
          <w:szCs w:val="24"/>
        </w:rPr>
        <w:t>Travel</w:t>
      </w:r>
      <w:r w:rsidRPr="00DD40D3">
        <w:rPr>
          <w:rFonts w:hint="eastAsia"/>
          <w:strike/>
          <w:color w:val="FF0000"/>
          <w:sz w:val="24"/>
          <w:szCs w:val="24"/>
        </w:rPr>
        <w:t>应用）。</w:t>
      </w:r>
    </w:p>
    <w:p w14:paraId="7BD8E572" w14:textId="77777777" w:rsidR="00085B9D" w:rsidRPr="00DD40D3" w:rsidRDefault="00085B9D" w:rsidP="00085B9D">
      <w:pPr>
        <w:ind w:firstLine="480"/>
        <w:jc w:val="left"/>
        <w:rPr>
          <w:rFonts w:ascii="Arial" w:hAnsi="Arial" w:cs="Arial"/>
          <w:strike/>
          <w:color w:val="FF0000"/>
          <w:sz w:val="24"/>
          <w:szCs w:val="24"/>
        </w:rPr>
      </w:pPr>
      <w:r w:rsidRPr="00DD40D3">
        <w:rPr>
          <w:rFonts w:ascii="Arial" w:hAnsi="Arial" w:cs="Arial"/>
          <w:strike/>
          <w:color w:val="FF0000"/>
          <w:sz w:val="24"/>
          <w:szCs w:val="24"/>
        </w:rPr>
        <w:t xml:space="preserve">All ranking information shall support to be called by other applications </w:t>
      </w:r>
      <w:proofErr w:type="gramStart"/>
      <w:r w:rsidRPr="00DD40D3">
        <w:rPr>
          <w:rFonts w:ascii="Arial" w:hAnsi="Arial" w:cs="Arial"/>
          <w:strike/>
          <w:color w:val="FF0000"/>
          <w:sz w:val="24"/>
          <w:szCs w:val="24"/>
        </w:rPr>
        <w:t>It</w:t>
      </w:r>
      <w:proofErr w:type="gramEnd"/>
      <w:r w:rsidRPr="00DD40D3">
        <w:rPr>
          <w:rFonts w:ascii="Arial" w:hAnsi="Arial" w:cs="Arial"/>
          <w:strike/>
          <w:color w:val="FF0000"/>
          <w:sz w:val="24"/>
          <w:szCs w:val="24"/>
        </w:rPr>
        <w:t xml:space="preserve"> shall also support the generation of ranking pictures for sharing to other applications or group chat. (Team Travel as already known).</w:t>
      </w:r>
    </w:p>
    <w:p w14:paraId="4AE745A4" w14:textId="77777777" w:rsidR="00085B9D" w:rsidRPr="00DD40D3" w:rsidRDefault="00085B9D" w:rsidP="0068228C">
      <w:pPr>
        <w:pStyle w:val="Heading4"/>
        <w:ind w:left="720" w:hanging="720"/>
        <w:rPr>
          <w:color w:val="FF0000"/>
        </w:rPr>
      </w:pPr>
      <w:bookmarkStart w:id="119" w:name="_Toc44502179"/>
      <w:r w:rsidRPr="00DD40D3">
        <w:rPr>
          <w:rFonts w:hint="eastAsia"/>
          <w:color w:val="FF0000"/>
        </w:rPr>
        <w:t>油耗排名用户信息脱敏处理</w:t>
      </w:r>
      <w:r w:rsidRPr="00DD40D3">
        <w:rPr>
          <w:rFonts w:hint="eastAsia"/>
          <w:color w:val="FF0000"/>
        </w:rPr>
        <w:t>/</w:t>
      </w:r>
      <w:r w:rsidRPr="00DD40D3">
        <w:rPr>
          <w:rFonts w:ascii="Arial" w:hAnsi="Arial" w:cs="Arial"/>
          <w:color w:val="FF0000"/>
        </w:rPr>
        <w:t>Desensitization of Fuel Consumption Ranking User Information</w:t>
      </w:r>
      <w:bookmarkEnd w:id="119"/>
      <w:r>
        <w:rPr>
          <w:rFonts w:ascii="Arial" w:hAnsi="Arial" w:cs="Arial"/>
          <w:color w:val="FF0000"/>
        </w:rPr>
        <w:t xml:space="preserve"> </w:t>
      </w:r>
      <w:r w:rsidRPr="00DD40D3">
        <w:rPr>
          <w:rFonts w:ascii="Arial" w:hAnsi="Arial" w:cs="Arial"/>
          <w:color w:val="FF0000"/>
        </w:rPr>
        <w:t>[Delete]</w:t>
      </w:r>
    </w:p>
    <w:p w14:paraId="25678EE7" w14:textId="77777777" w:rsidR="00085B9D" w:rsidRPr="00DD40D3" w:rsidRDefault="00085B9D" w:rsidP="00085B9D">
      <w:pPr>
        <w:ind w:left="420"/>
        <w:rPr>
          <w:strike/>
          <w:color w:val="FF0000"/>
          <w:sz w:val="24"/>
          <w:szCs w:val="24"/>
        </w:rPr>
      </w:pPr>
      <w:r w:rsidRPr="00DD40D3">
        <w:rPr>
          <w:rFonts w:hint="eastAsia"/>
          <w:strike/>
          <w:color w:val="FF0000"/>
          <w:sz w:val="24"/>
          <w:szCs w:val="24"/>
        </w:rPr>
        <w:t>对于油耗排行榜中的其他用户信息，其他用户的用户名称需要进行脱敏处理。</w:t>
      </w:r>
    </w:p>
    <w:p w14:paraId="1ECCAB61" w14:textId="10E20418" w:rsidR="00085B9D" w:rsidRPr="00085B9D" w:rsidRDefault="00085B9D" w:rsidP="00085B9D">
      <w:r w:rsidRPr="00DD40D3">
        <w:rPr>
          <w:rFonts w:ascii="Arial" w:hAnsi="Arial" w:cs="Arial"/>
          <w:strike/>
          <w:color w:val="FF0000"/>
          <w:sz w:val="24"/>
          <w:szCs w:val="24"/>
        </w:rPr>
        <w:t xml:space="preserve">For other user information in the fuel </w:t>
      </w:r>
      <w:proofErr w:type="gramStart"/>
      <w:r w:rsidRPr="00DD40D3">
        <w:rPr>
          <w:rFonts w:ascii="Arial" w:hAnsi="Arial" w:cs="Arial"/>
          <w:strike/>
          <w:color w:val="FF0000"/>
          <w:sz w:val="24"/>
          <w:szCs w:val="24"/>
        </w:rPr>
        <w:t>consumption ranking</w:t>
      </w:r>
      <w:proofErr w:type="gramEnd"/>
      <w:r w:rsidRPr="00DD40D3">
        <w:rPr>
          <w:rFonts w:ascii="Arial" w:hAnsi="Arial" w:cs="Arial"/>
          <w:strike/>
          <w:color w:val="FF0000"/>
          <w:sz w:val="24"/>
          <w:szCs w:val="24"/>
        </w:rPr>
        <w:t xml:space="preserve"> list, the user names of other users need to be desensitized</w:t>
      </w:r>
    </w:p>
    <w:p w14:paraId="7A54FDB7" w14:textId="05A111E3" w:rsidR="00085B9D" w:rsidRDefault="00085B9D" w:rsidP="00085B9D">
      <w:pPr>
        <w:pStyle w:val="Heading3"/>
        <w:rPr>
          <w:rFonts w:ascii="Arial" w:hAnsi="Arial" w:cs="Arial"/>
          <w:color w:val="000000" w:themeColor="text1"/>
        </w:rPr>
      </w:pPr>
      <w:bookmarkStart w:id="120" w:name="_Toc44502180"/>
      <w:r w:rsidRPr="004F0473">
        <w:rPr>
          <w:rFonts w:ascii="Arial" w:hAnsi="Arial" w:cs="Arial"/>
          <w:color w:val="000000" w:themeColor="text1"/>
        </w:rPr>
        <w:lastRenderedPageBreak/>
        <w:t>行程可视化</w:t>
      </w:r>
      <w:r w:rsidRPr="004F0473">
        <w:rPr>
          <w:rFonts w:ascii="Arial" w:hAnsi="Arial" w:cs="Arial" w:hint="eastAsia"/>
          <w:color w:val="000000" w:themeColor="text1"/>
        </w:rPr>
        <w:t>/</w:t>
      </w:r>
      <w:r w:rsidRPr="004F0473">
        <w:rPr>
          <w:rFonts w:ascii="Arial" w:hAnsi="Arial" w:cs="Arial"/>
          <w:color w:val="000000" w:themeColor="text1"/>
        </w:rPr>
        <w:t>Trip Visualization</w:t>
      </w:r>
      <w:bookmarkEnd w:id="120"/>
      <w:r>
        <w:rPr>
          <w:rFonts w:ascii="Arial" w:hAnsi="Arial" w:cs="Arial"/>
          <w:color w:val="000000" w:themeColor="text1"/>
        </w:rPr>
        <w:t xml:space="preserve"> [Delete]</w:t>
      </w:r>
    </w:p>
    <w:p w14:paraId="0F37EFBC" w14:textId="55669DFF" w:rsidR="00085B9D" w:rsidRDefault="00085B9D" w:rsidP="0068228C">
      <w:pPr>
        <w:pStyle w:val="Heading4"/>
        <w:ind w:left="630" w:hanging="630"/>
        <w:rPr>
          <w:rFonts w:ascii="Arial" w:hAnsi="Arial" w:cs="Arial"/>
        </w:rPr>
      </w:pPr>
      <w:bookmarkStart w:id="121" w:name="_Toc44502181"/>
      <w:r w:rsidRPr="000D0895">
        <w:rPr>
          <w:rFonts w:hint="eastAsia"/>
        </w:rPr>
        <w:t>位置信息无效处理</w:t>
      </w:r>
      <w:r w:rsidRPr="000D0895">
        <w:rPr>
          <w:rFonts w:ascii="Arial" w:hAnsi="Arial" w:cs="Arial"/>
        </w:rPr>
        <w:t>/ Invalid Processing of Location Information Lost</w:t>
      </w:r>
      <w:bookmarkEnd w:id="121"/>
      <w:r>
        <w:rPr>
          <w:rFonts w:ascii="Arial" w:hAnsi="Arial" w:cs="Arial"/>
        </w:rPr>
        <w:t xml:space="preserve"> [Delete]</w:t>
      </w:r>
    </w:p>
    <w:p w14:paraId="745732BD" w14:textId="727F80A2" w:rsidR="00085B9D" w:rsidRPr="004F0473" w:rsidRDefault="00085B9D" w:rsidP="00085B9D">
      <w:pPr>
        <w:pStyle w:val="Heading3"/>
        <w:rPr>
          <w:rFonts w:ascii="Arial" w:hAnsi="Arial" w:cs="Arial"/>
          <w:color w:val="000000" w:themeColor="text1"/>
        </w:rPr>
      </w:pPr>
      <w:bookmarkStart w:id="122" w:name="_Toc44502182"/>
      <w:r w:rsidRPr="004F0473">
        <w:rPr>
          <w:rFonts w:ascii="Arial" w:hAnsi="Arial" w:cs="Arial"/>
          <w:color w:val="000000" w:themeColor="text1"/>
        </w:rPr>
        <w:t>历史行程与排名</w:t>
      </w:r>
      <w:r w:rsidRPr="004F0473">
        <w:rPr>
          <w:rFonts w:ascii="Arial" w:hAnsi="Arial" w:cs="Arial" w:hint="eastAsia"/>
          <w:color w:val="000000" w:themeColor="text1"/>
        </w:rPr>
        <w:t>/</w:t>
      </w:r>
      <w:r w:rsidRPr="004F0473">
        <w:rPr>
          <w:rFonts w:ascii="Arial" w:hAnsi="Arial" w:cs="Arial"/>
          <w:color w:val="000000" w:themeColor="text1"/>
        </w:rPr>
        <w:t>Historical Trips and Rankings</w:t>
      </w:r>
      <w:bookmarkEnd w:id="122"/>
      <w:r>
        <w:rPr>
          <w:rFonts w:ascii="Arial" w:hAnsi="Arial" w:cs="Arial"/>
          <w:color w:val="000000" w:themeColor="text1"/>
        </w:rPr>
        <w:t xml:space="preserve"> </w:t>
      </w:r>
      <w:r>
        <w:rPr>
          <w:rFonts w:ascii="Arial" w:hAnsi="Arial" w:cs="Arial"/>
        </w:rPr>
        <w:t>[Delete]</w:t>
      </w:r>
    </w:p>
    <w:p w14:paraId="0D90CB7C" w14:textId="097F84CF" w:rsidR="00085B9D" w:rsidRPr="000D0895" w:rsidRDefault="00085B9D" w:rsidP="0068228C">
      <w:pPr>
        <w:pStyle w:val="Heading4"/>
        <w:ind w:left="630" w:hanging="630"/>
      </w:pPr>
      <w:bookmarkStart w:id="123" w:name="_Toc44502183"/>
      <w:r w:rsidRPr="000D0895">
        <w:rPr>
          <w:rFonts w:hint="eastAsia"/>
        </w:rPr>
        <w:t>查看历史行程数量</w:t>
      </w:r>
      <w:r w:rsidRPr="000D0895">
        <w:rPr>
          <w:rFonts w:hint="eastAsia"/>
        </w:rPr>
        <w:t>/</w:t>
      </w:r>
      <w:r w:rsidRPr="000D0895">
        <w:t xml:space="preserve"> </w:t>
      </w:r>
      <w:r w:rsidRPr="000D0895">
        <w:rPr>
          <w:rFonts w:ascii="Arial" w:hAnsi="Arial" w:cs="Arial"/>
        </w:rPr>
        <w:t>View Number of Historical Trips</w:t>
      </w:r>
      <w:bookmarkEnd w:id="123"/>
      <w:r>
        <w:rPr>
          <w:rFonts w:ascii="Arial" w:hAnsi="Arial" w:cs="Arial"/>
        </w:rPr>
        <w:t xml:space="preserve"> [Delete]</w:t>
      </w:r>
    </w:p>
    <w:p w14:paraId="6FA62B28" w14:textId="30AE91D4" w:rsidR="00085B9D" w:rsidRPr="000D0895" w:rsidRDefault="00085B9D" w:rsidP="0068228C">
      <w:pPr>
        <w:pStyle w:val="Heading4"/>
        <w:ind w:left="630" w:hanging="630"/>
      </w:pPr>
      <w:bookmarkStart w:id="124" w:name="_历史行程信息/_Historical_Trip"/>
      <w:bookmarkStart w:id="125" w:name="_Toc44502184"/>
      <w:bookmarkEnd w:id="124"/>
      <w:r w:rsidRPr="000D0895">
        <w:rPr>
          <w:rFonts w:hint="eastAsia"/>
        </w:rPr>
        <w:t>历史行程信息</w:t>
      </w:r>
      <w:r w:rsidRPr="000D0895">
        <w:rPr>
          <w:rFonts w:ascii="Arial" w:hAnsi="Arial" w:cs="Arial"/>
        </w:rPr>
        <w:t>/ Historical Trip Information</w:t>
      </w:r>
      <w:bookmarkEnd w:id="125"/>
      <w:r>
        <w:rPr>
          <w:rFonts w:ascii="Arial" w:hAnsi="Arial" w:cs="Arial"/>
        </w:rPr>
        <w:t xml:space="preserve"> [Delete]</w:t>
      </w:r>
    </w:p>
    <w:p w14:paraId="4441F586" w14:textId="54DE065C" w:rsidR="00085B9D" w:rsidRPr="000D0895" w:rsidRDefault="00085B9D" w:rsidP="0068228C">
      <w:pPr>
        <w:pStyle w:val="Heading4"/>
        <w:ind w:left="630" w:hanging="630"/>
      </w:pPr>
      <w:bookmarkStart w:id="126" w:name="_Toc44502185"/>
      <w:commentRangeStart w:id="127"/>
      <w:r w:rsidRPr="000D0895">
        <w:rPr>
          <w:rFonts w:hint="eastAsia"/>
        </w:rPr>
        <w:t>删除历史行程信息</w:t>
      </w:r>
      <w:commentRangeEnd w:id="127"/>
      <w:r w:rsidRPr="000D0895">
        <w:rPr>
          <w:rStyle w:val="CommentReference"/>
          <w:rFonts w:asciiTheme="minorHAnsi" w:eastAsiaTheme="minorEastAsia" w:hAnsiTheme="minorHAnsi" w:cstheme="minorBidi"/>
          <w:b w:val="0"/>
          <w:bCs w:val="0"/>
        </w:rPr>
        <w:commentReference w:id="127"/>
      </w:r>
      <w:r w:rsidRPr="000D0895">
        <w:rPr>
          <w:rFonts w:ascii="Arial" w:hAnsi="Arial" w:cs="Arial"/>
        </w:rPr>
        <w:t>/Deletes Historical Travel Information</w:t>
      </w:r>
      <w:bookmarkEnd w:id="126"/>
      <w:r>
        <w:rPr>
          <w:rFonts w:ascii="Arial" w:hAnsi="Arial" w:cs="Arial"/>
        </w:rPr>
        <w:t xml:space="preserve"> [Delete]</w:t>
      </w:r>
    </w:p>
    <w:p w14:paraId="2F91DECF" w14:textId="60EEB1E5" w:rsidR="00085B9D" w:rsidRPr="000D0895" w:rsidRDefault="00085B9D" w:rsidP="00085B9D">
      <w:pPr>
        <w:pStyle w:val="Heading5"/>
      </w:pPr>
      <w:r w:rsidRPr="000D0895">
        <w:rPr>
          <w:rFonts w:hint="eastAsia"/>
        </w:rPr>
        <w:t>历史行程信息删除提示</w:t>
      </w:r>
      <w:r w:rsidRPr="000D0895">
        <w:rPr>
          <w:rFonts w:hint="eastAsia"/>
        </w:rPr>
        <w:t>/</w:t>
      </w:r>
      <w:r w:rsidRPr="000D0895">
        <w:t>Prompt Deleting Historical Travel Information</w:t>
      </w:r>
      <w:r>
        <w:t xml:space="preserve"> </w:t>
      </w:r>
      <w:r>
        <w:rPr>
          <w:rFonts w:ascii="Arial" w:hAnsi="Arial" w:cs="Arial"/>
        </w:rPr>
        <w:t>[Delete]</w:t>
      </w:r>
    </w:p>
    <w:p w14:paraId="0B71E924" w14:textId="77777777" w:rsidR="00085B9D" w:rsidRPr="00DD40D3" w:rsidRDefault="00085B9D" w:rsidP="00085B9D">
      <w:pPr>
        <w:pStyle w:val="Heading3"/>
        <w:rPr>
          <w:color w:val="FF0000"/>
        </w:rPr>
      </w:pPr>
      <w:bookmarkStart w:id="128" w:name="_Toc44502186"/>
      <w:r w:rsidRPr="00DD40D3">
        <w:rPr>
          <w:rFonts w:hint="eastAsia"/>
          <w:color w:val="FF0000"/>
        </w:rPr>
        <w:t>用户的城市归属</w:t>
      </w:r>
      <w:r w:rsidRPr="00DD40D3">
        <w:rPr>
          <w:rFonts w:hint="eastAsia"/>
          <w:color w:val="FF0000"/>
        </w:rPr>
        <w:t>/</w:t>
      </w:r>
      <w:r w:rsidRPr="00DD40D3">
        <w:rPr>
          <w:color w:val="FF0000"/>
        </w:rPr>
        <w:t xml:space="preserve"> Urban Attribution of Users</w:t>
      </w:r>
      <w:bookmarkEnd w:id="128"/>
      <w:r w:rsidRPr="00DD40D3">
        <w:rPr>
          <w:color w:val="FF0000"/>
        </w:rPr>
        <w:t xml:space="preserve"> </w:t>
      </w:r>
      <w:r w:rsidRPr="00DD40D3">
        <w:rPr>
          <w:rFonts w:ascii="Arial" w:hAnsi="Arial" w:cs="Arial"/>
          <w:color w:val="FF0000"/>
        </w:rPr>
        <w:t>[Delete]</w:t>
      </w:r>
    </w:p>
    <w:p w14:paraId="2C09C918" w14:textId="77777777" w:rsidR="00085B9D" w:rsidRPr="00DD40D3" w:rsidRDefault="00085B9D" w:rsidP="00085B9D">
      <w:pPr>
        <w:ind w:firstLine="420"/>
        <w:rPr>
          <w:strike/>
          <w:color w:val="FF0000"/>
        </w:rPr>
      </w:pPr>
      <w:r w:rsidRPr="00DD40D3">
        <w:rPr>
          <w:rFonts w:hint="eastAsia"/>
          <w:strike/>
          <w:color w:val="FF0000"/>
        </w:rPr>
        <w:t>用户的城市归属判断：根据用户前</w:t>
      </w:r>
      <w:r w:rsidRPr="00DD40D3">
        <w:rPr>
          <w:rFonts w:hint="eastAsia"/>
          <w:strike/>
          <w:color w:val="FF0000"/>
        </w:rPr>
        <w:t>30</w:t>
      </w:r>
      <w:r w:rsidRPr="00DD40D3">
        <w:rPr>
          <w:rFonts w:hint="eastAsia"/>
          <w:strike/>
          <w:color w:val="FF0000"/>
        </w:rPr>
        <w:t>天的驾驶行程结束时所在城市中次数最多的城市。次数相同的情况下，根据城市代码进行判断，</w:t>
      </w:r>
      <w:commentRangeStart w:id="129"/>
      <w:r w:rsidRPr="00DD40D3">
        <w:rPr>
          <w:rFonts w:hint="eastAsia"/>
          <w:strike/>
          <w:color w:val="FF0000"/>
        </w:rPr>
        <w:t>城市代码越小，优先级越高。</w:t>
      </w:r>
      <w:commentRangeEnd w:id="129"/>
      <w:r w:rsidRPr="00DD40D3">
        <w:rPr>
          <w:rStyle w:val="CommentReference"/>
          <w:strike/>
          <w:color w:val="FF0000"/>
        </w:rPr>
        <w:commentReference w:id="129"/>
      </w:r>
    </w:p>
    <w:p w14:paraId="0E746E58" w14:textId="77777777" w:rsidR="00085B9D" w:rsidRPr="00DD40D3" w:rsidRDefault="00085B9D" w:rsidP="00085B9D">
      <w:pPr>
        <w:ind w:firstLine="420"/>
        <w:rPr>
          <w:strike/>
          <w:color w:val="FF0000"/>
        </w:rPr>
      </w:pPr>
      <w:r w:rsidRPr="00DD40D3">
        <w:rPr>
          <w:strike/>
          <w:color w:val="FF0000"/>
        </w:rPr>
        <w:t xml:space="preserve">Judging the user's city affiliation: </w:t>
      </w:r>
      <w:proofErr w:type="gramStart"/>
      <w:r w:rsidRPr="00DD40D3">
        <w:rPr>
          <w:strike/>
          <w:color w:val="FF0000"/>
        </w:rPr>
        <w:t>according to the city where the user was</w:t>
      </w:r>
      <w:proofErr w:type="gramEnd"/>
      <w:r w:rsidRPr="00DD40D3">
        <w:rPr>
          <w:strike/>
          <w:color w:val="FF0000"/>
        </w:rPr>
        <w:t xml:space="preserve"> most frequently located at the end of his driving trip in the previous 30 days. Under the condition of the same number of times, judging according to the city code, the smaller the city code, the higher the priority.</w:t>
      </w:r>
    </w:p>
    <w:p w14:paraId="23B9EA88" w14:textId="77777777" w:rsidR="00085B9D" w:rsidRPr="00DD40D3" w:rsidRDefault="00085B9D" w:rsidP="00085B9D">
      <w:pPr>
        <w:ind w:firstLine="420"/>
        <w:rPr>
          <w:strike/>
          <w:color w:val="FF0000"/>
        </w:rPr>
      </w:pPr>
      <w:r w:rsidRPr="00DD40D3">
        <w:rPr>
          <w:rFonts w:hint="eastAsia"/>
          <w:strike/>
          <w:color w:val="FF0000"/>
        </w:rPr>
        <w:t>如果近三十天内无行程数据，</w:t>
      </w:r>
      <w:commentRangeStart w:id="130"/>
      <w:r w:rsidRPr="00DD40D3">
        <w:rPr>
          <w:rFonts w:hint="eastAsia"/>
          <w:strike/>
          <w:color w:val="FF0000"/>
        </w:rPr>
        <w:t>所有的城市排行默认上一次的</w:t>
      </w:r>
      <w:commentRangeEnd w:id="130"/>
      <w:r w:rsidRPr="00DD40D3">
        <w:rPr>
          <w:rStyle w:val="CommentReference"/>
          <w:strike/>
          <w:color w:val="FF0000"/>
        </w:rPr>
        <w:commentReference w:id="130"/>
      </w:r>
      <w:r w:rsidRPr="00DD40D3">
        <w:rPr>
          <w:rFonts w:hint="eastAsia"/>
          <w:strike/>
          <w:color w:val="FF0000"/>
        </w:rPr>
        <w:t>。</w:t>
      </w:r>
    </w:p>
    <w:p w14:paraId="2E671E9A" w14:textId="1C62C63F" w:rsidR="00085B9D" w:rsidRDefault="00085B9D" w:rsidP="00085B9D">
      <w:pPr>
        <w:ind w:firstLine="420"/>
        <w:rPr>
          <w:strike/>
          <w:color w:val="FF0000"/>
        </w:rPr>
      </w:pPr>
      <w:r w:rsidRPr="00DD40D3">
        <w:rPr>
          <w:strike/>
          <w:color w:val="FF0000"/>
        </w:rPr>
        <w:t>If there is no travel data within the past 30 days, all city rankings will default to the previous one.</w:t>
      </w:r>
    </w:p>
    <w:p w14:paraId="3D248589" w14:textId="77777777" w:rsidR="00085B9D" w:rsidRPr="00DD40D3" w:rsidRDefault="00085B9D" w:rsidP="0068228C">
      <w:pPr>
        <w:pStyle w:val="Heading4"/>
        <w:ind w:left="630" w:hanging="630"/>
        <w:rPr>
          <w:color w:val="FF0000"/>
        </w:rPr>
      </w:pPr>
      <w:bookmarkStart w:id="131" w:name="_Toc44502187"/>
      <w:r w:rsidRPr="00DD40D3">
        <w:rPr>
          <w:rFonts w:hint="eastAsia"/>
          <w:color w:val="FF0000"/>
        </w:rPr>
        <w:t>用户城市归属规则说明</w:t>
      </w:r>
      <w:r w:rsidRPr="00DD40D3">
        <w:rPr>
          <w:rFonts w:ascii="Arial" w:hAnsi="Arial" w:cs="Arial"/>
          <w:color w:val="FF0000"/>
        </w:rPr>
        <w:t>/Description of User City Attribution Rules</w:t>
      </w:r>
      <w:bookmarkEnd w:id="131"/>
      <w:r>
        <w:rPr>
          <w:rFonts w:ascii="Arial" w:hAnsi="Arial" w:cs="Arial"/>
          <w:color w:val="FF0000"/>
        </w:rPr>
        <w:t xml:space="preserve"> </w:t>
      </w:r>
      <w:r w:rsidRPr="00DD40D3">
        <w:rPr>
          <w:rFonts w:ascii="Arial" w:hAnsi="Arial" w:cs="Arial"/>
          <w:color w:val="FF0000"/>
        </w:rPr>
        <w:t>[Delete]</w:t>
      </w:r>
    </w:p>
    <w:p w14:paraId="3D239AB5" w14:textId="77777777" w:rsidR="00085B9D" w:rsidRPr="00DD40D3" w:rsidRDefault="00085B9D" w:rsidP="00085B9D">
      <w:pPr>
        <w:ind w:firstLine="420"/>
        <w:rPr>
          <w:strike/>
          <w:color w:val="FF0000"/>
        </w:rPr>
      </w:pPr>
      <w:r w:rsidRPr="00DD40D3">
        <w:rPr>
          <w:rFonts w:hint="eastAsia"/>
          <w:strike/>
          <w:color w:val="FF0000"/>
        </w:rPr>
        <w:t>系统需要告知用户，城市归属的判断规则。大体规则说明参考如下，具体以交互设计文档为主：系统将根据用户近一个月的活动最频繁的城市判断用户的城市归属。</w:t>
      </w:r>
    </w:p>
    <w:p w14:paraId="145C1836" w14:textId="26C4F2DD" w:rsidR="00085B9D" w:rsidRPr="00DD40D3" w:rsidRDefault="00085B9D" w:rsidP="00085B9D">
      <w:pPr>
        <w:ind w:firstLine="420"/>
        <w:rPr>
          <w:strike/>
          <w:color w:val="FF0000"/>
        </w:rPr>
      </w:pPr>
      <w:r w:rsidRPr="00DD40D3">
        <w:rPr>
          <w:strike/>
          <w:color w:val="FF0000"/>
        </w:rPr>
        <w:t xml:space="preserve">The system needs to inform the users of the judging rules of </w:t>
      </w:r>
      <w:r w:rsidRPr="00DD40D3">
        <w:rPr>
          <w:rFonts w:hint="eastAsia"/>
          <w:strike/>
          <w:color w:val="FF0000"/>
        </w:rPr>
        <w:t>user</w:t>
      </w:r>
      <w:r w:rsidRPr="00DD40D3">
        <w:rPr>
          <w:strike/>
          <w:color w:val="FF0000"/>
        </w:rPr>
        <w:t xml:space="preserve"> city attribution. The general rules </w:t>
      </w:r>
      <w:proofErr w:type="gramStart"/>
      <w:r w:rsidRPr="00DD40D3">
        <w:rPr>
          <w:strike/>
          <w:color w:val="FF0000"/>
        </w:rPr>
        <w:t xml:space="preserve">are </w:t>
      </w:r>
      <w:r w:rsidRPr="00DD40D3">
        <w:rPr>
          <w:strike/>
          <w:color w:val="FF0000"/>
        </w:rPr>
        <w:lastRenderedPageBreak/>
        <w:t>described</w:t>
      </w:r>
      <w:proofErr w:type="gramEnd"/>
      <w:r w:rsidRPr="00DD40D3">
        <w:rPr>
          <w:strike/>
          <w:color w:val="FF0000"/>
        </w:rPr>
        <w:t xml:space="preserve"> as follows, with interactive design documents as the main reference: the system will judge the user's city affiliation according to the city where the user's activities are most frequent in the past month.</w:t>
      </w:r>
    </w:p>
    <w:p w14:paraId="2DF266D2" w14:textId="734B8E37" w:rsidR="00AE32F4" w:rsidRPr="00C830F1" w:rsidRDefault="00ED7096" w:rsidP="004A5B31">
      <w:pPr>
        <w:pStyle w:val="Heading3"/>
      </w:pPr>
      <w:bookmarkStart w:id="132" w:name="_行程驾驶评分排名__/Trip"/>
      <w:bookmarkStart w:id="133" w:name="_用户的城市归属"/>
      <w:bookmarkStart w:id="134" w:name="_关闭驾驶行为分析/_Turning_off"/>
      <w:bookmarkStart w:id="135" w:name="_Toc44502188"/>
      <w:bookmarkEnd w:id="132"/>
      <w:bookmarkEnd w:id="133"/>
      <w:bookmarkEnd w:id="134"/>
      <w:commentRangeStart w:id="136"/>
      <w:r w:rsidRPr="00C830F1">
        <w:rPr>
          <w:rFonts w:hint="eastAsia"/>
        </w:rPr>
        <w:t>关闭驾驶行为分析</w:t>
      </w:r>
      <w:commentRangeEnd w:id="136"/>
      <w:r w:rsidR="00DE04CB">
        <w:rPr>
          <w:rStyle w:val="CommentReference"/>
          <w:b w:val="0"/>
          <w:bCs w:val="0"/>
        </w:rPr>
        <w:commentReference w:id="136"/>
      </w:r>
      <w:r w:rsidR="004A5B31" w:rsidRPr="00C830F1">
        <w:rPr>
          <w:rFonts w:hint="eastAsia"/>
        </w:rPr>
        <w:t>/</w:t>
      </w:r>
      <w:r w:rsidR="004A5B31" w:rsidRPr="00C830F1">
        <w:t xml:space="preserve"> </w:t>
      </w:r>
      <w:r w:rsidR="00FF5EF8" w:rsidRPr="00C830F1">
        <w:t>Turning off</w:t>
      </w:r>
      <w:r w:rsidR="004A5B31" w:rsidRPr="00C830F1">
        <w:t xml:space="preserve"> Driving Behavio</w:t>
      </w:r>
      <w:bookmarkEnd w:id="135"/>
      <w:r w:rsidR="00CF5487" w:rsidRPr="00C830F1">
        <w:t>r</w:t>
      </w:r>
      <w:r w:rsidR="00FF5EF8" w:rsidRPr="00C830F1">
        <w:t xml:space="preserve"> Analysis</w:t>
      </w:r>
    </w:p>
    <w:p w14:paraId="308B7020" w14:textId="666BCE65" w:rsidR="00BA3F91" w:rsidRPr="00C830F1" w:rsidRDefault="00ED7096" w:rsidP="00CF5487">
      <w:pPr>
        <w:ind w:firstLine="420"/>
      </w:pPr>
      <w:commentRangeStart w:id="137"/>
      <w:r w:rsidRPr="00C830F1">
        <w:rPr>
          <w:rFonts w:hint="eastAsia"/>
        </w:rPr>
        <w:t>系统需要支持用户关闭驾驶行为分析</w:t>
      </w:r>
      <w:commentRangeEnd w:id="137"/>
      <w:r w:rsidR="005A2153" w:rsidRPr="00C830F1">
        <w:rPr>
          <w:rStyle w:val="CommentReference"/>
        </w:rPr>
        <w:commentReference w:id="137"/>
      </w:r>
      <w:r w:rsidR="00917230" w:rsidRPr="00C830F1">
        <w:rPr>
          <w:rFonts w:hint="eastAsia"/>
        </w:rPr>
        <w:t>，</w:t>
      </w:r>
      <w:r w:rsidR="00BA3F91" w:rsidRPr="00C830F1">
        <w:rPr>
          <w:rFonts w:hint="eastAsia"/>
        </w:rPr>
        <w:t>驾驶行为分析的开关分为功能开关（总开关）和主动提示开关（车机弹窗开关）两个，分别在本章节和</w:t>
      </w:r>
      <w:r w:rsidR="0068228C">
        <w:rPr>
          <w:rFonts w:hint="eastAsia"/>
        </w:rPr>
        <w:t>《</w:t>
      </w:r>
      <w:r w:rsidR="0068228C">
        <w:rPr>
          <w:rFonts w:hint="eastAsia"/>
        </w:rPr>
        <w:t>5.3.10</w:t>
      </w:r>
      <w:r w:rsidR="0068228C">
        <w:t xml:space="preserve"> </w:t>
      </w:r>
      <w:r w:rsidR="00135144">
        <w:rPr>
          <w:rFonts w:hint="eastAsia"/>
        </w:rPr>
        <w:t>关闭主动提示功能》</w:t>
      </w:r>
      <w:r w:rsidR="00BA3F91" w:rsidRPr="00C830F1">
        <w:rPr>
          <w:rFonts w:hint="eastAsia"/>
        </w:rPr>
        <w:t>章节中定义。</w:t>
      </w:r>
    </w:p>
    <w:p w14:paraId="46AD5438" w14:textId="0406466F" w:rsidR="00BA3F91" w:rsidRPr="00C830F1" w:rsidRDefault="00BA3F91" w:rsidP="00CF5487">
      <w:pPr>
        <w:ind w:firstLine="420"/>
      </w:pPr>
      <w:r w:rsidRPr="00C830F1">
        <w:rPr>
          <w:rFonts w:hint="eastAsia"/>
        </w:rPr>
        <w:t>两个开关共同决定车端弹窗是否显示。若功能开关状态为开，需进一步判断主动提示开关是否打开，若两个开关都打开则显示主动提示；若其中一个开关为关则不显示主动提示。</w:t>
      </w:r>
    </w:p>
    <w:p w14:paraId="6E9B5AEB" w14:textId="19F1DA90" w:rsidR="001C7D26" w:rsidRDefault="001C7D26" w:rsidP="00CF5487">
      <w:pPr>
        <w:ind w:firstLine="420"/>
        <w:rPr>
          <w:strike/>
          <w:color w:val="FF0000"/>
        </w:rPr>
      </w:pPr>
      <w:r w:rsidRPr="001C7D26">
        <w:rPr>
          <w:rFonts w:hint="eastAsia"/>
          <w:color w:val="FF0000"/>
        </w:rPr>
        <w:t>其中，功能开关状态记录在云端，而主动提示开关记录在</w:t>
      </w:r>
      <w:r>
        <w:rPr>
          <w:rFonts w:hint="eastAsia"/>
          <w:color w:val="FF0000"/>
        </w:rPr>
        <w:t>车机端</w:t>
      </w:r>
      <w:r w:rsidRPr="001C7D26">
        <w:rPr>
          <w:rFonts w:hint="eastAsia"/>
          <w:color w:val="FF0000"/>
        </w:rPr>
        <w:t>。</w:t>
      </w:r>
      <w:r>
        <w:rPr>
          <w:rFonts w:hint="eastAsia"/>
          <w:color w:val="FF0000"/>
        </w:rPr>
        <w:t>功能开关由车机每次点火时从云端同步并下发给驾驶成就</w:t>
      </w:r>
      <w:r>
        <w:rPr>
          <w:rFonts w:hint="eastAsia"/>
          <w:color w:val="FF0000"/>
        </w:rPr>
        <w:t>A</w:t>
      </w:r>
      <w:r>
        <w:rPr>
          <w:color w:val="FF0000"/>
        </w:rPr>
        <w:t>PP</w:t>
      </w:r>
      <w:r>
        <w:rPr>
          <w:rFonts w:hint="eastAsia"/>
          <w:color w:val="FF0000"/>
        </w:rPr>
        <w:t>（</w:t>
      </w:r>
      <w:r>
        <w:rPr>
          <w:rFonts w:hint="eastAsia"/>
          <w:color w:val="FF0000"/>
        </w:rPr>
        <w:t>I</w:t>
      </w:r>
      <w:r>
        <w:rPr>
          <w:color w:val="FF0000"/>
        </w:rPr>
        <w:t>T</w:t>
      </w:r>
      <w:r>
        <w:rPr>
          <w:rFonts w:hint="eastAsia"/>
          <w:color w:val="FF0000"/>
        </w:rPr>
        <w:t>负责开发），同时车机也接收驾驶成就</w:t>
      </w:r>
      <w:r>
        <w:rPr>
          <w:rFonts w:hint="eastAsia"/>
          <w:color w:val="FF0000"/>
        </w:rPr>
        <w:t>A</w:t>
      </w:r>
      <w:r>
        <w:rPr>
          <w:color w:val="FF0000"/>
        </w:rPr>
        <w:t>PP</w:t>
      </w:r>
      <w:r>
        <w:rPr>
          <w:rFonts w:hint="eastAsia"/>
          <w:color w:val="FF0000"/>
        </w:rPr>
        <w:t>所同步到的开关状态，两者互为更新关系。主动提示开关在驾驶成就</w:t>
      </w:r>
      <w:r>
        <w:rPr>
          <w:rFonts w:hint="eastAsia"/>
          <w:color w:val="FF0000"/>
        </w:rPr>
        <w:t>A</w:t>
      </w:r>
      <w:r>
        <w:rPr>
          <w:color w:val="FF0000"/>
        </w:rPr>
        <w:t>PP</w:t>
      </w:r>
      <w:r>
        <w:rPr>
          <w:rFonts w:hint="eastAsia"/>
          <w:color w:val="FF0000"/>
        </w:rPr>
        <w:t>中进行显示和主要控制，但为避免</w:t>
      </w:r>
      <w:r>
        <w:rPr>
          <w:rFonts w:hint="eastAsia"/>
          <w:color w:val="FF0000"/>
        </w:rPr>
        <w:t>A</w:t>
      </w:r>
      <w:r>
        <w:rPr>
          <w:color w:val="FF0000"/>
        </w:rPr>
        <w:t>PP</w:t>
      </w:r>
      <w:r>
        <w:rPr>
          <w:rFonts w:hint="eastAsia"/>
          <w:color w:val="FF0000"/>
        </w:rPr>
        <w:t>被卸载时数据同步删除，其状态本身记录在车机端。</w:t>
      </w:r>
    </w:p>
    <w:p w14:paraId="3A0DDB27" w14:textId="66DE060F" w:rsidR="004A5B31" w:rsidRPr="001C7D26" w:rsidRDefault="00BA3F91" w:rsidP="00CF5487">
      <w:pPr>
        <w:ind w:firstLine="420"/>
        <w:rPr>
          <w:strike/>
          <w:color w:val="FF0000"/>
        </w:rPr>
      </w:pPr>
      <w:r w:rsidRPr="001C7D26">
        <w:rPr>
          <w:rFonts w:hint="eastAsia"/>
          <w:strike/>
          <w:color w:val="FF0000"/>
        </w:rPr>
        <w:t>两个开关都记录在驾驶成就</w:t>
      </w:r>
      <w:r w:rsidRPr="001C7D26">
        <w:rPr>
          <w:strike/>
          <w:color w:val="FF0000"/>
        </w:rPr>
        <w:t>APP</w:t>
      </w:r>
      <w:r w:rsidRPr="001C7D26">
        <w:rPr>
          <w:rFonts w:hint="eastAsia"/>
          <w:strike/>
          <w:color w:val="FF0000"/>
        </w:rPr>
        <w:t>（</w:t>
      </w:r>
      <w:r w:rsidRPr="001C7D26">
        <w:rPr>
          <w:rFonts w:hint="eastAsia"/>
          <w:strike/>
          <w:color w:val="FF0000"/>
        </w:rPr>
        <w:t>I</w:t>
      </w:r>
      <w:r w:rsidRPr="001C7D26">
        <w:rPr>
          <w:strike/>
          <w:color w:val="FF0000"/>
        </w:rPr>
        <w:t>T</w:t>
      </w:r>
      <w:r w:rsidRPr="001C7D26">
        <w:rPr>
          <w:rFonts w:hint="eastAsia"/>
          <w:strike/>
          <w:color w:val="FF0000"/>
        </w:rPr>
        <w:t>负责开发）中，需要娱乐系统从</w:t>
      </w:r>
      <w:r w:rsidRPr="001C7D26">
        <w:rPr>
          <w:rFonts w:hint="eastAsia"/>
          <w:strike/>
          <w:color w:val="FF0000"/>
        </w:rPr>
        <w:t>A</w:t>
      </w:r>
      <w:r w:rsidRPr="001C7D26">
        <w:rPr>
          <w:strike/>
          <w:color w:val="FF0000"/>
        </w:rPr>
        <w:t>PP</w:t>
      </w:r>
      <w:r w:rsidRPr="001C7D26">
        <w:rPr>
          <w:rFonts w:hint="eastAsia"/>
          <w:strike/>
          <w:color w:val="FF0000"/>
        </w:rPr>
        <w:t>中同步开关状态。</w:t>
      </w:r>
      <w:r w:rsidR="00F5508E" w:rsidRPr="001C7D26">
        <w:rPr>
          <w:rFonts w:hint="eastAsia"/>
          <w:strike/>
          <w:color w:val="FF0000"/>
        </w:rPr>
        <w:t>同时功能开关也允许用户从手机端控制，因此也需要娱乐系统从后台同步功能开关的状态。</w:t>
      </w:r>
    </w:p>
    <w:p w14:paraId="5C3B923F" w14:textId="2FE00E97" w:rsidR="00DD6555" w:rsidRPr="00C830F1" w:rsidRDefault="00E614D0" w:rsidP="0068228C">
      <w:pPr>
        <w:pStyle w:val="Heading4"/>
        <w:ind w:left="720" w:hanging="720"/>
      </w:pPr>
      <w:bookmarkStart w:id="138" w:name="_关闭状态下数据处理__/"/>
      <w:bookmarkStart w:id="139" w:name="_Toc44502189"/>
      <w:bookmarkEnd w:id="138"/>
      <w:commentRangeStart w:id="140"/>
      <w:commentRangeStart w:id="141"/>
      <w:r w:rsidRPr="00C830F1">
        <w:rPr>
          <w:rFonts w:hint="eastAsia"/>
        </w:rPr>
        <w:t>关闭状态下数据处理</w:t>
      </w:r>
      <w:commentRangeEnd w:id="140"/>
      <w:r w:rsidR="005A2153" w:rsidRPr="00C830F1">
        <w:rPr>
          <w:rStyle w:val="CommentReference"/>
          <w:rFonts w:asciiTheme="minorHAnsi" w:eastAsiaTheme="minorEastAsia" w:hAnsiTheme="minorHAnsi" w:cstheme="minorBidi"/>
          <w:b w:val="0"/>
          <w:bCs w:val="0"/>
        </w:rPr>
        <w:commentReference w:id="140"/>
      </w:r>
      <w:commentRangeEnd w:id="141"/>
      <w:r w:rsidR="0025745A" w:rsidRPr="00C830F1">
        <w:rPr>
          <w:rStyle w:val="CommentReference"/>
          <w:rFonts w:asciiTheme="minorHAnsi" w:eastAsiaTheme="minorEastAsia" w:hAnsiTheme="minorHAnsi" w:cstheme="minorBidi"/>
          <w:b w:val="0"/>
          <w:bCs w:val="0"/>
        </w:rPr>
        <w:commentReference w:id="141"/>
      </w:r>
      <w:r w:rsidR="004A5B31" w:rsidRPr="00C830F1">
        <w:rPr>
          <w:rFonts w:hint="eastAsia"/>
        </w:rPr>
        <w:t>/</w:t>
      </w:r>
      <w:r w:rsidR="004A5B31" w:rsidRPr="00C830F1">
        <w:t xml:space="preserve"> Data Processing in </w:t>
      </w:r>
      <w:r w:rsidR="00FF5EF8" w:rsidRPr="00C830F1">
        <w:t>OFF</w:t>
      </w:r>
      <w:r w:rsidR="004A5B31" w:rsidRPr="00C830F1">
        <w:t xml:space="preserve"> State</w:t>
      </w:r>
      <w:bookmarkEnd w:id="139"/>
    </w:p>
    <w:p w14:paraId="151E3E1C" w14:textId="4B3F87A7" w:rsidR="001C7D26" w:rsidRDefault="001C7D26" w:rsidP="00E614D0">
      <w:pPr>
        <w:ind w:firstLine="420"/>
        <w:rPr>
          <w:color w:val="FF0000"/>
        </w:rPr>
      </w:pPr>
      <w:r w:rsidRPr="001C7D26">
        <w:rPr>
          <w:rFonts w:hint="eastAsia"/>
          <w:color w:val="FF0000"/>
        </w:rPr>
        <w:t>功能开关的默认状态为关闭。</w:t>
      </w:r>
    </w:p>
    <w:p w14:paraId="5F43DC5F" w14:textId="663B1D96" w:rsidR="001C7D26" w:rsidRDefault="001C7D26" w:rsidP="00E614D0">
      <w:pPr>
        <w:ind w:firstLine="420"/>
      </w:pPr>
      <w:r>
        <w:rPr>
          <w:color w:val="FF0000"/>
        </w:rPr>
        <w:t>The default value of Driving Behavior Analysis switch stat</w:t>
      </w:r>
      <w:r w:rsidR="00A06CE4">
        <w:rPr>
          <w:color w:val="FF0000"/>
        </w:rPr>
        <w:t>e</w:t>
      </w:r>
      <w:r>
        <w:rPr>
          <w:color w:val="FF0000"/>
        </w:rPr>
        <w:t xml:space="preserve"> i</w:t>
      </w:r>
      <w:r w:rsidR="00A06CE4">
        <w:rPr>
          <w:color w:val="FF0000"/>
        </w:rPr>
        <w:t>s</w:t>
      </w:r>
      <w:r>
        <w:rPr>
          <w:color w:val="FF0000"/>
        </w:rPr>
        <w:t xml:space="preserve"> OFF.</w:t>
      </w:r>
    </w:p>
    <w:p w14:paraId="52F9FE00" w14:textId="08BEA720" w:rsidR="00600EE9" w:rsidRPr="00C830F1" w:rsidRDefault="00600EE9" w:rsidP="00E614D0">
      <w:pPr>
        <w:ind w:firstLine="420"/>
      </w:pPr>
      <w:r w:rsidRPr="00C830F1">
        <w:rPr>
          <w:rFonts w:hint="eastAsia"/>
        </w:rPr>
        <w:t>在用户关闭驾驶行为分析的情况下，驾驶行为分析数据不再进行收集和处理。</w:t>
      </w:r>
    </w:p>
    <w:p w14:paraId="716EC953" w14:textId="5B9BF724" w:rsidR="004A5B31" w:rsidRPr="00C830F1" w:rsidRDefault="004A5B31" w:rsidP="00E614D0">
      <w:pPr>
        <w:ind w:firstLine="420"/>
      </w:pPr>
      <w:r w:rsidRPr="00C830F1">
        <w:t>When the user turns off the driving behavior analysis, the driving behavior analysis data will not be collected and processed.</w:t>
      </w:r>
    </w:p>
    <w:p w14:paraId="0965005D" w14:textId="3805571D" w:rsidR="00EA1DC7" w:rsidRPr="00C830F1" w:rsidRDefault="00EA1DC7" w:rsidP="00E614D0">
      <w:pPr>
        <w:ind w:firstLine="420"/>
      </w:pPr>
      <w:r w:rsidRPr="00C830F1">
        <w:rPr>
          <w:rFonts w:hint="eastAsia"/>
        </w:rPr>
        <w:t>关闭时，</w:t>
      </w:r>
      <w:r w:rsidR="008C3042" w:rsidRPr="00C830F1">
        <w:rPr>
          <w:rFonts w:hint="eastAsia"/>
        </w:rPr>
        <w:t>本次点火周期内，关闭之前</w:t>
      </w:r>
      <w:r w:rsidRPr="00C830F1">
        <w:rPr>
          <w:rFonts w:hint="eastAsia"/>
        </w:rPr>
        <w:t>记录的驾驶行为数据需要被删除。</w:t>
      </w:r>
    </w:p>
    <w:p w14:paraId="18ADF6AC" w14:textId="3B317FA6" w:rsidR="008C3042" w:rsidRPr="00C830F1" w:rsidRDefault="008C3042" w:rsidP="008C3042">
      <w:pPr>
        <w:ind w:firstLine="420"/>
      </w:pPr>
      <w:r w:rsidRPr="00C830F1">
        <w:t>When it is turned off, the driving behavior data recorded before turning off need to be deleted in this ignition cycle.</w:t>
      </w:r>
    </w:p>
    <w:p w14:paraId="355C9414" w14:textId="5E72251E" w:rsidR="00EA1DC7" w:rsidRPr="00C830F1" w:rsidRDefault="00EA1DC7" w:rsidP="00E614D0">
      <w:pPr>
        <w:ind w:firstLine="420"/>
      </w:pPr>
      <w:r w:rsidRPr="00C830F1">
        <w:rPr>
          <w:rFonts w:hint="eastAsia"/>
        </w:rPr>
        <w:t>当用户重新开启驾驶行为分析功能时，开启的时刻作为行程的起点。</w:t>
      </w:r>
    </w:p>
    <w:p w14:paraId="5C06E0D0" w14:textId="6C735C4E" w:rsidR="00EA1DC7" w:rsidRPr="00C830F1" w:rsidRDefault="00EA1DC7" w:rsidP="00E614D0">
      <w:pPr>
        <w:ind w:firstLine="420"/>
      </w:pPr>
      <w:r w:rsidRPr="00C830F1">
        <w:t>When the user restarts the driving behavior analysis function, the starting time is taken as the starting point of the trip.</w:t>
      </w:r>
    </w:p>
    <w:p w14:paraId="20A8FE58" w14:textId="7F2F9AA9" w:rsidR="008C3042" w:rsidRPr="00C830F1" w:rsidRDefault="008C3042" w:rsidP="00E614D0">
      <w:pPr>
        <w:ind w:firstLine="420"/>
      </w:pPr>
      <w:r w:rsidRPr="00C830F1">
        <w:rPr>
          <w:rFonts w:hint="eastAsia"/>
        </w:rPr>
        <w:t>关闭时，该用户在本车的历史行程数据保留。</w:t>
      </w:r>
    </w:p>
    <w:p w14:paraId="604D3A5B" w14:textId="6ECAC609" w:rsidR="008C3042" w:rsidRPr="00C830F1" w:rsidRDefault="008C3042" w:rsidP="00E614D0">
      <w:pPr>
        <w:ind w:firstLine="420"/>
      </w:pPr>
      <w:r w:rsidRPr="00C830F1">
        <w:t xml:space="preserve">When closed, the user's historical travel data in the vehicle is retained. </w:t>
      </w:r>
    </w:p>
    <w:p w14:paraId="33F3FE7A" w14:textId="156D816B" w:rsidR="00FD425C" w:rsidRPr="00C830F1" w:rsidRDefault="00FD425C" w:rsidP="0068228C">
      <w:pPr>
        <w:pStyle w:val="Heading4"/>
        <w:ind w:left="720" w:hanging="720"/>
      </w:pPr>
      <w:bookmarkStart w:id="142" w:name="_Toc44502190"/>
      <w:commentRangeStart w:id="143"/>
      <w:r w:rsidRPr="00C830F1">
        <w:rPr>
          <w:rFonts w:hint="eastAsia"/>
        </w:rPr>
        <w:t>功能关闭</w:t>
      </w:r>
      <w:r w:rsidR="002B03A6" w:rsidRPr="00C830F1">
        <w:rPr>
          <w:rFonts w:hint="eastAsia"/>
        </w:rPr>
        <w:t>说明</w:t>
      </w:r>
      <w:commentRangeEnd w:id="143"/>
      <w:r w:rsidR="007B5734" w:rsidRPr="0068228C">
        <w:commentReference w:id="143"/>
      </w:r>
      <w:r w:rsidR="004A5B31" w:rsidRPr="0068228C">
        <w:t>/Description of Function Shutdown</w:t>
      </w:r>
      <w:bookmarkEnd w:id="142"/>
    </w:p>
    <w:p w14:paraId="5F66B900" w14:textId="07A26FEE" w:rsidR="00FD425C" w:rsidRPr="00C830F1" w:rsidRDefault="00FD425C" w:rsidP="00FD425C">
      <w:pPr>
        <w:ind w:firstLine="420"/>
      </w:pPr>
      <w:r w:rsidRPr="00C830F1">
        <w:rPr>
          <w:rFonts w:hint="eastAsia"/>
        </w:rPr>
        <w:t>在用户选择关闭驾驶行为分析时，系统需要提示用户驾驶行为分析关闭时的影响。大体提示内容参考如下，具体以交互设计文档为主：</w:t>
      </w:r>
    </w:p>
    <w:p w14:paraId="7DACB415" w14:textId="6C2D1934" w:rsidR="004A5B31" w:rsidRPr="00C830F1" w:rsidRDefault="004A5B31" w:rsidP="00FD425C">
      <w:pPr>
        <w:ind w:firstLine="420"/>
      </w:pPr>
      <w:r w:rsidRPr="00C830F1">
        <w:t>When the user chooses to turn off the driving behavior analysis, the system needs to prompt the user to analyze the influence of turning off the driving behavior analysis. Refer to the following for general tips, with interactive design documents as the main content:</w:t>
      </w:r>
    </w:p>
    <w:p w14:paraId="261C5494" w14:textId="23985952" w:rsidR="005E0812" w:rsidRPr="00C830F1" w:rsidRDefault="002B03A6" w:rsidP="00135144">
      <w:pPr>
        <w:pStyle w:val="ListParagraph"/>
        <w:numPr>
          <w:ilvl w:val="0"/>
          <w:numId w:val="14"/>
        </w:numPr>
        <w:ind w:left="720" w:firstLineChars="0" w:hanging="720"/>
      </w:pPr>
      <w:r w:rsidRPr="00C830F1">
        <w:rPr>
          <w:rFonts w:hint="eastAsia"/>
        </w:rPr>
        <w:t>注意</w:t>
      </w:r>
      <w:r w:rsidR="00291DAF" w:rsidRPr="00C830F1">
        <w:rPr>
          <w:rFonts w:hint="eastAsia"/>
        </w:rPr>
        <w:t>/</w:t>
      </w:r>
      <w:r w:rsidR="00291DAF" w:rsidRPr="00C830F1">
        <w:t>Note</w:t>
      </w:r>
      <w:r w:rsidRPr="00C830F1">
        <w:rPr>
          <w:rFonts w:hint="eastAsia"/>
        </w:rPr>
        <w:t>：</w:t>
      </w:r>
    </w:p>
    <w:p w14:paraId="071A4F09" w14:textId="2304DD2B" w:rsidR="00FD425C" w:rsidRPr="00C830F1" w:rsidRDefault="002B03A6" w:rsidP="00135144">
      <w:pPr>
        <w:pStyle w:val="ListParagraph"/>
        <w:numPr>
          <w:ilvl w:val="1"/>
          <w:numId w:val="14"/>
        </w:numPr>
        <w:ind w:left="720" w:firstLineChars="0"/>
      </w:pPr>
      <w:r w:rsidRPr="00C830F1">
        <w:rPr>
          <w:rFonts w:hint="eastAsia"/>
        </w:rPr>
        <w:t>关闭驾驶行为分析功</w:t>
      </w:r>
      <w:r w:rsidR="00291DAF" w:rsidRPr="00C830F1">
        <w:rPr>
          <w:rFonts w:hint="eastAsia"/>
        </w:rPr>
        <w:t>能，只是暂停后续的数据收集和驾驶行为分析。并不会删除以前的数据</w:t>
      </w:r>
      <w:r w:rsidR="00291DAF" w:rsidRPr="00C830F1">
        <w:rPr>
          <w:rFonts w:hint="eastAsia"/>
        </w:rPr>
        <w:t>/</w:t>
      </w:r>
      <w:r w:rsidR="00291DAF" w:rsidRPr="00C830F1">
        <w:t xml:space="preserve"> Turn off </w:t>
      </w:r>
      <w:r w:rsidR="00291DAF" w:rsidRPr="00C830F1">
        <w:lastRenderedPageBreak/>
        <w:t xml:space="preserve">the driving behavior analysis function, only suspend the subsequent data collection and driving behavior analysis. The previous data </w:t>
      </w:r>
      <w:proofErr w:type="gramStart"/>
      <w:r w:rsidR="00291DAF" w:rsidRPr="00C830F1">
        <w:t>will not be deleted</w:t>
      </w:r>
      <w:proofErr w:type="gramEnd"/>
      <w:r w:rsidR="00291DAF" w:rsidRPr="00C830F1">
        <w:t>.</w:t>
      </w:r>
    </w:p>
    <w:p w14:paraId="0A5EDCB5" w14:textId="63FDBF8E" w:rsidR="0025745A" w:rsidRPr="00C830F1" w:rsidRDefault="00EA1DC7" w:rsidP="00135144">
      <w:pPr>
        <w:pStyle w:val="ListParagraph"/>
        <w:numPr>
          <w:ilvl w:val="1"/>
          <w:numId w:val="14"/>
        </w:numPr>
        <w:ind w:left="720" w:firstLineChars="0"/>
      </w:pPr>
      <w:r w:rsidRPr="00C830F1">
        <w:rPr>
          <w:rFonts w:hint="eastAsia"/>
        </w:rPr>
        <w:t>关闭驾驶行为分析功能时，进行中的行程数据将会作废</w:t>
      </w:r>
      <w:r w:rsidRPr="00C830F1">
        <w:rPr>
          <w:rFonts w:hint="eastAsia"/>
        </w:rPr>
        <w:t>/</w:t>
      </w:r>
      <w:r w:rsidRPr="00C830F1">
        <w:t xml:space="preserve"> when the driving behavior analysis function is turned off, the travel data in progress will be invalidated.</w:t>
      </w:r>
    </w:p>
    <w:p w14:paraId="1B43E32C" w14:textId="2E6FE0D9" w:rsidR="00D86F15" w:rsidRPr="00C830F1" w:rsidRDefault="00D86F15" w:rsidP="00135144">
      <w:pPr>
        <w:pStyle w:val="ListParagraph"/>
        <w:numPr>
          <w:ilvl w:val="0"/>
          <w:numId w:val="14"/>
        </w:numPr>
        <w:ind w:left="720" w:firstLineChars="0" w:hanging="720"/>
      </w:pPr>
      <w:r w:rsidRPr="00C830F1">
        <w:rPr>
          <w:rFonts w:hint="eastAsia"/>
        </w:rPr>
        <w:t>关闭驾驶行为分析后</w:t>
      </w:r>
      <w:r w:rsidR="00291DAF" w:rsidRPr="00C830F1">
        <w:rPr>
          <w:rFonts w:hint="eastAsia"/>
        </w:rPr>
        <w:t>/</w:t>
      </w:r>
      <w:r w:rsidR="00291DAF" w:rsidRPr="00C830F1">
        <w:t xml:space="preserve"> After closing the driving behavior analysis</w:t>
      </w:r>
      <w:r w:rsidRPr="00C830F1">
        <w:rPr>
          <w:rFonts w:hint="eastAsia"/>
        </w:rPr>
        <w:t>：</w:t>
      </w:r>
    </w:p>
    <w:p w14:paraId="3B642EF2" w14:textId="53596A74" w:rsidR="00D86F15" w:rsidRPr="00C830F1" w:rsidRDefault="00291DAF" w:rsidP="00135144">
      <w:pPr>
        <w:pStyle w:val="ListParagraph"/>
        <w:numPr>
          <w:ilvl w:val="1"/>
          <w:numId w:val="14"/>
        </w:numPr>
        <w:ind w:left="720" w:firstLineChars="0"/>
      </w:pPr>
      <w:r w:rsidRPr="00C830F1">
        <w:rPr>
          <w:rFonts w:hint="eastAsia"/>
        </w:rPr>
        <w:t>不会</w:t>
      </w:r>
      <w:r w:rsidR="00D516DC" w:rsidRPr="00C830F1">
        <w:rPr>
          <w:rFonts w:hint="eastAsia"/>
        </w:rPr>
        <w:t>再</w:t>
      </w:r>
      <w:r w:rsidRPr="00C830F1">
        <w:rPr>
          <w:rFonts w:hint="eastAsia"/>
        </w:rPr>
        <w:t>展示行程的驾驶行为分析数据</w:t>
      </w:r>
      <w:r w:rsidRPr="00C830F1">
        <w:rPr>
          <w:rFonts w:hint="eastAsia"/>
        </w:rPr>
        <w:t>/</w:t>
      </w:r>
      <w:r w:rsidRPr="00C830F1">
        <w:t xml:space="preserve"> Driving behavior analysis data </w:t>
      </w:r>
      <w:r w:rsidR="00D516DC" w:rsidRPr="00C830F1">
        <w:t xml:space="preserve">of the trip will not </w:t>
      </w:r>
      <w:r w:rsidRPr="00C830F1">
        <w:t>displayed again;</w:t>
      </w:r>
    </w:p>
    <w:p w14:paraId="29FF80E5" w14:textId="47EF4E1A" w:rsidR="00D86F15" w:rsidRPr="00C830F1" w:rsidRDefault="005E0812" w:rsidP="00135144">
      <w:pPr>
        <w:pStyle w:val="ListParagraph"/>
        <w:numPr>
          <w:ilvl w:val="1"/>
          <w:numId w:val="14"/>
        </w:numPr>
        <w:ind w:left="720" w:firstLineChars="0"/>
      </w:pPr>
      <w:r w:rsidRPr="00C830F1">
        <w:rPr>
          <w:rFonts w:hint="eastAsia"/>
        </w:rPr>
        <w:t>无法</w:t>
      </w:r>
      <w:r w:rsidR="00D86F15" w:rsidRPr="00C830F1">
        <w:rPr>
          <w:rFonts w:hint="eastAsia"/>
        </w:rPr>
        <w:t>在驾驶行为分析的应用界面中查看历史行程数据</w:t>
      </w:r>
      <w:r w:rsidR="00291DAF" w:rsidRPr="00C830F1">
        <w:rPr>
          <w:rFonts w:hint="eastAsia"/>
        </w:rPr>
        <w:t>/</w:t>
      </w:r>
      <w:r w:rsidR="00DD0B95" w:rsidRPr="00C830F1">
        <w:t>Unable to view historical travel data in the application interface of driving behavior analysis</w:t>
      </w:r>
      <w:r w:rsidR="00DD0B95" w:rsidRPr="00C830F1">
        <w:rPr>
          <w:rFonts w:hint="eastAsia"/>
        </w:rPr>
        <w:t>；</w:t>
      </w:r>
    </w:p>
    <w:p w14:paraId="789489D3" w14:textId="08FE2796" w:rsidR="00D86F15" w:rsidRPr="00C830F1" w:rsidRDefault="00D86F15" w:rsidP="00135144">
      <w:pPr>
        <w:pStyle w:val="ListParagraph"/>
        <w:numPr>
          <w:ilvl w:val="1"/>
          <w:numId w:val="14"/>
        </w:numPr>
        <w:ind w:left="720" w:firstLineChars="0"/>
      </w:pPr>
      <w:r w:rsidRPr="00C830F1">
        <w:rPr>
          <w:rFonts w:hint="eastAsia"/>
        </w:rPr>
        <w:t>如果</w:t>
      </w:r>
      <w:r w:rsidR="00291DAF" w:rsidRPr="00C830F1">
        <w:rPr>
          <w:rFonts w:hint="eastAsia"/>
        </w:rPr>
        <w:t>是燃油车型，将无法再通过驾驶行为分析应用查看油耗排名和油耗信息</w:t>
      </w:r>
      <w:r w:rsidR="00291DAF" w:rsidRPr="00C830F1">
        <w:rPr>
          <w:rFonts w:hint="eastAsia"/>
        </w:rPr>
        <w:t>/</w:t>
      </w:r>
      <w:r w:rsidR="00291DAF" w:rsidRPr="00C830F1">
        <w:t xml:space="preserve"> If it is a fuel vehicle type, it will no longer be possible to view the fuel consumption ranking and fuel consumption information through the driving behavior analysis application;</w:t>
      </w:r>
    </w:p>
    <w:p w14:paraId="19414989" w14:textId="3130C9A9" w:rsidR="00417038" w:rsidRPr="00C830F1" w:rsidRDefault="00417038" w:rsidP="00135144">
      <w:pPr>
        <w:pStyle w:val="ListParagraph"/>
        <w:numPr>
          <w:ilvl w:val="1"/>
          <w:numId w:val="14"/>
        </w:numPr>
        <w:ind w:left="720" w:firstLineChars="0"/>
      </w:pPr>
      <w:r w:rsidRPr="00C830F1">
        <w:rPr>
          <w:rFonts w:hint="eastAsia"/>
        </w:rPr>
        <w:t>驾驶行为分析功能关闭后，在下一个结算日，您的数据不再参与排名计算</w:t>
      </w:r>
      <w:r w:rsidRPr="00C830F1">
        <w:rPr>
          <w:rFonts w:hint="eastAsia"/>
        </w:rPr>
        <w:t>/ after the driving behavior analysis function is turned off, your data will no longer participate in the ranking calculation on the next settlement day.</w:t>
      </w:r>
    </w:p>
    <w:p w14:paraId="4361F15F" w14:textId="398E708A" w:rsidR="00D86F15" w:rsidRPr="00C830F1" w:rsidRDefault="00473AC6" w:rsidP="008C3042">
      <w:pPr>
        <w:pStyle w:val="Heading4"/>
      </w:pPr>
      <w:bookmarkStart w:id="144" w:name="_功能开关状态同步/_Function_Switch"/>
      <w:bookmarkStart w:id="145" w:name="_Toc44502191"/>
      <w:bookmarkEnd w:id="144"/>
      <w:r w:rsidRPr="00C830F1">
        <w:rPr>
          <w:rFonts w:hint="eastAsia"/>
        </w:rPr>
        <w:t>功能</w:t>
      </w:r>
      <w:r w:rsidR="006D30B5" w:rsidRPr="00C830F1">
        <w:rPr>
          <w:rFonts w:hint="eastAsia"/>
        </w:rPr>
        <w:t>开关</w:t>
      </w:r>
      <w:r w:rsidRPr="00C830F1">
        <w:rPr>
          <w:rFonts w:hint="eastAsia"/>
        </w:rPr>
        <w:t>状态同步</w:t>
      </w:r>
      <w:r w:rsidRPr="00C830F1">
        <w:rPr>
          <w:rFonts w:ascii="Arial" w:hAnsi="Arial" w:cs="Arial"/>
        </w:rPr>
        <w:t>/</w:t>
      </w:r>
      <w:r w:rsidR="008C3042" w:rsidRPr="00C830F1">
        <w:rPr>
          <w:rFonts w:ascii="Arial" w:hAnsi="Arial" w:cs="Arial"/>
        </w:rPr>
        <w:t xml:space="preserve">Function </w:t>
      </w:r>
      <w:r w:rsidR="00366D7A" w:rsidRPr="00C830F1">
        <w:rPr>
          <w:rFonts w:ascii="Arial" w:hAnsi="Arial" w:cs="Arial"/>
        </w:rPr>
        <w:t>On-off</w:t>
      </w:r>
      <w:r w:rsidR="008C3042" w:rsidRPr="00C830F1">
        <w:rPr>
          <w:rFonts w:ascii="Arial" w:hAnsi="Arial" w:cs="Arial"/>
        </w:rPr>
        <w:t xml:space="preserve"> State Synchronization</w:t>
      </w:r>
      <w:bookmarkEnd w:id="145"/>
    </w:p>
    <w:p w14:paraId="185BE7F4" w14:textId="4B5FA483" w:rsidR="00473AC6" w:rsidRPr="00C830F1" w:rsidRDefault="00473AC6" w:rsidP="006D30B5">
      <w:pPr>
        <w:ind w:firstLine="420"/>
        <w:rPr>
          <w:strike/>
        </w:rPr>
      </w:pPr>
      <w:r w:rsidRPr="00C830F1">
        <w:rPr>
          <w:rFonts w:hint="eastAsia"/>
        </w:rPr>
        <w:t>驾驶行为分析功能的开关状态是</w:t>
      </w:r>
      <w:r w:rsidR="00F5508E" w:rsidRPr="00C830F1">
        <w:rPr>
          <w:rFonts w:hint="eastAsia"/>
        </w:rPr>
        <w:t>同时</w:t>
      </w:r>
      <w:r w:rsidRPr="00C830F1">
        <w:rPr>
          <w:rFonts w:hint="eastAsia"/>
        </w:rPr>
        <w:t>记录在</w:t>
      </w:r>
      <w:r w:rsidR="00CF5487" w:rsidRPr="00C830F1">
        <w:rPr>
          <w:rFonts w:hint="eastAsia"/>
        </w:rPr>
        <w:t>驾驶成就</w:t>
      </w:r>
      <w:r w:rsidR="00CF5487" w:rsidRPr="00C830F1">
        <w:t>APP</w:t>
      </w:r>
      <w:r w:rsidR="00F5508E" w:rsidRPr="00C830F1">
        <w:rPr>
          <w:rFonts w:hint="eastAsia"/>
        </w:rPr>
        <w:t>和</w:t>
      </w:r>
      <w:r w:rsidRPr="00C830F1">
        <w:rPr>
          <w:rFonts w:hint="eastAsia"/>
        </w:rPr>
        <w:t>后台的，</w:t>
      </w:r>
      <w:r w:rsidR="00B82C91" w:rsidRPr="00C830F1">
        <w:rPr>
          <w:rFonts w:hint="eastAsia"/>
        </w:rPr>
        <w:t>车端</w:t>
      </w:r>
      <w:r w:rsidR="00B82C91" w:rsidRPr="00C830F1">
        <w:rPr>
          <w:rFonts w:hint="eastAsia"/>
        </w:rPr>
        <w:t>D</w:t>
      </w:r>
      <w:r w:rsidR="00B82C91" w:rsidRPr="00C830F1">
        <w:t>BA</w:t>
      </w:r>
      <w:r w:rsidR="00CF5487" w:rsidRPr="00C830F1">
        <w:rPr>
          <w:rFonts w:hint="eastAsia"/>
        </w:rPr>
        <w:t>需有能力同步开关状态，并根据开状态决定是否显示驾驶行为分析的功能</w:t>
      </w:r>
      <w:r w:rsidR="00B82C91" w:rsidRPr="00C830F1">
        <w:rPr>
          <w:rFonts w:hint="eastAsia"/>
        </w:rPr>
        <w:t>。</w:t>
      </w:r>
    </w:p>
    <w:p w14:paraId="6A06DEEC" w14:textId="7B41CDC5" w:rsidR="008C3042" w:rsidRPr="00C830F1" w:rsidRDefault="008C3042" w:rsidP="006D30B5">
      <w:pPr>
        <w:ind w:firstLine="420"/>
      </w:pPr>
      <w:r w:rsidRPr="00C830F1">
        <w:t>The switch state of the driving behavior analysis function is recorded in the</w:t>
      </w:r>
      <w:r w:rsidR="00CF5487" w:rsidRPr="00C830F1">
        <w:t xml:space="preserve"> APP</w:t>
      </w:r>
      <w:r w:rsidRPr="00C830F1">
        <w:t xml:space="preserve"> </w:t>
      </w:r>
      <w:r w:rsidR="00F5508E" w:rsidRPr="00C830F1">
        <w:t>and back office simultaneously</w:t>
      </w:r>
      <w:r w:rsidRPr="00C830F1">
        <w:t xml:space="preserve">, and the switch state of the driving behavior analysis function needs to be </w:t>
      </w:r>
      <w:r w:rsidR="00CF5487" w:rsidRPr="00C830F1">
        <w:rPr>
          <w:rFonts w:hint="eastAsia"/>
        </w:rPr>
        <w:t>c</w:t>
      </w:r>
      <w:r w:rsidR="00CF5487" w:rsidRPr="00C830F1">
        <w:t>orrectly reflected in the state of DBA pop-up</w:t>
      </w:r>
      <w:r w:rsidRPr="00C830F1">
        <w:t>.</w:t>
      </w:r>
    </w:p>
    <w:p w14:paraId="78CB24AA" w14:textId="1ADB2C52" w:rsidR="006D30B5" w:rsidRPr="00C830F1" w:rsidRDefault="006D30B5" w:rsidP="00B44D55">
      <w:pPr>
        <w:pStyle w:val="Heading5"/>
      </w:pPr>
      <w:r w:rsidRPr="00C830F1">
        <w:rPr>
          <w:rFonts w:hint="eastAsia"/>
        </w:rPr>
        <w:t>功能开关状态同步时机</w:t>
      </w:r>
      <w:r w:rsidR="00B44D55" w:rsidRPr="00C830F1">
        <w:rPr>
          <w:rFonts w:hint="eastAsia"/>
        </w:rPr>
        <w:t>/</w:t>
      </w:r>
      <w:r w:rsidR="00B44D55" w:rsidRPr="00C830F1">
        <w:t xml:space="preserve"> Timing of </w:t>
      </w:r>
      <w:r w:rsidR="00B44D55" w:rsidRPr="00C830F1">
        <w:rPr>
          <w:rFonts w:hint="eastAsia"/>
        </w:rPr>
        <w:t>S</w:t>
      </w:r>
      <w:r w:rsidR="00B44D55" w:rsidRPr="00C830F1">
        <w:t xml:space="preserve">ynchronization of </w:t>
      </w:r>
      <w:r w:rsidR="00B44D55" w:rsidRPr="00C830F1">
        <w:rPr>
          <w:rFonts w:hint="eastAsia"/>
        </w:rPr>
        <w:t>F</w:t>
      </w:r>
      <w:r w:rsidR="00B44D55" w:rsidRPr="00C830F1">
        <w:t xml:space="preserve">unctional </w:t>
      </w:r>
      <w:r w:rsidR="002F654A" w:rsidRPr="00C830F1">
        <w:t>ON-OFF</w:t>
      </w:r>
      <w:r w:rsidR="00B44D55" w:rsidRPr="00C830F1">
        <w:t xml:space="preserve"> </w:t>
      </w:r>
      <w:r w:rsidR="00B44D55" w:rsidRPr="00C830F1">
        <w:rPr>
          <w:rFonts w:hint="eastAsia"/>
        </w:rPr>
        <w:t>S</w:t>
      </w:r>
      <w:r w:rsidR="00B44D55" w:rsidRPr="00C830F1">
        <w:t>tates</w:t>
      </w:r>
    </w:p>
    <w:p w14:paraId="336CA7A9" w14:textId="050253AD" w:rsidR="006D30B5" w:rsidRPr="00C830F1" w:rsidRDefault="006D30B5" w:rsidP="006D30B5">
      <w:pPr>
        <w:ind w:left="420"/>
      </w:pPr>
      <w:r w:rsidRPr="000B53AB">
        <w:rPr>
          <w:rFonts w:hint="eastAsia"/>
          <w:strike/>
          <w:color w:val="FF0000"/>
        </w:rPr>
        <w:t>驾驶行为分析应用</w:t>
      </w:r>
      <w:r w:rsidR="000B53AB" w:rsidRPr="000B53AB">
        <w:rPr>
          <w:rFonts w:hint="eastAsia"/>
          <w:color w:val="FF0000"/>
        </w:rPr>
        <w:t>V</w:t>
      </w:r>
      <w:r w:rsidR="000B53AB" w:rsidRPr="000B53AB">
        <w:rPr>
          <w:color w:val="FF0000"/>
        </w:rPr>
        <w:t>CU</w:t>
      </w:r>
      <w:r w:rsidRPr="00C830F1">
        <w:rPr>
          <w:rFonts w:hint="eastAsia"/>
        </w:rPr>
        <w:t>需要在以下时刻同步功能的开关状态：</w:t>
      </w:r>
    </w:p>
    <w:p w14:paraId="66DCF0E6" w14:textId="22363407" w:rsidR="00B44D55" w:rsidRPr="00C830F1" w:rsidRDefault="00B44D55" w:rsidP="00EE08B2">
      <w:pPr>
        <w:ind w:firstLine="420"/>
      </w:pPr>
      <w:r w:rsidRPr="000B53AB">
        <w:rPr>
          <w:strike/>
          <w:color w:val="FF0000"/>
        </w:rPr>
        <w:t>Driving behavior analysis</w:t>
      </w:r>
      <w:r w:rsidR="000B53AB">
        <w:rPr>
          <w:strike/>
          <w:color w:val="FF0000"/>
        </w:rPr>
        <w:t xml:space="preserve"> </w:t>
      </w:r>
      <w:r w:rsidR="000B53AB" w:rsidRPr="000B53AB">
        <w:rPr>
          <w:color w:val="FF0000"/>
        </w:rPr>
        <w:t>VCU</w:t>
      </w:r>
      <w:r w:rsidRPr="000B53AB">
        <w:t xml:space="preserve"> </w:t>
      </w:r>
      <w:r w:rsidRPr="00C830F1">
        <w:t>applications need to synchronize the on-off state of the function at the following times</w:t>
      </w:r>
      <w:r w:rsidRPr="00C830F1">
        <w:rPr>
          <w:rFonts w:hint="eastAsia"/>
        </w:rPr>
        <w:t>:</w:t>
      </w:r>
    </w:p>
    <w:p w14:paraId="1C28225C" w14:textId="3EB3736A" w:rsidR="00922585" w:rsidRPr="00C830F1" w:rsidRDefault="00380CE4" w:rsidP="00B44D55">
      <w:pPr>
        <w:pStyle w:val="ListParagraph"/>
        <w:numPr>
          <w:ilvl w:val="0"/>
          <w:numId w:val="19"/>
        </w:numPr>
        <w:ind w:firstLineChars="0"/>
      </w:pPr>
      <w:r w:rsidRPr="00C830F1">
        <w:rPr>
          <w:rFonts w:hint="eastAsia"/>
        </w:rPr>
        <w:t>自动同步</w:t>
      </w:r>
      <w:r w:rsidR="00B44D55" w:rsidRPr="00C830F1">
        <w:rPr>
          <w:rFonts w:hint="eastAsia"/>
        </w:rPr>
        <w:t>/</w:t>
      </w:r>
      <w:r w:rsidR="00B44D55" w:rsidRPr="00C830F1">
        <w:t xml:space="preserve"> Automatic Synchronization</w:t>
      </w:r>
      <w:r w:rsidRPr="00C830F1">
        <w:rPr>
          <w:rFonts w:hint="eastAsia"/>
        </w:rPr>
        <w:t>：</w:t>
      </w:r>
    </w:p>
    <w:p w14:paraId="7736D40C" w14:textId="4252894F" w:rsidR="006D30B5" w:rsidRPr="00C830F1" w:rsidRDefault="00922585" w:rsidP="002F654A">
      <w:pPr>
        <w:pStyle w:val="ListParagraph"/>
        <w:numPr>
          <w:ilvl w:val="1"/>
          <w:numId w:val="19"/>
        </w:numPr>
        <w:ind w:firstLineChars="0"/>
      </w:pPr>
      <w:r w:rsidRPr="00C830F1">
        <w:rPr>
          <w:rFonts w:hint="eastAsia"/>
        </w:rPr>
        <w:t>自动同步时机：</w:t>
      </w:r>
      <w:r w:rsidR="00E061E0" w:rsidRPr="00C830F1">
        <w:rPr>
          <w:rFonts w:hint="eastAsia"/>
        </w:rPr>
        <w:t>车辆点火后</w:t>
      </w:r>
      <w:r w:rsidR="006D30B5" w:rsidRPr="00E917BA">
        <w:rPr>
          <w:rFonts w:hint="eastAsia"/>
        </w:rPr>
        <w:t>，</w:t>
      </w:r>
      <w:r w:rsidR="000B53AB" w:rsidRPr="000B53AB">
        <w:rPr>
          <w:color w:val="FF0000"/>
        </w:rPr>
        <w:t>VCU</w:t>
      </w:r>
      <w:r w:rsidR="000B53AB" w:rsidRPr="000B53AB">
        <w:rPr>
          <w:rFonts w:hint="eastAsia"/>
          <w:color w:val="FF0000"/>
        </w:rPr>
        <w:t>从安吉星后台</w:t>
      </w:r>
      <w:r w:rsidR="002F654A" w:rsidRPr="00C830F1">
        <w:rPr>
          <w:rFonts w:hint="eastAsia"/>
        </w:rPr>
        <w:t>进行一次开关状态同步</w:t>
      </w:r>
      <w:r w:rsidR="006D30B5" w:rsidRPr="00C830F1">
        <w:rPr>
          <w:rFonts w:hint="eastAsia"/>
        </w:rPr>
        <w:t>，并基于该状态决定是否要采集和分析数据</w:t>
      </w:r>
      <w:r w:rsidR="00B44D55" w:rsidRPr="00C830F1">
        <w:rPr>
          <w:rFonts w:hint="eastAsia"/>
        </w:rPr>
        <w:t>/</w:t>
      </w:r>
      <w:r w:rsidR="00B44D55" w:rsidRPr="00C830F1">
        <w:t xml:space="preserve"> </w:t>
      </w:r>
      <w:r w:rsidR="002F654A" w:rsidRPr="00C830F1">
        <w:t>A</w:t>
      </w:r>
      <w:r w:rsidR="00B44D55" w:rsidRPr="00C830F1">
        <w:t>utomatic synchronization timing: after the</w:t>
      </w:r>
      <w:r w:rsidR="00E061E0" w:rsidRPr="00C830F1">
        <w:t xml:space="preserve"> </w:t>
      </w:r>
      <w:r w:rsidR="00E061E0" w:rsidRPr="00C830F1">
        <w:rPr>
          <w:rFonts w:hint="eastAsia"/>
        </w:rPr>
        <w:t>ve</w:t>
      </w:r>
      <w:r w:rsidR="00E061E0" w:rsidRPr="00C830F1">
        <w:t>hicle</w:t>
      </w:r>
      <w:r w:rsidR="00B44D55" w:rsidRPr="00C830F1">
        <w:t xml:space="preserve"> is started, </w:t>
      </w:r>
      <w:r w:rsidR="002F654A" w:rsidRPr="00C830F1">
        <w:rPr>
          <w:rFonts w:hint="eastAsia"/>
        </w:rPr>
        <w:t>p</w:t>
      </w:r>
      <w:r w:rsidR="002F654A" w:rsidRPr="00C830F1">
        <w:t>erform a ON-OFF state synchronization</w:t>
      </w:r>
      <w:r w:rsidR="000B53AB">
        <w:t xml:space="preserve"> </w:t>
      </w:r>
      <w:r w:rsidR="000B53AB" w:rsidRPr="000B53AB">
        <w:rPr>
          <w:color w:val="FF0000"/>
        </w:rPr>
        <w:t>with OnStar back office</w:t>
      </w:r>
      <w:r w:rsidR="00B44D55" w:rsidRPr="00C830F1">
        <w:t>, and whether to collect and analyze data is determined based on the state;</w:t>
      </w:r>
    </w:p>
    <w:p w14:paraId="29C4C475" w14:textId="6B8046C0" w:rsidR="00922585" w:rsidRPr="004647EF" w:rsidRDefault="00922585" w:rsidP="002F654A">
      <w:pPr>
        <w:pStyle w:val="ListParagraph"/>
        <w:numPr>
          <w:ilvl w:val="1"/>
          <w:numId w:val="19"/>
        </w:numPr>
        <w:ind w:firstLineChars="0"/>
        <w:rPr>
          <w:color w:val="000000" w:themeColor="text1"/>
        </w:rPr>
      </w:pPr>
      <w:r w:rsidRPr="00C830F1">
        <w:rPr>
          <w:rFonts w:hint="eastAsia"/>
        </w:rPr>
        <w:t>重试机制：每次自动同步需要支持重试机制，</w:t>
      </w:r>
      <w:r w:rsidRPr="004647EF">
        <w:rPr>
          <w:rFonts w:hint="eastAsia"/>
          <w:color w:val="000000" w:themeColor="text1"/>
        </w:rPr>
        <w:t>重试</w:t>
      </w:r>
      <w:r w:rsidR="00890B79" w:rsidRPr="00890B79">
        <w:t>3</w:t>
      </w:r>
      <w:r w:rsidRPr="004647EF">
        <w:rPr>
          <w:rFonts w:hint="eastAsia"/>
          <w:color w:val="000000" w:themeColor="text1"/>
        </w:rPr>
        <w:t>次，</w:t>
      </w:r>
      <w:r w:rsidRPr="00C830F1">
        <w:rPr>
          <w:rFonts w:hint="eastAsia"/>
        </w:rPr>
        <w:t>每次间隔</w:t>
      </w:r>
      <w:r w:rsidRPr="00C830F1">
        <w:rPr>
          <w:rFonts w:hint="eastAsia"/>
        </w:rPr>
        <w:t>5</w:t>
      </w:r>
      <w:r w:rsidRPr="00C830F1">
        <w:rPr>
          <w:rFonts w:hint="eastAsia"/>
        </w:rPr>
        <w:t>分钟</w:t>
      </w:r>
      <w:r w:rsidR="002F654A" w:rsidRPr="00C830F1">
        <w:rPr>
          <w:rFonts w:hint="eastAsia"/>
        </w:rPr>
        <w:t>/</w:t>
      </w:r>
      <w:r w:rsidR="002F654A" w:rsidRPr="00C830F1">
        <w:t xml:space="preserve"> retry mechanism: retry mechanism shall be supported for each automatic synchronization, </w:t>
      </w:r>
      <w:r w:rsidR="002F654A" w:rsidRPr="004647EF">
        <w:rPr>
          <w:color w:val="000000" w:themeColor="text1"/>
        </w:rPr>
        <w:t>with 5-minute intervals</w:t>
      </w:r>
      <w:r w:rsidR="00274C9E" w:rsidRPr="004647EF">
        <w:rPr>
          <w:color w:val="000000" w:themeColor="text1"/>
        </w:rPr>
        <w:t xml:space="preserve"> </w:t>
      </w:r>
      <w:r w:rsidR="00890B79" w:rsidRPr="00890B79">
        <w:t>3</w:t>
      </w:r>
      <w:r w:rsidR="004647EF" w:rsidRPr="00890B79">
        <w:t xml:space="preserve"> </w:t>
      </w:r>
      <w:r w:rsidR="004647EF" w:rsidRPr="00890B79">
        <w:rPr>
          <w:rFonts w:hint="eastAsia"/>
        </w:rPr>
        <w:t>times</w:t>
      </w:r>
      <w:r w:rsidR="002F654A" w:rsidRPr="004647EF">
        <w:rPr>
          <w:color w:val="000000" w:themeColor="text1"/>
        </w:rPr>
        <w:t>.</w:t>
      </w:r>
    </w:p>
    <w:p w14:paraId="2341EB1B" w14:textId="18815237" w:rsidR="00274C9E" w:rsidRPr="000B53AB" w:rsidRDefault="000B53AB" w:rsidP="002F654A">
      <w:pPr>
        <w:pStyle w:val="ListParagraph"/>
        <w:numPr>
          <w:ilvl w:val="1"/>
          <w:numId w:val="19"/>
        </w:numPr>
        <w:ind w:firstLineChars="0"/>
        <w:rPr>
          <w:color w:val="FF0000"/>
        </w:rPr>
      </w:pPr>
      <w:commentRangeStart w:id="146"/>
      <w:r w:rsidRPr="000B53AB">
        <w:rPr>
          <w:rFonts w:hint="eastAsia"/>
          <w:color w:val="FF0000"/>
        </w:rPr>
        <w:t>下发机制：</w:t>
      </w:r>
      <w:r w:rsidRPr="000B53AB">
        <w:rPr>
          <w:rFonts w:hint="eastAsia"/>
          <w:color w:val="FF0000"/>
        </w:rPr>
        <w:t>V</w:t>
      </w:r>
      <w:r w:rsidRPr="000B53AB">
        <w:rPr>
          <w:color w:val="FF0000"/>
        </w:rPr>
        <w:t>CU</w:t>
      </w:r>
      <w:r w:rsidRPr="000B53AB">
        <w:rPr>
          <w:rFonts w:hint="eastAsia"/>
          <w:color w:val="FF0000"/>
        </w:rPr>
        <w:t>在获取到开关状态后，需下发给驾驶成就</w:t>
      </w:r>
      <w:r w:rsidRPr="000B53AB">
        <w:rPr>
          <w:rFonts w:hint="eastAsia"/>
          <w:color w:val="FF0000"/>
        </w:rPr>
        <w:t>A</w:t>
      </w:r>
      <w:r w:rsidRPr="000B53AB">
        <w:rPr>
          <w:color w:val="FF0000"/>
        </w:rPr>
        <w:t>PP</w:t>
      </w:r>
      <w:r>
        <w:rPr>
          <w:color w:val="FF0000"/>
        </w:rPr>
        <w:t>/ Broadcast Mechanism: after the switch state is obtained from OnStar back office, VCU should send the state to IT APP.</w:t>
      </w:r>
      <w:commentRangeEnd w:id="146"/>
      <w:r w:rsidR="004647EF">
        <w:rPr>
          <w:rStyle w:val="CommentReference"/>
        </w:rPr>
        <w:commentReference w:id="146"/>
      </w:r>
    </w:p>
    <w:p w14:paraId="23D50FEC" w14:textId="6F3F333B" w:rsidR="00922585" w:rsidRPr="005E764D" w:rsidRDefault="00E061E0" w:rsidP="00B44D55">
      <w:pPr>
        <w:pStyle w:val="ListParagraph"/>
        <w:numPr>
          <w:ilvl w:val="0"/>
          <w:numId w:val="19"/>
        </w:numPr>
        <w:ind w:firstLineChars="0"/>
        <w:rPr>
          <w:color w:val="FF0000"/>
        </w:rPr>
      </w:pPr>
      <w:commentRangeStart w:id="147"/>
      <w:r w:rsidRPr="00842191">
        <w:rPr>
          <w:rFonts w:hint="eastAsia"/>
          <w:strike/>
          <w:color w:val="FF0000"/>
        </w:rPr>
        <w:t>后台</w:t>
      </w:r>
      <w:r w:rsidR="00F5508E" w:rsidRPr="00842191">
        <w:rPr>
          <w:rFonts w:hint="eastAsia"/>
          <w:strike/>
          <w:color w:val="FF0000"/>
        </w:rPr>
        <w:t>或</w:t>
      </w:r>
      <w:r w:rsidR="00F5508E" w:rsidRPr="00842191">
        <w:rPr>
          <w:rFonts w:hint="eastAsia"/>
        </w:rPr>
        <w:t>A</w:t>
      </w:r>
      <w:r w:rsidR="00F5508E" w:rsidRPr="00842191">
        <w:t>PP</w:t>
      </w:r>
      <w:r w:rsidRPr="00842191">
        <w:rPr>
          <w:rFonts w:hint="eastAsia"/>
        </w:rPr>
        <w:t>下发</w:t>
      </w:r>
      <w:r w:rsidRPr="00842191">
        <w:t>/</w:t>
      </w:r>
      <w:r w:rsidRPr="00842191">
        <w:rPr>
          <w:strike/>
          <w:color w:val="FF0000"/>
        </w:rPr>
        <w:t xml:space="preserve">Back Office </w:t>
      </w:r>
      <w:r w:rsidR="00F5508E" w:rsidRPr="00842191">
        <w:rPr>
          <w:strike/>
          <w:color w:val="FF0000"/>
        </w:rPr>
        <w:t>or</w:t>
      </w:r>
      <w:r w:rsidR="00F5508E" w:rsidRPr="00842191">
        <w:rPr>
          <w:color w:val="FF0000"/>
        </w:rPr>
        <w:t xml:space="preserve"> </w:t>
      </w:r>
      <w:r w:rsidR="00F5508E" w:rsidRPr="00842191">
        <w:t xml:space="preserve">APP </w:t>
      </w:r>
      <w:r w:rsidRPr="00842191">
        <w:t>Signal Triggering</w:t>
      </w:r>
      <w:r w:rsidR="00380CE4" w:rsidRPr="00842191">
        <w:rPr>
          <w:rFonts w:hint="eastAsia"/>
        </w:rPr>
        <w:t>：</w:t>
      </w:r>
      <w:commentRangeEnd w:id="147"/>
      <w:r w:rsidR="005E764D" w:rsidRPr="00842191">
        <w:rPr>
          <w:rStyle w:val="CommentReference"/>
        </w:rPr>
        <w:commentReference w:id="147"/>
      </w:r>
    </w:p>
    <w:p w14:paraId="1CE741B7" w14:textId="7E5894EF" w:rsidR="00E061E0" w:rsidRPr="00842191" w:rsidRDefault="00E061E0" w:rsidP="002F654A">
      <w:pPr>
        <w:pStyle w:val="ListParagraph"/>
        <w:numPr>
          <w:ilvl w:val="1"/>
          <w:numId w:val="19"/>
        </w:numPr>
        <w:ind w:firstLineChars="0"/>
      </w:pPr>
      <w:r w:rsidRPr="00842191">
        <w:rPr>
          <w:rFonts w:hint="eastAsia"/>
        </w:rPr>
        <w:lastRenderedPageBreak/>
        <w:t>当</w:t>
      </w:r>
      <w:r w:rsidR="00F5508E" w:rsidRPr="00842191">
        <w:t>APP</w:t>
      </w:r>
      <w:r w:rsidR="00F5508E" w:rsidRPr="00842191">
        <w:rPr>
          <w:rFonts w:hint="eastAsia"/>
          <w:strike/>
          <w:color w:val="FF0000"/>
        </w:rPr>
        <w:t>或</w:t>
      </w:r>
      <w:r w:rsidRPr="00842191">
        <w:rPr>
          <w:rFonts w:hint="eastAsia"/>
          <w:strike/>
          <w:color w:val="FF0000"/>
        </w:rPr>
        <w:t>后台</w:t>
      </w:r>
      <w:r w:rsidRPr="00842191">
        <w:rPr>
          <w:rFonts w:hint="eastAsia"/>
        </w:rPr>
        <w:t>中开关状态发生改变，下发开关状态至车机端，需要基于该状态决定</w:t>
      </w:r>
      <w:r w:rsidR="00FA16C1" w:rsidRPr="00842191">
        <w:rPr>
          <w:rFonts w:hint="eastAsia"/>
        </w:rPr>
        <w:t>是否</w:t>
      </w:r>
      <w:r w:rsidRPr="00842191">
        <w:rPr>
          <w:rFonts w:hint="eastAsia"/>
        </w:rPr>
        <w:t>要采集和分析数据；</w:t>
      </w:r>
    </w:p>
    <w:p w14:paraId="3FF44D47" w14:textId="3D3DCA5A" w:rsidR="00E061E0" w:rsidRPr="00842191" w:rsidRDefault="00E061E0" w:rsidP="00E061E0">
      <w:pPr>
        <w:pStyle w:val="ListParagraph"/>
        <w:ind w:left="1500" w:firstLineChars="0" w:firstLine="0"/>
      </w:pPr>
      <w:r w:rsidRPr="00842191">
        <w:t>W</w:t>
      </w:r>
      <w:r w:rsidRPr="00842191">
        <w:rPr>
          <w:rFonts w:hint="eastAsia"/>
        </w:rPr>
        <w:t>hen</w:t>
      </w:r>
      <w:r w:rsidRPr="00842191">
        <w:t xml:space="preserve"> the ON-OFF status changes and IT</w:t>
      </w:r>
      <w:r w:rsidR="00F5508E" w:rsidRPr="00842191">
        <w:t xml:space="preserve"> APP </w:t>
      </w:r>
      <w:r w:rsidR="00F5508E" w:rsidRPr="00842191">
        <w:rPr>
          <w:rFonts w:hint="eastAsia"/>
          <w:strike/>
          <w:color w:val="FF0000"/>
        </w:rPr>
        <w:t>or</w:t>
      </w:r>
      <w:r w:rsidRPr="00842191">
        <w:rPr>
          <w:strike/>
          <w:color w:val="FF0000"/>
        </w:rPr>
        <w:t xml:space="preserve"> back office</w:t>
      </w:r>
      <w:r w:rsidRPr="00842191">
        <w:rPr>
          <w:color w:val="FF0000"/>
        </w:rPr>
        <w:t xml:space="preserve"> </w:t>
      </w:r>
      <w:r w:rsidR="00F5508E" w:rsidRPr="00842191">
        <w:t>sends the new status to vehicle</w:t>
      </w:r>
      <w:r w:rsidRPr="00842191">
        <w:t xml:space="preserve">, and whether to collect and analyze data is determined based on the state; </w:t>
      </w:r>
    </w:p>
    <w:p w14:paraId="401A4252" w14:textId="0E948BD6" w:rsidR="004E08FA" w:rsidRPr="00E917BA" w:rsidRDefault="00333813" w:rsidP="00E917BA">
      <w:pPr>
        <w:pStyle w:val="Heading5"/>
      </w:pPr>
      <w:r w:rsidRPr="00C830F1">
        <w:rPr>
          <w:rFonts w:hint="eastAsia"/>
        </w:rPr>
        <w:t>开关状态同步</w:t>
      </w:r>
      <w:r w:rsidR="003D5377" w:rsidRPr="00C830F1">
        <w:rPr>
          <w:rFonts w:hint="eastAsia"/>
        </w:rPr>
        <w:t>网络异常说明</w:t>
      </w:r>
      <w:r w:rsidR="002F654A" w:rsidRPr="00C830F1">
        <w:rPr>
          <w:rFonts w:hint="eastAsia"/>
        </w:rPr>
        <w:t>/</w:t>
      </w:r>
      <w:r w:rsidR="002F654A" w:rsidRPr="00C830F1">
        <w:t>Network Abnormal Description of ON-OFF State Synchronization</w:t>
      </w:r>
    </w:p>
    <w:tbl>
      <w:tblPr>
        <w:tblStyle w:val="TableGrid"/>
        <w:tblW w:w="0" w:type="auto"/>
        <w:tblLook w:val="04A0" w:firstRow="1" w:lastRow="0" w:firstColumn="1" w:lastColumn="0" w:noHBand="0" w:noVBand="1"/>
      </w:tblPr>
      <w:tblGrid>
        <w:gridCol w:w="4871"/>
        <w:gridCol w:w="4871"/>
      </w:tblGrid>
      <w:tr w:rsidR="00C830F1" w:rsidRPr="00C830F1" w14:paraId="2A9E9A8A" w14:textId="77777777" w:rsidTr="00E917BA">
        <w:tc>
          <w:tcPr>
            <w:tcW w:w="4871" w:type="dxa"/>
            <w:shd w:val="clear" w:color="auto" w:fill="DAEEF3" w:themeFill="accent5" w:themeFillTint="33"/>
          </w:tcPr>
          <w:p w14:paraId="666BC9D8" w14:textId="06B6846A" w:rsidR="00917230" w:rsidRPr="00C830F1" w:rsidRDefault="00917230" w:rsidP="00EE08B2">
            <w:pPr>
              <w:jc w:val="center"/>
              <w:rPr>
                <w:b/>
              </w:rPr>
            </w:pPr>
            <w:r w:rsidRPr="00C830F1">
              <w:rPr>
                <w:rFonts w:hint="eastAsia"/>
                <w:b/>
              </w:rPr>
              <w:t>异常情况</w:t>
            </w:r>
            <w:r w:rsidR="00EE08B2" w:rsidRPr="00C830F1">
              <w:rPr>
                <w:rFonts w:hint="eastAsia"/>
                <w:b/>
              </w:rPr>
              <w:t>/</w:t>
            </w:r>
            <w:r w:rsidR="00EE08B2" w:rsidRPr="00C830F1">
              <w:t xml:space="preserve"> </w:t>
            </w:r>
            <w:r w:rsidR="00EE08B2" w:rsidRPr="00C830F1">
              <w:rPr>
                <w:b/>
              </w:rPr>
              <w:t>Abnormal Condition</w:t>
            </w:r>
          </w:p>
        </w:tc>
        <w:tc>
          <w:tcPr>
            <w:tcW w:w="4871" w:type="dxa"/>
            <w:shd w:val="clear" w:color="auto" w:fill="DAEEF3" w:themeFill="accent5" w:themeFillTint="33"/>
          </w:tcPr>
          <w:p w14:paraId="502B5D14" w14:textId="5F25BCB8" w:rsidR="00917230" w:rsidRPr="00C830F1" w:rsidRDefault="00EE08B2" w:rsidP="00EE08B2">
            <w:pPr>
              <w:jc w:val="center"/>
              <w:rPr>
                <w:b/>
              </w:rPr>
            </w:pPr>
            <w:r w:rsidRPr="00C830F1">
              <w:rPr>
                <w:rFonts w:hint="eastAsia"/>
                <w:b/>
              </w:rPr>
              <w:t>备注</w:t>
            </w:r>
            <w:r w:rsidRPr="00C830F1">
              <w:rPr>
                <w:rFonts w:hint="eastAsia"/>
                <w:b/>
              </w:rPr>
              <w:t>/Comments</w:t>
            </w:r>
          </w:p>
        </w:tc>
      </w:tr>
      <w:tr w:rsidR="00B82C91" w:rsidRPr="00C830F1" w14:paraId="4C46BC97" w14:textId="77777777" w:rsidTr="00E917BA">
        <w:tc>
          <w:tcPr>
            <w:tcW w:w="4871" w:type="dxa"/>
          </w:tcPr>
          <w:p w14:paraId="0AD22C85" w14:textId="2BBF3DA2" w:rsidR="00B82C91" w:rsidRPr="00C830F1" w:rsidRDefault="00B82C91" w:rsidP="00A01927">
            <w:r w:rsidRPr="00C830F1">
              <w:rPr>
                <w:rFonts w:hint="eastAsia"/>
              </w:rPr>
              <w:t>由于网络不佳等原因无法从后台获取开关状态</w:t>
            </w:r>
            <w:r w:rsidRPr="00C830F1">
              <w:rPr>
                <w:rFonts w:hint="eastAsia"/>
              </w:rPr>
              <w:t>/</w:t>
            </w:r>
            <w:r w:rsidRPr="00C830F1">
              <w:t>ON-OFF state is unknown due to connectivity issue</w:t>
            </w:r>
          </w:p>
        </w:tc>
        <w:tc>
          <w:tcPr>
            <w:tcW w:w="4871" w:type="dxa"/>
          </w:tcPr>
          <w:p w14:paraId="3C02A37D" w14:textId="33CD67B6" w:rsidR="00B82C91" w:rsidRPr="00C830F1" w:rsidRDefault="00B82C91" w:rsidP="006853CC">
            <w:r w:rsidRPr="00C830F1">
              <w:rPr>
                <w:rFonts w:hint="eastAsia"/>
              </w:rPr>
              <w:t>保持上一次本地保留的开关状态进行判断</w:t>
            </w:r>
            <w:r w:rsidRPr="00C830F1">
              <w:rPr>
                <w:rFonts w:hint="eastAsia"/>
              </w:rPr>
              <w:t>/</w:t>
            </w:r>
            <w:r w:rsidR="006853CC" w:rsidRPr="00C830F1">
              <w:t>remain at the last saved ON-OFF state</w:t>
            </w:r>
          </w:p>
        </w:tc>
      </w:tr>
    </w:tbl>
    <w:p w14:paraId="0828609E" w14:textId="77777777" w:rsidR="00917230" w:rsidRPr="00C830F1" w:rsidRDefault="00917230" w:rsidP="00917230"/>
    <w:p w14:paraId="61C533CB" w14:textId="13243E18" w:rsidR="001931C5" w:rsidRPr="00C830F1" w:rsidRDefault="001931C5" w:rsidP="00D62320">
      <w:pPr>
        <w:pStyle w:val="Heading3"/>
      </w:pPr>
      <w:bookmarkStart w:id="148" w:name="_Toc44502192"/>
      <w:r w:rsidRPr="00C830F1">
        <w:rPr>
          <w:rFonts w:hint="eastAsia"/>
        </w:rPr>
        <w:t>关闭主动提示功能</w:t>
      </w:r>
      <w:r w:rsidR="00D62320" w:rsidRPr="00C830F1">
        <w:rPr>
          <w:rFonts w:hint="eastAsia"/>
        </w:rPr>
        <w:t>/</w:t>
      </w:r>
      <w:r w:rsidR="00D62320" w:rsidRPr="00C830F1">
        <w:t>Turn Off the Active Prompt Function</w:t>
      </w:r>
      <w:bookmarkEnd w:id="148"/>
    </w:p>
    <w:p w14:paraId="4FD6EFBF" w14:textId="65B2D8A2" w:rsidR="007D549E" w:rsidRPr="00C830F1" w:rsidRDefault="001931C5" w:rsidP="007E3E98">
      <w:pPr>
        <w:ind w:firstLine="420"/>
      </w:pPr>
      <w:r w:rsidRPr="00C830F1">
        <w:rPr>
          <w:rFonts w:hint="eastAsia"/>
        </w:rPr>
        <w:t>驾驶行为分析默认开启自动提示功能，</w:t>
      </w:r>
      <w:commentRangeStart w:id="149"/>
      <w:r w:rsidRPr="00C830F1">
        <w:rPr>
          <w:rFonts w:hint="eastAsia"/>
        </w:rPr>
        <w:t>因此系统需要支持用户关闭自动提示功能</w:t>
      </w:r>
      <w:commentRangeEnd w:id="149"/>
      <w:r w:rsidR="005A2153" w:rsidRPr="00C830F1">
        <w:rPr>
          <w:rStyle w:val="CommentReference"/>
        </w:rPr>
        <w:commentReference w:id="149"/>
      </w:r>
      <w:r w:rsidR="00601FC4" w:rsidRPr="00C830F1">
        <w:rPr>
          <w:rFonts w:hint="eastAsia"/>
        </w:rPr>
        <w:t>。</w:t>
      </w:r>
      <w:r w:rsidR="00B84A7B" w:rsidRPr="00C830F1">
        <w:rPr>
          <w:rFonts w:hint="eastAsia"/>
        </w:rPr>
        <w:t>在用户选择关闭主动提示功能时，车端不再弹窗进行本次驾驶行为的展示，但仍将记录、收集并上传驾驶行为数据至后台。</w:t>
      </w:r>
    </w:p>
    <w:p w14:paraId="0CB02AC1" w14:textId="30C9E434" w:rsidR="00D62320" w:rsidRPr="00C830F1" w:rsidRDefault="00D62320" w:rsidP="007E3E98">
      <w:pPr>
        <w:ind w:firstLine="420"/>
      </w:pPr>
      <w:r w:rsidRPr="00C830F1">
        <w:t xml:space="preserve">The automatic prompt function is turned on by default for driving behavior analysis, so the system needs to support the user to turn off the automatic prompt function. </w:t>
      </w:r>
      <w:r w:rsidR="00B84A7B" w:rsidRPr="00C830F1">
        <w:t>DBA pop ups will no longer be available to users when they choose to turn off automatic prompt function, but the collection and uploading of DBA data will be continued.</w:t>
      </w:r>
    </w:p>
    <w:p w14:paraId="4C446A31" w14:textId="67F1DA7B" w:rsidR="00B84A7B" w:rsidRPr="00C830F1" w:rsidRDefault="00B84A7B" w:rsidP="007E3E98">
      <w:pPr>
        <w:ind w:firstLine="420"/>
      </w:pPr>
      <w:r w:rsidRPr="00C830F1">
        <w:rPr>
          <w:rFonts w:hint="eastAsia"/>
        </w:rPr>
        <w:t>主动提示功能的开关在驾驶成就</w:t>
      </w:r>
      <w:r w:rsidRPr="00C830F1">
        <w:rPr>
          <w:rFonts w:hint="eastAsia"/>
        </w:rPr>
        <w:t>A</w:t>
      </w:r>
      <w:r w:rsidRPr="00C830F1">
        <w:t>PP</w:t>
      </w:r>
      <w:r w:rsidRPr="00C830F1">
        <w:rPr>
          <w:rFonts w:hint="eastAsia"/>
        </w:rPr>
        <w:t>中（</w:t>
      </w:r>
      <w:r w:rsidRPr="00C830F1">
        <w:rPr>
          <w:rFonts w:hint="eastAsia"/>
        </w:rPr>
        <w:t>I</w:t>
      </w:r>
      <w:r w:rsidRPr="00C830F1">
        <w:t>T</w:t>
      </w:r>
      <w:r w:rsidRPr="00C830F1">
        <w:rPr>
          <w:rFonts w:hint="eastAsia"/>
        </w:rPr>
        <w:t>负责开发），</w:t>
      </w:r>
      <w:r w:rsidR="00A87A8E" w:rsidRPr="00C830F1">
        <w:rPr>
          <w:rFonts w:hint="eastAsia"/>
        </w:rPr>
        <w:t>车机端</w:t>
      </w:r>
      <w:r w:rsidRPr="00C830F1">
        <w:rPr>
          <w:rFonts w:hint="eastAsia"/>
        </w:rPr>
        <w:t>需有能力同步该开关状态并作正确显示。</w:t>
      </w:r>
    </w:p>
    <w:p w14:paraId="60547F22" w14:textId="5629CA69" w:rsidR="006853CC" w:rsidRPr="00C830F1" w:rsidRDefault="006853CC" w:rsidP="007E3E98">
      <w:pPr>
        <w:ind w:firstLine="420"/>
      </w:pPr>
      <w:r w:rsidRPr="00C830F1">
        <w:t xml:space="preserve">The automatic prompt is managed in IT APP and </w:t>
      </w:r>
      <w:r w:rsidR="00A87A8E" w:rsidRPr="00C830F1">
        <w:t>local DBA</w:t>
      </w:r>
      <w:r w:rsidRPr="00C830F1">
        <w:t xml:space="preserve"> should be able to sync the ri</w:t>
      </w:r>
      <w:r w:rsidR="00A87A8E" w:rsidRPr="00C830F1">
        <w:rPr>
          <w:rFonts w:hint="eastAsia"/>
        </w:rPr>
        <w:t>ght</w:t>
      </w:r>
      <w:r w:rsidR="00A87A8E" w:rsidRPr="00C830F1">
        <w:t xml:space="preserve"> state of the ON-OFF switch and exhibit accordingly.</w:t>
      </w:r>
    </w:p>
    <w:p w14:paraId="03F316E1" w14:textId="3BE8451B" w:rsidR="00373785" w:rsidRPr="00C830F1" w:rsidRDefault="00373785" w:rsidP="00373785">
      <w:pPr>
        <w:pStyle w:val="Heading5"/>
      </w:pPr>
      <w:r w:rsidRPr="00C830F1">
        <w:rPr>
          <w:rFonts w:hint="eastAsia"/>
        </w:rPr>
        <w:t>主动提示开关状态同步时机</w:t>
      </w:r>
      <w:r w:rsidRPr="00C830F1">
        <w:rPr>
          <w:rFonts w:hint="eastAsia"/>
        </w:rPr>
        <w:t>/</w:t>
      </w:r>
      <w:r w:rsidRPr="00C830F1">
        <w:t xml:space="preserve"> Timing of </w:t>
      </w:r>
      <w:r w:rsidRPr="00C830F1">
        <w:rPr>
          <w:rFonts w:hint="eastAsia"/>
        </w:rPr>
        <w:t>S</w:t>
      </w:r>
      <w:r w:rsidRPr="00C830F1">
        <w:t xml:space="preserve">ynchronization of Active Prompt Function ON-OFF </w:t>
      </w:r>
      <w:r w:rsidRPr="00C830F1">
        <w:rPr>
          <w:rFonts w:hint="eastAsia"/>
        </w:rPr>
        <w:t>S</w:t>
      </w:r>
      <w:r w:rsidRPr="00C830F1">
        <w:t>tates</w:t>
      </w:r>
    </w:p>
    <w:p w14:paraId="7302E688" w14:textId="77777777" w:rsidR="00B84A7B" w:rsidRPr="00DE04CB" w:rsidRDefault="00B84A7B" w:rsidP="00B84A7B">
      <w:pPr>
        <w:pStyle w:val="ListParagraph"/>
        <w:numPr>
          <w:ilvl w:val="0"/>
          <w:numId w:val="34"/>
        </w:numPr>
        <w:ind w:firstLineChars="0"/>
        <w:rPr>
          <w:strike/>
          <w:color w:val="FF0000"/>
        </w:rPr>
      </w:pPr>
      <w:r w:rsidRPr="00DE04CB">
        <w:rPr>
          <w:rFonts w:hint="eastAsia"/>
          <w:strike/>
          <w:color w:val="FF0000"/>
        </w:rPr>
        <w:t>自动同步</w:t>
      </w:r>
      <w:r w:rsidRPr="00DE04CB">
        <w:rPr>
          <w:rFonts w:hint="eastAsia"/>
          <w:strike/>
          <w:color w:val="FF0000"/>
        </w:rPr>
        <w:t>/</w:t>
      </w:r>
      <w:r w:rsidRPr="00DE04CB">
        <w:rPr>
          <w:strike/>
          <w:color w:val="FF0000"/>
        </w:rPr>
        <w:t xml:space="preserve"> Automatic Synchronization</w:t>
      </w:r>
      <w:r w:rsidRPr="00DE04CB">
        <w:rPr>
          <w:rFonts w:hint="eastAsia"/>
          <w:strike/>
          <w:color w:val="FF0000"/>
        </w:rPr>
        <w:t>：</w:t>
      </w:r>
    </w:p>
    <w:p w14:paraId="5152E81D" w14:textId="34F4D143" w:rsidR="00B84A7B" w:rsidRPr="00DE04CB" w:rsidRDefault="00B84A7B" w:rsidP="00135144">
      <w:pPr>
        <w:pStyle w:val="ListParagraph"/>
        <w:numPr>
          <w:ilvl w:val="1"/>
          <w:numId w:val="34"/>
        </w:numPr>
        <w:ind w:left="1080" w:firstLineChars="0"/>
        <w:rPr>
          <w:strike/>
          <w:color w:val="FF0000"/>
        </w:rPr>
      </w:pPr>
      <w:r w:rsidRPr="00DE04CB">
        <w:rPr>
          <w:rFonts w:hint="eastAsia"/>
          <w:strike/>
          <w:color w:val="FF0000"/>
        </w:rPr>
        <w:t>自动同步时机：车辆点火后进行一次开关状态同步，并基于该状态决定是否要</w:t>
      </w:r>
      <w:r w:rsidR="00590DC0" w:rsidRPr="00DE04CB">
        <w:rPr>
          <w:rFonts w:hint="eastAsia"/>
          <w:strike/>
          <w:color w:val="FF0000"/>
        </w:rPr>
        <w:t>展示驾驶行为分析结果</w:t>
      </w:r>
      <w:r w:rsidRPr="00DE04CB">
        <w:rPr>
          <w:rFonts w:hint="eastAsia"/>
          <w:strike/>
          <w:color w:val="FF0000"/>
        </w:rPr>
        <w:t>/</w:t>
      </w:r>
      <w:r w:rsidRPr="00DE04CB">
        <w:rPr>
          <w:strike/>
          <w:color w:val="FF0000"/>
        </w:rPr>
        <w:t xml:space="preserve"> Automatic synchronization timing: after the </w:t>
      </w:r>
      <w:r w:rsidRPr="00DE04CB">
        <w:rPr>
          <w:rFonts w:hint="eastAsia"/>
          <w:strike/>
          <w:color w:val="FF0000"/>
        </w:rPr>
        <w:t>ve</w:t>
      </w:r>
      <w:r w:rsidRPr="00DE04CB">
        <w:rPr>
          <w:strike/>
          <w:color w:val="FF0000"/>
        </w:rPr>
        <w:t xml:space="preserve">hicle is started, </w:t>
      </w:r>
      <w:r w:rsidRPr="00DE04CB">
        <w:rPr>
          <w:rFonts w:hint="eastAsia"/>
          <w:strike/>
          <w:color w:val="FF0000"/>
        </w:rPr>
        <w:t>p</w:t>
      </w:r>
      <w:r w:rsidRPr="00DE04CB">
        <w:rPr>
          <w:strike/>
          <w:color w:val="FF0000"/>
        </w:rPr>
        <w:t xml:space="preserve">erform a ON-OFF state synchronization, and whether to </w:t>
      </w:r>
      <w:r w:rsidR="00590DC0" w:rsidRPr="00DE04CB">
        <w:rPr>
          <w:rFonts w:hint="eastAsia"/>
          <w:strike/>
          <w:color w:val="FF0000"/>
        </w:rPr>
        <w:t>e</w:t>
      </w:r>
      <w:r w:rsidR="00590DC0" w:rsidRPr="00DE04CB">
        <w:rPr>
          <w:strike/>
          <w:color w:val="FF0000"/>
        </w:rPr>
        <w:t xml:space="preserve">xhibit the DBA result </w:t>
      </w:r>
      <w:r w:rsidRPr="00DE04CB">
        <w:rPr>
          <w:strike/>
          <w:color w:val="FF0000"/>
        </w:rPr>
        <w:t>is determined based on the state;</w:t>
      </w:r>
    </w:p>
    <w:p w14:paraId="28BE5D2A" w14:textId="77777777" w:rsidR="00B84A7B" w:rsidRPr="00C830F1" w:rsidRDefault="00B84A7B" w:rsidP="00135144">
      <w:pPr>
        <w:pStyle w:val="ListParagraph"/>
        <w:numPr>
          <w:ilvl w:val="1"/>
          <w:numId w:val="34"/>
        </w:numPr>
        <w:ind w:left="1080" w:firstLineChars="0"/>
      </w:pPr>
      <w:r w:rsidRPr="00DE04CB">
        <w:rPr>
          <w:rFonts w:hint="eastAsia"/>
          <w:strike/>
          <w:color w:val="FF0000"/>
        </w:rPr>
        <w:t>重试机制：每次自动同步需要支持重试机制，重试</w:t>
      </w:r>
      <w:r w:rsidRPr="00DE04CB">
        <w:rPr>
          <w:rFonts w:hint="eastAsia"/>
          <w:strike/>
          <w:color w:val="FF0000"/>
        </w:rPr>
        <w:t>3</w:t>
      </w:r>
      <w:r w:rsidRPr="00DE04CB">
        <w:rPr>
          <w:rFonts w:hint="eastAsia"/>
          <w:strike/>
          <w:color w:val="FF0000"/>
        </w:rPr>
        <w:t>次，每次间隔</w:t>
      </w:r>
      <w:r w:rsidRPr="00DE04CB">
        <w:rPr>
          <w:rFonts w:hint="eastAsia"/>
          <w:strike/>
          <w:color w:val="FF0000"/>
        </w:rPr>
        <w:t>5</w:t>
      </w:r>
      <w:r w:rsidRPr="00DE04CB">
        <w:rPr>
          <w:rFonts w:hint="eastAsia"/>
          <w:strike/>
          <w:color w:val="FF0000"/>
        </w:rPr>
        <w:t>分钟</w:t>
      </w:r>
      <w:r w:rsidRPr="00DE04CB">
        <w:rPr>
          <w:rFonts w:hint="eastAsia"/>
          <w:strike/>
          <w:color w:val="FF0000"/>
        </w:rPr>
        <w:t>/</w:t>
      </w:r>
      <w:r w:rsidRPr="00DE04CB">
        <w:rPr>
          <w:strike/>
          <w:color w:val="FF0000"/>
        </w:rPr>
        <w:t xml:space="preserve"> retry mechanism: retry mechanism shall be supported for each automatic synchronization, with 3 retries at 5-minute intervals.</w:t>
      </w:r>
    </w:p>
    <w:p w14:paraId="2A08DF6A" w14:textId="351E391A" w:rsidR="00B84A7B" w:rsidRPr="00C830F1" w:rsidRDefault="006853CC" w:rsidP="00B84A7B">
      <w:pPr>
        <w:pStyle w:val="ListParagraph"/>
        <w:numPr>
          <w:ilvl w:val="0"/>
          <w:numId w:val="34"/>
        </w:numPr>
        <w:ind w:firstLineChars="0"/>
      </w:pPr>
      <w:r w:rsidRPr="00C830F1">
        <w:t>APP</w:t>
      </w:r>
      <w:r w:rsidR="00B84A7B" w:rsidRPr="00C830F1">
        <w:rPr>
          <w:rFonts w:hint="eastAsia"/>
        </w:rPr>
        <w:t>下发</w:t>
      </w:r>
      <w:r w:rsidR="00B84A7B" w:rsidRPr="00C830F1">
        <w:t>/</w:t>
      </w:r>
      <w:r w:rsidRPr="00C830F1">
        <w:t>APP</w:t>
      </w:r>
      <w:r w:rsidR="00B84A7B" w:rsidRPr="00C830F1">
        <w:t xml:space="preserve"> Signal Triggering</w:t>
      </w:r>
      <w:r w:rsidR="00B84A7B" w:rsidRPr="00C830F1">
        <w:rPr>
          <w:rFonts w:hint="eastAsia"/>
        </w:rPr>
        <w:t>：</w:t>
      </w:r>
    </w:p>
    <w:p w14:paraId="7A66A6F3" w14:textId="7E1757DB" w:rsidR="00B84A7B" w:rsidRPr="00C830F1" w:rsidRDefault="00B84A7B" w:rsidP="00135144">
      <w:pPr>
        <w:pStyle w:val="ListParagraph"/>
        <w:numPr>
          <w:ilvl w:val="1"/>
          <w:numId w:val="34"/>
        </w:numPr>
        <w:ind w:left="1080" w:firstLineChars="0"/>
      </w:pPr>
      <w:r w:rsidRPr="00C830F1">
        <w:rPr>
          <w:rFonts w:hint="eastAsia"/>
        </w:rPr>
        <w:t>当</w:t>
      </w:r>
      <w:r w:rsidR="006853CC" w:rsidRPr="00C830F1">
        <w:rPr>
          <w:rFonts w:hint="eastAsia"/>
        </w:rPr>
        <w:t>驾驶成就</w:t>
      </w:r>
      <w:r w:rsidR="006853CC" w:rsidRPr="00C830F1">
        <w:rPr>
          <w:rFonts w:hint="eastAsia"/>
        </w:rPr>
        <w:t>A</w:t>
      </w:r>
      <w:r w:rsidR="006853CC" w:rsidRPr="00C830F1">
        <w:t>PP</w:t>
      </w:r>
      <w:r w:rsidRPr="00C830F1">
        <w:rPr>
          <w:rFonts w:hint="eastAsia"/>
        </w:rPr>
        <w:t>中开关状态发生改变，</w:t>
      </w:r>
      <w:r w:rsidR="006853CC" w:rsidRPr="00C830F1">
        <w:rPr>
          <w:rFonts w:hint="eastAsia"/>
        </w:rPr>
        <w:t>同步</w:t>
      </w:r>
      <w:r w:rsidRPr="00C830F1">
        <w:rPr>
          <w:rFonts w:hint="eastAsia"/>
        </w:rPr>
        <w:t>开关状态至车机端，</w:t>
      </w:r>
      <w:r w:rsidR="001C7D26" w:rsidRPr="001C7D26">
        <w:rPr>
          <w:rFonts w:hint="eastAsia"/>
          <w:color w:val="FF0000"/>
        </w:rPr>
        <w:t>车机端</w:t>
      </w:r>
      <w:r w:rsidRPr="00C830F1">
        <w:rPr>
          <w:rFonts w:hint="eastAsia"/>
        </w:rPr>
        <w:t>需要基于该状态决定</w:t>
      </w:r>
      <w:r w:rsidR="00590DC0" w:rsidRPr="00C830F1">
        <w:rPr>
          <w:rFonts w:hint="eastAsia"/>
        </w:rPr>
        <w:t>是否要展示驾驶行为分析结果</w:t>
      </w:r>
      <w:r w:rsidR="001C7D26" w:rsidRPr="001C7D26">
        <w:rPr>
          <w:rFonts w:hint="eastAsia"/>
          <w:color w:val="FF0000"/>
        </w:rPr>
        <w:t>，并存储该开关状态</w:t>
      </w:r>
      <w:r w:rsidRPr="00C830F1">
        <w:rPr>
          <w:rFonts w:hint="eastAsia"/>
        </w:rPr>
        <w:t>；</w:t>
      </w:r>
      <w:r w:rsidRPr="00C830F1">
        <w:rPr>
          <w:rFonts w:hint="eastAsia"/>
        </w:rPr>
        <w:t>/</w:t>
      </w:r>
      <w:r w:rsidRPr="00C830F1">
        <w:t>W</w:t>
      </w:r>
      <w:r w:rsidRPr="00C830F1">
        <w:rPr>
          <w:rFonts w:hint="eastAsia"/>
        </w:rPr>
        <w:t>hen</w:t>
      </w:r>
      <w:r w:rsidRPr="00C830F1">
        <w:t xml:space="preserve"> the ON-OFF status changes and IT </w:t>
      </w:r>
      <w:r w:rsidR="006853CC" w:rsidRPr="00C830F1">
        <w:t>APP</w:t>
      </w:r>
      <w:r w:rsidRPr="00C830F1">
        <w:t xml:space="preserve"> office sends the new status to vehicle,</w:t>
      </w:r>
      <w:r w:rsidR="00890B79">
        <w:t xml:space="preserve"> </w:t>
      </w:r>
      <w:r w:rsidR="00890B79" w:rsidRPr="00890B79">
        <w:rPr>
          <w:color w:val="FF0000"/>
        </w:rPr>
        <w:t>vehicle will store this status</w:t>
      </w:r>
      <w:r w:rsidRPr="00890B79">
        <w:rPr>
          <w:color w:val="FF0000"/>
        </w:rPr>
        <w:t xml:space="preserve"> , </w:t>
      </w:r>
      <w:r w:rsidRPr="00C830F1">
        <w:t xml:space="preserve">and whether to </w:t>
      </w:r>
      <w:r w:rsidR="00590DC0" w:rsidRPr="00C830F1">
        <w:t>exhibit the DBA result</w:t>
      </w:r>
      <w:r w:rsidRPr="00C830F1">
        <w:t xml:space="preserve"> is determined based on the state;</w:t>
      </w:r>
    </w:p>
    <w:p w14:paraId="6A358CFD" w14:textId="3A51FA47" w:rsidR="00503D10" w:rsidRPr="00C830F1" w:rsidRDefault="00503D10" w:rsidP="00503D10">
      <w:pPr>
        <w:pStyle w:val="ListParagraph"/>
        <w:numPr>
          <w:ilvl w:val="0"/>
          <w:numId w:val="34"/>
        </w:numPr>
        <w:ind w:firstLineChars="0"/>
      </w:pPr>
      <w:r w:rsidRPr="00C830F1">
        <w:rPr>
          <w:rFonts w:hint="eastAsia"/>
        </w:rPr>
        <w:t>用户触发</w:t>
      </w:r>
      <w:r w:rsidRPr="00C830F1">
        <w:rPr>
          <w:rFonts w:hint="eastAsia"/>
        </w:rPr>
        <w:t>/</w:t>
      </w:r>
      <w:r w:rsidRPr="00C830F1">
        <w:t xml:space="preserve"> User Triggering</w:t>
      </w:r>
    </w:p>
    <w:p w14:paraId="4EADFE3E" w14:textId="18C381BF" w:rsidR="00373785" w:rsidRPr="00C830F1" w:rsidRDefault="00503D10" w:rsidP="00135144">
      <w:pPr>
        <w:pStyle w:val="ListParagraph"/>
        <w:numPr>
          <w:ilvl w:val="1"/>
          <w:numId w:val="34"/>
        </w:numPr>
        <w:ind w:left="1080" w:firstLineChars="0"/>
      </w:pPr>
      <w:r w:rsidRPr="00C830F1">
        <w:rPr>
          <w:rFonts w:hint="eastAsia"/>
        </w:rPr>
        <w:lastRenderedPageBreak/>
        <w:t>用户</w:t>
      </w:r>
      <w:r w:rsidR="00710C7D" w:rsidRPr="00C830F1">
        <w:rPr>
          <w:rFonts w:hint="eastAsia"/>
        </w:rPr>
        <w:t>在行程报告弹窗中关闭主动提示功能时</w:t>
      </w:r>
      <w:r w:rsidRPr="00C830F1">
        <w:rPr>
          <w:rFonts w:hint="eastAsia"/>
        </w:rPr>
        <w:t>，需要同步</w:t>
      </w:r>
      <w:r w:rsidR="006853CC" w:rsidRPr="00C830F1">
        <w:rPr>
          <w:rFonts w:hint="eastAsia"/>
        </w:rPr>
        <w:t>开关状态至驾驶成就</w:t>
      </w:r>
      <w:r w:rsidR="006853CC" w:rsidRPr="00C830F1">
        <w:rPr>
          <w:rFonts w:hint="eastAsia"/>
        </w:rPr>
        <w:t>A</w:t>
      </w:r>
      <w:r w:rsidR="006853CC" w:rsidRPr="00C830F1">
        <w:t>PP</w:t>
      </w:r>
      <w:r w:rsidRPr="00C830F1">
        <w:rPr>
          <w:rFonts w:hint="eastAsia"/>
        </w:rPr>
        <w:t>；</w:t>
      </w:r>
      <w:r w:rsidRPr="00C830F1">
        <w:rPr>
          <w:rFonts w:hint="eastAsia"/>
        </w:rPr>
        <w:t>/</w:t>
      </w:r>
      <w:r w:rsidRPr="00C830F1">
        <w:t>W</w:t>
      </w:r>
      <w:r w:rsidRPr="00C830F1">
        <w:rPr>
          <w:rFonts w:hint="eastAsia"/>
        </w:rPr>
        <w:t>hen</w:t>
      </w:r>
      <w:r w:rsidRPr="00C830F1">
        <w:t xml:space="preserve"> </w:t>
      </w:r>
      <w:r w:rsidR="00373785" w:rsidRPr="00C830F1">
        <w:rPr>
          <w:rFonts w:hint="eastAsia"/>
        </w:rPr>
        <w:t>user</w:t>
      </w:r>
      <w:r w:rsidR="00373785" w:rsidRPr="00C830F1">
        <w:t xml:space="preserve"> </w:t>
      </w:r>
      <w:r w:rsidR="00373785" w:rsidRPr="00C830F1">
        <w:rPr>
          <w:rFonts w:hint="eastAsia"/>
        </w:rPr>
        <w:t>tu</w:t>
      </w:r>
      <w:r w:rsidR="00373785" w:rsidRPr="00C830F1">
        <w:t xml:space="preserve">rns off the active prompt function in the </w:t>
      </w:r>
      <w:r w:rsidR="00373785" w:rsidRPr="00C830F1">
        <w:rPr>
          <w:rFonts w:hint="eastAsia"/>
        </w:rPr>
        <w:t>trip</w:t>
      </w:r>
      <w:r w:rsidR="00373785" w:rsidRPr="00C830F1">
        <w:t xml:space="preserve"> report window, t</w:t>
      </w:r>
      <w:r w:rsidR="006853CC" w:rsidRPr="00C830F1">
        <w:t>he ON-OFF status should be sync</w:t>
      </w:r>
      <w:r w:rsidR="00373785" w:rsidRPr="00C830F1">
        <w:t xml:space="preserve">ed to </w:t>
      </w:r>
      <w:r w:rsidR="006853CC" w:rsidRPr="00C830F1">
        <w:t>IT APP</w:t>
      </w:r>
      <w:r w:rsidRPr="00C830F1">
        <w:t>;</w:t>
      </w:r>
    </w:p>
    <w:p w14:paraId="57AE14EA" w14:textId="2E0B2E0F" w:rsidR="008A6DFA" w:rsidRPr="00C830F1" w:rsidRDefault="008A6DFA" w:rsidP="00D62320">
      <w:pPr>
        <w:pStyle w:val="Heading4"/>
        <w:rPr>
          <w:rFonts w:ascii="Arial" w:hAnsi="Arial" w:cs="Arial"/>
        </w:rPr>
      </w:pPr>
      <w:bookmarkStart w:id="150" w:name="_Toc44502193"/>
      <w:commentRangeStart w:id="151"/>
      <w:r w:rsidRPr="00C830F1">
        <w:rPr>
          <w:rFonts w:hint="eastAsia"/>
        </w:rPr>
        <w:t>主动提示功能</w:t>
      </w:r>
      <w:r w:rsidR="00D62320" w:rsidRPr="00C830F1">
        <w:rPr>
          <w:rFonts w:hint="eastAsia"/>
        </w:rPr>
        <w:t>关闭</w:t>
      </w:r>
      <w:r w:rsidRPr="00C830F1">
        <w:rPr>
          <w:rFonts w:hint="eastAsia"/>
        </w:rPr>
        <w:t>说明</w:t>
      </w:r>
      <w:r w:rsidR="00D62320" w:rsidRPr="00C830F1">
        <w:rPr>
          <w:rFonts w:hint="eastAsia"/>
        </w:rPr>
        <w:t>/</w:t>
      </w:r>
      <w:r w:rsidR="00D62320" w:rsidRPr="00C830F1">
        <w:rPr>
          <w:rFonts w:ascii="Arial" w:hAnsi="Arial" w:cs="Arial"/>
        </w:rPr>
        <w:t>Active Prompt Function Shutdown Description</w:t>
      </w:r>
      <w:bookmarkEnd w:id="150"/>
    </w:p>
    <w:p w14:paraId="36820CC2" w14:textId="2B7E65BD" w:rsidR="008A6DFA" w:rsidRPr="00C830F1" w:rsidRDefault="008A6DFA" w:rsidP="001362CA">
      <w:pPr>
        <w:ind w:firstLine="420"/>
      </w:pPr>
      <w:r w:rsidRPr="00C830F1">
        <w:rPr>
          <w:rFonts w:hint="eastAsia"/>
        </w:rPr>
        <w:t>当用户在选择关闭主动提示功能时，需要提示用户，该设置只是关闭行程结束时的自动提示</w:t>
      </w:r>
      <w:r w:rsidR="001362CA" w:rsidRPr="00C830F1">
        <w:rPr>
          <w:rFonts w:hint="eastAsia"/>
        </w:rPr>
        <w:t>，该设置只在本车生效</w:t>
      </w:r>
      <w:r w:rsidRPr="00C830F1">
        <w:rPr>
          <w:rFonts w:hint="eastAsia"/>
        </w:rPr>
        <w:t>。</w:t>
      </w:r>
      <w:commentRangeEnd w:id="151"/>
      <w:r w:rsidRPr="00C830F1">
        <w:rPr>
          <w:rStyle w:val="CommentReference"/>
        </w:rPr>
        <w:commentReference w:id="151"/>
      </w:r>
    </w:p>
    <w:p w14:paraId="774D8408" w14:textId="397C744B" w:rsidR="00D62320" w:rsidRPr="00C830F1" w:rsidRDefault="00D62320" w:rsidP="00D62320">
      <w:pPr>
        <w:ind w:firstLine="420"/>
      </w:pPr>
      <w:r w:rsidRPr="00C830F1">
        <w:t>When the user chooses to turn off the active prompt function, the user needs to be prompted. This setting is only to turn off the automatic prompt at the end of the trip</w:t>
      </w:r>
      <w:r w:rsidR="001362CA" w:rsidRPr="00C830F1">
        <w:rPr>
          <w:rFonts w:hint="eastAsia"/>
        </w:rPr>
        <w:t xml:space="preserve">, </w:t>
      </w:r>
      <w:r w:rsidR="001362CA" w:rsidRPr="00C830F1">
        <w:t>This setting is only valid for this vehicle.</w:t>
      </w:r>
    </w:p>
    <w:p w14:paraId="720BF3CE" w14:textId="09224E06" w:rsidR="001E3B47" w:rsidRPr="00C830F1" w:rsidRDefault="001E3B47" w:rsidP="00D1776B">
      <w:pPr>
        <w:pStyle w:val="Heading3"/>
      </w:pPr>
      <w:bookmarkStart w:id="152" w:name="_Toc44502194"/>
      <w:r w:rsidRPr="00C830F1">
        <w:rPr>
          <w:rFonts w:hint="eastAsia"/>
        </w:rPr>
        <w:t>驾驶攻略</w:t>
      </w:r>
      <w:r w:rsidR="00762E21" w:rsidRPr="00C830F1">
        <w:rPr>
          <w:rFonts w:hint="eastAsia"/>
        </w:rPr>
        <w:t>/</w:t>
      </w:r>
      <w:r w:rsidR="00D1776B" w:rsidRPr="00C830F1">
        <w:t xml:space="preserve"> Driving Strategy</w:t>
      </w:r>
      <w:bookmarkEnd w:id="152"/>
      <w:r w:rsidR="00A64648" w:rsidRPr="00C830F1">
        <w:t xml:space="preserve"> [</w:t>
      </w:r>
      <w:r w:rsidR="00BE0F18" w:rsidRPr="00C830F1">
        <w:t>MY TBD</w:t>
      </w:r>
      <w:r w:rsidR="00A64648" w:rsidRPr="00C830F1">
        <w:t>]</w:t>
      </w:r>
    </w:p>
    <w:p w14:paraId="06E0E176" w14:textId="2E2F18BE" w:rsidR="00623E6D" w:rsidRPr="00C830F1" w:rsidRDefault="001E3B47" w:rsidP="00623E6D">
      <w:pPr>
        <w:ind w:firstLine="420"/>
      </w:pPr>
      <w:r w:rsidRPr="00C830F1">
        <w:rPr>
          <w:rFonts w:hint="eastAsia"/>
        </w:rPr>
        <w:t>娱乐系统需要提示和引导用户如何提升自己的驾驶评分和排名名次。需要提示和引导的信息参考如下（具体的文言描述以交互文档为主）</w:t>
      </w:r>
      <w:r w:rsidR="00623E6D" w:rsidRPr="00C830F1">
        <w:rPr>
          <w:rFonts w:hint="eastAsia"/>
        </w:rPr>
        <w:t>：</w:t>
      </w:r>
    </w:p>
    <w:p w14:paraId="5FD4EB04" w14:textId="2ECB7857" w:rsidR="00D1776B" w:rsidRPr="00C830F1" w:rsidRDefault="00D1776B" w:rsidP="00623E6D">
      <w:pPr>
        <w:ind w:firstLine="420"/>
      </w:pPr>
      <w:r w:rsidRPr="00C830F1">
        <w:t>The entertainment system needs to prompt and guide users how to improve their driving scores and ranking. The information to be prompted and guided is as follows (Please refer to UE documents for details.):</w:t>
      </w:r>
    </w:p>
    <w:p w14:paraId="258B3A48" w14:textId="47A5E45C" w:rsidR="001E3B47" w:rsidRPr="00C830F1" w:rsidRDefault="00600EE9" w:rsidP="00D1776B">
      <w:pPr>
        <w:pStyle w:val="ListParagraph"/>
        <w:numPr>
          <w:ilvl w:val="0"/>
          <w:numId w:val="17"/>
        </w:numPr>
        <w:ind w:firstLineChars="0"/>
      </w:pPr>
      <w:r w:rsidRPr="00C830F1">
        <w:rPr>
          <w:rFonts w:hint="eastAsia"/>
        </w:rPr>
        <w:t>保持</w:t>
      </w:r>
      <w:r w:rsidR="001E3B47" w:rsidRPr="00C830F1">
        <w:rPr>
          <w:rFonts w:hint="eastAsia"/>
        </w:rPr>
        <w:t>平稳驾驶，尽量避免急加速，急减速和急转弯</w:t>
      </w:r>
      <w:r w:rsidR="00D1776B" w:rsidRPr="00C830F1">
        <w:rPr>
          <w:rFonts w:hint="eastAsia"/>
        </w:rPr>
        <w:t xml:space="preserve"> </w:t>
      </w:r>
      <w:r w:rsidR="00623E6D" w:rsidRPr="00C830F1">
        <w:rPr>
          <w:rFonts w:hint="eastAsia"/>
        </w:rPr>
        <w:t>/</w:t>
      </w:r>
      <w:r w:rsidR="00D1776B" w:rsidRPr="00C830F1">
        <w:t xml:space="preserve"> </w:t>
      </w:r>
      <w:r w:rsidR="00623E6D" w:rsidRPr="00C830F1">
        <w:t>Keep driving smoothly and avoid sharp acceleration, deceleration and sharp turns as much as possible</w:t>
      </w:r>
    </w:p>
    <w:p w14:paraId="6947A356" w14:textId="56BAD8B6" w:rsidR="001E3B47" w:rsidRPr="00C830F1" w:rsidRDefault="00600EE9" w:rsidP="00D1776B">
      <w:pPr>
        <w:pStyle w:val="ListParagraph"/>
        <w:numPr>
          <w:ilvl w:val="0"/>
          <w:numId w:val="17"/>
        </w:numPr>
        <w:ind w:firstLineChars="0"/>
      </w:pPr>
      <w:r w:rsidRPr="00C830F1">
        <w:rPr>
          <w:rFonts w:hint="eastAsia"/>
        </w:rPr>
        <w:t>安全变道，</w:t>
      </w:r>
      <w:r w:rsidR="008330ED" w:rsidRPr="00C830F1">
        <w:rPr>
          <w:rFonts w:hint="eastAsia"/>
        </w:rPr>
        <w:t>变道前</w:t>
      </w:r>
      <w:r w:rsidRPr="00C830F1">
        <w:rPr>
          <w:rFonts w:hint="eastAsia"/>
        </w:rPr>
        <w:t>请提前</w:t>
      </w:r>
      <w:r w:rsidR="008330ED" w:rsidRPr="00C830F1">
        <w:rPr>
          <w:rFonts w:hint="eastAsia"/>
        </w:rPr>
        <w:t>一定时间</w:t>
      </w:r>
      <w:r w:rsidRPr="00C830F1">
        <w:rPr>
          <w:rFonts w:hint="eastAsia"/>
        </w:rPr>
        <w:t>打开</w:t>
      </w:r>
      <w:r w:rsidR="008330ED" w:rsidRPr="00C830F1">
        <w:rPr>
          <w:rFonts w:hint="eastAsia"/>
        </w:rPr>
        <w:t>转向灯</w:t>
      </w:r>
      <w:r w:rsidR="00D1776B" w:rsidRPr="00C830F1">
        <w:rPr>
          <w:rFonts w:hint="eastAsia"/>
        </w:rPr>
        <w:t xml:space="preserve"> /</w:t>
      </w:r>
      <w:r w:rsidR="00D1776B" w:rsidRPr="00C830F1">
        <w:t xml:space="preserve"> Change lanes safely. Please turn on the turn signal a certain time in advance before changing lanes</w:t>
      </w:r>
    </w:p>
    <w:p w14:paraId="7C520982" w14:textId="2FE0A6F8" w:rsidR="001E3B47" w:rsidRPr="00C830F1" w:rsidRDefault="008330ED" w:rsidP="00BF0446">
      <w:pPr>
        <w:pStyle w:val="ListParagraph"/>
        <w:numPr>
          <w:ilvl w:val="0"/>
          <w:numId w:val="17"/>
        </w:numPr>
        <w:ind w:firstLineChars="0"/>
      </w:pPr>
      <w:r w:rsidRPr="00C830F1">
        <w:rPr>
          <w:rFonts w:hint="eastAsia"/>
        </w:rPr>
        <w:t>远离疲劳驾驶，请勿连续驾驶</w:t>
      </w:r>
      <w:r w:rsidR="007B5734" w:rsidRPr="00C830F1">
        <w:rPr>
          <w:rFonts w:hint="eastAsia"/>
        </w:rPr>
        <w:t>超过</w:t>
      </w:r>
      <w:r w:rsidRPr="00C830F1">
        <w:rPr>
          <w:rFonts w:hint="eastAsia"/>
        </w:rPr>
        <w:t>4</w:t>
      </w:r>
      <w:r w:rsidRPr="00C830F1">
        <w:rPr>
          <w:rFonts w:hint="eastAsia"/>
        </w:rPr>
        <w:t>小时</w:t>
      </w:r>
      <w:r w:rsidR="00BF0446" w:rsidRPr="00C830F1">
        <w:rPr>
          <w:rFonts w:hint="eastAsia"/>
        </w:rPr>
        <w:t>（标定，</w:t>
      </w:r>
      <w:r w:rsidR="00BF0446" w:rsidRPr="00C830F1">
        <w:t>P_DBA_FATIGUE_DRIVING_TIME</w:t>
      </w:r>
      <w:r w:rsidR="00BF0446" w:rsidRPr="00C830F1">
        <w:rPr>
          <w:rFonts w:hint="eastAsia"/>
        </w:rPr>
        <w:t>）</w:t>
      </w:r>
      <w:r w:rsidR="00D1776B" w:rsidRPr="00C830F1">
        <w:rPr>
          <w:rFonts w:hint="eastAsia"/>
        </w:rPr>
        <w:t xml:space="preserve"> /</w:t>
      </w:r>
      <w:r w:rsidR="00D1776B" w:rsidRPr="00C830F1">
        <w:t xml:space="preserve"> Stay away from fatigue driving and do not drive continuously for more than 4 hours</w:t>
      </w:r>
      <w:r w:rsidR="00BF0446" w:rsidRPr="00C830F1">
        <w:t xml:space="preserve"> (</w:t>
      </w:r>
      <w:r w:rsidR="00BF0446" w:rsidRPr="00C830F1">
        <w:rPr>
          <w:rFonts w:hint="eastAsia"/>
        </w:rPr>
        <w:t>Calibration</w:t>
      </w:r>
      <w:r w:rsidR="00BF0446" w:rsidRPr="00C830F1">
        <w:rPr>
          <w:rFonts w:hint="eastAsia"/>
        </w:rPr>
        <w:t>，</w:t>
      </w:r>
      <w:r w:rsidR="00BF0446" w:rsidRPr="00C830F1">
        <w:t>P_DBA_FATIGUE_DRIVING_TIME)</w:t>
      </w:r>
    </w:p>
    <w:p w14:paraId="7243B650" w14:textId="6BB87891" w:rsidR="001E3B47" w:rsidRPr="00C830F1" w:rsidRDefault="008330ED" w:rsidP="00D1776B">
      <w:pPr>
        <w:pStyle w:val="ListParagraph"/>
        <w:numPr>
          <w:ilvl w:val="0"/>
          <w:numId w:val="17"/>
        </w:numPr>
        <w:ind w:firstLineChars="0"/>
      </w:pPr>
      <w:r w:rsidRPr="00C830F1">
        <w:rPr>
          <w:rFonts w:hint="eastAsia"/>
        </w:rPr>
        <w:t>保护发动机，请勿怠速过久</w:t>
      </w:r>
      <w:r w:rsidR="00D1776B" w:rsidRPr="00C830F1">
        <w:rPr>
          <w:rFonts w:hint="eastAsia"/>
        </w:rPr>
        <w:t xml:space="preserve"> /</w:t>
      </w:r>
      <w:r w:rsidR="00D1776B" w:rsidRPr="00C830F1">
        <w:t xml:space="preserve"> Protect the engine and do not idle too long</w:t>
      </w:r>
    </w:p>
    <w:p w14:paraId="2AB5FF18" w14:textId="5197A74A" w:rsidR="001E3B47" w:rsidRPr="00C830F1" w:rsidRDefault="00E40871" w:rsidP="00D1776B">
      <w:pPr>
        <w:pStyle w:val="ListParagraph"/>
        <w:numPr>
          <w:ilvl w:val="0"/>
          <w:numId w:val="17"/>
        </w:numPr>
        <w:ind w:firstLineChars="0"/>
      </w:pPr>
      <w:r w:rsidRPr="00C830F1">
        <w:rPr>
          <w:rFonts w:hint="eastAsia"/>
        </w:rPr>
        <w:t>安全驾驶，</w:t>
      </w:r>
      <w:r w:rsidR="001E3B47" w:rsidRPr="00C830F1">
        <w:rPr>
          <w:rFonts w:hint="eastAsia"/>
        </w:rPr>
        <w:t>避免空挡滑行</w:t>
      </w:r>
      <w:r w:rsidR="00D1776B" w:rsidRPr="00C830F1">
        <w:rPr>
          <w:rFonts w:hint="eastAsia"/>
        </w:rPr>
        <w:t xml:space="preserve"> / </w:t>
      </w:r>
      <w:r w:rsidR="00D1776B" w:rsidRPr="00C830F1">
        <w:t>Drive safely and avoid sliding in neutral gear</w:t>
      </w:r>
    </w:p>
    <w:p w14:paraId="23080214" w14:textId="56827101" w:rsidR="001E3B47" w:rsidRPr="00C830F1" w:rsidRDefault="00E40871" w:rsidP="00D1776B">
      <w:pPr>
        <w:pStyle w:val="ListParagraph"/>
        <w:numPr>
          <w:ilvl w:val="0"/>
          <w:numId w:val="17"/>
        </w:numPr>
        <w:ind w:firstLineChars="0"/>
      </w:pPr>
      <w:r w:rsidRPr="00C830F1">
        <w:rPr>
          <w:rFonts w:hint="eastAsia"/>
        </w:rPr>
        <w:t>安全驾驶，</w:t>
      </w:r>
      <w:r w:rsidR="001E3B47" w:rsidRPr="00C830F1">
        <w:rPr>
          <w:rFonts w:hint="eastAsia"/>
        </w:rPr>
        <w:t>避免超速行驶</w:t>
      </w:r>
      <w:r w:rsidR="00D1776B" w:rsidRPr="00C830F1">
        <w:rPr>
          <w:rFonts w:hint="eastAsia"/>
        </w:rPr>
        <w:t xml:space="preserve"> / </w:t>
      </w:r>
      <w:r w:rsidR="00D1776B" w:rsidRPr="00C830F1">
        <w:t>Drive safely and avoid speeding</w:t>
      </w:r>
    </w:p>
    <w:p w14:paraId="30458194" w14:textId="572CAA70" w:rsidR="001E3B47" w:rsidRPr="00C830F1" w:rsidRDefault="00E40871" w:rsidP="00D1776B">
      <w:pPr>
        <w:pStyle w:val="ListParagraph"/>
        <w:numPr>
          <w:ilvl w:val="0"/>
          <w:numId w:val="17"/>
        </w:numPr>
        <w:ind w:firstLineChars="0"/>
      </w:pPr>
      <w:r w:rsidRPr="00C830F1">
        <w:rPr>
          <w:rFonts w:hint="eastAsia"/>
        </w:rPr>
        <w:t>保护变速箱，</w:t>
      </w:r>
      <w:r w:rsidR="001E3B47" w:rsidRPr="00C830F1">
        <w:rPr>
          <w:rFonts w:hint="eastAsia"/>
        </w:rPr>
        <w:t>避免未停稳就挂挡</w:t>
      </w:r>
      <w:r w:rsidR="00D1776B" w:rsidRPr="00C830F1">
        <w:rPr>
          <w:rFonts w:hint="eastAsia"/>
        </w:rPr>
        <w:t xml:space="preserve"> / </w:t>
      </w:r>
      <w:r w:rsidR="00D1776B" w:rsidRPr="00C830F1">
        <w:t>Protect the gearbox to avoid shifting without stopping</w:t>
      </w:r>
    </w:p>
    <w:p w14:paraId="12D47473" w14:textId="74BC2C13" w:rsidR="001E3B47" w:rsidRPr="00C830F1" w:rsidRDefault="00E40871" w:rsidP="00D1776B">
      <w:pPr>
        <w:pStyle w:val="ListParagraph"/>
        <w:numPr>
          <w:ilvl w:val="0"/>
          <w:numId w:val="17"/>
        </w:numPr>
        <w:ind w:firstLineChars="0"/>
      </w:pPr>
      <w:r w:rsidRPr="00C830F1">
        <w:rPr>
          <w:rFonts w:hint="eastAsia"/>
        </w:rPr>
        <w:t>安全驾驶，驾驶过程中请系好</w:t>
      </w:r>
      <w:r w:rsidR="001E3B47" w:rsidRPr="00C830F1">
        <w:rPr>
          <w:rFonts w:hint="eastAsia"/>
        </w:rPr>
        <w:t>安全带</w:t>
      </w:r>
      <w:r w:rsidR="00D1776B" w:rsidRPr="00C830F1">
        <w:rPr>
          <w:rFonts w:hint="eastAsia"/>
        </w:rPr>
        <w:t xml:space="preserve"> / </w:t>
      </w:r>
      <w:r w:rsidR="00D1776B" w:rsidRPr="00C830F1">
        <w:t>Drive safely. Please fasten your seat belt during driving</w:t>
      </w:r>
    </w:p>
    <w:p w14:paraId="71F3BEC6" w14:textId="6C118768" w:rsidR="00F975BB" w:rsidRPr="00C830F1" w:rsidRDefault="00F975BB" w:rsidP="00362A62">
      <w:pPr>
        <w:pStyle w:val="ListParagraph"/>
        <w:numPr>
          <w:ilvl w:val="0"/>
          <w:numId w:val="17"/>
        </w:numPr>
        <w:ind w:firstLineChars="0"/>
      </w:pPr>
      <w:r w:rsidRPr="00C830F1">
        <w:rPr>
          <w:rFonts w:hint="eastAsia"/>
        </w:rPr>
        <w:t>行驶里程超过</w:t>
      </w:r>
      <w:r w:rsidRPr="00C830F1">
        <w:rPr>
          <w:rFonts w:hint="eastAsia"/>
        </w:rPr>
        <w:t>5km</w:t>
      </w:r>
      <w:r w:rsidR="00BF0446" w:rsidRPr="00C830F1">
        <w:rPr>
          <w:rFonts w:hint="eastAsia"/>
        </w:rPr>
        <w:t>（</w:t>
      </w:r>
      <w:r w:rsidRPr="00C830F1">
        <w:rPr>
          <w:rFonts w:hint="eastAsia"/>
        </w:rPr>
        <w:t>可标定</w:t>
      </w:r>
      <w:r w:rsidR="00362A62" w:rsidRPr="00C830F1">
        <w:rPr>
          <w:rFonts w:hint="eastAsia"/>
        </w:rPr>
        <w:t>，通过标定</w:t>
      </w:r>
      <w:r w:rsidR="00362A62" w:rsidRPr="00C830F1">
        <w:rPr>
          <w:rFonts w:hint="eastAsia"/>
        </w:rPr>
        <w:t>P_DBA_MINIMUM_EFFECTIVE_TRAVEL</w:t>
      </w:r>
      <w:r w:rsidR="00362A62" w:rsidRPr="00C830F1">
        <w:rPr>
          <w:rFonts w:hint="eastAsia"/>
        </w:rPr>
        <w:t>确定</w:t>
      </w:r>
      <w:r w:rsidR="00BF0446" w:rsidRPr="00C830F1">
        <w:rPr>
          <w:rFonts w:hint="eastAsia"/>
        </w:rPr>
        <w:t>）</w:t>
      </w:r>
      <w:r w:rsidRPr="00C830F1">
        <w:rPr>
          <w:rFonts w:hint="eastAsia"/>
        </w:rPr>
        <w:t>的行程才是一次有效的驾驶行为分析行程</w:t>
      </w:r>
      <w:r w:rsidRPr="00C830F1">
        <w:rPr>
          <w:rFonts w:hint="eastAsia"/>
        </w:rPr>
        <w:t>/</w:t>
      </w:r>
      <w:r w:rsidRPr="00C830F1">
        <w:t xml:space="preserve"> </w:t>
      </w:r>
      <w:r w:rsidRPr="00C830F1">
        <w:rPr>
          <w:rFonts w:hint="eastAsia"/>
        </w:rPr>
        <w:t>A</w:t>
      </w:r>
      <w:r w:rsidRPr="00C830F1">
        <w:t xml:space="preserve"> journey with a mileage exceeding 5km (</w:t>
      </w:r>
      <w:r w:rsidR="00362A62" w:rsidRPr="00C830F1">
        <w:t>C</w:t>
      </w:r>
      <w:r w:rsidRPr="00C830F1">
        <w:t>alibratable</w:t>
      </w:r>
      <w:r w:rsidR="00362A62" w:rsidRPr="00C830F1">
        <w:rPr>
          <w:rFonts w:hint="eastAsia"/>
        </w:rPr>
        <w:t xml:space="preserve">, </w:t>
      </w:r>
      <w:r w:rsidR="00362A62" w:rsidRPr="00C830F1">
        <w:t>it is</w:t>
      </w:r>
      <w:r w:rsidR="00362A62" w:rsidRPr="00C830F1">
        <w:rPr>
          <w:rFonts w:hint="eastAsia"/>
        </w:rPr>
        <w:t xml:space="preserve"> </w:t>
      </w:r>
      <w:r w:rsidR="00362A62" w:rsidRPr="00C830F1">
        <w:t xml:space="preserve">determined by calibration </w:t>
      </w:r>
      <w:r w:rsidR="00362A62" w:rsidRPr="00C830F1">
        <w:rPr>
          <w:rFonts w:hint="eastAsia"/>
        </w:rPr>
        <w:t>P_DBA_MINIMUM_EFFECTIVE_TRAVEL</w:t>
      </w:r>
      <w:r w:rsidRPr="00C830F1">
        <w:t xml:space="preserve">) is an effective driving behavior analysis </w:t>
      </w:r>
      <w:r w:rsidRPr="00C830F1">
        <w:rPr>
          <w:rFonts w:hint="eastAsia"/>
        </w:rPr>
        <w:t>trip.</w:t>
      </w:r>
    </w:p>
    <w:p w14:paraId="6ACBA337" w14:textId="67A64D05" w:rsidR="00FD425C" w:rsidRDefault="005E0812" w:rsidP="00D1776B">
      <w:pPr>
        <w:pStyle w:val="Heading3"/>
      </w:pPr>
      <w:bookmarkStart w:id="153" w:name="_Toc44502195"/>
      <w:commentRangeStart w:id="154"/>
      <w:r w:rsidRPr="00C830F1">
        <w:rPr>
          <w:rFonts w:hint="eastAsia"/>
        </w:rPr>
        <w:lastRenderedPageBreak/>
        <w:t>服务条款</w:t>
      </w:r>
      <w:r w:rsidR="005626B0" w:rsidRPr="00C830F1">
        <w:rPr>
          <w:rFonts w:hint="eastAsia"/>
        </w:rPr>
        <w:t>（用户协议）</w:t>
      </w:r>
      <w:commentRangeEnd w:id="154"/>
      <w:r w:rsidR="00B26216" w:rsidRPr="00C830F1">
        <w:rPr>
          <w:rStyle w:val="CommentReference"/>
          <w:b w:val="0"/>
          <w:bCs w:val="0"/>
        </w:rPr>
        <w:commentReference w:id="154"/>
      </w:r>
      <w:r w:rsidR="00D1776B" w:rsidRPr="00C830F1">
        <w:rPr>
          <w:rFonts w:hint="eastAsia"/>
        </w:rPr>
        <w:t>/</w:t>
      </w:r>
      <w:r w:rsidR="00D1776B" w:rsidRPr="00C830F1">
        <w:t xml:space="preserve"> Terms of Service (User Agreement)</w:t>
      </w:r>
      <w:bookmarkEnd w:id="153"/>
      <w:r w:rsidR="00A64648" w:rsidRPr="00C830F1">
        <w:t xml:space="preserve"> </w:t>
      </w:r>
      <w:r w:rsidR="00B26216" w:rsidRPr="00C830F1">
        <w:t>[</w:t>
      </w:r>
      <w:r w:rsidR="00A87A8E" w:rsidRPr="00C830F1">
        <w:t>Delete]</w:t>
      </w:r>
    </w:p>
    <w:p w14:paraId="3D7BE4F0" w14:textId="26FC1C65" w:rsidR="00085B9D" w:rsidRPr="00085B9D" w:rsidRDefault="00085B9D" w:rsidP="00085B9D">
      <w:pPr>
        <w:pStyle w:val="Heading3"/>
      </w:pPr>
      <w:r w:rsidRPr="00085B9D">
        <w:rPr>
          <w:rFonts w:hint="eastAsia"/>
        </w:rPr>
        <w:t>击败用户百分比</w:t>
      </w:r>
      <w:r w:rsidRPr="00085B9D">
        <w:rPr>
          <w:rFonts w:hint="eastAsia"/>
        </w:rPr>
        <w:t>/</w:t>
      </w:r>
      <w:r w:rsidRPr="00085B9D">
        <w:t xml:space="preserve"> Percentage of Users Defeated </w:t>
      </w:r>
    </w:p>
    <w:p w14:paraId="550AA1BB" w14:textId="49240C42" w:rsidR="00085B9D" w:rsidRPr="00890B79" w:rsidRDefault="00085B9D" w:rsidP="00085B9D">
      <w:pPr>
        <w:ind w:firstLine="420"/>
      </w:pPr>
      <w:r w:rsidRPr="00890B79">
        <w:rPr>
          <w:rFonts w:hint="eastAsia"/>
        </w:rPr>
        <w:t>单次行程击败用户百分比的数据基础为安吉星后台近三个月驾驶评分平均分，排名的数据基础为前一天</w:t>
      </w:r>
      <w:r w:rsidRPr="00890B79">
        <w:rPr>
          <w:rFonts w:hint="eastAsia"/>
        </w:rPr>
        <w:t>24</w:t>
      </w:r>
      <w:r w:rsidRPr="00890B79">
        <w:rPr>
          <w:rFonts w:hint="eastAsia"/>
        </w:rPr>
        <w:t>时的统计结果，具体的获取方式参考《</w:t>
      </w:r>
      <w:hyperlink w:anchor="_数据下载机制时机/_Timing_Mechanism" w:history="1">
        <w:r w:rsidRPr="00890B79">
          <w:rPr>
            <w:rStyle w:val="Hyperlink"/>
            <w:rFonts w:hint="eastAsia"/>
            <w:color w:val="auto"/>
          </w:rPr>
          <w:t>3.3.4</w:t>
        </w:r>
        <w:r w:rsidR="0068228C" w:rsidRPr="00890B79">
          <w:rPr>
            <w:rStyle w:val="Hyperlink"/>
            <w:rFonts w:hint="eastAsia"/>
            <w:color w:val="auto"/>
          </w:rPr>
          <w:t>数据下载机制》</w:t>
        </w:r>
        <w:r w:rsidRPr="00890B79">
          <w:rPr>
            <w:rStyle w:val="Hyperlink"/>
            <w:rFonts w:hint="eastAsia"/>
            <w:color w:val="auto"/>
          </w:rPr>
          <w:t>章节</w:t>
        </w:r>
      </w:hyperlink>
      <w:r w:rsidRPr="00890B79">
        <w:rPr>
          <w:rFonts w:hint="eastAsia"/>
        </w:rPr>
        <w:t>。</w:t>
      </w:r>
    </w:p>
    <w:p w14:paraId="13EB54E8" w14:textId="77777777" w:rsidR="00085B9D" w:rsidRPr="00890B79" w:rsidRDefault="00085B9D" w:rsidP="00085B9D">
      <w:pPr>
        <w:ind w:firstLine="420"/>
      </w:pPr>
      <w:r w:rsidRPr="00890B79">
        <w:t xml:space="preserve">For the ranking of a single trip’s score, the </w:t>
      </w:r>
      <w:proofErr w:type="gramStart"/>
      <w:r w:rsidRPr="00890B79">
        <w:t>data base</w:t>
      </w:r>
      <w:proofErr w:type="gramEnd"/>
      <w:r w:rsidRPr="00890B79">
        <w:t xml:space="preserve"> of the ranking is the average driving score of user data from SOS in the past three months, and the data base of the ranking is the statistical results based on the previous day’s trips. P</w:t>
      </w:r>
      <w:r w:rsidRPr="00890B79">
        <w:rPr>
          <w:rFonts w:hint="eastAsia"/>
        </w:rPr>
        <w:t>l</w:t>
      </w:r>
      <w:r w:rsidRPr="00890B79">
        <w:t xml:space="preserve">ease refer to </w:t>
      </w:r>
      <w:hyperlink w:anchor="_数据下载机制时机/_Timing_Mechanism" w:history="1">
        <w:r w:rsidRPr="00890B79">
          <w:rPr>
            <w:rStyle w:val="Hyperlink"/>
            <w:color w:val="auto"/>
          </w:rPr>
          <w:t>Section 3.3.4</w:t>
        </w:r>
      </w:hyperlink>
      <w:r w:rsidRPr="00890B79">
        <w:t xml:space="preserve"> for details.</w:t>
      </w:r>
    </w:p>
    <w:p w14:paraId="475F43F4" w14:textId="77777777" w:rsidR="00AE32F4" w:rsidRPr="00C830F1" w:rsidRDefault="00A572E9">
      <w:pPr>
        <w:pStyle w:val="Heading1"/>
        <w:rPr>
          <w:rFonts w:ascii="Arial" w:hAnsi="Arial" w:cs="Arial"/>
        </w:rPr>
      </w:pPr>
      <w:bookmarkStart w:id="155" w:name="_Toc518473432"/>
      <w:bookmarkStart w:id="156" w:name="_Toc44502197"/>
      <w:r w:rsidRPr="00C830F1">
        <w:rPr>
          <w:rFonts w:ascii="Arial" w:hAnsi="Arial" w:cs="Arial"/>
        </w:rPr>
        <w:t>软件更新要求</w:t>
      </w:r>
      <w:r w:rsidRPr="00C830F1">
        <w:rPr>
          <w:rFonts w:ascii="Arial" w:hAnsi="Arial" w:cs="Arial" w:hint="eastAsia"/>
        </w:rPr>
        <w:t>/</w:t>
      </w:r>
      <w:r w:rsidRPr="00C830F1">
        <w:rPr>
          <w:rFonts w:ascii="Arial" w:hAnsi="Arial" w:cs="Arial"/>
        </w:rPr>
        <w:t>Software Update Requirements</w:t>
      </w:r>
      <w:bookmarkEnd w:id="155"/>
      <w:bookmarkEnd w:id="156"/>
    </w:p>
    <w:p w14:paraId="058E90DC" w14:textId="24CFC2CB" w:rsidR="00BF54DF" w:rsidRPr="00C830F1" w:rsidRDefault="00A572E9" w:rsidP="00BF54DF">
      <w:pPr>
        <w:ind w:firstLine="480"/>
        <w:rPr>
          <w:rFonts w:ascii="Arial" w:hAnsi="Arial" w:cs="Arial"/>
          <w:sz w:val="24"/>
          <w:szCs w:val="24"/>
        </w:rPr>
      </w:pPr>
      <w:r w:rsidRPr="00C830F1">
        <w:rPr>
          <w:rFonts w:ascii="Arial" w:hAnsi="Arial" w:cs="Arial"/>
          <w:sz w:val="24"/>
          <w:szCs w:val="24"/>
        </w:rPr>
        <w:t>本文档所定义的软件能力应当具备远程更新能力。</w:t>
      </w:r>
    </w:p>
    <w:p w14:paraId="2CBED44A" w14:textId="02FED719" w:rsidR="00AE32F4" w:rsidRPr="00C830F1" w:rsidRDefault="00A572E9" w:rsidP="00BF54DF">
      <w:pPr>
        <w:ind w:firstLine="480"/>
        <w:rPr>
          <w:rFonts w:ascii="Arial" w:hAnsi="Arial" w:cs="Arial"/>
          <w:sz w:val="24"/>
          <w:szCs w:val="24"/>
        </w:rPr>
      </w:pPr>
      <w:r w:rsidRPr="00C830F1">
        <w:rPr>
          <w:rFonts w:ascii="Arial" w:hAnsi="Arial" w:cs="Arial"/>
          <w:sz w:val="24"/>
          <w:szCs w:val="24"/>
        </w:rPr>
        <w:t>The software defined in this document shall have remote update capabilities.</w:t>
      </w:r>
    </w:p>
    <w:p w14:paraId="2FE2DCE5" w14:textId="77777777" w:rsidR="00AE32F4" w:rsidRPr="00C830F1" w:rsidRDefault="00A572E9">
      <w:pPr>
        <w:pStyle w:val="Heading1"/>
        <w:rPr>
          <w:rFonts w:ascii="Arial" w:hAnsi="Arial" w:cs="Arial"/>
        </w:rPr>
      </w:pPr>
      <w:bookmarkStart w:id="157" w:name="_Toc44502198"/>
      <w:r w:rsidRPr="00C830F1">
        <w:rPr>
          <w:rFonts w:ascii="Arial" w:hAnsi="Arial" w:cs="Arial"/>
        </w:rPr>
        <w:t>性能要求</w:t>
      </w:r>
      <w:r w:rsidRPr="00C830F1">
        <w:rPr>
          <w:rFonts w:ascii="Arial" w:hAnsi="Arial" w:cs="Arial" w:hint="eastAsia"/>
        </w:rPr>
        <w:t>/</w:t>
      </w:r>
      <w:r w:rsidRPr="00C830F1">
        <w:rPr>
          <w:rFonts w:ascii="Arial" w:hAnsi="Arial" w:cs="Arial"/>
        </w:rPr>
        <w:t>Performance Requirements</w:t>
      </w:r>
      <w:bookmarkEnd w:id="157"/>
    </w:p>
    <w:p w14:paraId="1925CE73" w14:textId="77777777" w:rsidR="00EE08B2" w:rsidRPr="00C830F1" w:rsidRDefault="00A572E9">
      <w:pPr>
        <w:spacing w:beforeLines="50" w:before="156" w:line="312" w:lineRule="auto"/>
        <w:ind w:firstLineChars="200" w:firstLine="480"/>
        <w:rPr>
          <w:rFonts w:ascii="Arial" w:hAnsi="Arial" w:cs="Arial"/>
          <w:sz w:val="24"/>
          <w:szCs w:val="24"/>
        </w:rPr>
      </w:pPr>
      <w:r w:rsidRPr="00C830F1">
        <w:rPr>
          <w:rFonts w:ascii="Arial" w:hAnsi="Arial" w:cs="Arial"/>
          <w:sz w:val="24"/>
          <w:szCs w:val="24"/>
        </w:rPr>
        <w:t>在一段行程结束后（挂入</w:t>
      </w:r>
      <w:r w:rsidRPr="00C830F1">
        <w:rPr>
          <w:rFonts w:ascii="Arial" w:hAnsi="Arial" w:cs="Arial"/>
          <w:sz w:val="24"/>
          <w:szCs w:val="24"/>
        </w:rPr>
        <w:t>P</w:t>
      </w:r>
      <w:r w:rsidRPr="00C830F1">
        <w:rPr>
          <w:rFonts w:ascii="Arial" w:hAnsi="Arial" w:cs="Arial"/>
          <w:sz w:val="24"/>
          <w:szCs w:val="24"/>
        </w:rPr>
        <w:t>档），</w:t>
      </w:r>
      <w:r w:rsidRPr="00C830F1">
        <w:rPr>
          <w:rFonts w:ascii="Arial" w:hAnsi="Arial" w:cs="Arial"/>
          <w:sz w:val="24"/>
          <w:szCs w:val="24"/>
        </w:rPr>
        <w:t>DBA</w:t>
      </w:r>
      <w:r w:rsidRPr="00C830F1">
        <w:rPr>
          <w:rFonts w:ascii="Arial" w:hAnsi="Arial" w:cs="Arial"/>
          <w:sz w:val="24"/>
          <w:szCs w:val="24"/>
        </w:rPr>
        <w:t>应当具备在</w:t>
      </w:r>
      <w:r w:rsidRPr="00C830F1">
        <w:rPr>
          <w:rFonts w:ascii="Arial" w:hAnsi="Arial" w:cs="Arial"/>
          <w:sz w:val="24"/>
          <w:szCs w:val="24"/>
        </w:rPr>
        <w:t>1500ms</w:t>
      </w:r>
      <w:r w:rsidRPr="00C830F1">
        <w:rPr>
          <w:rFonts w:ascii="Arial" w:hAnsi="Arial" w:cs="Arial"/>
          <w:sz w:val="24"/>
          <w:szCs w:val="24"/>
        </w:rPr>
        <w:t>内完成无网络依赖的相关计算并向用户显示相关信息。</w:t>
      </w:r>
    </w:p>
    <w:p w14:paraId="2D411802" w14:textId="121DB7EE" w:rsidR="00AE32F4" w:rsidRPr="00C830F1" w:rsidRDefault="00A572E9">
      <w:pPr>
        <w:spacing w:beforeLines="50" w:before="156" w:line="312" w:lineRule="auto"/>
        <w:ind w:firstLineChars="200" w:firstLine="480"/>
        <w:rPr>
          <w:rFonts w:ascii="Arial" w:hAnsi="Arial" w:cs="Arial"/>
          <w:sz w:val="24"/>
          <w:szCs w:val="24"/>
        </w:rPr>
      </w:pPr>
      <w:r w:rsidRPr="00C830F1">
        <w:rPr>
          <w:rFonts w:ascii="Arial" w:hAnsi="Arial" w:cs="Arial"/>
          <w:sz w:val="24"/>
          <w:szCs w:val="24"/>
        </w:rPr>
        <w:t>At the end of a t</w:t>
      </w:r>
      <w:r w:rsidR="0047281E" w:rsidRPr="00C830F1">
        <w:rPr>
          <w:rFonts w:ascii="Arial" w:hAnsi="Arial" w:cs="Arial"/>
          <w:sz w:val="24"/>
          <w:szCs w:val="24"/>
        </w:rPr>
        <w:t>rip</w:t>
      </w:r>
      <w:r w:rsidRPr="00C830F1">
        <w:rPr>
          <w:rFonts w:ascii="Arial" w:hAnsi="Arial" w:cs="Arial"/>
          <w:sz w:val="24"/>
          <w:szCs w:val="24"/>
        </w:rPr>
        <w:t xml:space="preserve"> (Switched to </w:t>
      </w:r>
      <w:r w:rsidR="004F0473" w:rsidRPr="00C830F1">
        <w:rPr>
          <w:rFonts w:ascii="Arial" w:hAnsi="Arial" w:cs="Arial"/>
          <w:sz w:val="24"/>
          <w:szCs w:val="24"/>
        </w:rPr>
        <w:t xml:space="preserve">Park </w:t>
      </w:r>
      <w:r w:rsidRPr="00C830F1">
        <w:rPr>
          <w:rFonts w:ascii="Arial" w:hAnsi="Arial" w:cs="Arial"/>
          <w:sz w:val="24"/>
          <w:szCs w:val="24"/>
        </w:rPr>
        <w:t>gear), DBA shall have the ability to complete relevant calculations without network dependency within 1500ms and display relevant information to the user.</w:t>
      </w:r>
    </w:p>
    <w:p w14:paraId="6E2EC7D4" w14:textId="77777777" w:rsidR="00EE08B2" w:rsidRPr="00C830F1" w:rsidRDefault="00A572E9" w:rsidP="001931C5">
      <w:pPr>
        <w:spacing w:beforeLines="50" w:before="156" w:line="312" w:lineRule="auto"/>
        <w:ind w:firstLineChars="200" w:firstLine="480"/>
        <w:rPr>
          <w:rFonts w:ascii="Arial" w:hAnsi="Arial" w:cs="Arial"/>
          <w:sz w:val="24"/>
          <w:szCs w:val="24"/>
        </w:rPr>
      </w:pPr>
      <w:r w:rsidRPr="00C830F1">
        <w:rPr>
          <w:rFonts w:ascii="Arial" w:hAnsi="Arial" w:cs="Arial"/>
          <w:sz w:val="24"/>
          <w:szCs w:val="24"/>
        </w:rPr>
        <w:t>车机端与后台的网络数据传输在网络正常的情况下应当在</w:t>
      </w:r>
      <w:r w:rsidRPr="00C830F1">
        <w:rPr>
          <w:rFonts w:ascii="Arial" w:hAnsi="Arial" w:cs="Arial"/>
          <w:sz w:val="24"/>
          <w:szCs w:val="24"/>
        </w:rPr>
        <w:t>1000ms</w:t>
      </w:r>
      <w:r w:rsidRPr="00C830F1">
        <w:rPr>
          <w:rFonts w:ascii="Arial" w:hAnsi="Arial" w:cs="Arial"/>
          <w:sz w:val="24"/>
          <w:szCs w:val="24"/>
        </w:rPr>
        <w:t>内完成。</w:t>
      </w:r>
    </w:p>
    <w:p w14:paraId="2B6BF84E" w14:textId="335565CA" w:rsidR="001931C5" w:rsidRPr="00C830F1" w:rsidRDefault="00A572E9" w:rsidP="001931C5">
      <w:pPr>
        <w:spacing w:beforeLines="50" w:before="156" w:line="312" w:lineRule="auto"/>
        <w:ind w:firstLineChars="200" w:firstLine="480"/>
        <w:rPr>
          <w:rFonts w:ascii="Arial" w:hAnsi="Arial" w:cs="Arial"/>
          <w:sz w:val="24"/>
          <w:szCs w:val="24"/>
        </w:rPr>
      </w:pPr>
      <w:r w:rsidRPr="00C830F1">
        <w:rPr>
          <w:rFonts w:ascii="Arial" w:hAnsi="Arial" w:cs="Arial"/>
          <w:sz w:val="24"/>
          <w:szCs w:val="24"/>
        </w:rPr>
        <w:t xml:space="preserve">The network data transmission between the on-board </w:t>
      </w:r>
      <w:r w:rsidRPr="00C830F1">
        <w:rPr>
          <w:rFonts w:ascii="Arial" w:hAnsi="Arial" w:cs="Arial" w:hint="eastAsia"/>
          <w:sz w:val="24"/>
          <w:szCs w:val="24"/>
        </w:rPr>
        <w:t>mainframe</w:t>
      </w:r>
      <w:r w:rsidRPr="00C830F1">
        <w:rPr>
          <w:rFonts w:ascii="Arial" w:hAnsi="Arial" w:cs="Arial"/>
          <w:sz w:val="24"/>
          <w:szCs w:val="24"/>
        </w:rPr>
        <w:t xml:space="preserve"> and the background shall be completed within 1000ms under normal network conditions.</w:t>
      </w:r>
    </w:p>
    <w:p w14:paraId="5C7BEABB" w14:textId="77777777" w:rsidR="004F0473" w:rsidRPr="00C830F1" w:rsidRDefault="004F0473" w:rsidP="004F0473">
      <w:pPr>
        <w:pStyle w:val="Heading1"/>
      </w:pPr>
      <w:bookmarkStart w:id="158" w:name="_Toc44502199"/>
      <w:r w:rsidRPr="00C830F1">
        <w:rPr>
          <w:rFonts w:hint="eastAsia"/>
        </w:rPr>
        <w:t>异常处理</w:t>
      </w:r>
      <w:r w:rsidRPr="00C830F1">
        <w:rPr>
          <w:rFonts w:hint="eastAsia"/>
        </w:rPr>
        <w:t>/Exception</w:t>
      </w:r>
      <w:r w:rsidRPr="00C830F1">
        <w:t xml:space="preserve"> Handling</w:t>
      </w:r>
      <w:bookmarkEnd w:id="158"/>
    </w:p>
    <w:p w14:paraId="18E90165" w14:textId="77777777" w:rsidR="004F0473" w:rsidRPr="00C830F1" w:rsidRDefault="004F0473" w:rsidP="004F0473">
      <w:pPr>
        <w:spacing w:line="312" w:lineRule="auto"/>
        <w:rPr>
          <w:sz w:val="24"/>
          <w:szCs w:val="24"/>
        </w:rPr>
      </w:pPr>
      <w:r w:rsidRPr="00C830F1">
        <w:rPr>
          <w:rFonts w:hint="eastAsia"/>
          <w:sz w:val="24"/>
          <w:szCs w:val="24"/>
        </w:rPr>
        <w:t xml:space="preserve">    </w:t>
      </w:r>
      <w:r w:rsidRPr="00C830F1">
        <w:rPr>
          <w:rFonts w:hint="eastAsia"/>
          <w:sz w:val="24"/>
          <w:szCs w:val="24"/>
        </w:rPr>
        <w:t>对于部分展示信息无法获取的情况，</w:t>
      </w:r>
      <w:r w:rsidRPr="00C830F1">
        <w:rPr>
          <w:rFonts w:hint="eastAsia"/>
          <w:sz w:val="24"/>
          <w:szCs w:val="24"/>
        </w:rPr>
        <w:t>DBA</w:t>
      </w:r>
      <w:r w:rsidRPr="00C830F1">
        <w:rPr>
          <w:rFonts w:hint="eastAsia"/>
          <w:sz w:val="24"/>
          <w:szCs w:val="24"/>
        </w:rPr>
        <w:t>应当友好提示用户。举例：当</w:t>
      </w:r>
      <w:r w:rsidRPr="00C830F1">
        <w:rPr>
          <w:rFonts w:hint="eastAsia"/>
          <w:sz w:val="24"/>
          <w:szCs w:val="24"/>
        </w:rPr>
        <w:t>DBA</w:t>
      </w:r>
      <w:r w:rsidRPr="00C830F1">
        <w:rPr>
          <w:rFonts w:hint="eastAsia"/>
          <w:sz w:val="24"/>
          <w:szCs w:val="24"/>
        </w:rPr>
        <w:t>无法正常获取到心率信息时，</w:t>
      </w:r>
      <w:r w:rsidRPr="00C830F1">
        <w:rPr>
          <w:rFonts w:hint="eastAsia"/>
          <w:sz w:val="24"/>
          <w:szCs w:val="24"/>
        </w:rPr>
        <w:t>DBA</w:t>
      </w:r>
      <w:r w:rsidRPr="00C830F1">
        <w:rPr>
          <w:rFonts w:hint="eastAsia"/>
          <w:sz w:val="24"/>
          <w:szCs w:val="24"/>
        </w:rPr>
        <w:t>界面应当显示“正在努力获取心率信息</w:t>
      </w:r>
      <w:r w:rsidRPr="00C830F1">
        <w:rPr>
          <w:sz w:val="24"/>
          <w:szCs w:val="24"/>
        </w:rPr>
        <w:t>…</w:t>
      </w:r>
      <w:r w:rsidRPr="00C830F1">
        <w:rPr>
          <w:rFonts w:hint="eastAsia"/>
          <w:sz w:val="24"/>
          <w:szCs w:val="24"/>
        </w:rPr>
        <w:t>”（不作为文言指导）。</w:t>
      </w:r>
    </w:p>
    <w:p w14:paraId="3DE74407" w14:textId="77777777" w:rsidR="004F0473" w:rsidRPr="00C830F1" w:rsidRDefault="004F0473" w:rsidP="004F0473">
      <w:pPr>
        <w:spacing w:line="312" w:lineRule="auto"/>
        <w:rPr>
          <w:rFonts w:ascii="Arial" w:hAnsi="Arial" w:cs="Arial"/>
          <w:sz w:val="24"/>
          <w:szCs w:val="24"/>
        </w:rPr>
      </w:pPr>
      <w:r w:rsidRPr="00C830F1">
        <w:rPr>
          <w:rFonts w:ascii="Arial" w:hAnsi="Arial" w:cs="Arial"/>
          <w:sz w:val="24"/>
          <w:szCs w:val="24"/>
        </w:rPr>
        <w:t xml:space="preserve">    </w:t>
      </w:r>
      <w:r w:rsidRPr="00C830F1">
        <w:rPr>
          <w:rFonts w:ascii="Arial" w:hAnsi="Arial" w:cs="Arial" w:hint="eastAsia"/>
          <w:sz w:val="24"/>
          <w:szCs w:val="24"/>
        </w:rPr>
        <w:t>DBA shall provide user-friendly wording</w:t>
      </w:r>
      <w:r w:rsidRPr="00C830F1">
        <w:rPr>
          <w:rFonts w:ascii="Arial" w:hAnsi="Arial" w:cs="Arial"/>
          <w:sz w:val="24"/>
          <w:szCs w:val="24"/>
        </w:rPr>
        <w:t xml:space="preserve"> when it fails to acquire information from other module. Giving an example, DBA shows “Trying hard to acquire heart rate information…” </w:t>
      </w:r>
      <w:r w:rsidRPr="00C830F1">
        <w:rPr>
          <w:rFonts w:ascii="Arial" w:hAnsi="Arial" w:cs="Arial"/>
          <w:sz w:val="24"/>
          <w:szCs w:val="24"/>
        </w:rPr>
        <w:lastRenderedPageBreak/>
        <w:t>when it fails to connect with the smart devices.</w:t>
      </w:r>
      <w:r w:rsidR="00807075" w:rsidRPr="00C830F1">
        <w:rPr>
          <w:rFonts w:ascii="Arial" w:hAnsi="Arial" w:cs="Arial"/>
          <w:sz w:val="24"/>
          <w:szCs w:val="24"/>
        </w:rPr>
        <w:t xml:space="preserve"> Pleas</w:t>
      </w:r>
      <w:r w:rsidR="009065C2" w:rsidRPr="00C830F1">
        <w:rPr>
          <w:rFonts w:ascii="Arial" w:hAnsi="Arial" w:cs="Arial"/>
          <w:sz w:val="24"/>
          <w:szCs w:val="24"/>
        </w:rPr>
        <w:t>e note that wording</w:t>
      </w:r>
      <w:r w:rsidR="00807075" w:rsidRPr="00C830F1">
        <w:rPr>
          <w:rFonts w:ascii="Arial" w:hAnsi="Arial" w:cs="Arial"/>
          <w:sz w:val="24"/>
          <w:szCs w:val="24"/>
        </w:rPr>
        <w:t xml:space="preserve"> shall not guide UE design.</w:t>
      </w:r>
    </w:p>
    <w:p w14:paraId="6C298D31" w14:textId="77777777" w:rsidR="004F0473" w:rsidRPr="00C830F1" w:rsidRDefault="004F0473" w:rsidP="004F0473">
      <w:pPr>
        <w:spacing w:line="312" w:lineRule="auto"/>
        <w:rPr>
          <w:sz w:val="24"/>
          <w:szCs w:val="24"/>
        </w:rPr>
      </w:pPr>
      <w:r w:rsidRPr="00C830F1">
        <w:rPr>
          <w:rFonts w:hint="eastAsia"/>
          <w:sz w:val="24"/>
          <w:szCs w:val="24"/>
        </w:rPr>
        <w:t xml:space="preserve">    </w:t>
      </w:r>
      <w:r w:rsidRPr="00C830F1">
        <w:rPr>
          <w:rFonts w:hint="eastAsia"/>
          <w:sz w:val="24"/>
          <w:szCs w:val="24"/>
        </w:rPr>
        <w:t>对于因网络中断而无法获得显示信息的情况，</w:t>
      </w:r>
      <w:r w:rsidRPr="00C830F1">
        <w:rPr>
          <w:rFonts w:hint="eastAsia"/>
          <w:sz w:val="24"/>
          <w:szCs w:val="24"/>
        </w:rPr>
        <w:t>DBA</w:t>
      </w:r>
      <w:r w:rsidRPr="00C830F1">
        <w:rPr>
          <w:rFonts w:hint="eastAsia"/>
          <w:sz w:val="24"/>
          <w:szCs w:val="24"/>
        </w:rPr>
        <w:t>应当提示当前网络状况不佳无法展示结果。</w:t>
      </w:r>
    </w:p>
    <w:p w14:paraId="111A8A0A" w14:textId="638FEF61" w:rsidR="004F0473" w:rsidRPr="00C830F1" w:rsidRDefault="004F0473" w:rsidP="00206432">
      <w:pPr>
        <w:spacing w:line="312" w:lineRule="auto"/>
        <w:ind w:firstLine="480"/>
        <w:rPr>
          <w:rFonts w:ascii="Arial" w:hAnsi="Arial" w:cs="Arial"/>
          <w:sz w:val="24"/>
          <w:szCs w:val="24"/>
        </w:rPr>
      </w:pPr>
      <w:bookmarkStart w:id="159" w:name="_Toc392244681"/>
      <w:r w:rsidRPr="00C830F1">
        <w:rPr>
          <w:rFonts w:ascii="Arial" w:hAnsi="Arial" w:cs="Arial" w:hint="eastAsia"/>
          <w:sz w:val="24"/>
          <w:szCs w:val="24"/>
        </w:rPr>
        <w:t>DBA shall provide user-friendly wording</w:t>
      </w:r>
      <w:r w:rsidR="00013CAC" w:rsidRPr="00C830F1">
        <w:rPr>
          <w:rFonts w:ascii="Arial" w:hAnsi="Arial" w:cs="Arial"/>
          <w:sz w:val="24"/>
          <w:szCs w:val="24"/>
        </w:rPr>
        <w:t xml:space="preserve"> when it fails to show any content due to network disconnection.</w:t>
      </w:r>
    </w:p>
    <w:p w14:paraId="23DF3EC5" w14:textId="335FD619" w:rsidR="005A6A13" w:rsidRPr="00C830F1" w:rsidRDefault="005A6A13" w:rsidP="005A6A13">
      <w:pPr>
        <w:spacing w:line="312" w:lineRule="auto"/>
        <w:rPr>
          <w:rFonts w:ascii="Arial" w:hAnsi="Arial" w:cs="Arial"/>
          <w:sz w:val="24"/>
          <w:szCs w:val="24"/>
        </w:rPr>
      </w:pPr>
    </w:p>
    <w:p w14:paraId="7EA54A41" w14:textId="0DFA2FEE" w:rsidR="005A6A13" w:rsidRPr="00C830F1" w:rsidRDefault="00EC6834" w:rsidP="005A6A13">
      <w:pPr>
        <w:pStyle w:val="Heading1"/>
      </w:pPr>
      <w:r w:rsidRPr="00C830F1">
        <w:rPr>
          <w:rFonts w:hint="eastAsia"/>
        </w:rPr>
        <w:t>相关</w:t>
      </w:r>
      <w:r w:rsidRPr="00C830F1">
        <w:rPr>
          <w:rFonts w:hint="eastAsia"/>
        </w:rPr>
        <w:t>CAN</w:t>
      </w:r>
      <w:r w:rsidRPr="00C830F1">
        <w:rPr>
          <w:rFonts w:hint="eastAsia"/>
        </w:rPr>
        <w:t>信号</w:t>
      </w:r>
    </w:p>
    <w:p w14:paraId="112504B8" w14:textId="61CACA6B" w:rsidR="005A6A13" w:rsidRPr="00C830F1" w:rsidRDefault="005A6A13" w:rsidP="00582B70">
      <w:pPr>
        <w:ind w:firstLine="420"/>
      </w:pPr>
      <w:r w:rsidRPr="00C830F1">
        <w:rPr>
          <w:rFonts w:hint="eastAsia"/>
        </w:rPr>
        <w:t>本章节列举了</w:t>
      </w:r>
      <w:r w:rsidRPr="00C830F1">
        <w:rPr>
          <w:rFonts w:hint="eastAsia"/>
        </w:rPr>
        <w:t>CLEA</w:t>
      </w:r>
      <w:r w:rsidRPr="00C830F1">
        <w:rPr>
          <w:rFonts w:hint="eastAsia"/>
        </w:rPr>
        <w:t>架构和</w:t>
      </w:r>
      <w:r w:rsidRPr="00C830F1">
        <w:rPr>
          <w:rFonts w:hint="eastAsia"/>
        </w:rPr>
        <w:t>GB</w:t>
      </w:r>
      <w:r w:rsidRPr="00C830F1">
        <w:rPr>
          <w:rFonts w:hint="eastAsia"/>
        </w:rPr>
        <w:t>架构中，</w:t>
      </w:r>
      <w:r w:rsidRPr="00C830F1">
        <w:rPr>
          <w:rFonts w:hint="eastAsia"/>
        </w:rPr>
        <w:t>DBA</w:t>
      </w:r>
      <w:r w:rsidR="00BD12C2" w:rsidRPr="00C830F1">
        <w:rPr>
          <w:rFonts w:hint="eastAsia"/>
        </w:rPr>
        <w:t>应用所使用的信号，</w:t>
      </w:r>
      <w:r w:rsidR="00804FB1" w:rsidRPr="00C830F1">
        <w:rPr>
          <w:rFonts w:hint="eastAsia"/>
        </w:rPr>
        <w:t>说明了对于</w:t>
      </w:r>
      <w:r w:rsidR="00804FB1" w:rsidRPr="00C830F1">
        <w:rPr>
          <w:rFonts w:hint="eastAsia"/>
        </w:rPr>
        <w:t>DBA</w:t>
      </w:r>
      <w:r w:rsidR="00804FB1" w:rsidRPr="00C830F1">
        <w:rPr>
          <w:rFonts w:hint="eastAsia"/>
        </w:rPr>
        <w:t>应用需要的信号的频率要求，</w:t>
      </w:r>
      <w:r w:rsidR="00BD12C2" w:rsidRPr="00C830F1">
        <w:rPr>
          <w:rFonts w:hint="eastAsia"/>
        </w:rPr>
        <w:t>详见附件</w:t>
      </w:r>
      <w:r w:rsidR="00582B70" w:rsidRPr="00C830F1">
        <w:rPr>
          <w:rFonts w:hint="eastAsia"/>
        </w:rPr>
        <w:t>（</w:t>
      </w:r>
      <w:r w:rsidR="00582B70" w:rsidRPr="00C830F1">
        <w:t>V0.0.</w:t>
      </w:r>
      <w:r w:rsidR="00086631" w:rsidRPr="00C830F1">
        <w:t>2</w:t>
      </w:r>
      <w:r w:rsidR="00582B70" w:rsidRPr="00C830F1">
        <w:t>_Signal List for PIS-2033_DrivingBehaviorAnalysis.xlsx</w:t>
      </w:r>
      <w:r w:rsidR="00582B70" w:rsidRPr="00C830F1">
        <w:rPr>
          <w:rFonts w:hint="eastAsia"/>
        </w:rPr>
        <w:t>）</w:t>
      </w:r>
      <w:r w:rsidR="00BD12C2" w:rsidRPr="00C830F1">
        <w:rPr>
          <w:rFonts w:hint="eastAsia"/>
        </w:rPr>
        <w:t>：</w:t>
      </w:r>
    </w:p>
    <w:p w14:paraId="6EFD50AA" w14:textId="5CB4BCAB" w:rsidR="00582B70" w:rsidRPr="00C830F1" w:rsidRDefault="00582B70" w:rsidP="00582B70">
      <w:pPr>
        <w:ind w:left="420"/>
        <w:jc w:val="center"/>
      </w:pPr>
    </w:p>
    <w:bookmarkStart w:id="160" w:name="_GoBack"/>
    <w:bookmarkStart w:id="161" w:name="_MON_1662223756"/>
    <w:bookmarkEnd w:id="161"/>
    <w:p w14:paraId="7C058B33" w14:textId="1E257821" w:rsidR="00BD12C2" w:rsidRPr="00C830F1" w:rsidRDefault="00C52F27" w:rsidP="00A03C95">
      <w:pPr>
        <w:jc w:val="center"/>
      </w:pPr>
      <w:r w:rsidRPr="00C830F1">
        <w:object w:dxaOrig="1121" w:dyaOrig="814" w14:anchorId="5A533417">
          <v:shape id="_x0000_i1031" type="#_x0000_t75" style="width:108pt;height:78.6pt" o:ole="">
            <v:imagedata r:id="rId14" o:title=""/>
          </v:shape>
          <o:OLEObject Type="Embed" ProgID="Excel.Sheet.12" ShapeID="_x0000_i1031" DrawAspect="Icon" ObjectID="_1671452923" r:id="rId15"/>
        </w:object>
      </w:r>
      <w:bookmarkEnd w:id="160"/>
    </w:p>
    <w:p w14:paraId="5451D6DE" w14:textId="09B84020" w:rsidR="005A6A13" w:rsidRPr="00C830F1" w:rsidRDefault="00EC6834" w:rsidP="00EC6834">
      <w:pPr>
        <w:pStyle w:val="Heading1"/>
      </w:pPr>
      <w:r w:rsidRPr="00C830F1">
        <w:rPr>
          <w:rFonts w:hint="eastAsia"/>
        </w:rPr>
        <w:t>相关标定项</w:t>
      </w:r>
    </w:p>
    <w:p w14:paraId="7C80BDC0" w14:textId="7F6873DD" w:rsidR="00BD12C2" w:rsidRPr="00C830F1" w:rsidRDefault="00BD12C2" w:rsidP="00BD12C2">
      <w:pPr>
        <w:ind w:left="420"/>
      </w:pPr>
      <w:r w:rsidRPr="00C830F1">
        <w:rPr>
          <w:rFonts w:hint="eastAsia"/>
        </w:rPr>
        <w:t>驾驶行为分析应用相关的标定项定义参考如下：</w:t>
      </w:r>
    </w:p>
    <w:tbl>
      <w:tblPr>
        <w:tblStyle w:val="TableGrid"/>
        <w:tblW w:w="0" w:type="auto"/>
        <w:tblLook w:val="04A0" w:firstRow="1" w:lastRow="0" w:firstColumn="1" w:lastColumn="0" w:noHBand="0" w:noVBand="1"/>
      </w:tblPr>
      <w:tblGrid>
        <w:gridCol w:w="5917"/>
        <w:gridCol w:w="1250"/>
        <w:gridCol w:w="1505"/>
        <w:gridCol w:w="1070"/>
      </w:tblGrid>
      <w:tr w:rsidR="00C830F1" w:rsidRPr="00C830F1" w14:paraId="1FE6E24B" w14:textId="77777777" w:rsidTr="00EE64F6">
        <w:tc>
          <w:tcPr>
            <w:tcW w:w="5917" w:type="dxa"/>
            <w:shd w:val="clear" w:color="auto" w:fill="DAEEF3" w:themeFill="accent5" w:themeFillTint="33"/>
          </w:tcPr>
          <w:p w14:paraId="0241B047" w14:textId="4C4F012D" w:rsidR="00BD12C2" w:rsidRPr="00C830F1" w:rsidRDefault="00BD12C2" w:rsidP="00BD12C2">
            <w:pPr>
              <w:rPr>
                <w:b/>
              </w:rPr>
            </w:pPr>
            <w:r w:rsidRPr="00C830F1">
              <w:rPr>
                <w:rFonts w:hint="eastAsia"/>
                <w:b/>
              </w:rPr>
              <w:t>标定名称</w:t>
            </w:r>
          </w:p>
        </w:tc>
        <w:tc>
          <w:tcPr>
            <w:tcW w:w="1250" w:type="dxa"/>
            <w:shd w:val="clear" w:color="auto" w:fill="DAEEF3" w:themeFill="accent5" w:themeFillTint="33"/>
          </w:tcPr>
          <w:p w14:paraId="2D143643" w14:textId="427A2B3A" w:rsidR="00BD12C2" w:rsidRPr="00C830F1" w:rsidRDefault="00BD12C2" w:rsidP="00BD12C2">
            <w:pPr>
              <w:rPr>
                <w:b/>
              </w:rPr>
            </w:pPr>
            <w:r w:rsidRPr="00C830F1">
              <w:rPr>
                <w:rFonts w:hint="eastAsia"/>
                <w:b/>
              </w:rPr>
              <w:t>标定类型</w:t>
            </w:r>
          </w:p>
        </w:tc>
        <w:tc>
          <w:tcPr>
            <w:tcW w:w="1505" w:type="dxa"/>
            <w:shd w:val="clear" w:color="auto" w:fill="DAEEF3" w:themeFill="accent5" w:themeFillTint="33"/>
          </w:tcPr>
          <w:p w14:paraId="7B727118" w14:textId="3FEE6053" w:rsidR="00BD12C2" w:rsidRPr="00C830F1" w:rsidRDefault="00BD12C2" w:rsidP="00BD12C2">
            <w:pPr>
              <w:rPr>
                <w:b/>
              </w:rPr>
            </w:pPr>
            <w:r w:rsidRPr="00C830F1">
              <w:rPr>
                <w:rFonts w:hint="eastAsia"/>
                <w:b/>
              </w:rPr>
              <w:t>取值范围</w:t>
            </w:r>
          </w:p>
        </w:tc>
        <w:tc>
          <w:tcPr>
            <w:tcW w:w="1070" w:type="dxa"/>
            <w:shd w:val="clear" w:color="auto" w:fill="DAEEF3" w:themeFill="accent5" w:themeFillTint="33"/>
          </w:tcPr>
          <w:p w14:paraId="7069A4DF" w14:textId="0EBE75E9" w:rsidR="00BD12C2" w:rsidRPr="00C830F1" w:rsidRDefault="00BD12C2" w:rsidP="00BD12C2">
            <w:pPr>
              <w:rPr>
                <w:b/>
              </w:rPr>
            </w:pPr>
            <w:r w:rsidRPr="00C830F1">
              <w:rPr>
                <w:rFonts w:hint="eastAsia"/>
                <w:b/>
              </w:rPr>
              <w:t>默认值</w:t>
            </w:r>
          </w:p>
        </w:tc>
      </w:tr>
      <w:tr w:rsidR="00C830F1" w:rsidRPr="00C830F1" w14:paraId="1D416B4F" w14:textId="77777777" w:rsidTr="00EE64F6">
        <w:tc>
          <w:tcPr>
            <w:tcW w:w="5917" w:type="dxa"/>
          </w:tcPr>
          <w:p w14:paraId="398FAB07" w14:textId="4A60F2BE" w:rsidR="008B0984" w:rsidRPr="00C830F1" w:rsidRDefault="008B0984" w:rsidP="00BD12C2">
            <w:r w:rsidRPr="00C830F1">
              <w:t>VEHICLE_FUEL_TYPE_PETROL</w:t>
            </w:r>
          </w:p>
        </w:tc>
        <w:tc>
          <w:tcPr>
            <w:tcW w:w="1250" w:type="dxa"/>
          </w:tcPr>
          <w:p w14:paraId="57A0EF80" w14:textId="23B9067C" w:rsidR="008B0984" w:rsidRPr="00C830F1" w:rsidRDefault="008B0984" w:rsidP="00BD12C2">
            <w:r w:rsidRPr="00C830F1">
              <w:t>BLN</w:t>
            </w:r>
          </w:p>
        </w:tc>
        <w:tc>
          <w:tcPr>
            <w:tcW w:w="1505" w:type="dxa"/>
          </w:tcPr>
          <w:p w14:paraId="5410F809" w14:textId="65DB141C" w:rsidR="008B0984" w:rsidRPr="00C830F1" w:rsidRDefault="008B0984" w:rsidP="00BD12C2">
            <w:r w:rsidRPr="00C830F1">
              <w:t>0, 1</w:t>
            </w:r>
          </w:p>
        </w:tc>
        <w:tc>
          <w:tcPr>
            <w:tcW w:w="1070" w:type="dxa"/>
          </w:tcPr>
          <w:p w14:paraId="2A0858BF" w14:textId="5340EC9A" w:rsidR="008B0984" w:rsidRPr="00C830F1" w:rsidRDefault="008B0984" w:rsidP="00BD12C2">
            <w:r w:rsidRPr="00C830F1">
              <w:t>TRUE</w:t>
            </w:r>
          </w:p>
        </w:tc>
      </w:tr>
      <w:tr w:rsidR="00C830F1" w:rsidRPr="00C830F1" w14:paraId="54A5D2F9" w14:textId="77777777" w:rsidTr="00EE64F6">
        <w:tc>
          <w:tcPr>
            <w:tcW w:w="5917" w:type="dxa"/>
            <w:shd w:val="clear" w:color="auto" w:fill="auto"/>
          </w:tcPr>
          <w:p w14:paraId="35C946EE" w14:textId="55B8BF29" w:rsidR="008B0984" w:rsidRPr="00C830F1" w:rsidRDefault="008B0984" w:rsidP="00BD12C2">
            <w:r w:rsidRPr="00C830F1">
              <w:t>VEHICLE_FUEL_TYPE_ELECTRIC</w:t>
            </w:r>
          </w:p>
        </w:tc>
        <w:tc>
          <w:tcPr>
            <w:tcW w:w="1250" w:type="dxa"/>
          </w:tcPr>
          <w:p w14:paraId="05B2F9A6" w14:textId="68460654" w:rsidR="008B0984" w:rsidRPr="00C830F1" w:rsidRDefault="008B0984" w:rsidP="00BD12C2">
            <w:r w:rsidRPr="00C830F1">
              <w:t>BLN</w:t>
            </w:r>
          </w:p>
        </w:tc>
        <w:tc>
          <w:tcPr>
            <w:tcW w:w="1505" w:type="dxa"/>
          </w:tcPr>
          <w:p w14:paraId="3E1FF8F9" w14:textId="397CD1DF" w:rsidR="008B0984" w:rsidRPr="00C830F1" w:rsidRDefault="008B0984" w:rsidP="00BD12C2">
            <w:r w:rsidRPr="00C830F1">
              <w:t>0, 1</w:t>
            </w:r>
          </w:p>
        </w:tc>
        <w:tc>
          <w:tcPr>
            <w:tcW w:w="1070" w:type="dxa"/>
          </w:tcPr>
          <w:p w14:paraId="6B9F2D9D" w14:textId="48254789" w:rsidR="008B0984" w:rsidRPr="00C830F1" w:rsidRDefault="008B0984" w:rsidP="00BD12C2">
            <w:r w:rsidRPr="00C830F1">
              <w:t>FALSE</w:t>
            </w:r>
          </w:p>
        </w:tc>
      </w:tr>
      <w:tr w:rsidR="00C830F1" w:rsidRPr="00C830F1" w14:paraId="6A68B307" w14:textId="77777777" w:rsidTr="00EE64F6">
        <w:trPr>
          <w:trHeight w:val="330"/>
        </w:trPr>
        <w:tc>
          <w:tcPr>
            <w:tcW w:w="5917" w:type="dxa"/>
            <w:shd w:val="clear" w:color="auto" w:fill="auto"/>
            <w:noWrap/>
          </w:tcPr>
          <w:p w14:paraId="1059207C" w14:textId="34324D5B" w:rsidR="00426803" w:rsidRPr="00C830F1" w:rsidRDefault="00426803" w:rsidP="00BD12C2">
            <w:r w:rsidRPr="00C830F1">
              <w:t>P_DBA_SPEED_</w:t>
            </w:r>
            <w:r w:rsidR="006E2200" w:rsidRPr="00C830F1">
              <w:t>SAMPLING_</w:t>
            </w:r>
            <w:r w:rsidRPr="00C830F1">
              <w:t>FREQUENCY</w:t>
            </w:r>
          </w:p>
        </w:tc>
        <w:tc>
          <w:tcPr>
            <w:tcW w:w="1250" w:type="dxa"/>
            <w:noWrap/>
          </w:tcPr>
          <w:p w14:paraId="463FF915" w14:textId="2D41C74E" w:rsidR="00426803" w:rsidRPr="00C830F1" w:rsidRDefault="00210481" w:rsidP="00BD12C2">
            <w:r w:rsidRPr="00C830F1">
              <w:t>INTEGER</w:t>
            </w:r>
          </w:p>
        </w:tc>
        <w:tc>
          <w:tcPr>
            <w:tcW w:w="1505" w:type="dxa"/>
            <w:noWrap/>
          </w:tcPr>
          <w:p w14:paraId="1F4371C6" w14:textId="41A11852" w:rsidR="00426803" w:rsidRPr="00C830F1" w:rsidRDefault="00426803" w:rsidP="00BD12C2">
            <w:r w:rsidRPr="00C830F1">
              <w:t>1 – 600s</w:t>
            </w:r>
          </w:p>
        </w:tc>
        <w:tc>
          <w:tcPr>
            <w:tcW w:w="1070" w:type="dxa"/>
            <w:noWrap/>
          </w:tcPr>
          <w:p w14:paraId="797075EB" w14:textId="2805424A" w:rsidR="00426803" w:rsidRPr="00C830F1" w:rsidRDefault="00426803" w:rsidP="00BD12C2">
            <w:r w:rsidRPr="00C830F1">
              <w:t>15</w:t>
            </w:r>
          </w:p>
        </w:tc>
      </w:tr>
      <w:tr w:rsidR="00C830F1" w:rsidRPr="00C830F1" w14:paraId="5649FF00" w14:textId="77777777" w:rsidTr="00EE64F6">
        <w:trPr>
          <w:trHeight w:val="330"/>
        </w:trPr>
        <w:tc>
          <w:tcPr>
            <w:tcW w:w="5917" w:type="dxa"/>
            <w:shd w:val="clear" w:color="auto" w:fill="auto"/>
            <w:noWrap/>
            <w:hideMark/>
          </w:tcPr>
          <w:p w14:paraId="06DBBA19" w14:textId="77777777" w:rsidR="00BD12C2" w:rsidRPr="00C830F1" w:rsidRDefault="00BD12C2" w:rsidP="00BD12C2">
            <w:r w:rsidRPr="00C830F1">
              <w:rPr>
                <w:rFonts w:hint="eastAsia"/>
              </w:rPr>
              <w:t>P_DBA_SHARP_ACCELERATION_THRESHOLD</w:t>
            </w:r>
          </w:p>
        </w:tc>
        <w:tc>
          <w:tcPr>
            <w:tcW w:w="1250" w:type="dxa"/>
            <w:noWrap/>
          </w:tcPr>
          <w:p w14:paraId="367EF486" w14:textId="7EA1CC63" w:rsidR="00BD12C2" w:rsidRPr="00C830F1" w:rsidRDefault="008B58E0" w:rsidP="00BD12C2">
            <w:bookmarkStart w:id="162" w:name="OLE_LINK14"/>
            <w:bookmarkStart w:id="163" w:name="OLE_LINK15"/>
            <w:r w:rsidRPr="00C830F1">
              <w:rPr>
                <w:rFonts w:hint="eastAsia"/>
              </w:rPr>
              <w:t>Float</w:t>
            </w:r>
            <w:bookmarkEnd w:id="162"/>
            <w:bookmarkEnd w:id="163"/>
          </w:p>
        </w:tc>
        <w:tc>
          <w:tcPr>
            <w:tcW w:w="1505" w:type="dxa"/>
            <w:noWrap/>
          </w:tcPr>
          <w:p w14:paraId="3F778F4C" w14:textId="13A02E87" w:rsidR="00BD12C2" w:rsidRPr="00C830F1" w:rsidRDefault="008B58E0" w:rsidP="00BD12C2">
            <w:r w:rsidRPr="00C830F1">
              <w:rPr>
                <w:rFonts w:hint="eastAsia"/>
              </w:rPr>
              <w:t xml:space="preserve">0.05 </w:t>
            </w:r>
            <w:r w:rsidRPr="00C830F1">
              <w:t xml:space="preserve">– </w:t>
            </w:r>
            <w:r w:rsidRPr="00C830F1">
              <w:rPr>
                <w:rFonts w:hint="eastAsia"/>
              </w:rPr>
              <w:t>0.7G</w:t>
            </w:r>
          </w:p>
        </w:tc>
        <w:tc>
          <w:tcPr>
            <w:tcW w:w="1070" w:type="dxa"/>
            <w:noWrap/>
            <w:hideMark/>
          </w:tcPr>
          <w:p w14:paraId="68C12F8C" w14:textId="4766F629" w:rsidR="00BD12C2" w:rsidRPr="00C830F1" w:rsidRDefault="00BD12C2" w:rsidP="00BD12C2">
            <w:r w:rsidRPr="00C830F1">
              <w:rPr>
                <w:rFonts w:hint="eastAsia"/>
              </w:rPr>
              <w:t>0.25</w:t>
            </w:r>
          </w:p>
        </w:tc>
      </w:tr>
      <w:tr w:rsidR="00C830F1" w:rsidRPr="00C830F1" w14:paraId="68D7117E" w14:textId="77777777" w:rsidTr="00EE64F6">
        <w:trPr>
          <w:trHeight w:val="330"/>
        </w:trPr>
        <w:tc>
          <w:tcPr>
            <w:tcW w:w="5917" w:type="dxa"/>
            <w:noWrap/>
            <w:hideMark/>
          </w:tcPr>
          <w:p w14:paraId="6FC8877A" w14:textId="77777777" w:rsidR="00BD12C2" w:rsidRPr="00C830F1" w:rsidRDefault="00BD12C2" w:rsidP="00BD12C2">
            <w:r w:rsidRPr="00C830F1">
              <w:rPr>
                <w:rFonts w:hint="eastAsia"/>
              </w:rPr>
              <w:t>P_DBA_SHARP_DECELERATION_THRESHOLD</w:t>
            </w:r>
          </w:p>
        </w:tc>
        <w:tc>
          <w:tcPr>
            <w:tcW w:w="1250" w:type="dxa"/>
            <w:noWrap/>
          </w:tcPr>
          <w:p w14:paraId="7B024369" w14:textId="5EE52ECA" w:rsidR="00BD12C2" w:rsidRPr="00C830F1" w:rsidRDefault="008B58E0" w:rsidP="00BD12C2">
            <w:r w:rsidRPr="00C830F1">
              <w:rPr>
                <w:rFonts w:hint="eastAsia"/>
              </w:rPr>
              <w:t>Float</w:t>
            </w:r>
          </w:p>
        </w:tc>
        <w:tc>
          <w:tcPr>
            <w:tcW w:w="1505" w:type="dxa"/>
            <w:noWrap/>
          </w:tcPr>
          <w:p w14:paraId="20E10929" w14:textId="308C34A3" w:rsidR="00BD12C2" w:rsidRPr="00C830F1" w:rsidRDefault="008B58E0" w:rsidP="00BD12C2">
            <w:r w:rsidRPr="00C830F1">
              <w:rPr>
                <w:rFonts w:hint="eastAsia"/>
              </w:rPr>
              <w:t xml:space="preserve">0.05 </w:t>
            </w:r>
            <w:r w:rsidRPr="00C830F1">
              <w:t xml:space="preserve">– </w:t>
            </w:r>
            <w:r w:rsidRPr="00C830F1">
              <w:rPr>
                <w:rFonts w:hint="eastAsia"/>
              </w:rPr>
              <w:t>0.7G</w:t>
            </w:r>
          </w:p>
        </w:tc>
        <w:tc>
          <w:tcPr>
            <w:tcW w:w="1070" w:type="dxa"/>
            <w:noWrap/>
            <w:hideMark/>
          </w:tcPr>
          <w:p w14:paraId="742920AA" w14:textId="5F8BF1BA" w:rsidR="00BD12C2" w:rsidRPr="00C830F1" w:rsidRDefault="00BD12C2" w:rsidP="00BD12C2">
            <w:r w:rsidRPr="00C830F1">
              <w:rPr>
                <w:rFonts w:hint="eastAsia"/>
              </w:rPr>
              <w:t>0.4</w:t>
            </w:r>
          </w:p>
        </w:tc>
      </w:tr>
      <w:tr w:rsidR="00C830F1" w:rsidRPr="00C830F1" w14:paraId="16E4ABEE" w14:textId="77777777" w:rsidTr="00EE64F6">
        <w:trPr>
          <w:trHeight w:val="330"/>
        </w:trPr>
        <w:tc>
          <w:tcPr>
            <w:tcW w:w="5917" w:type="dxa"/>
            <w:noWrap/>
            <w:hideMark/>
          </w:tcPr>
          <w:p w14:paraId="1DC6F2CE" w14:textId="77777777" w:rsidR="00BD12C2" w:rsidRPr="00C830F1" w:rsidRDefault="00BD12C2" w:rsidP="00BD12C2">
            <w:r w:rsidRPr="00C830F1">
              <w:rPr>
                <w:rFonts w:hint="eastAsia"/>
              </w:rPr>
              <w:t>P_DBA_SHARP_TURN_THRESHOLD</w:t>
            </w:r>
          </w:p>
        </w:tc>
        <w:tc>
          <w:tcPr>
            <w:tcW w:w="1250" w:type="dxa"/>
            <w:noWrap/>
          </w:tcPr>
          <w:p w14:paraId="745D8F1E" w14:textId="5DEFC331" w:rsidR="00BD12C2" w:rsidRPr="00C830F1" w:rsidRDefault="008B58E0" w:rsidP="00BD12C2">
            <w:r w:rsidRPr="00C830F1">
              <w:rPr>
                <w:rFonts w:hint="eastAsia"/>
              </w:rPr>
              <w:t>Float</w:t>
            </w:r>
          </w:p>
        </w:tc>
        <w:tc>
          <w:tcPr>
            <w:tcW w:w="1505" w:type="dxa"/>
            <w:noWrap/>
          </w:tcPr>
          <w:p w14:paraId="44485A46" w14:textId="726C0A0F" w:rsidR="00BD12C2" w:rsidRPr="00C830F1" w:rsidRDefault="008B58E0" w:rsidP="00BD12C2">
            <w:r w:rsidRPr="00C830F1">
              <w:rPr>
                <w:rFonts w:hint="eastAsia"/>
              </w:rPr>
              <w:t xml:space="preserve">0.05 </w:t>
            </w:r>
            <w:r w:rsidRPr="00C830F1">
              <w:t xml:space="preserve">– </w:t>
            </w:r>
            <w:r w:rsidRPr="00C830F1">
              <w:rPr>
                <w:rFonts w:hint="eastAsia"/>
              </w:rPr>
              <w:t>0.7G</w:t>
            </w:r>
          </w:p>
        </w:tc>
        <w:tc>
          <w:tcPr>
            <w:tcW w:w="1070" w:type="dxa"/>
            <w:noWrap/>
            <w:hideMark/>
          </w:tcPr>
          <w:p w14:paraId="26BC0A52" w14:textId="2BA91F1C" w:rsidR="00BD12C2" w:rsidRPr="00C830F1" w:rsidRDefault="00BD12C2" w:rsidP="00BD12C2">
            <w:r w:rsidRPr="00C830F1">
              <w:rPr>
                <w:rFonts w:hint="eastAsia"/>
              </w:rPr>
              <w:t>0.4</w:t>
            </w:r>
          </w:p>
        </w:tc>
      </w:tr>
      <w:tr w:rsidR="00C830F1" w:rsidRPr="00C830F1" w14:paraId="43B38225" w14:textId="77777777" w:rsidTr="00EE64F6">
        <w:trPr>
          <w:trHeight w:val="330"/>
        </w:trPr>
        <w:tc>
          <w:tcPr>
            <w:tcW w:w="5917" w:type="dxa"/>
            <w:noWrap/>
            <w:hideMark/>
          </w:tcPr>
          <w:p w14:paraId="5DA48F84" w14:textId="77777777" w:rsidR="00BD12C2" w:rsidRPr="00C830F1" w:rsidRDefault="00BD12C2" w:rsidP="00BD12C2">
            <w:r w:rsidRPr="00C830F1">
              <w:rPr>
                <w:rFonts w:hint="eastAsia"/>
              </w:rPr>
              <w:t>P_DBA_FATIGUE_DRIVING_TIME</w:t>
            </w:r>
          </w:p>
        </w:tc>
        <w:tc>
          <w:tcPr>
            <w:tcW w:w="1250" w:type="dxa"/>
            <w:noWrap/>
          </w:tcPr>
          <w:p w14:paraId="0D22B4CA" w14:textId="100A3575" w:rsidR="00BD12C2" w:rsidRPr="00C830F1" w:rsidRDefault="00210481" w:rsidP="00BD12C2">
            <w:pPr>
              <w:rPr>
                <w:strike/>
              </w:rPr>
            </w:pPr>
            <w:r w:rsidRPr="00C830F1">
              <w:t>INTEGER</w:t>
            </w:r>
          </w:p>
        </w:tc>
        <w:tc>
          <w:tcPr>
            <w:tcW w:w="1505" w:type="dxa"/>
            <w:noWrap/>
          </w:tcPr>
          <w:p w14:paraId="077E6A33" w14:textId="6674F26D" w:rsidR="00BD12C2" w:rsidRPr="00C830F1" w:rsidRDefault="008B58E0" w:rsidP="008B58E0">
            <w:r w:rsidRPr="00C830F1">
              <w:rPr>
                <w:rFonts w:hint="eastAsia"/>
              </w:rPr>
              <w:t>60</w:t>
            </w:r>
            <w:r w:rsidRPr="00C830F1">
              <w:t xml:space="preserve"> – </w:t>
            </w:r>
            <w:r w:rsidRPr="00C830F1">
              <w:rPr>
                <w:rFonts w:hint="eastAsia"/>
              </w:rPr>
              <w:t>300min</w:t>
            </w:r>
          </w:p>
        </w:tc>
        <w:tc>
          <w:tcPr>
            <w:tcW w:w="1070" w:type="dxa"/>
            <w:noWrap/>
            <w:hideMark/>
          </w:tcPr>
          <w:p w14:paraId="17BCDE94" w14:textId="37C230AA" w:rsidR="00BD12C2" w:rsidRPr="00C830F1" w:rsidRDefault="00BD12C2" w:rsidP="00BD12C2">
            <w:r w:rsidRPr="00C830F1">
              <w:rPr>
                <w:rFonts w:hint="eastAsia"/>
              </w:rPr>
              <w:t>240</w:t>
            </w:r>
          </w:p>
        </w:tc>
      </w:tr>
      <w:tr w:rsidR="00C830F1" w:rsidRPr="00C830F1" w14:paraId="50DBEBC4" w14:textId="77777777" w:rsidTr="00EE64F6">
        <w:trPr>
          <w:trHeight w:val="330"/>
        </w:trPr>
        <w:tc>
          <w:tcPr>
            <w:tcW w:w="5917" w:type="dxa"/>
            <w:noWrap/>
            <w:hideMark/>
          </w:tcPr>
          <w:p w14:paraId="5894AFFD" w14:textId="77777777" w:rsidR="008B58E0" w:rsidRPr="00C830F1" w:rsidRDefault="008B58E0" w:rsidP="008B58E0">
            <w:r w:rsidRPr="00C830F1">
              <w:rPr>
                <w:rFonts w:hint="eastAsia"/>
              </w:rPr>
              <w:t>P_DBA_FATIGUE_DRIVING_REST_TIME</w:t>
            </w:r>
          </w:p>
        </w:tc>
        <w:tc>
          <w:tcPr>
            <w:tcW w:w="1250" w:type="dxa"/>
            <w:noWrap/>
          </w:tcPr>
          <w:p w14:paraId="5B3061FD" w14:textId="49990677" w:rsidR="008B58E0" w:rsidRPr="00C830F1" w:rsidRDefault="00210481" w:rsidP="008B58E0">
            <w:pPr>
              <w:rPr>
                <w:strike/>
              </w:rPr>
            </w:pPr>
            <w:r w:rsidRPr="00C830F1">
              <w:t>INTEGER</w:t>
            </w:r>
          </w:p>
        </w:tc>
        <w:tc>
          <w:tcPr>
            <w:tcW w:w="1505" w:type="dxa"/>
            <w:noWrap/>
          </w:tcPr>
          <w:p w14:paraId="6A2C0205" w14:textId="72C0697A" w:rsidR="008B58E0" w:rsidRPr="00C830F1" w:rsidRDefault="008B58E0" w:rsidP="008B58E0">
            <w:r w:rsidRPr="00C830F1">
              <w:t>0 – 60min</w:t>
            </w:r>
          </w:p>
        </w:tc>
        <w:tc>
          <w:tcPr>
            <w:tcW w:w="1070" w:type="dxa"/>
            <w:noWrap/>
            <w:hideMark/>
          </w:tcPr>
          <w:p w14:paraId="35567539" w14:textId="1EBF4572" w:rsidR="008B58E0" w:rsidRPr="00C830F1" w:rsidRDefault="008B58E0" w:rsidP="008B58E0">
            <w:r w:rsidRPr="00C830F1">
              <w:rPr>
                <w:rFonts w:hint="eastAsia"/>
              </w:rPr>
              <w:t>20</w:t>
            </w:r>
          </w:p>
        </w:tc>
      </w:tr>
      <w:tr w:rsidR="00C830F1" w:rsidRPr="00C830F1" w14:paraId="3FD4D8B8" w14:textId="77777777" w:rsidTr="00EE64F6">
        <w:trPr>
          <w:trHeight w:val="330"/>
        </w:trPr>
        <w:tc>
          <w:tcPr>
            <w:tcW w:w="5917" w:type="dxa"/>
            <w:noWrap/>
            <w:hideMark/>
          </w:tcPr>
          <w:p w14:paraId="1FF092CD" w14:textId="77777777" w:rsidR="008B58E0" w:rsidRPr="00C830F1" w:rsidRDefault="008B58E0" w:rsidP="008B58E0">
            <w:r w:rsidRPr="00C830F1">
              <w:rPr>
                <w:rFonts w:hint="eastAsia"/>
              </w:rPr>
              <w:t>P_DBA_ENGINE_IDLE_TIME</w:t>
            </w:r>
          </w:p>
        </w:tc>
        <w:tc>
          <w:tcPr>
            <w:tcW w:w="1250" w:type="dxa"/>
            <w:noWrap/>
          </w:tcPr>
          <w:p w14:paraId="6B3C78B8" w14:textId="354B29C2" w:rsidR="008B58E0" w:rsidRPr="00C830F1" w:rsidRDefault="00210481" w:rsidP="008B58E0">
            <w:pPr>
              <w:rPr>
                <w:strike/>
              </w:rPr>
            </w:pPr>
            <w:r w:rsidRPr="00C830F1">
              <w:t>INTEGER</w:t>
            </w:r>
          </w:p>
        </w:tc>
        <w:tc>
          <w:tcPr>
            <w:tcW w:w="1505" w:type="dxa"/>
            <w:noWrap/>
          </w:tcPr>
          <w:p w14:paraId="09F0182B" w14:textId="75F57C0F" w:rsidR="008B58E0" w:rsidRPr="00C830F1" w:rsidRDefault="008B58E0" w:rsidP="008B58E0">
            <w:r w:rsidRPr="00C830F1">
              <w:t>0 – 60min</w:t>
            </w:r>
          </w:p>
        </w:tc>
        <w:tc>
          <w:tcPr>
            <w:tcW w:w="1070" w:type="dxa"/>
            <w:noWrap/>
            <w:hideMark/>
          </w:tcPr>
          <w:p w14:paraId="5ADBDDB2" w14:textId="35F14FF3" w:rsidR="008B58E0" w:rsidRPr="00C830F1" w:rsidRDefault="008B58E0" w:rsidP="008B58E0">
            <w:r w:rsidRPr="00C830F1">
              <w:rPr>
                <w:rFonts w:hint="eastAsia"/>
              </w:rPr>
              <w:t>10</w:t>
            </w:r>
          </w:p>
        </w:tc>
      </w:tr>
      <w:tr w:rsidR="00C830F1" w:rsidRPr="00C830F1" w14:paraId="5192F0EC" w14:textId="77777777" w:rsidTr="00EE64F6">
        <w:trPr>
          <w:trHeight w:val="330"/>
        </w:trPr>
        <w:tc>
          <w:tcPr>
            <w:tcW w:w="5917" w:type="dxa"/>
            <w:noWrap/>
            <w:hideMark/>
          </w:tcPr>
          <w:p w14:paraId="638AE9A0" w14:textId="77777777" w:rsidR="008B58E0" w:rsidRPr="00C830F1" w:rsidRDefault="008B58E0" w:rsidP="008B58E0">
            <w:r w:rsidRPr="00C830F1">
              <w:rPr>
                <w:rFonts w:hint="eastAsia"/>
              </w:rPr>
              <w:t>P_DBA_ACCELERATOR_HITTING_ENGINE_SPEED_THRESHOLD</w:t>
            </w:r>
          </w:p>
        </w:tc>
        <w:tc>
          <w:tcPr>
            <w:tcW w:w="1250" w:type="dxa"/>
            <w:noWrap/>
          </w:tcPr>
          <w:p w14:paraId="633196B5" w14:textId="05289D80" w:rsidR="008B58E0" w:rsidRPr="00C830F1" w:rsidRDefault="00210481" w:rsidP="008B58E0">
            <w:pPr>
              <w:rPr>
                <w:strike/>
              </w:rPr>
            </w:pPr>
            <w:r w:rsidRPr="00C830F1">
              <w:t>INTEGER</w:t>
            </w:r>
          </w:p>
        </w:tc>
        <w:tc>
          <w:tcPr>
            <w:tcW w:w="1505" w:type="dxa"/>
            <w:noWrap/>
          </w:tcPr>
          <w:p w14:paraId="006F9A10" w14:textId="6FAAF0B7" w:rsidR="008B58E0" w:rsidRPr="00C830F1" w:rsidRDefault="008B58E0" w:rsidP="008B58E0">
            <w:r w:rsidRPr="00C830F1">
              <w:t>500 – 8000rpm</w:t>
            </w:r>
          </w:p>
        </w:tc>
        <w:tc>
          <w:tcPr>
            <w:tcW w:w="1070" w:type="dxa"/>
            <w:noWrap/>
            <w:hideMark/>
          </w:tcPr>
          <w:p w14:paraId="54761866" w14:textId="3D1E5F7D" w:rsidR="008B58E0" w:rsidRPr="00C830F1" w:rsidRDefault="008B58E0" w:rsidP="008B58E0">
            <w:r w:rsidRPr="00C830F1">
              <w:rPr>
                <w:rFonts w:hint="eastAsia"/>
              </w:rPr>
              <w:t>3000</w:t>
            </w:r>
          </w:p>
        </w:tc>
      </w:tr>
      <w:tr w:rsidR="00C830F1" w:rsidRPr="00C830F1" w14:paraId="434854F6" w14:textId="77777777" w:rsidTr="00EE64F6">
        <w:trPr>
          <w:trHeight w:val="330"/>
        </w:trPr>
        <w:tc>
          <w:tcPr>
            <w:tcW w:w="5917" w:type="dxa"/>
            <w:noWrap/>
            <w:hideMark/>
          </w:tcPr>
          <w:p w14:paraId="0D317A4F" w14:textId="77777777" w:rsidR="00BD12C2" w:rsidRPr="00C830F1" w:rsidRDefault="00BD12C2" w:rsidP="00BD12C2">
            <w:r w:rsidRPr="00C830F1">
              <w:rPr>
                <w:rFonts w:hint="eastAsia"/>
              </w:rPr>
              <w:t>P_DBA_FUNCTION_ENABLE</w:t>
            </w:r>
          </w:p>
        </w:tc>
        <w:tc>
          <w:tcPr>
            <w:tcW w:w="1250" w:type="dxa"/>
            <w:noWrap/>
          </w:tcPr>
          <w:p w14:paraId="3E2DE3BE" w14:textId="5BCAD311" w:rsidR="00BD12C2" w:rsidRPr="00C830F1" w:rsidRDefault="00AE421A" w:rsidP="00BD12C2">
            <w:r w:rsidRPr="00C830F1">
              <w:t>BLN</w:t>
            </w:r>
          </w:p>
        </w:tc>
        <w:tc>
          <w:tcPr>
            <w:tcW w:w="1505" w:type="dxa"/>
            <w:noWrap/>
          </w:tcPr>
          <w:p w14:paraId="0186CEF6" w14:textId="4A67C942" w:rsidR="00BD12C2" w:rsidRPr="00C830F1" w:rsidRDefault="008B58E0" w:rsidP="00BD12C2">
            <w:r w:rsidRPr="00C830F1">
              <w:t>0, 1</w:t>
            </w:r>
          </w:p>
        </w:tc>
        <w:tc>
          <w:tcPr>
            <w:tcW w:w="1070" w:type="dxa"/>
            <w:noWrap/>
            <w:hideMark/>
          </w:tcPr>
          <w:p w14:paraId="2BBE6C2A" w14:textId="6CF73FF5" w:rsidR="00BD12C2" w:rsidRPr="00C830F1" w:rsidRDefault="00BD12C2" w:rsidP="00BD12C2">
            <w:r w:rsidRPr="00C830F1">
              <w:rPr>
                <w:rFonts w:hint="eastAsia"/>
              </w:rPr>
              <w:t>TRUE</w:t>
            </w:r>
          </w:p>
        </w:tc>
      </w:tr>
      <w:tr w:rsidR="00C830F1" w:rsidRPr="00C830F1" w14:paraId="0DBED959" w14:textId="77777777" w:rsidTr="00EE64F6">
        <w:trPr>
          <w:trHeight w:val="330"/>
        </w:trPr>
        <w:tc>
          <w:tcPr>
            <w:tcW w:w="5917" w:type="dxa"/>
            <w:noWrap/>
            <w:hideMark/>
          </w:tcPr>
          <w:p w14:paraId="48F02E35" w14:textId="77777777" w:rsidR="00BD12C2" w:rsidRPr="00C830F1" w:rsidRDefault="00BD12C2" w:rsidP="00BD12C2">
            <w:r w:rsidRPr="00C830F1">
              <w:rPr>
                <w:rFonts w:hint="eastAsia"/>
              </w:rPr>
              <w:t>P_DBA_LANE_CHANGE_DETECTION_ENABLE</w:t>
            </w:r>
          </w:p>
        </w:tc>
        <w:tc>
          <w:tcPr>
            <w:tcW w:w="1250" w:type="dxa"/>
            <w:noWrap/>
          </w:tcPr>
          <w:p w14:paraId="41297854" w14:textId="3ACB88D6" w:rsidR="00BD12C2" w:rsidRPr="00C830F1" w:rsidRDefault="00AE421A" w:rsidP="00BD12C2">
            <w:r w:rsidRPr="00C830F1">
              <w:t>BLN</w:t>
            </w:r>
          </w:p>
        </w:tc>
        <w:tc>
          <w:tcPr>
            <w:tcW w:w="1505" w:type="dxa"/>
            <w:noWrap/>
          </w:tcPr>
          <w:p w14:paraId="6EF9F685" w14:textId="71ECDA3B" w:rsidR="00BD12C2" w:rsidRPr="00C830F1" w:rsidRDefault="008B58E0" w:rsidP="00BD12C2">
            <w:r w:rsidRPr="00C830F1">
              <w:t>0, 1</w:t>
            </w:r>
          </w:p>
        </w:tc>
        <w:tc>
          <w:tcPr>
            <w:tcW w:w="1070" w:type="dxa"/>
            <w:noWrap/>
            <w:hideMark/>
          </w:tcPr>
          <w:p w14:paraId="06733B84" w14:textId="749E8442" w:rsidR="00BD12C2" w:rsidRPr="00C830F1" w:rsidRDefault="00BD12C2" w:rsidP="00BD12C2">
            <w:r w:rsidRPr="00C830F1">
              <w:rPr>
                <w:rFonts w:hint="eastAsia"/>
              </w:rPr>
              <w:t>TRUE</w:t>
            </w:r>
          </w:p>
        </w:tc>
      </w:tr>
      <w:tr w:rsidR="00C830F1" w:rsidRPr="00C830F1" w14:paraId="033D77F0" w14:textId="77777777" w:rsidTr="00EE64F6">
        <w:trPr>
          <w:trHeight w:val="330"/>
        </w:trPr>
        <w:tc>
          <w:tcPr>
            <w:tcW w:w="5917" w:type="dxa"/>
            <w:noWrap/>
            <w:hideMark/>
          </w:tcPr>
          <w:p w14:paraId="6DA4ED1E" w14:textId="77777777" w:rsidR="00BD12C2" w:rsidRPr="00C830F1" w:rsidRDefault="00BD12C2" w:rsidP="00BD12C2">
            <w:r w:rsidRPr="00C830F1">
              <w:rPr>
                <w:rFonts w:hint="eastAsia"/>
              </w:rPr>
              <w:t>P_DBA_FATIGUE_DRIVING_DETECTION_ENABLE</w:t>
            </w:r>
          </w:p>
        </w:tc>
        <w:tc>
          <w:tcPr>
            <w:tcW w:w="1250" w:type="dxa"/>
            <w:noWrap/>
          </w:tcPr>
          <w:p w14:paraId="6B29842B" w14:textId="00E4CB4F" w:rsidR="00BD12C2" w:rsidRPr="00C830F1" w:rsidRDefault="00AE421A" w:rsidP="00BD12C2">
            <w:r w:rsidRPr="00C830F1">
              <w:t>BLN</w:t>
            </w:r>
          </w:p>
        </w:tc>
        <w:tc>
          <w:tcPr>
            <w:tcW w:w="1505" w:type="dxa"/>
            <w:noWrap/>
          </w:tcPr>
          <w:p w14:paraId="32C05198" w14:textId="45817DC9" w:rsidR="00BD12C2" w:rsidRPr="00C830F1" w:rsidRDefault="008B58E0" w:rsidP="00BD12C2">
            <w:r w:rsidRPr="00C830F1">
              <w:t>0, 1</w:t>
            </w:r>
          </w:p>
        </w:tc>
        <w:tc>
          <w:tcPr>
            <w:tcW w:w="1070" w:type="dxa"/>
            <w:noWrap/>
            <w:hideMark/>
          </w:tcPr>
          <w:p w14:paraId="17070452" w14:textId="6B431899" w:rsidR="00BD12C2" w:rsidRPr="00C830F1" w:rsidRDefault="00BD12C2" w:rsidP="00BD12C2">
            <w:r w:rsidRPr="00C830F1">
              <w:rPr>
                <w:rFonts w:hint="eastAsia"/>
              </w:rPr>
              <w:t>TRUE</w:t>
            </w:r>
          </w:p>
        </w:tc>
      </w:tr>
      <w:tr w:rsidR="00C830F1" w:rsidRPr="00C830F1" w14:paraId="26A20011" w14:textId="77777777" w:rsidTr="00EE64F6">
        <w:trPr>
          <w:trHeight w:val="330"/>
        </w:trPr>
        <w:tc>
          <w:tcPr>
            <w:tcW w:w="5917" w:type="dxa"/>
            <w:noWrap/>
            <w:hideMark/>
          </w:tcPr>
          <w:p w14:paraId="682EE3DD" w14:textId="77777777" w:rsidR="008B58E0" w:rsidRPr="00C830F1" w:rsidRDefault="008B58E0" w:rsidP="008B58E0">
            <w:r w:rsidRPr="00C830F1">
              <w:rPr>
                <w:rFonts w:hint="eastAsia"/>
              </w:rPr>
              <w:lastRenderedPageBreak/>
              <w:t>P_DBA_MINIMUM_EFFECTIVE_TRAVEL</w:t>
            </w:r>
          </w:p>
        </w:tc>
        <w:tc>
          <w:tcPr>
            <w:tcW w:w="1250" w:type="dxa"/>
            <w:noWrap/>
          </w:tcPr>
          <w:p w14:paraId="69E87F89" w14:textId="4C7C02B0" w:rsidR="008B58E0" w:rsidRPr="00C830F1" w:rsidRDefault="00210481" w:rsidP="008B58E0">
            <w:pPr>
              <w:rPr>
                <w:strike/>
              </w:rPr>
            </w:pPr>
            <w:r w:rsidRPr="00C830F1">
              <w:t>INTEGER</w:t>
            </w:r>
          </w:p>
        </w:tc>
        <w:tc>
          <w:tcPr>
            <w:tcW w:w="1505" w:type="dxa"/>
            <w:noWrap/>
          </w:tcPr>
          <w:p w14:paraId="17718AFB" w14:textId="3BF1B2DC" w:rsidR="008B58E0" w:rsidRPr="00C830F1" w:rsidRDefault="008B58E0" w:rsidP="008B58E0">
            <w:r w:rsidRPr="00C830F1">
              <w:t>0 – 10km</w:t>
            </w:r>
          </w:p>
        </w:tc>
        <w:tc>
          <w:tcPr>
            <w:tcW w:w="1070" w:type="dxa"/>
            <w:noWrap/>
            <w:hideMark/>
          </w:tcPr>
          <w:p w14:paraId="79ED7B59" w14:textId="71C6B2DD" w:rsidR="008B58E0" w:rsidRPr="00C830F1" w:rsidRDefault="008B58E0" w:rsidP="008B58E0">
            <w:r w:rsidRPr="00C830F1">
              <w:rPr>
                <w:rFonts w:hint="eastAsia"/>
              </w:rPr>
              <w:t>5</w:t>
            </w:r>
          </w:p>
        </w:tc>
      </w:tr>
      <w:tr w:rsidR="00C830F1" w:rsidRPr="00C830F1" w14:paraId="6510E58A" w14:textId="77777777" w:rsidTr="00EE64F6">
        <w:trPr>
          <w:trHeight w:val="330"/>
        </w:trPr>
        <w:tc>
          <w:tcPr>
            <w:tcW w:w="5917" w:type="dxa"/>
            <w:noWrap/>
            <w:hideMark/>
          </w:tcPr>
          <w:p w14:paraId="3D707D01" w14:textId="77777777" w:rsidR="00BD12C2" w:rsidRPr="00C830F1" w:rsidRDefault="00BD12C2" w:rsidP="00BD12C2">
            <w:r w:rsidRPr="00C830F1">
              <w:rPr>
                <w:rFonts w:hint="eastAsia"/>
              </w:rPr>
              <w:t>P_DBA_TRIP_CONGESTION_WAITING_TIME_SPEED</w:t>
            </w:r>
          </w:p>
        </w:tc>
        <w:tc>
          <w:tcPr>
            <w:tcW w:w="1250" w:type="dxa"/>
            <w:noWrap/>
          </w:tcPr>
          <w:p w14:paraId="1F7861C9" w14:textId="37AE5A91" w:rsidR="00BD12C2" w:rsidRPr="00C830F1" w:rsidRDefault="00210481" w:rsidP="00BD12C2">
            <w:pPr>
              <w:rPr>
                <w:strike/>
              </w:rPr>
            </w:pPr>
            <w:r w:rsidRPr="00C830F1">
              <w:t>INTEGER</w:t>
            </w:r>
          </w:p>
        </w:tc>
        <w:tc>
          <w:tcPr>
            <w:tcW w:w="1505" w:type="dxa"/>
            <w:noWrap/>
          </w:tcPr>
          <w:p w14:paraId="684C2E5D" w14:textId="39BAEFD6" w:rsidR="00BD12C2" w:rsidRPr="00C830F1" w:rsidRDefault="00D922AA" w:rsidP="00BD12C2">
            <w:r w:rsidRPr="00C830F1">
              <w:t>0 – 30km/h</w:t>
            </w:r>
          </w:p>
        </w:tc>
        <w:tc>
          <w:tcPr>
            <w:tcW w:w="1070" w:type="dxa"/>
            <w:noWrap/>
            <w:hideMark/>
          </w:tcPr>
          <w:p w14:paraId="4D9B9787" w14:textId="3E2384C4" w:rsidR="00BD12C2" w:rsidRPr="00C830F1" w:rsidRDefault="00BF44BB" w:rsidP="00BD12C2">
            <w:r w:rsidRPr="00C830F1">
              <w:t>5</w:t>
            </w:r>
          </w:p>
        </w:tc>
      </w:tr>
      <w:tr w:rsidR="00C830F1" w:rsidRPr="00C830F1" w14:paraId="44AFF024" w14:textId="77777777" w:rsidTr="00EE64F6">
        <w:trPr>
          <w:trHeight w:val="330"/>
        </w:trPr>
        <w:tc>
          <w:tcPr>
            <w:tcW w:w="5917" w:type="dxa"/>
            <w:noWrap/>
            <w:hideMark/>
          </w:tcPr>
          <w:p w14:paraId="5442D49F" w14:textId="77777777" w:rsidR="00BD12C2" w:rsidRPr="00C830F1" w:rsidRDefault="00BD12C2" w:rsidP="00BD12C2">
            <w:r w:rsidRPr="00C830F1">
              <w:rPr>
                <w:rFonts w:hint="eastAsia"/>
              </w:rPr>
              <w:t>P_DBA_NEUTRAL_TAXIING_FLAG_TIME</w:t>
            </w:r>
          </w:p>
        </w:tc>
        <w:tc>
          <w:tcPr>
            <w:tcW w:w="1250" w:type="dxa"/>
            <w:noWrap/>
          </w:tcPr>
          <w:p w14:paraId="22E3AA69" w14:textId="5F8CF5D2" w:rsidR="00BD12C2" w:rsidRPr="00C830F1" w:rsidRDefault="00210481" w:rsidP="00BD12C2">
            <w:pPr>
              <w:rPr>
                <w:strike/>
              </w:rPr>
            </w:pPr>
            <w:r w:rsidRPr="00C830F1">
              <w:t>INTEGER</w:t>
            </w:r>
          </w:p>
        </w:tc>
        <w:tc>
          <w:tcPr>
            <w:tcW w:w="1505" w:type="dxa"/>
            <w:noWrap/>
          </w:tcPr>
          <w:p w14:paraId="130D3F09" w14:textId="714E82FE" w:rsidR="00BD12C2" w:rsidRPr="00C830F1" w:rsidRDefault="00D922AA" w:rsidP="00BD12C2">
            <w:r w:rsidRPr="00C830F1">
              <w:t>0 – 200s</w:t>
            </w:r>
          </w:p>
        </w:tc>
        <w:tc>
          <w:tcPr>
            <w:tcW w:w="1070" w:type="dxa"/>
            <w:noWrap/>
            <w:hideMark/>
          </w:tcPr>
          <w:p w14:paraId="7E37FB48" w14:textId="313CD83F" w:rsidR="00BD12C2" w:rsidRPr="00C830F1" w:rsidRDefault="00D922AA" w:rsidP="00BD12C2">
            <w:r w:rsidRPr="00C830F1">
              <w:t>5</w:t>
            </w:r>
          </w:p>
        </w:tc>
      </w:tr>
      <w:tr w:rsidR="00C830F1" w:rsidRPr="00C830F1" w14:paraId="0A01C5ED" w14:textId="77777777" w:rsidTr="00EE64F6">
        <w:trPr>
          <w:trHeight w:val="330"/>
        </w:trPr>
        <w:tc>
          <w:tcPr>
            <w:tcW w:w="5917" w:type="dxa"/>
            <w:noWrap/>
          </w:tcPr>
          <w:p w14:paraId="1CE1CD10" w14:textId="0A21B123" w:rsidR="005763D6" w:rsidRPr="00C830F1" w:rsidRDefault="005763D6" w:rsidP="00BD12C2">
            <w:r w:rsidRPr="00C830F1">
              <w:t>P_DBA_GEAR_SHIFTING_FLAG_SPEED</w:t>
            </w:r>
          </w:p>
        </w:tc>
        <w:tc>
          <w:tcPr>
            <w:tcW w:w="1250" w:type="dxa"/>
            <w:noWrap/>
          </w:tcPr>
          <w:p w14:paraId="1D84AF70" w14:textId="5FBAFFBF" w:rsidR="005763D6" w:rsidRPr="00C830F1" w:rsidRDefault="005763D6" w:rsidP="00BD12C2">
            <w:r w:rsidRPr="00C830F1">
              <w:t>F</w:t>
            </w:r>
            <w:r w:rsidRPr="00C830F1">
              <w:rPr>
                <w:rFonts w:hint="eastAsia"/>
              </w:rPr>
              <w:t>loat</w:t>
            </w:r>
          </w:p>
        </w:tc>
        <w:tc>
          <w:tcPr>
            <w:tcW w:w="1505" w:type="dxa"/>
            <w:noWrap/>
          </w:tcPr>
          <w:p w14:paraId="064B2040" w14:textId="109A0A9F" w:rsidR="005763D6" w:rsidRPr="00C830F1" w:rsidRDefault="005763D6" w:rsidP="00BD12C2">
            <w:r w:rsidRPr="00C830F1">
              <w:rPr>
                <w:rFonts w:hint="eastAsia"/>
              </w:rPr>
              <w:t>0.1</w:t>
            </w:r>
            <w:r w:rsidRPr="00C830F1">
              <w:t xml:space="preserve"> – </w:t>
            </w:r>
            <w:r w:rsidRPr="00C830F1">
              <w:rPr>
                <w:rFonts w:hint="eastAsia"/>
              </w:rPr>
              <w:t>10km</w:t>
            </w:r>
            <w:r w:rsidRPr="00C830F1">
              <w:t>/h</w:t>
            </w:r>
          </w:p>
        </w:tc>
        <w:tc>
          <w:tcPr>
            <w:tcW w:w="1070" w:type="dxa"/>
            <w:noWrap/>
          </w:tcPr>
          <w:p w14:paraId="0B20F272" w14:textId="19DEAC26" w:rsidR="005763D6" w:rsidRPr="00C830F1" w:rsidRDefault="005763D6" w:rsidP="00BD12C2">
            <w:r w:rsidRPr="00C830F1">
              <w:t>5</w:t>
            </w:r>
          </w:p>
        </w:tc>
      </w:tr>
      <w:tr w:rsidR="0020710F" w:rsidRPr="00FF62C3" w14:paraId="0BF941C8" w14:textId="77777777" w:rsidTr="00EE64F6">
        <w:trPr>
          <w:trHeight w:val="330"/>
        </w:trPr>
        <w:tc>
          <w:tcPr>
            <w:tcW w:w="5917" w:type="dxa"/>
            <w:noWrap/>
          </w:tcPr>
          <w:p w14:paraId="29DE7C80" w14:textId="6D2C46BE" w:rsidR="00C5553E" w:rsidRPr="00FF62C3" w:rsidRDefault="00373785" w:rsidP="00BD12C2">
            <w:r w:rsidRPr="00FF62C3">
              <w:t>P_DBA_SCORE_RANKING_ENABLE</w:t>
            </w:r>
          </w:p>
        </w:tc>
        <w:tc>
          <w:tcPr>
            <w:tcW w:w="1250" w:type="dxa"/>
            <w:noWrap/>
          </w:tcPr>
          <w:p w14:paraId="575B0BA5" w14:textId="54F3B489" w:rsidR="00C5553E" w:rsidRPr="00FF62C3" w:rsidRDefault="00C5553E" w:rsidP="00BD12C2">
            <w:r w:rsidRPr="00FF62C3">
              <w:t>BLN</w:t>
            </w:r>
          </w:p>
        </w:tc>
        <w:tc>
          <w:tcPr>
            <w:tcW w:w="1505" w:type="dxa"/>
            <w:noWrap/>
          </w:tcPr>
          <w:p w14:paraId="5ADAAE47" w14:textId="304FC319" w:rsidR="00C5553E" w:rsidRPr="00FF62C3" w:rsidRDefault="00C5553E" w:rsidP="00BD12C2">
            <w:r w:rsidRPr="00FF62C3">
              <w:t>0, 1</w:t>
            </w:r>
          </w:p>
        </w:tc>
        <w:tc>
          <w:tcPr>
            <w:tcW w:w="1070" w:type="dxa"/>
            <w:noWrap/>
          </w:tcPr>
          <w:p w14:paraId="125CC4DE" w14:textId="7AC6D67A" w:rsidR="00C5553E" w:rsidRPr="00FF62C3" w:rsidRDefault="00C5553E" w:rsidP="00BD12C2">
            <w:r w:rsidRPr="00FF62C3">
              <w:t>TRUE</w:t>
            </w:r>
          </w:p>
        </w:tc>
      </w:tr>
    </w:tbl>
    <w:p w14:paraId="675BCD17" w14:textId="77777777" w:rsidR="00BD12C2" w:rsidRPr="00C830F1" w:rsidRDefault="00BD12C2" w:rsidP="00BD12C2">
      <w:pPr>
        <w:ind w:left="420"/>
      </w:pPr>
    </w:p>
    <w:p w14:paraId="79157A4F" w14:textId="77777777" w:rsidR="005A6A13" w:rsidRPr="00C830F1" w:rsidRDefault="005A6A13" w:rsidP="005A6A13"/>
    <w:p w14:paraId="1E267A9B" w14:textId="7285B9B6" w:rsidR="00B9416E" w:rsidRPr="00C830F1" w:rsidRDefault="00B9416E">
      <w:pPr>
        <w:widowControl/>
        <w:jc w:val="left"/>
      </w:pPr>
      <w:r w:rsidRPr="00C830F1">
        <w:br w:type="page"/>
      </w:r>
    </w:p>
    <w:p w14:paraId="4ED50FF3" w14:textId="77777777" w:rsidR="00AE32F4" w:rsidRPr="00C830F1" w:rsidRDefault="00A572E9">
      <w:pPr>
        <w:pStyle w:val="a0"/>
        <w:spacing w:after="156"/>
        <w:ind w:firstLine="0"/>
        <w:outlineLvl w:val="0"/>
        <w:rPr>
          <w:rFonts w:ascii="Arial" w:hAnsi="Arial" w:cs="Arial"/>
          <w:b/>
          <w:sz w:val="44"/>
          <w:szCs w:val="44"/>
        </w:rPr>
      </w:pPr>
      <w:bookmarkStart w:id="164" w:name="_Toc44502200"/>
      <w:r w:rsidRPr="00C830F1">
        <w:rPr>
          <w:rFonts w:ascii="Arial" w:hAnsi="Arial" w:cs="Arial"/>
          <w:b/>
          <w:sz w:val="44"/>
          <w:szCs w:val="44"/>
        </w:rPr>
        <w:lastRenderedPageBreak/>
        <w:t>Revision Log</w:t>
      </w:r>
      <w:bookmarkEnd w:id="159"/>
      <w:bookmarkEnd w:id="164"/>
    </w:p>
    <w:tbl>
      <w:tblPr>
        <w:tblStyle w:val="a"/>
        <w:tblW w:w="9742" w:type="dxa"/>
        <w:tblLayout w:type="fixed"/>
        <w:tblLook w:val="04A0" w:firstRow="1" w:lastRow="0" w:firstColumn="1" w:lastColumn="0" w:noHBand="0" w:noVBand="1"/>
      </w:tblPr>
      <w:tblGrid>
        <w:gridCol w:w="1129"/>
        <w:gridCol w:w="1276"/>
        <w:gridCol w:w="1134"/>
        <w:gridCol w:w="4536"/>
        <w:gridCol w:w="1667"/>
      </w:tblGrid>
      <w:tr w:rsidR="00C830F1" w:rsidRPr="00C830F1" w14:paraId="6CDD0FA7" w14:textId="77777777" w:rsidTr="00CD6D42">
        <w:tc>
          <w:tcPr>
            <w:tcW w:w="1129" w:type="dxa"/>
          </w:tcPr>
          <w:p w14:paraId="5ED1ACB3" w14:textId="77777777" w:rsidR="00AE32F4" w:rsidRPr="00C830F1" w:rsidRDefault="00A572E9">
            <w:pPr>
              <w:pStyle w:val="a0"/>
              <w:spacing w:after="156"/>
              <w:ind w:firstLine="0"/>
              <w:rPr>
                <w:rFonts w:ascii="Arial" w:hAnsi="Arial" w:cs="Arial"/>
                <w:b/>
              </w:rPr>
            </w:pPr>
            <w:r w:rsidRPr="00C830F1">
              <w:rPr>
                <w:rFonts w:ascii="Arial" w:hAnsi="Arial" w:cs="Arial"/>
                <w:b/>
              </w:rPr>
              <w:t>Version</w:t>
            </w:r>
          </w:p>
        </w:tc>
        <w:tc>
          <w:tcPr>
            <w:tcW w:w="1276" w:type="dxa"/>
            <w:tcBorders>
              <w:bottom w:val="single" w:sz="4" w:space="0" w:color="auto"/>
            </w:tcBorders>
          </w:tcPr>
          <w:p w14:paraId="2CDB3D8C" w14:textId="77777777" w:rsidR="00AE32F4" w:rsidRPr="00C830F1" w:rsidRDefault="00A572E9">
            <w:pPr>
              <w:pStyle w:val="a0"/>
              <w:spacing w:after="156"/>
              <w:ind w:firstLine="0"/>
              <w:rPr>
                <w:rFonts w:ascii="Arial" w:hAnsi="Arial" w:cs="Arial"/>
                <w:b/>
              </w:rPr>
            </w:pPr>
            <w:r w:rsidRPr="00C830F1">
              <w:rPr>
                <w:rFonts w:ascii="Arial" w:hAnsi="Arial" w:cs="Arial"/>
                <w:b/>
              </w:rPr>
              <w:t>Date</w:t>
            </w:r>
          </w:p>
        </w:tc>
        <w:tc>
          <w:tcPr>
            <w:tcW w:w="1134" w:type="dxa"/>
            <w:tcBorders>
              <w:bottom w:val="single" w:sz="4" w:space="0" w:color="auto"/>
            </w:tcBorders>
          </w:tcPr>
          <w:p w14:paraId="71D4FAA0" w14:textId="77777777" w:rsidR="00AE32F4" w:rsidRPr="00C830F1" w:rsidRDefault="00A572E9">
            <w:pPr>
              <w:pStyle w:val="a0"/>
              <w:spacing w:after="156"/>
              <w:ind w:firstLine="0"/>
              <w:rPr>
                <w:rFonts w:ascii="Arial" w:hAnsi="Arial" w:cs="Arial"/>
                <w:b/>
              </w:rPr>
            </w:pPr>
            <w:r w:rsidRPr="00C830F1">
              <w:rPr>
                <w:rFonts w:ascii="Arial" w:hAnsi="Arial" w:cs="Arial"/>
                <w:b/>
              </w:rPr>
              <w:t>Section</w:t>
            </w:r>
          </w:p>
        </w:tc>
        <w:tc>
          <w:tcPr>
            <w:tcW w:w="4536" w:type="dxa"/>
            <w:tcBorders>
              <w:bottom w:val="single" w:sz="4" w:space="0" w:color="auto"/>
            </w:tcBorders>
          </w:tcPr>
          <w:p w14:paraId="129FB301" w14:textId="77777777" w:rsidR="00AE32F4" w:rsidRPr="00C830F1" w:rsidRDefault="00A572E9">
            <w:pPr>
              <w:pStyle w:val="a0"/>
              <w:spacing w:after="156"/>
              <w:ind w:firstLine="0"/>
              <w:rPr>
                <w:rFonts w:ascii="Arial" w:hAnsi="Arial" w:cs="Arial"/>
                <w:b/>
              </w:rPr>
            </w:pPr>
            <w:r w:rsidRPr="00C830F1">
              <w:rPr>
                <w:rFonts w:ascii="Arial" w:hAnsi="Arial" w:cs="Arial"/>
                <w:b/>
              </w:rPr>
              <w:t>Description</w:t>
            </w:r>
          </w:p>
        </w:tc>
        <w:tc>
          <w:tcPr>
            <w:tcW w:w="1667" w:type="dxa"/>
          </w:tcPr>
          <w:p w14:paraId="13A2EFFA" w14:textId="77777777" w:rsidR="00AE32F4" w:rsidRPr="00C830F1" w:rsidRDefault="00A572E9">
            <w:pPr>
              <w:pStyle w:val="a0"/>
              <w:spacing w:after="156"/>
              <w:ind w:firstLine="0"/>
              <w:rPr>
                <w:rFonts w:ascii="Arial" w:hAnsi="Arial" w:cs="Arial"/>
                <w:b/>
              </w:rPr>
            </w:pPr>
            <w:r w:rsidRPr="00C830F1">
              <w:rPr>
                <w:rFonts w:ascii="Arial" w:hAnsi="Arial" w:cs="Arial"/>
                <w:b/>
              </w:rPr>
              <w:t>Author</w:t>
            </w:r>
          </w:p>
        </w:tc>
      </w:tr>
      <w:tr w:rsidR="00D21D63" w:rsidRPr="00AB3EBA" w14:paraId="5B8FAEA0" w14:textId="77777777" w:rsidTr="00CD6D42">
        <w:tc>
          <w:tcPr>
            <w:tcW w:w="1129" w:type="dxa"/>
          </w:tcPr>
          <w:p w14:paraId="0A2A5F33" w14:textId="049060B5" w:rsidR="00D21D63" w:rsidRDefault="00D21D63" w:rsidP="002D6892">
            <w:pPr>
              <w:rPr>
                <w:color w:val="FF0000"/>
              </w:rPr>
            </w:pPr>
            <w:r>
              <w:rPr>
                <w:rFonts w:hint="eastAsia"/>
                <w:color w:val="FF0000"/>
              </w:rPr>
              <w:t>0.0.1.7</w:t>
            </w:r>
          </w:p>
        </w:tc>
        <w:tc>
          <w:tcPr>
            <w:tcW w:w="1276" w:type="dxa"/>
            <w:tcBorders>
              <w:bottom w:val="single" w:sz="4" w:space="0" w:color="auto"/>
            </w:tcBorders>
          </w:tcPr>
          <w:p w14:paraId="1692E2F3" w14:textId="36D0A710" w:rsidR="00D21D63" w:rsidRDefault="00D21D63" w:rsidP="002D6892">
            <w:pPr>
              <w:rPr>
                <w:color w:val="FF0000"/>
              </w:rPr>
            </w:pPr>
            <w:r>
              <w:rPr>
                <w:rFonts w:hint="eastAsia"/>
                <w:color w:val="FF0000"/>
              </w:rPr>
              <w:t>2020/12/22</w:t>
            </w:r>
          </w:p>
        </w:tc>
        <w:tc>
          <w:tcPr>
            <w:tcW w:w="1134" w:type="dxa"/>
            <w:tcBorders>
              <w:bottom w:val="single" w:sz="4" w:space="0" w:color="auto"/>
            </w:tcBorders>
          </w:tcPr>
          <w:p w14:paraId="1C193954" w14:textId="01946D92" w:rsidR="00D21D63" w:rsidRDefault="00D21D63" w:rsidP="002D6892">
            <w:pPr>
              <w:rPr>
                <w:color w:val="FF0000"/>
              </w:rPr>
            </w:pPr>
            <w:r>
              <w:rPr>
                <w:color w:val="FF0000"/>
              </w:rPr>
              <w:t>All</w:t>
            </w:r>
          </w:p>
        </w:tc>
        <w:tc>
          <w:tcPr>
            <w:tcW w:w="4536" w:type="dxa"/>
            <w:tcBorders>
              <w:bottom w:val="single" w:sz="4" w:space="0" w:color="auto"/>
            </w:tcBorders>
          </w:tcPr>
          <w:p w14:paraId="4F1CCACC" w14:textId="440B70E9" w:rsidR="00D21D63" w:rsidRDefault="00D21D63" w:rsidP="009928FC">
            <w:pPr>
              <w:rPr>
                <w:color w:val="FF0000"/>
              </w:rPr>
            </w:pPr>
            <w:r>
              <w:rPr>
                <w:rFonts w:hint="eastAsia"/>
                <w:color w:val="FF0000"/>
              </w:rPr>
              <w:t>根据</w:t>
            </w:r>
            <w:r w:rsidR="002D2A69">
              <w:rPr>
                <w:rFonts w:hint="eastAsia"/>
                <w:color w:val="FF0000"/>
              </w:rPr>
              <w:t>C</w:t>
            </w:r>
            <w:r w:rsidR="002D2A69">
              <w:rPr>
                <w:color w:val="FF0000"/>
              </w:rPr>
              <w:t xml:space="preserve">R#83058 </w:t>
            </w:r>
            <w:r>
              <w:rPr>
                <w:rFonts w:hint="eastAsia"/>
                <w:color w:val="FF0000"/>
              </w:rPr>
              <w:t>《</w:t>
            </w:r>
            <w:r w:rsidRPr="00D21D63">
              <w:rPr>
                <w:rFonts w:hint="eastAsia"/>
                <w:color w:val="FF0000"/>
              </w:rPr>
              <w:t>CLE Narrative_0002100_</w:t>
            </w:r>
            <w:r w:rsidRPr="00D21D63">
              <w:rPr>
                <w:rFonts w:hint="eastAsia"/>
                <w:color w:val="FF0000"/>
              </w:rPr>
              <w:t>本次驾驶排名及油耗排名</w:t>
            </w:r>
            <w:r w:rsidRPr="00D21D63">
              <w:rPr>
                <w:rFonts w:hint="eastAsia"/>
                <w:color w:val="FF0000"/>
              </w:rPr>
              <w:t>_v1.7</w:t>
            </w:r>
            <w:r>
              <w:rPr>
                <w:rFonts w:hint="eastAsia"/>
                <w:color w:val="FF0000"/>
              </w:rPr>
              <w:t>》删除车机端弹窗需要展示本次驾驶行为排名（击败多少用户）的需求</w:t>
            </w:r>
            <w:r w:rsidR="00C563F5">
              <w:rPr>
                <w:rFonts w:hint="eastAsia"/>
                <w:color w:val="FF0000"/>
              </w:rPr>
              <w:t>，包括：</w:t>
            </w:r>
          </w:p>
          <w:p w14:paraId="05F785B9" w14:textId="3C4F786F" w:rsidR="007F4862" w:rsidRDefault="007F4862" w:rsidP="009928FC">
            <w:pPr>
              <w:rPr>
                <w:rFonts w:hint="eastAsia"/>
                <w:color w:val="FF0000"/>
              </w:rPr>
            </w:pPr>
            <w:r>
              <w:rPr>
                <w:rFonts w:hint="eastAsia"/>
                <w:color w:val="FF0000"/>
              </w:rPr>
              <w:t>删除</w:t>
            </w:r>
            <w:r>
              <w:rPr>
                <w:rFonts w:hint="eastAsia"/>
                <w:color w:val="FF0000"/>
              </w:rPr>
              <w:t>3</w:t>
            </w:r>
            <w:r>
              <w:rPr>
                <w:color w:val="FF0000"/>
              </w:rPr>
              <w:t>.2</w:t>
            </w:r>
            <w:r>
              <w:rPr>
                <w:rFonts w:hint="eastAsia"/>
                <w:color w:val="FF0000"/>
              </w:rPr>
              <w:t>章节中关于“单次驾驶评分的展示”</w:t>
            </w:r>
          </w:p>
          <w:p w14:paraId="11F751A1" w14:textId="1BCCFC98" w:rsidR="00C563F5" w:rsidRDefault="007F4862" w:rsidP="009928FC">
            <w:pPr>
              <w:rPr>
                <w:color w:val="FF0000"/>
              </w:rPr>
            </w:pPr>
            <w:r>
              <w:rPr>
                <w:rFonts w:hint="eastAsia"/>
                <w:color w:val="FF0000"/>
              </w:rPr>
              <w:t>删除</w:t>
            </w:r>
            <w:r w:rsidR="002200DC">
              <w:rPr>
                <w:rFonts w:hint="eastAsia"/>
                <w:color w:val="FF0000"/>
              </w:rPr>
              <w:t>3.3.4</w:t>
            </w:r>
            <w:r w:rsidR="002200DC">
              <w:rPr>
                <w:rFonts w:hint="eastAsia"/>
                <w:color w:val="FF0000"/>
              </w:rPr>
              <w:t>章节</w:t>
            </w:r>
            <w:r>
              <w:rPr>
                <w:rFonts w:hint="eastAsia"/>
                <w:color w:val="FF0000"/>
              </w:rPr>
              <w:t>，但仍保留内容以供后续参考，同时，对</w:t>
            </w:r>
            <w:r w:rsidR="002200DC" w:rsidRPr="002200DC">
              <w:rPr>
                <w:color w:val="FF0000"/>
              </w:rPr>
              <w:t>P_DBA_SCORE_RANKING_ENABLE</w:t>
            </w:r>
            <w:r w:rsidR="002200DC">
              <w:rPr>
                <w:rFonts w:hint="eastAsia"/>
                <w:color w:val="FF0000"/>
              </w:rPr>
              <w:t>标定</w:t>
            </w:r>
            <w:r>
              <w:rPr>
                <w:rFonts w:hint="eastAsia"/>
                <w:color w:val="FF0000"/>
              </w:rPr>
              <w:t>作</w:t>
            </w:r>
            <w:r w:rsidR="002200DC">
              <w:rPr>
                <w:rFonts w:hint="eastAsia"/>
                <w:color w:val="FF0000"/>
              </w:rPr>
              <w:t>默认</w:t>
            </w:r>
            <w:r w:rsidR="002200DC">
              <w:rPr>
                <w:rFonts w:hint="eastAsia"/>
                <w:color w:val="FF0000"/>
              </w:rPr>
              <w:t>F</w:t>
            </w:r>
            <w:r w:rsidR="002200DC">
              <w:rPr>
                <w:color w:val="FF0000"/>
              </w:rPr>
              <w:t>alse</w:t>
            </w:r>
            <w:r>
              <w:rPr>
                <w:rFonts w:hint="eastAsia"/>
                <w:color w:val="FF0000"/>
              </w:rPr>
              <w:t>处理</w:t>
            </w:r>
          </w:p>
          <w:p w14:paraId="22031A7A" w14:textId="747837DB" w:rsidR="007F4862" w:rsidRDefault="007F4862" w:rsidP="009928FC">
            <w:pPr>
              <w:rPr>
                <w:color w:val="FF0000"/>
              </w:rPr>
            </w:pPr>
            <w:r>
              <w:rPr>
                <w:rFonts w:hint="eastAsia"/>
                <w:color w:val="FF0000"/>
              </w:rPr>
              <w:t>删除</w:t>
            </w:r>
            <w:r>
              <w:rPr>
                <w:rFonts w:hint="eastAsia"/>
                <w:color w:val="FF0000"/>
              </w:rPr>
              <w:t>3.3.5</w:t>
            </w:r>
            <w:r>
              <w:rPr>
                <w:rFonts w:hint="eastAsia"/>
                <w:color w:val="FF0000"/>
              </w:rPr>
              <w:t>章节</w:t>
            </w:r>
          </w:p>
          <w:p w14:paraId="4303BBAD" w14:textId="17CFBACB" w:rsidR="007F4862" w:rsidRDefault="007F4862" w:rsidP="009928FC">
            <w:pPr>
              <w:rPr>
                <w:rFonts w:hint="eastAsia"/>
                <w:color w:val="FF0000"/>
              </w:rPr>
            </w:pPr>
            <w:r>
              <w:rPr>
                <w:rFonts w:hint="eastAsia"/>
                <w:color w:val="FF0000"/>
              </w:rPr>
              <w:t>删除</w:t>
            </w:r>
            <w:r>
              <w:rPr>
                <w:rFonts w:hint="eastAsia"/>
                <w:color w:val="FF0000"/>
              </w:rPr>
              <w:t>4.1</w:t>
            </w:r>
            <w:r>
              <w:rPr>
                <w:rFonts w:hint="eastAsia"/>
                <w:color w:val="FF0000"/>
              </w:rPr>
              <w:t>章节中“击败用户百分比”一项</w:t>
            </w:r>
          </w:p>
          <w:p w14:paraId="477DB208" w14:textId="07C27EA7" w:rsidR="00890B79" w:rsidRDefault="00890B79" w:rsidP="009928FC">
            <w:pPr>
              <w:rPr>
                <w:color w:val="FF0000"/>
              </w:rPr>
            </w:pPr>
            <w:r>
              <w:rPr>
                <w:rFonts w:hint="eastAsia"/>
                <w:color w:val="FF0000"/>
              </w:rPr>
              <w:t>删除</w:t>
            </w:r>
            <w:r>
              <w:rPr>
                <w:rFonts w:hint="eastAsia"/>
                <w:color w:val="FF0000"/>
              </w:rPr>
              <w:t>5.3.13</w:t>
            </w:r>
            <w:r>
              <w:rPr>
                <w:rFonts w:hint="eastAsia"/>
                <w:color w:val="FF0000"/>
              </w:rPr>
              <w:t>章节</w:t>
            </w:r>
          </w:p>
          <w:p w14:paraId="0EB91613" w14:textId="2336F4C9" w:rsidR="00ED2E98" w:rsidRDefault="00ED2E98" w:rsidP="009928FC">
            <w:pPr>
              <w:rPr>
                <w:color w:val="FF0000"/>
              </w:rPr>
            </w:pPr>
            <w:r>
              <w:rPr>
                <w:rFonts w:hint="eastAsia"/>
                <w:color w:val="FF0000"/>
              </w:rPr>
              <w:t>删除</w:t>
            </w:r>
            <w:r>
              <w:rPr>
                <w:rFonts w:hint="eastAsia"/>
                <w:color w:val="FF0000"/>
              </w:rPr>
              <w:t>5.3.4</w:t>
            </w:r>
            <w:r>
              <w:rPr>
                <w:rFonts w:hint="eastAsia"/>
                <w:color w:val="FF0000"/>
              </w:rPr>
              <w:t>章节</w:t>
            </w:r>
          </w:p>
        </w:tc>
        <w:tc>
          <w:tcPr>
            <w:tcW w:w="1667" w:type="dxa"/>
          </w:tcPr>
          <w:p w14:paraId="6D90801C" w14:textId="57954C0B" w:rsidR="00D21D63" w:rsidRDefault="00D21D63" w:rsidP="002D6892">
            <w:pPr>
              <w:rPr>
                <w:color w:val="FF0000"/>
              </w:rPr>
            </w:pPr>
            <w:r>
              <w:rPr>
                <w:color w:val="FF0000"/>
              </w:rPr>
              <w:t>Wang Manyi</w:t>
            </w:r>
          </w:p>
        </w:tc>
      </w:tr>
      <w:tr w:rsidR="007F4862" w:rsidRPr="00AB3EBA" w14:paraId="2E0330E7" w14:textId="77777777" w:rsidTr="00CD6D42">
        <w:tc>
          <w:tcPr>
            <w:tcW w:w="1129" w:type="dxa"/>
          </w:tcPr>
          <w:p w14:paraId="31B6D412" w14:textId="27A61C7A" w:rsidR="007F4862" w:rsidRDefault="007F4862" w:rsidP="002D6892">
            <w:pPr>
              <w:rPr>
                <w:color w:val="FF0000"/>
              </w:rPr>
            </w:pPr>
            <w:r>
              <w:rPr>
                <w:rFonts w:hint="eastAsia"/>
                <w:color w:val="FF0000"/>
              </w:rPr>
              <w:t>0.0.1.7</w:t>
            </w:r>
          </w:p>
        </w:tc>
        <w:tc>
          <w:tcPr>
            <w:tcW w:w="1276" w:type="dxa"/>
            <w:tcBorders>
              <w:bottom w:val="single" w:sz="4" w:space="0" w:color="auto"/>
            </w:tcBorders>
          </w:tcPr>
          <w:p w14:paraId="4DF291CD" w14:textId="47461919" w:rsidR="007F4862" w:rsidRDefault="007F4862" w:rsidP="002D6892">
            <w:pPr>
              <w:rPr>
                <w:color w:val="FF0000"/>
              </w:rPr>
            </w:pPr>
            <w:r>
              <w:rPr>
                <w:rFonts w:hint="eastAsia"/>
                <w:color w:val="FF0000"/>
              </w:rPr>
              <w:t>2021/1/5</w:t>
            </w:r>
          </w:p>
        </w:tc>
        <w:tc>
          <w:tcPr>
            <w:tcW w:w="1134" w:type="dxa"/>
            <w:tcBorders>
              <w:bottom w:val="single" w:sz="4" w:space="0" w:color="auto"/>
            </w:tcBorders>
          </w:tcPr>
          <w:p w14:paraId="6DD04873" w14:textId="485FF027" w:rsidR="007F4862" w:rsidRDefault="007F4862" w:rsidP="002D6892">
            <w:pPr>
              <w:rPr>
                <w:color w:val="FF0000"/>
              </w:rPr>
            </w:pPr>
            <w:r>
              <w:rPr>
                <w:rFonts w:hint="eastAsia"/>
                <w:color w:val="FF0000"/>
              </w:rPr>
              <w:t>3.1.1</w:t>
            </w:r>
          </w:p>
        </w:tc>
        <w:tc>
          <w:tcPr>
            <w:tcW w:w="4536" w:type="dxa"/>
            <w:tcBorders>
              <w:bottom w:val="single" w:sz="4" w:space="0" w:color="auto"/>
            </w:tcBorders>
          </w:tcPr>
          <w:p w14:paraId="62E61473" w14:textId="77777777" w:rsidR="007F4862" w:rsidRDefault="007F4862" w:rsidP="009928FC">
            <w:pPr>
              <w:rPr>
                <w:color w:val="FF0000"/>
              </w:rPr>
            </w:pPr>
            <w:r>
              <w:rPr>
                <w:rFonts w:hint="eastAsia"/>
                <w:color w:val="FF0000"/>
              </w:rPr>
              <w:t>修改上传数据中“主动提示功能开关”的描述</w:t>
            </w:r>
          </w:p>
          <w:p w14:paraId="6A7861F4" w14:textId="0BED4981" w:rsidR="007F4862" w:rsidRDefault="007F4862" w:rsidP="009928FC">
            <w:pPr>
              <w:rPr>
                <w:rFonts w:hint="eastAsia"/>
                <w:color w:val="FF0000"/>
              </w:rPr>
            </w:pPr>
            <w:r>
              <w:rPr>
                <w:rFonts w:hint="eastAsia"/>
                <w:color w:val="FF0000"/>
              </w:rPr>
              <w:t>修改上传数据中“急加速发生时的加速度值”、“急减速发生时的加速度值”和“急转弯发生时的加速度值”的数据精度描述</w:t>
            </w:r>
          </w:p>
        </w:tc>
        <w:tc>
          <w:tcPr>
            <w:tcW w:w="1667" w:type="dxa"/>
          </w:tcPr>
          <w:p w14:paraId="2752C959" w14:textId="06C47EC6" w:rsidR="007F4862" w:rsidRDefault="007F4862" w:rsidP="002D6892">
            <w:pPr>
              <w:rPr>
                <w:color w:val="FF0000"/>
              </w:rPr>
            </w:pPr>
            <w:r>
              <w:rPr>
                <w:color w:val="FF0000"/>
              </w:rPr>
              <w:t>Wang Manyi</w:t>
            </w:r>
          </w:p>
        </w:tc>
      </w:tr>
      <w:tr w:rsidR="00ED6C87" w:rsidRPr="00AB3EBA" w14:paraId="525C819C" w14:textId="77777777" w:rsidTr="00CD6D42">
        <w:tc>
          <w:tcPr>
            <w:tcW w:w="1129" w:type="dxa"/>
          </w:tcPr>
          <w:p w14:paraId="3835872A" w14:textId="69BC6A83" w:rsidR="00ED6C87" w:rsidRDefault="00ED6C87" w:rsidP="002D6892">
            <w:pPr>
              <w:rPr>
                <w:color w:val="FF0000"/>
              </w:rPr>
            </w:pPr>
            <w:r>
              <w:rPr>
                <w:color w:val="FF0000"/>
              </w:rPr>
              <w:t>0.0.1.7</w:t>
            </w:r>
          </w:p>
        </w:tc>
        <w:tc>
          <w:tcPr>
            <w:tcW w:w="1276" w:type="dxa"/>
            <w:tcBorders>
              <w:bottom w:val="single" w:sz="4" w:space="0" w:color="auto"/>
            </w:tcBorders>
          </w:tcPr>
          <w:p w14:paraId="788F271A" w14:textId="532AD46C" w:rsidR="00ED6C87" w:rsidRDefault="00ED6C87" w:rsidP="002D6892">
            <w:pPr>
              <w:rPr>
                <w:color w:val="FF0000"/>
              </w:rPr>
            </w:pPr>
            <w:r>
              <w:rPr>
                <w:color w:val="FF0000"/>
              </w:rPr>
              <w:t>2021/1/5</w:t>
            </w:r>
          </w:p>
        </w:tc>
        <w:tc>
          <w:tcPr>
            <w:tcW w:w="1134" w:type="dxa"/>
            <w:tcBorders>
              <w:bottom w:val="single" w:sz="4" w:space="0" w:color="auto"/>
            </w:tcBorders>
          </w:tcPr>
          <w:p w14:paraId="26DC1046" w14:textId="03E0ED8A" w:rsidR="00ED6C87" w:rsidRDefault="00ED6C87" w:rsidP="002D6892">
            <w:pPr>
              <w:rPr>
                <w:color w:val="FF0000"/>
              </w:rPr>
            </w:pPr>
            <w:r>
              <w:rPr>
                <w:color w:val="FF0000"/>
              </w:rPr>
              <w:t>4.2.1</w:t>
            </w:r>
          </w:p>
        </w:tc>
        <w:tc>
          <w:tcPr>
            <w:tcW w:w="4536" w:type="dxa"/>
            <w:tcBorders>
              <w:bottom w:val="single" w:sz="4" w:space="0" w:color="auto"/>
            </w:tcBorders>
          </w:tcPr>
          <w:p w14:paraId="636922C5" w14:textId="5005E8CA" w:rsidR="00ED6C87" w:rsidRDefault="00ED6C87" w:rsidP="009928FC">
            <w:pPr>
              <w:rPr>
                <w:color w:val="FF0000"/>
              </w:rPr>
            </w:pPr>
            <w:r>
              <w:rPr>
                <w:rFonts w:hint="eastAsia"/>
                <w:color w:val="FF0000"/>
              </w:rPr>
              <w:t>修改</w:t>
            </w:r>
            <w:r w:rsidR="00B84B73">
              <w:rPr>
                <w:rFonts w:hint="eastAsia"/>
                <w:color w:val="FF0000"/>
              </w:rPr>
              <w:t>引用部分</w:t>
            </w:r>
          </w:p>
        </w:tc>
        <w:tc>
          <w:tcPr>
            <w:tcW w:w="1667" w:type="dxa"/>
          </w:tcPr>
          <w:p w14:paraId="5367DB7F" w14:textId="54D5A62D" w:rsidR="00ED6C87" w:rsidRDefault="00B84B73" w:rsidP="002D6892">
            <w:pPr>
              <w:rPr>
                <w:color w:val="FF0000"/>
              </w:rPr>
            </w:pPr>
            <w:r>
              <w:rPr>
                <w:color w:val="FF0000"/>
              </w:rPr>
              <w:t>Wang Manyi</w:t>
            </w:r>
          </w:p>
        </w:tc>
      </w:tr>
      <w:tr w:rsidR="00C563F5" w:rsidRPr="00AB3EBA" w14:paraId="7F3D196F" w14:textId="77777777" w:rsidTr="00CD6D42">
        <w:tc>
          <w:tcPr>
            <w:tcW w:w="1129" w:type="dxa"/>
          </w:tcPr>
          <w:p w14:paraId="42333281" w14:textId="21D98765" w:rsidR="00C563F5" w:rsidRDefault="00C563F5" w:rsidP="002D6892">
            <w:pPr>
              <w:rPr>
                <w:color w:val="FF0000"/>
              </w:rPr>
            </w:pPr>
            <w:r>
              <w:rPr>
                <w:color w:val="FF0000"/>
              </w:rPr>
              <w:t>0.0.1.7</w:t>
            </w:r>
          </w:p>
        </w:tc>
        <w:tc>
          <w:tcPr>
            <w:tcW w:w="1276" w:type="dxa"/>
            <w:tcBorders>
              <w:bottom w:val="single" w:sz="4" w:space="0" w:color="auto"/>
            </w:tcBorders>
          </w:tcPr>
          <w:p w14:paraId="41255841" w14:textId="78EF6B06" w:rsidR="00C563F5" w:rsidRDefault="00C563F5" w:rsidP="002D6892">
            <w:pPr>
              <w:rPr>
                <w:color w:val="FF0000"/>
              </w:rPr>
            </w:pPr>
            <w:r>
              <w:rPr>
                <w:color w:val="FF0000"/>
              </w:rPr>
              <w:t>2020/12/22</w:t>
            </w:r>
          </w:p>
        </w:tc>
        <w:tc>
          <w:tcPr>
            <w:tcW w:w="1134" w:type="dxa"/>
            <w:tcBorders>
              <w:bottom w:val="single" w:sz="4" w:space="0" w:color="auto"/>
            </w:tcBorders>
          </w:tcPr>
          <w:p w14:paraId="50B783D6" w14:textId="6BA95AA8" w:rsidR="00C563F5" w:rsidRDefault="00C563F5" w:rsidP="002D6892">
            <w:pPr>
              <w:rPr>
                <w:color w:val="FF0000"/>
              </w:rPr>
            </w:pPr>
            <w:r>
              <w:rPr>
                <w:color w:val="FF0000"/>
              </w:rPr>
              <w:t>5.3.1.5.1</w:t>
            </w:r>
          </w:p>
        </w:tc>
        <w:tc>
          <w:tcPr>
            <w:tcW w:w="4536" w:type="dxa"/>
            <w:tcBorders>
              <w:bottom w:val="single" w:sz="4" w:space="0" w:color="auto"/>
            </w:tcBorders>
          </w:tcPr>
          <w:p w14:paraId="684CFFFA" w14:textId="3AF1E73B" w:rsidR="00C563F5" w:rsidRDefault="00C563F5" w:rsidP="009928FC">
            <w:pPr>
              <w:rPr>
                <w:color w:val="FF0000"/>
              </w:rPr>
            </w:pPr>
            <w:r>
              <w:rPr>
                <w:rFonts w:hint="eastAsia"/>
                <w:color w:val="FF0000"/>
              </w:rPr>
              <w:t>删除</w:t>
            </w:r>
            <w:r>
              <w:rPr>
                <w:color w:val="FF0000"/>
              </w:rPr>
              <w:t>ACC ON</w:t>
            </w:r>
            <w:r>
              <w:rPr>
                <w:rFonts w:hint="eastAsia"/>
                <w:color w:val="FF0000"/>
              </w:rPr>
              <w:t>状态下起止位置</w:t>
            </w:r>
            <w:r>
              <w:rPr>
                <w:rFonts w:hint="eastAsia"/>
                <w:color w:val="FF0000"/>
              </w:rPr>
              <w:t>G</w:t>
            </w:r>
            <w:r>
              <w:rPr>
                <w:color w:val="FF0000"/>
              </w:rPr>
              <w:t>PS</w:t>
            </w:r>
            <w:r>
              <w:rPr>
                <w:rFonts w:hint="eastAsia"/>
                <w:color w:val="FF0000"/>
              </w:rPr>
              <w:t>信号记录的需求（根据</w:t>
            </w:r>
            <w:r>
              <w:rPr>
                <w:rFonts w:hint="eastAsia"/>
                <w:color w:val="FF0000"/>
              </w:rPr>
              <w:t>C</w:t>
            </w:r>
            <w:r>
              <w:rPr>
                <w:color w:val="FF0000"/>
              </w:rPr>
              <w:t>LE N</w:t>
            </w:r>
            <w:r>
              <w:rPr>
                <w:rFonts w:hint="eastAsia"/>
                <w:color w:val="FF0000"/>
              </w:rPr>
              <w:t>arrative</w:t>
            </w:r>
            <w:r>
              <w:rPr>
                <w:color w:val="FF0000"/>
              </w:rPr>
              <w:t xml:space="preserve"> </w:t>
            </w:r>
            <w:r>
              <w:rPr>
                <w:rFonts w:hint="eastAsia"/>
                <w:color w:val="FF0000"/>
              </w:rPr>
              <w:t>v1.6</w:t>
            </w:r>
            <w:r>
              <w:rPr>
                <w:rFonts w:hint="eastAsia"/>
                <w:color w:val="FF0000"/>
              </w:rPr>
              <w:t>）</w:t>
            </w:r>
          </w:p>
          <w:p w14:paraId="2B499ADC" w14:textId="013BA59C" w:rsidR="00C563F5" w:rsidRDefault="00C563F5" w:rsidP="009928FC">
            <w:pPr>
              <w:rPr>
                <w:color w:val="FF0000"/>
              </w:rPr>
            </w:pPr>
            <w:r>
              <w:rPr>
                <w:rFonts w:hint="eastAsia"/>
                <w:color w:val="FF0000"/>
              </w:rPr>
              <w:t>更新相应英文翻译中的信号错误</w:t>
            </w:r>
          </w:p>
        </w:tc>
        <w:tc>
          <w:tcPr>
            <w:tcW w:w="1667" w:type="dxa"/>
          </w:tcPr>
          <w:p w14:paraId="41C6B5E6" w14:textId="1D0B1DC1" w:rsidR="00C563F5" w:rsidRDefault="00C563F5" w:rsidP="002D6892">
            <w:pPr>
              <w:rPr>
                <w:color w:val="FF0000"/>
              </w:rPr>
            </w:pPr>
            <w:r>
              <w:rPr>
                <w:color w:val="FF0000"/>
              </w:rPr>
              <w:t>Wang Manyi</w:t>
            </w:r>
          </w:p>
        </w:tc>
      </w:tr>
      <w:tr w:rsidR="00FC48B4" w:rsidRPr="00AB3EBA" w14:paraId="36DBCF25" w14:textId="77777777" w:rsidTr="00CD6D42">
        <w:tc>
          <w:tcPr>
            <w:tcW w:w="1129" w:type="dxa"/>
          </w:tcPr>
          <w:p w14:paraId="52E1CD06" w14:textId="0D38120E" w:rsidR="00FC48B4" w:rsidRDefault="00FD0DB1" w:rsidP="002D6892">
            <w:pPr>
              <w:rPr>
                <w:color w:val="FF0000"/>
              </w:rPr>
            </w:pPr>
            <w:r>
              <w:rPr>
                <w:color w:val="FF0000"/>
              </w:rPr>
              <w:t>0.0.1.7</w:t>
            </w:r>
          </w:p>
        </w:tc>
        <w:tc>
          <w:tcPr>
            <w:tcW w:w="1276" w:type="dxa"/>
            <w:tcBorders>
              <w:bottom w:val="single" w:sz="4" w:space="0" w:color="auto"/>
            </w:tcBorders>
          </w:tcPr>
          <w:p w14:paraId="3B83436F" w14:textId="25E22585" w:rsidR="00FC48B4" w:rsidRDefault="00A841DA" w:rsidP="002D6892">
            <w:pPr>
              <w:rPr>
                <w:color w:val="FF0000"/>
              </w:rPr>
            </w:pPr>
            <w:r>
              <w:rPr>
                <w:color w:val="FF0000"/>
              </w:rPr>
              <w:t>202</w:t>
            </w:r>
            <w:r>
              <w:rPr>
                <w:rFonts w:hint="eastAsia"/>
                <w:color w:val="FF0000"/>
              </w:rPr>
              <w:t>1</w:t>
            </w:r>
            <w:r w:rsidR="00FD0DB1">
              <w:rPr>
                <w:color w:val="FF0000"/>
              </w:rPr>
              <w:t>/1/5</w:t>
            </w:r>
          </w:p>
        </w:tc>
        <w:tc>
          <w:tcPr>
            <w:tcW w:w="1134" w:type="dxa"/>
            <w:tcBorders>
              <w:bottom w:val="single" w:sz="4" w:space="0" w:color="auto"/>
            </w:tcBorders>
          </w:tcPr>
          <w:p w14:paraId="35BED483" w14:textId="14045DAF" w:rsidR="00FC48B4" w:rsidRDefault="00FC48B4" w:rsidP="002D6892">
            <w:pPr>
              <w:rPr>
                <w:color w:val="FF0000"/>
              </w:rPr>
            </w:pPr>
            <w:r>
              <w:rPr>
                <w:rFonts w:hint="eastAsia"/>
                <w:color w:val="FF0000"/>
              </w:rPr>
              <w:t>5.3.1.5.2</w:t>
            </w:r>
          </w:p>
        </w:tc>
        <w:tc>
          <w:tcPr>
            <w:tcW w:w="4536" w:type="dxa"/>
            <w:tcBorders>
              <w:bottom w:val="single" w:sz="4" w:space="0" w:color="auto"/>
            </w:tcBorders>
          </w:tcPr>
          <w:p w14:paraId="74EB8199" w14:textId="192FEB79" w:rsidR="00FC48B4" w:rsidRDefault="00FD0DB1" w:rsidP="009928FC">
            <w:pPr>
              <w:rPr>
                <w:color w:val="FF0000"/>
              </w:rPr>
            </w:pPr>
            <w:r>
              <w:rPr>
                <w:rFonts w:hint="eastAsia"/>
                <w:color w:val="FF0000"/>
              </w:rPr>
              <w:t>修改</w:t>
            </w:r>
            <w:r>
              <w:rPr>
                <w:rFonts w:hint="eastAsia"/>
                <w:color w:val="FF0000"/>
              </w:rPr>
              <w:t>G</w:t>
            </w:r>
            <w:r>
              <w:rPr>
                <w:color w:val="FF0000"/>
              </w:rPr>
              <w:t>B</w:t>
            </w:r>
            <w:r>
              <w:rPr>
                <w:rFonts w:hint="eastAsia"/>
                <w:color w:val="FF0000"/>
              </w:rPr>
              <w:t>上判断</w:t>
            </w:r>
            <w:r>
              <w:rPr>
                <w:rFonts w:hint="eastAsia"/>
                <w:color w:val="FF0000"/>
              </w:rPr>
              <w:t>A</w:t>
            </w:r>
            <w:r>
              <w:rPr>
                <w:color w:val="FF0000"/>
              </w:rPr>
              <w:t>CC</w:t>
            </w:r>
            <w:r>
              <w:rPr>
                <w:rFonts w:hint="eastAsia"/>
                <w:color w:val="FF0000"/>
              </w:rPr>
              <w:t>什么时候开启的信号</w:t>
            </w:r>
          </w:p>
        </w:tc>
        <w:tc>
          <w:tcPr>
            <w:tcW w:w="1667" w:type="dxa"/>
          </w:tcPr>
          <w:p w14:paraId="09D7CCE3" w14:textId="74BC6E68" w:rsidR="00FC48B4" w:rsidRDefault="00FD0DB1" w:rsidP="002D6892">
            <w:pPr>
              <w:rPr>
                <w:color w:val="FF0000"/>
              </w:rPr>
            </w:pPr>
            <w:r>
              <w:rPr>
                <w:color w:val="FF0000"/>
              </w:rPr>
              <w:t>Wang Manyi</w:t>
            </w:r>
          </w:p>
        </w:tc>
      </w:tr>
      <w:tr w:rsidR="00984A74" w:rsidRPr="00AB3EBA" w14:paraId="4B7638B1" w14:textId="77777777" w:rsidTr="00CD6D42">
        <w:tc>
          <w:tcPr>
            <w:tcW w:w="1129" w:type="dxa"/>
          </w:tcPr>
          <w:p w14:paraId="0C5B25AC" w14:textId="0F28B786" w:rsidR="00984A74" w:rsidRDefault="00984A74" w:rsidP="002D6892">
            <w:pPr>
              <w:rPr>
                <w:color w:val="FF0000"/>
              </w:rPr>
            </w:pPr>
            <w:r>
              <w:rPr>
                <w:color w:val="FF0000"/>
              </w:rPr>
              <w:t>0.0.1.7</w:t>
            </w:r>
          </w:p>
        </w:tc>
        <w:tc>
          <w:tcPr>
            <w:tcW w:w="1276" w:type="dxa"/>
            <w:tcBorders>
              <w:bottom w:val="single" w:sz="4" w:space="0" w:color="auto"/>
            </w:tcBorders>
          </w:tcPr>
          <w:p w14:paraId="1FC0F899" w14:textId="26E4B79C" w:rsidR="00984A74" w:rsidRDefault="00984A74" w:rsidP="00A841DA">
            <w:pPr>
              <w:rPr>
                <w:color w:val="FF0000"/>
              </w:rPr>
            </w:pPr>
            <w:r>
              <w:rPr>
                <w:color w:val="FF0000"/>
              </w:rPr>
              <w:t>202</w:t>
            </w:r>
            <w:r w:rsidR="00A841DA">
              <w:rPr>
                <w:rFonts w:hint="eastAsia"/>
                <w:color w:val="FF0000"/>
              </w:rPr>
              <w:t>1</w:t>
            </w:r>
            <w:r>
              <w:rPr>
                <w:color w:val="FF0000"/>
              </w:rPr>
              <w:t>/1/5</w:t>
            </w:r>
          </w:p>
        </w:tc>
        <w:tc>
          <w:tcPr>
            <w:tcW w:w="1134" w:type="dxa"/>
            <w:tcBorders>
              <w:bottom w:val="single" w:sz="4" w:space="0" w:color="auto"/>
            </w:tcBorders>
          </w:tcPr>
          <w:p w14:paraId="490DD980" w14:textId="153091A8" w:rsidR="00984A74" w:rsidRDefault="00984A74" w:rsidP="002D6892">
            <w:pPr>
              <w:rPr>
                <w:rFonts w:hint="eastAsia"/>
                <w:color w:val="FF0000"/>
              </w:rPr>
            </w:pPr>
            <w:r>
              <w:rPr>
                <w:color w:val="FF0000"/>
              </w:rPr>
              <w:t>5.3.1.11</w:t>
            </w:r>
          </w:p>
        </w:tc>
        <w:tc>
          <w:tcPr>
            <w:tcW w:w="4536" w:type="dxa"/>
            <w:tcBorders>
              <w:bottom w:val="single" w:sz="4" w:space="0" w:color="auto"/>
            </w:tcBorders>
          </w:tcPr>
          <w:p w14:paraId="335DEE20" w14:textId="6965D41D" w:rsidR="00984A74" w:rsidRDefault="00984A74" w:rsidP="009928FC">
            <w:pPr>
              <w:rPr>
                <w:rFonts w:hint="eastAsia"/>
                <w:color w:val="FF0000"/>
              </w:rPr>
            </w:pPr>
            <w:r>
              <w:rPr>
                <w:rFonts w:hint="eastAsia"/>
                <w:color w:val="FF0000"/>
              </w:rPr>
              <w:t>增加</w:t>
            </w:r>
            <w:r>
              <w:rPr>
                <w:rFonts w:hint="eastAsia"/>
                <w:color w:val="FF0000"/>
              </w:rPr>
              <w:t>5.3.1.11</w:t>
            </w:r>
            <w:r>
              <w:rPr>
                <w:rFonts w:hint="eastAsia"/>
                <w:color w:val="FF0000"/>
              </w:rPr>
              <w:t>章节《加速度数据换算关系》</w:t>
            </w:r>
          </w:p>
        </w:tc>
        <w:tc>
          <w:tcPr>
            <w:tcW w:w="1667" w:type="dxa"/>
          </w:tcPr>
          <w:p w14:paraId="3585074F" w14:textId="53DA363E" w:rsidR="00984A74" w:rsidRDefault="00984A74" w:rsidP="002D6892">
            <w:pPr>
              <w:rPr>
                <w:color w:val="FF0000"/>
              </w:rPr>
            </w:pPr>
            <w:r>
              <w:rPr>
                <w:color w:val="FF0000"/>
              </w:rPr>
              <w:t>Wang Manyi</w:t>
            </w:r>
          </w:p>
        </w:tc>
      </w:tr>
      <w:tr w:rsidR="00984A74" w:rsidRPr="00AB3EBA" w14:paraId="166D5535" w14:textId="77777777" w:rsidTr="00CD6D42">
        <w:tc>
          <w:tcPr>
            <w:tcW w:w="1129" w:type="dxa"/>
          </w:tcPr>
          <w:p w14:paraId="444C4FDF" w14:textId="1193F3A5" w:rsidR="00984A74" w:rsidRDefault="00984A74" w:rsidP="002D6892">
            <w:pPr>
              <w:rPr>
                <w:color w:val="FF0000"/>
              </w:rPr>
            </w:pPr>
            <w:r>
              <w:rPr>
                <w:color w:val="FF0000"/>
              </w:rPr>
              <w:t>0.0.1.7</w:t>
            </w:r>
          </w:p>
        </w:tc>
        <w:tc>
          <w:tcPr>
            <w:tcW w:w="1276" w:type="dxa"/>
            <w:tcBorders>
              <w:bottom w:val="single" w:sz="4" w:space="0" w:color="auto"/>
            </w:tcBorders>
          </w:tcPr>
          <w:p w14:paraId="3EA0F142" w14:textId="07F18337" w:rsidR="00984A74" w:rsidRDefault="00984A74" w:rsidP="002D6892">
            <w:pPr>
              <w:rPr>
                <w:color w:val="FF0000"/>
              </w:rPr>
            </w:pPr>
            <w:r>
              <w:rPr>
                <w:color w:val="FF0000"/>
              </w:rPr>
              <w:t>202</w:t>
            </w:r>
            <w:r w:rsidR="00A841DA">
              <w:rPr>
                <w:rFonts w:hint="eastAsia"/>
                <w:color w:val="FF0000"/>
              </w:rPr>
              <w:t>1</w:t>
            </w:r>
            <w:r>
              <w:rPr>
                <w:color w:val="FF0000"/>
              </w:rPr>
              <w:t>/1/5</w:t>
            </w:r>
          </w:p>
        </w:tc>
        <w:tc>
          <w:tcPr>
            <w:tcW w:w="1134" w:type="dxa"/>
            <w:tcBorders>
              <w:bottom w:val="single" w:sz="4" w:space="0" w:color="auto"/>
            </w:tcBorders>
          </w:tcPr>
          <w:p w14:paraId="47D79A71" w14:textId="77777777" w:rsidR="00984A74" w:rsidRDefault="00984A74" w:rsidP="002D6892">
            <w:pPr>
              <w:rPr>
                <w:color w:val="FF0000"/>
              </w:rPr>
            </w:pPr>
            <w:r>
              <w:rPr>
                <w:color w:val="FF0000"/>
              </w:rPr>
              <w:t>5.3.2.1.1</w:t>
            </w:r>
          </w:p>
          <w:p w14:paraId="6FF105F0" w14:textId="77777777" w:rsidR="00984A74" w:rsidRDefault="00984A74" w:rsidP="002D6892">
            <w:pPr>
              <w:rPr>
                <w:color w:val="FF0000"/>
              </w:rPr>
            </w:pPr>
            <w:r>
              <w:rPr>
                <w:color w:val="FF0000"/>
              </w:rPr>
              <w:t>5.3.2.3</w:t>
            </w:r>
          </w:p>
          <w:p w14:paraId="3F544340" w14:textId="5033AEBD" w:rsidR="00984A74" w:rsidRDefault="00984A74" w:rsidP="002D6892">
            <w:pPr>
              <w:rPr>
                <w:color w:val="FF0000"/>
              </w:rPr>
            </w:pPr>
            <w:r>
              <w:rPr>
                <w:color w:val="FF0000"/>
              </w:rPr>
              <w:t>5.3.2.4</w:t>
            </w:r>
          </w:p>
        </w:tc>
        <w:tc>
          <w:tcPr>
            <w:tcW w:w="4536" w:type="dxa"/>
            <w:tcBorders>
              <w:bottom w:val="single" w:sz="4" w:space="0" w:color="auto"/>
            </w:tcBorders>
          </w:tcPr>
          <w:p w14:paraId="1EA4B2A9" w14:textId="237FA3F5" w:rsidR="00984A74" w:rsidRDefault="00984A74" w:rsidP="009928FC">
            <w:pPr>
              <w:rPr>
                <w:rFonts w:hint="eastAsia"/>
                <w:color w:val="FF0000"/>
              </w:rPr>
            </w:pPr>
            <w:r>
              <w:rPr>
                <w:rFonts w:hint="eastAsia"/>
                <w:color w:val="FF0000"/>
              </w:rPr>
              <w:t>增加加速度单位换算过程中对</w:t>
            </w:r>
            <w:r>
              <w:rPr>
                <w:rFonts w:hint="eastAsia"/>
                <w:color w:val="FF0000"/>
              </w:rPr>
              <w:t>5.3.1.11</w:t>
            </w:r>
            <w:r>
              <w:rPr>
                <w:rFonts w:hint="eastAsia"/>
                <w:color w:val="FF0000"/>
              </w:rPr>
              <w:t>章节的引用</w:t>
            </w:r>
          </w:p>
        </w:tc>
        <w:tc>
          <w:tcPr>
            <w:tcW w:w="1667" w:type="dxa"/>
          </w:tcPr>
          <w:p w14:paraId="2F66D104" w14:textId="01678EB1" w:rsidR="00984A74" w:rsidRDefault="00984A74" w:rsidP="002D6892">
            <w:pPr>
              <w:rPr>
                <w:color w:val="FF0000"/>
              </w:rPr>
            </w:pPr>
            <w:r>
              <w:rPr>
                <w:color w:val="FF0000"/>
              </w:rPr>
              <w:t>Wang Manyi</w:t>
            </w:r>
          </w:p>
        </w:tc>
      </w:tr>
      <w:tr w:rsidR="00984A74" w:rsidRPr="00AB3EBA" w14:paraId="4C00220E" w14:textId="77777777" w:rsidTr="00CD6D42">
        <w:tc>
          <w:tcPr>
            <w:tcW w:w="1129" w:type="dxa"/>
          </w:tcPr>
          <w:p w14:paraId="1D3089EF" w14:textId="4755B786" w:rsidR="00984A74" w:rsidRDefault="00984A74" w:rsidP="002D6892">
            <w:pPr>
              <w:rPr>
                <w:color w:val="FF0000"/>
              </w:rPr>
            </w:pPr>
            <w:r>
              <w:rPr>
                <w:rFonts w:hint="eastAsia"/>
                <w:color w:val="FF0000"/>
              </w:rPr>
              <w:t>0.0.1.7</w:t>
            </w:r>
          </w:p>
        </w:tc>
        <w:tc>
          <w:tcPr>
            <w:tcW w:w="1276" w:type="dxa"/>
            <w:tcBorders>
              <w:bottom w:val="single" w:sz="4" w:space="0" w:color="auto"/>
            </w:tcBorders>
          </w:tcPr>
          <w:p w14:paraId="6A2852BD" w14:textId="73DB6FC9" w:rsidR="00984A74" w:rsidRDefault="00984A74" w:rsidP="002D6892">
            <w:pPr>
              <w:rPr>
                <w:color w:val="FF0000"/>
              </w:rPr>
            </w:pPr>
            <w:r>
              <w:rPr>
                <w:rFonts w:hint="eastAsia"/>
                <w:color w:val="FF0000"/>
              </w:rPr>
              <w:t>202</w:t>
            </w:r>
            <w:r w:rsidR="00A841DA">
              <w:rPr>
                <w:rFonts w:hint="eastAsia"/>
                <w:color w:val="FF0000"/>
              </w:rPr>
              <w:t>1</w:t>
            </w:r>
            <w:r>
              <w:rPr>
                <w:rFonts w:hint="eastAsia"/>
                <w:color w:val="FF0000"/>
              </w:rPr>
              <w:t>/1/5</w:t>
            </w:r>
          </w:p>
        </w:tc>
        <w:tc>
          <w:tcPr>
            <w:tcW w:w="1134" w:type="dxa"/>
            <w:tcBorders>
              <w:bottom w:val="single" w:sz="4" w:space="0" w:color="auto"/>
            </w:tcBorders>
          </w:tcPr>
          <w:p w14:paraId="27FB105A" w14:textId="58CCC2C4" w:rsidR="00984A74" w:rsidRDefault="00984A74" w:rsidP="002D6892">
            <w:pPr>
              <w:rPr>
                <w:color w:val="FF0000"/>
              </w:rPr>
            </w:pPr>
            <w:r>
              <w:rPr>
                <w:rFonts w:hint="eastAsia"/>
                <w:color w:val="FF0000"/>
              </w:rPr>
              <w:t>5.3.2.5</w:t>
            </w:r>
          </w:p>
        </w:tc>
        <w:tc>
          <w:tcPr>
            <w:tcW w:w="4536" w:type="dxa"/>
            <w:tcBorders>
              <w:bottom w:val="single" w:sz="4" w:space="0" w:color="auto"/>
            </w:tcBorders>
          </w:tcPr>
          <w:p w14:paraId="65AF118D" w14:textId="18245D64" w:rsidR="00984A74" w:rsidRDefault="00984A74" w:rsidP="009928FC">
            <w:pPr>
              <w:rPr>
                <w:rFonts w:hint="eastAsia"/>
                <w:color w:val="FF0000"/>
              </w:rPr>
            </w:pPr>
            <w:r>
              <w:rPr>
                <w:rFonts w:hint="eastAsia"/>
                <w:color w:val="FF0000"/>
              </w:rPr>
              <w:t>修改疲劳驾驶的定义</w:t>
            </w:r>
          </w:p>
        </w:tc>
        <w:tc>
          <w:tcPr>
            <w:tcW w:w="1667" w:type="dxa"/>
          </w:tcPr>
          <w:p w14:paraId="08414BA8" w14:textId="6C3B2754" w:rsidR="00984A74" w:rsidRDefault="00984A74" w:rsidP="002D6892">
            <w:pPr>
              <w:rPr>
                <w:color w:val="FF0000"/>
              </w:rPr>
            </w:pPr>
            <w:r>
              <w:rPr>
                <w:color w:val="FF0000"/>
              </w:rPr>
              <w:t>Wang M</w:t>
            </w:r>
            <w:r>
              <w:rPr>
                <w:rFonts w:hint="eastAsia"/>
                <w:color w:val="FF0000"/>
              </w:rPr>
              <w:t>anyi</w:t>
            </w:r>
          </w:p>
        </w:tc>
      </w:tr>
      <w:tr w:rsidR="00A841DA" w:rsidRPr="00AB3EBA" w14:paraId="6B64914A" w14:textId="77777777" w:rsidTr="00CD6D42">
        <w:tc>
          <w:tcPr>
            <w:tcW w:w="1129" w:type="dxa"/>
          </w:tcPr>
          <w:p w14:paraId="3370CA49" w14:textId="331CBB7D" w:rsidR="00A841DA" w:rsidRDefault="00A841DA" w:rsidP="002D6892">
            <w:pPr>
              <w:rPr>
                <w:rFonts w:hint="eastAsia"/>
                <w:color w:val="FF0000"/>
              </w:rPr>
            </w:pPr>
            <w:r>
              <w:rPr>
                <w:rFonts w:hint="eastAsia"/>
                <w:color w:val="FF0000"/>
              </w:rPr>
              <w:t>0.0.1.7</w:t>
            </w:r>
          </w:p>
        </w:tc>
        <w:tc>
          <w:tcPr>
            <w:tcW w:w="1276" w:type="dxa"/>
            <w:tcBorders>
              <w:bottom w:val="single" w:sz="4" w:space="0" w:color="auto"/>
            </w:tcBorders>
          </w:tcPr>
          <w:p w14:paraId="090D2013" w14:textId="45E9ADF5" w:rsidR="00A841DA" w:rsidRDefault="00A841DA" w:rsidP="002D6892">
            <w:pPr>
              <w:rPr>
                <w:rFonts w:hint="eastAsia"/>
                <w:color w:val="FF0000"/>
              </w:rPr>
            </w:pPr>
            <w:r>
              <w:rPr>
                <w:rFonts w:hint="eastAsia"/>
                <w:color w:val="FF0000"/>
              </w:rPr>
              <w:t>2021/1/5</w:t>
            </w:r>
          </w:p>
        </w:tc>
        <w:tc>
          <w:tcPr>
            <w:tcW w:w="1134" w:type="dxa"/>
            <w:tcBorders>
              <w:bottom w:val="single" w:sz="4" w:space="0" w:color="auto"/>
            </w:tcBorders>
          </w:tcPr>
          <w:p w14:paraId="57942C4D" w14:textId="729FB971" w:rsidR="00A841DA" w:rsidRDefault="00A841DA" w:rsidP="002D6892">
            <w:pPr>
              <w:rPr>
                <w:rFonts w:hint="eastAsia"/>
                <w:color w:val="FF0000"/>
              </w:rPr>
            </w:pPr>
            <w:r>
              <w:rPr>
                <w:rFonts w:hint="eastAsia"/>
                <w:color w:val="FF0000"/>
              </w:rPr>
              <w:t>5.3.5</w:t>
            </w:r>
          </w:p>
        </w:tc>
        <w:tc>
          <w:tcPr>
            <w:tcW w:w="4536" w:type="dxa"/>
            <w:tcBorders>
              <w:bottom w:val="single" w:sz="4" w:space="0" w:color="auto"/>
            </w:tcBorders>
          </w:tcPr>
          <w:p w14:paraId="609B9CBD" w14:textId="77777777" w:rsidR="00A841DA" w:rsidRDefault="00A841DA" w:rsidP="009928FC">
            <w:pPr>
              <w:rPr>
                <w:color w:val="FF0000"/>
              </w:rPr>
            </w:pPr>
            <w:r>
              <w:rPr>
                <w:rFonts w:hint="eastAsia"/>
                <w:color w:val="FF0000"/>
              </w:rPr>
              <w:t>修改章节《行程油耗排名》</w:t>
            </w:r>
            <w:r w:rsidRPr="00A841DA">
              <w:rPr>
                <w:color w:val="FF0000"/>
              </w:rPr>
              <w:sym w:font="Wingdings" w:char="F0E0"/>
            </w:r>
            <w:r>
              <w:rPr>
                <w:rFonts w:hint="eastAsia"/>
                <w:color w:val="FF0000"/>
              </w:rPr>
              <w:t>《行程油耗》</w:t>
            </w:r>
          </w:p>
          <w:p w14:paraId="5DE9EEAE" w14:textId="77777777" w:rsidR="00A841DA" w:rsidRDefault="00A841DA" w:rsidP="009928FC">
            <w:pPr>
              <w:rPr>
                <w:color w:val="FF0000"/>
              </w:rPr>
            </w:pPr>
            <w:r>
              <w:rPr>
                <w:rFonts w:hint="eastAsia"/>
                <w:color w:val="FF0000"/>
              </w:rPr>
              <w:t>删除</w:t>
            </w:r>
            <w:r>
              <w:rPr>
                <w:rFonts w:hint="eastAsia"/>
                <w:color w:val="FF0000"/>
              </w:rPr>
              <w:t>5.3.5.1.1</w:t>
            </w:r>
            <w:r>
              <w:rPr>
                <w:rFonts w:hint="eastAsia"/>
                <w:color w:val="FF0000"/>
              </w:rPr>
              <w:t>《油耗的周排名》章节</w:t>
            </w:r>
          </w:p>
          <w:p w14:paraId="378D8664" w14:textId="77777777" w:rsidR="00A841DA" w:rsidRDefault="00A841DA" w:rsidP="009928FC">
            <w:pPr>
              <w:rPr>
                <w:color w:val="FF0000"/>
              </w:rPr>
            </w:pPr>
            <w:r>
              <w:rPr>
                <w:rFonts w:hint="eastAsia"/>
                <w:color w:val="FF0000"/>
              </w:rPr>
              <w:t>删除</w:t>
            </w:r>
            <w:r>
              <w:rPr>
                <w:rFonts w:hint="eastAsia"/>
                <w:color w:val="FF0000"/>
              </w:rPr>
              <w:t>5.3.5.1.2</w:t>
            </w:r>
            <w:r>
              <w:rPr>
                <w:rFonts w:hint="eastAsia"/>
                <w:color w:val="FF0000"/>
              </w:rPr>
              <w:t>《油耗的月度排名》章节</w:t>
            </w:r>
          </w:p>
          <w:p w14:paraId="1ADA0F43" w14:textId="77777777" w:rsidR="00A841DA" w:rsidRDefault="00A841DA" w:rsidP="009928FC">
            <w:pPr>
              <w:rPr>
                <w:color w:val="FF0000"/>
              </w:rPr>
            </w:pPr>
            <w:r>
              <w:rPr>
                <w:rFonts w:hint="eastAsia"/>
                <w:color w:val="FF0000"/>
              </w:rPr>
              <w:t>删除</w:t>
            </w:r>
            <w:r>
              <w:rPr>
                <w:rFonts w:hint="eastAsia"/>
                <w:color w:val="FF0000"/>
              </w:rPr>
              <w:t>5.3.5.1.3</w:t>
            </w:r>
            <w:r>
              <w:rPr>
                <w:rFonts w:hint="eastAsia"/>
                <w:color w:val="FF0000"/>
              </w:rPr>
              <w:t>《油耗的半年排名》章节</w:t>
            </w:r>
          </w:p>
          <w:p w14:paraId="66903CEE" w14:textId="77777777" w:rsidR="00A841DA" w:rsidRDefault="00A841DA" w:rsidP="009928FC">
            <w:pPr>
              <w:rPr>
                <w:color w:val="FF0000"/>
              </w:rPr>
            </w:pPr>
            <w:r>
              <w:rPr>
                <w:rFonts w:hint="eastAsia"/>
                <w:color w:val="FF0000"/>
              </w:rPr>
              <w:t>删除</w:t>
            </w:r>
            <w:r>
              <w:rPr>
                <w:rFonts w:hint="eastAsia"/>
                <w:color w:val="FF0000"/>
              </w:rPr>
              <w:t>5.3.5.1.4</w:t>
            </w:r>
            <w:r>
              <w:rPr>
                <w:rFonts w:hint="eastAsia"/>
                <w:color w:val="FF0000"/>
              </w:rPr>
              <w:t>《油耗排名规则说明》章节</w:t>
            </w:r>
          </w:p>
          <w:p w14:paraId="429F5E9A" w14:textId="77777777" w:rsidR="00A841DA" w:rsidRDefault="00A841DA" w:rsidP="009928FC">
            <w:pPr>
              <w:rPr>
                <w:color w:val="FF0000"/>
              </w:rPr>
            </w:pPr>
            <w:r>
              <w:rPr>
                <w:rFonts w:hint="eastAsia"/>
                <w:color w:val="FF0000"/>
              </w:rPr>
              <w:t>删除</w:t>
            </w:r>
            <w:r>
              <w:rPr>
                <w:rFonts w:hint="eastAsia"/>
                <w:color w:val="FF0000"/>
              </w:rPr>
              <w:t>5.3.5.1.5</w:t>
            </w:r>
            <w:r>
              <w:rPr>
                <w:rFonts w:hint="eastAsia"/>
                <w:color w:val="FF0000"/>
              </w:rPr>
              <w:t>《油耗排名异常情况说明》章节</w:t>
            </w:r>
          </w:p>
          <w:p w14:paraId="1FBAE744" w14:textId="77777777" w:rsidR="00A841DA" w:rsidRDefault="00A841DA" w:rsidP="009928FC">
            <w:pPr>
              <w:rPr>
                <w:color w:val="FF0000"/>
              </w:rPr>
            </w:pPr>
            <w:r>
              <w:rPr>
                <w:rFonts w:hint="eastAsia"/>
                <w:color w:val="FF0000"/>
              </w:rPr>
              <w:t>删除</w:t>
            </w:r>
            <w:r>
              <w:rPr>
                <w:rFonts w:hint="eastAsia"/>
                <w:color w:val="FF0000"/>
              </w:rPr>
              <w:t>5.3.5.2</w:t>
            </w:r>
            <w:r>
              <w:rPr>
                <w:rFonts w:hint="eastAsia"/>
                <w:color w:val="FF0000"/>
              </w:rPr>
              <w:t>《油耗排名分享》章节</w:t>
            </w:r>
          </w:p>
          <w:p w14:paraId="6A74770A" w14:textId="2D56F2D2" w:rsidR="00A841DA" w:rsidRDefault="00A841DA" w:rsidP="009928FC">
            <w:pPr>
              <w:rPr>
                <w:rFonts w:hint="eastAsia"/>
                <w:color w:val="FF0000"/>
              </w:rPr>
            </w:pPr>
            <w:r>
              <w:rPr>
                <w:rFonts w:hint="eastAsia"/>
                <w:color w:val="FF0000"/>
              </w:rPr>
              <w:t>删除</w:t>
            </w:r>
            <w:r>
              <w:rPr>
                <w:rFonts w:hint="eastAsia"/>
                <w:color w:val="FF0000"/>
              </w:rPr>
              <w:t>5.3.5.3</w:t>
            </w:r>
            <w:r>
              <w:rPr>
                <w:rFonts w:hint="eastAsia"/>
                <w:color w:val="FF0000"/>
              </w:rPr>
              <w:t>《油耗排名用户信息脱敏处理》章节</w:t>
            </w:r>
          </w:p>
        </w:tc>
        <w:tc>
          <w:tcPr>
            <w:tcW w:w="1667" w:type="dxa"/>
          </w:tcPr>
          <w:p w14:paraId="11079826" w14:textId="2DB60AEF" w:rsidR="00A841DA" w:rsidRDefault="00A841DA" w:rsidP="002D6892">
            <w:pPr>
              <w:rPr>
                <w:color w:val="FF0000"/>
              </w:rPr>
            </w:pPr>
            <w:r>
              <w:rPr>
                <w:color w:val="FF0000"/>
              </w:rPr>
              <w:t>Wang Manyi</w:t>
            </w:r>
          </w:p>
        </w:tc>
      </w:tr>
      <w:tr w:rsidR="00A841DA" w:rsidRPr="00AB3EBA" w14:paraId="4B3DDD64" w14:textId="77777777" w:rsidTr="00CD6D42">
        <w:tc>
          <w:tcPr>
            <w:tcW w:w="1129" w:type="dxa"/>
          </w:tcPr>
          <w:p w14:paraId="196BBA80" w14:textId="072252A5" w:rsidR="00A841DA" w:rsidRDefault="00A841DA" w:rsidP="002D6892">
            <w:pPr>
              <w:rPr>
                <w:rFonts w:hint="eastAsia"/>
                <w:color w:val="FF0000"/>
              </w:rPr>
            </w:pPr>
            <w:r>
              <w:rPr>
                <w:rFonts w:hint="eastAsia"/>
                <w:color w:val="FF0000"/>
              </w:rPr>
              <w:t>0.0.1.7</w:t>
            </w:r>
          </w:p>
        </w:tc>
        <w:tc>
          <w:tcPr>
            <w:tcW w:w="1276" w:type="dxa"/>
            <w:tcBorders>
              <w:bottom w:val="single" w:sz="4" w:space="0" w:color="auto"/>
            </w:tcBorders>
          </w:tcPr>
          <w:p w14:paraId="54DE6E0E" w14:textId="03ECBA5A" w:rsidR="00A841DA" w:rsidRDefault="00A841DA" w:rsidP="002D6892">
            <w:pPr>
              <w:rPr>
                <w:rFonts w:hint="eastAsia"/>
                <w:color w:val="FF0000"/>
              </w:rPr>
            </w:pPr>
            <w:r>
              <w:rPr>
                <w:rFonts w:hint="eastAsia"/>
                <w:color w:val="FF0000"/>
              </w:rPr>
              <w:t>2021/1/5</w:t>
            </w:r>
          </w:p>
        </w:tc>
        <w:tc>
          <w:tcPr>
            <w:tcW w:w="1134" w:type="dxa"/>
            <w:tcBorders>
              <w:bottom w:val="single" w:sz="4" w:space="0" w:color="auto"/>
            </w:tcBorders>
          </w:tcPr>
          <w:p w14:paraId="7430F9B5" w14:textId="223ACEFF" w:rsidR="00A841DA" w:rsidRDefault="00A841DA" w:rsidP="002D6892">
            <w:pPr>
              <w:rPr>
                <w:rFonts w:hint="eastAsia"/>
                <w:color w:val="FF0000"/>
              </w:rPr>
            </w:pPr>
            <w:r>
              <w:rPr>
                <w:rFonts w:hint="eastAsia"/>
                <w:color w:val="FF0000"/>
              </w:rPr>
              <w:t>5.3.8</w:t>
            </w:r>
          </w:p>
        </w:tc>
        <w:tc>
          <w:tcPr>
            <w:tcW w:w="4536" w:type="dxa"/>
            <w:tcBorders>
              <w:bottom w:val="single" w:sz="4" w:space="0" w:color="auto"/>
            </w:tcBorders>
          </w:tcPr>
          <w:p w14:paraId="15E880CE" w14:textId="4104BE86" w:rsidR="00A841DA" w:rsidRDefault="00A841DA" w:rsidP="009928FC">
            <w:pPr>
              <w:rPr>
                <w:rFonts w:hint="eastAsia"/>
                <w:color w:val="FF0000"/>
              </w:rPr>
            </w:pPr>
            <w:r>
              <w:rPr>
                <w:rFonts w:hint="eastAsia"/>
                <w:color w:val="FF0000"/>
              </w:rPr>
              <w:t>删除</w:t>
            </w:r>
            <w:r>
              <w:rPr>
                <w:rFonts w:hint="eastAsia"/>
                <w:color w:val="FF0000"/>
              </w:rPr>
              <w:t>5.3.8</w:t>
            </w:r>
            <w:r>
              <w:rPr>
                <w:rFonts w:hint="eastAsia"/>
                <w:color w:val="FF0000"/>
              </w:rPr>
              <w:t>《用户的城市归属》章节</w:t>
            </w:r>
          </w:p>
        </w:tc>
        <w:tc>
          <w:tcPr>
            <w:tcW w:w="1667" w:type="dxa"/>
          </w:tcPr>
          <w:p w14:paraId="13A20F9E" w14:textId="2B369673" w:rsidR="00A841DA" w:rsidRDefault="00A841DA" w:rsidP="002D6892">
            <w:pPr>
              <w:rPr>
                <w:color w:val="FF0000"/>
              </w:rPr>
            </w:pPr>
            <w:r>
              <w:rPr>
                <w:color w:val="FF0000"/>
              </w:rPr>
              <w:t>Wang Manyi</w:t>
            </w:r>
          </w:p>
        </w:tc>
      </w:tr>
      <w:tr w:rsidR="00A06CE4" w:rsidRPr="00AB3EBA" w14:paraId="2535C850" w14:textId="77777777" w:rsidTr="00CD6D42">
        <w:tc>
          <w:tcPr>
            <w:tcW w:w="1129" w:type="dxa"/>
          </w:tcPr>
          <w:p w14:paraId="1A1733F2" w14:textId="2761BD65" w:rsidR="00A06CE4" w:rsidRPr="00AB3EBA" w:rsidRDefault="00A06CE4" w:rsidP="002D6892">
            <w:pPr>
              <w:rPr>
                <w:color w:val="FF0000"/>
              </w:rPr>
            </w:pPr>
            <w:r>
              <w:rPr>
                <w:color w:val="FF0000"/>
              </w:rPr>
              <w:t>0.0.1.7</w:t>
            </w:r>
          </w:p>
        </w:tc>
        <w:tc>
          <w:tcPr>
            <w:tcW w:w="1276" w:type="dxa"/>
            <w:tcBorders>
              <w:bottom w:val="single" w:sz="4" w:space="0" w:color="auto"/>
            </w:tcBorders>
          </w:tcPr>
          <w:p w14:paraId="07309938" w14:textId="756087FB" w:rsidR="00A06CE4" w:rsidRPr="00AB3EBA" w:rsidRDefault="00A06CE4" w:rsidP="002D6892">
            <w:pPr>
              <w:rPr>
                <w:color w:val="FF0000"/>
              </w:rPr>
            </w:pPr>
            <w:r>
              <w:rPr>
                <w:color w:val="FF0000"/>
              </w:rPr>
              <w:t>2021/1/4</w:t>
            </w:r>
          </w:p>
        </w:tc>
        <w:tc>
          <w:tcPr>
            <w:tcW w:w="1134" w:type="dxa"/>
            <w:tcBorders>
              <w:bottom w:val="single" w:sz="4" w:space="0" w:color="auto"/>
            </w:tcBorders>
          </w:tcPr>
          <w:p w14:paraId="6E72A5B3" w14:textId="6FAFBB56" w:rsidR="00A06CE4" w:rsidRPr="00AB3EBA" w:rsidRDefault="00A06CE4" w:rsidP="002D6892">
            <w:pPr>
              <w:rPr>
                <w:color w:val="FF0000"/>
              </w:rPr>
            </w:pPr>
            <w:r>
              <w:rPr>
                <w:color w:val="FF0000"/>
              </w:rPr>
              <w:t>5.3.9</w:t>
            </w:r>
          </w:p>
        </w:tc>
        <w:tc>
          <w:tcPr>
            <w:tcW w:w="4536" w:type="dxa"/>
            <w:tcBorders>
              <w:bottom w:val="single" w:sz="4" w:space="0" w:color="auto"/>
            </w:tcBorders>
          </w:tcPr>
          <w:p w14:paraId="3F4BB23F" w14:textId="52A83761" w:rsidR="00A06CE4" w:rsidRDefault="00A06CE4" w:rsidP="009928FC">
            <w:pPr>
              <w:rPr>
                <w:color w:val="FF0000"/>
              </w:rPr>
            </w:pPr>
            <w:r>
              <w:rPr>
                <w:rFonts w:hint="eastAsia"/>
                <w:color w:val="FF0000"/>
              </w:rPr>
              <w:t>修改对功能开关和主动提示开关的描述</w:t>
            </w:r>
          </w:p>
        </w:tc>
        <w:tc>
          <w:tcPr>
            <w:tcW w:w="1667" w:type="dxa"/>
          </w:tcPr>
          <w:p w14:paraId="5601FC38" w14:textId="533CAC96" w:rsidR="00A06CE4" w:rsidRPr="00AB3EBA" w:rsidRDefault="00A06CE4" w:rsidP="002D6892">
            <w:pPr>
              <w:rPr>
                <w:color w:val="FF0000"/>
              </w:rPr>
            </w:pPr>
            <w:r>
              <w:rPr>
                <w:color w:val="FF0000"/>
              </w:rPr>
              <w:t>Wang Manyi</w:t>
            </w:r>
          </w:p>
        </w:tc>
      </w:tr>
      <w:tr w:rsidR="00A06CE4" w:rsidRPr="00AB3EBA" w14:paraId="0FEBC982" w14:textId="77777777" w:rsidTr="00CD6D42">
        <w:tc>
          <w:tcPr>
            <w:tcW w:w="1129" w:type="dxa"/>
          </w:tcPr>
          <w:p w14:paraId="30050AA0" w14:textId="2FF69E6B" w:rsidR="00A06CE4" w:rsidRDefault="00A06CE4" w:rsidP="002D6892">
            <w:pPr>
              <w:rPr>
                <w:color w:val="FF0000"/>
              </w:rPr>
            </w:pPr>
            <w:r>
              <w:rPr>
                <w:color w:val="FF0000"/>
              </w:rPr>
              <w:t>0.0.1.7</w:t>
            </w:r>
          </w:p>
        </w:tc>
        <w:tc>
          <w:tcPr>
            <w:tcW w:w="1276" w:type="dxa"/>
            <w:tcBorders>
              <w:bottom w:val="single" w:sz="4" w:space="0" w:color="auto"/>
            </w:tcBorders>
          </w:tcPr>
          <w:p w14:paraId="4C757597" w14:textId="6C985223" w:rsidR="00A06CE4" w:rsidRDefault="00A06CE4" w:rsidP="002D6892">
            <w:pPr>
              <w:rPr>
                <w:color w:val="FF0000"/>
              </w:rPr>
            </w:pPr>
            <w:r>
              <w:rPr>
                <w:color w:val="FF0000"/>
              </w:rPr>
              <w:t>2021/1/4</w:t>
            </w:r>
          </w:p>
        </w:tc>
        <w:tc>
          <w:tcPr>
            <w:tcW w:w="1134" w:type="dxa"/>
            <w:tcBorders>
              <w:bottom w:val="single" w:sz="4" w:space="0" w:color="auto"/>
            </w:tcBorders>
          </w:tcPr>
          <w:p w14:paraId="512CF70C" w14:textId="297EDAD8" w:rsidR="00A06CE4" w:rsidRDefault="00A06CE4" w:rsidP="002D6892">
            <w:pPr>
              <w:rPr>
                <w:color w:val="FF0000"/>
              </w:rPr>
            </w:pPr>
            <w:r>
              <w:rPr>
                <w:color w:val="FF0000"/>
              </w:rPr>
              <w:t>5.3.9.1</w:t>
            </w:r>
          </w:p>
        </w:tc>
        <w:tc>
          <w:tcPr>
            <w:tcW w:w="4536" w:type="dxa"/>
            <w:tcBorders>
              <w:bottom w:val="single" w:sz="4" w:space="0" w:color="auto"/>
            </w:tcBorders>
          </w:tcPr>
          <w:p w14:paraId="450E755B" w14:textId="77CA6AFD" w:rsidR="00A06CE4" w:rsidRDefault="00A06CE4" w:rsidP="009928FC">
            <w:pPr>
              <w:rPr>
                <w:color w:val="FF0000"/>
              </w:rPr>
            </w:pPr>
            <w:r>
              <w:rPr>
                <w:rFonts w:hint="eastAsia"/>
                <w:color w:val="FF0000"/>
              </w:rPr>
              <w:t>增加功能开关的默认状态值</w:t>
            </w:r>
          </w:p>
        </w:tc>
        <w:tc>
          <w:tcPr>
            <w:tcW w:w="1667" w:type="dxa"/>
          </w:tcPr>
          <w:p w14:paraId="56B8F069" w14:textId="52C869CD" w:rsidR="00A06CE4" w:rsidRDefault="00A06CE4" w:rsidP="002D6892">
            <w:pPr>
              <w:rPr>
                <w:color w:val="FF0000"/>
              </w:rPr>
            </w:pPr>
            <w:r>
              <w:rPr>
                <w:color w:val="FF0000"/>
              </w:rPr>
              <w:t>Wang Manyi</w:t>
            </w:r>
          </w:p>
        </w:tc>
      </w:tr>
      <w:tr w:rsidR="00A841DA" w:rsidRPr="00AB3EBA" w14:paraId="61D6F9C5" w14:textId="77777777" w:rsidTr="008C7714">
        <w:tc>
          <w:tcPr>
            <w:tcW w:w="1129" w:type="dxa"/>
          </w:tcPr>
          <w:p w14:paraId="7D7CF1A9" w14:textId="77777777" w:rsidR="00A841DA" w:rsidRPr="00AB3EBA" w:rsidRDefault="00A841DA" w:rsidP="008C7714">
            <w:pPr>
              <w:rPr>
                <w:color w:val="FF0000"/>
              </w:rPr>
            </w:pPr>
            <w:r w:rsidRPr="00AB3EBA">
              <w:rPr>
                <w:rFonts w:hint="eastAsia"/>
                <w:color w:val="FF0000"/>
              </w:rPr>
              <w:t>0.0.1.7</w:t>
            </w:r>
          </w:p>
        </w:tc>
        <w:tc>
          <w:tcPr>
            <w:tcW w:w="1276" w:type="dxa"/>
            <w:tcBorders>
              <w:bottom w:val="single" w:sz="4" w:space="0" w:color="auto"/>
            </w:tcBorders>
          </w:tcPr>
          <w:p w14:paraId="3D4FC8C5" w14:textId="77777777" w:rsidR="00A841DA" w:rsidRPr="00AB3EBA" w:rsidRDefault="00A841DA" w:rsidP="008C7714">
            <w:pPr>
              <w:rPr>
                <w:color w:val="FF0000"/>
              </w:rPr>
            </w:pPr>
            <w:r w:rsidRPr="00AB3EBA">
              <w:rPr>
                <w:rFonts w:hint="eastAsia"/>
                <w:color w:val="FF0000"/>
              </w:rPr>
              <w:t>2020/12/10</w:t>
            </w:r>
          </w:p>
        </w:tc>
        <w:tc>
          <w:tcPr>
            <w:tcW w:w="1134" w:type="dxa"/>
            <w:tcBorders>
              <w:bottom w:val="single" w:sz="4" w:space="0" w:color="auto"/>
            </w:tcBorders>
          </w:tcPr>
          <w:p w14:paraId="38D60875" w14:textId="77777777" w:rsidR="00A841DA" w:rsidRPr="00AB3EBA" w:rsidRDefault="00A841DA" w:rsidP="008C7714">
            <w:pPr>
              <w:rPr>
                <w:color w:val="FF0000"/>
              </w:rPr>
            </w:pPr>
            <w:r w:rsidRPr="00AB3EBA">
              <w:rPr>
                <w:rFonts w:hint="eastAsia"/>
                <w:color w:val="FF0000"/>
              </w:rPr>
              <w:t>5.3.8.3.1</w:t>
            </w:r>
          </w:p>
        </w:tc>
        <w:tc>
          <w:tcPr>
            <w:tcW w:w="4536" w:type="dxa"/>
            <w:tcBorders>
              <w:bottom w:val="single" w:sz="4" w:space="0" w:color="auto"/>
            </w:tcBorders>
          </w:tcPr>
          <w:p w14:paraId="060F30A5" w14:textId="77777777" w:rsidR="00A841DA" w:rsidRDefault="00A841DA" w:rsidP="008C7714">
            <w:pPr>
              <w:rPr>
                <w:color w:val="FF0000"/>
              </w:rPr>
            </w:pPr>
            <w:r>
              <w:rPr>
                <w:rFonts w:hint="eastAsia"/>
                <w:color w:val="FF0000"/>
              </w:rPr>
              <w:t>修改总开关的获取条件，增加</w:t>
            </w:r>
            <w:r>
              <w:rPr>
                <w:rFonts w:hint="eastAsia"/>
                <w:color w:val="FF0000"/>
              </w:rPr>
              <w:t>V</w:t>
            </w:r>
            <w:r>
              <w:rPr>
                <w:color w:val="FF0000"/>
              </w:rPr>
              <w:t>CU</w:t>
            </w:r>
            <w:r>
              <w:rPr>
                <w:rFonts w:hint="eastAsia"/>
                <w:color w:val="FF0000"/>
              </w:rPr>
              <w:t>主动下发给</w:t>
            </w:r>
            <w:r>
              <w:rPr>
                <w:rFonts w:hint="eastAsia"/>
                <w:color w:val="FF0000"/>
              </w:rPr>
              <w:t>I</w:t>
            </w:r>
            <w:r>
              <w:rPr>
                <w:color w:val="FF0000"/>
              </w:rPr>
              <w:t>T APP</w:t>
            </w:r>
            <w:r>
              <w:rPr>
                <w:rFonts w:hint="eastAsia"/>
                <w:color w:val="FF0000"/>
              </w:rPr>
              <w:t>的机制</w:t>
            </w:r>
          </w:p>
          <w:p w14:paraId="0FC9F001" w14:textId="77777777" w:rsidR="00A841DA" w:rsidRPr="00AB3EBA" w:rsidRDefault="00A841DA" w:rsidP="008C7714">
            <w:pPr>
              <w:rPr>
                <w:color w:val="FF0000"/>
              </w:rPr>
            </w:pPr>
            <w:r>
              <w:rPr>
                <w:rFonts w:hint="eastAsia"/>
                <w:color w:val="FF0000"/>
              </w:rPr>
              <w:lastRenderedPageBreak/>
              <w:t>修改</w:t>
            </w:r>
            <w:r w:rsidRPr="00AB3EBA">
              <w:rPr>
                <w:rFonts w:hint="eastAsia"/>
                <w:color w:val="FF0000"/>
              </w:rPr>
              <w:t>总开关</w:t>
            </w:r>
            <w:r>
              <w:rPr>
                <w:rFonts w:hint="eastAsia"/>
                <w:color w:val="FF0000"/>
              </w:rPr>
              <w:t>的下发条件，删除后台下发的能力</w:t>
            </w:r>
          </w:p>
        </w:tc>
        <w:tc>
          <w:tcPr>
            <w:tcW w:w="1667" w:type="dxa"/>
          </w:tcPr>
          <w:p w14:paraId="51090378" w14:textId="77777777" w:rsidR="00A841DA" w:rsidRPr="00AB3EBA" w:rsidRDefault="00A841DA" w:rsidP="008C7714">
            <w:pPr>
              <w:rPr>
                <w:color w:val="FF0000"/>
              </w:rPr>
            </w:pPr>
            <w:r w:rsidRPr="00AB3EBA">
              <w:rPr>
                <w:rFonts w:hint="eastAsia"/>
                <w:color w:val="FF0000"/>
              </w:rPr>
              <w:lastRenderedPageBreak/>
              <w:t>Wan</w:t>
            </w:r>
            <w:r w:rsidRPr="00AB3EBA">
              <w:rPr>
                <w:color w:val="FF0000"/>
              </w:rPr>
              <w:t>g Manyi</w:t>
            </w:r>
          </w:p>
        </w:tc>
      </w:tr>
      <w:tr w:rsidR="00A06CE4" w:rsidRPr="00AB3EBA" w14:paraId="1008A569" w14:textId="77777777" w:rsidTr="00CD6D42">
        <w:tc>
          <w:tcPr>
            <w:tcW w:w="1129" w:type="dxa"/>
          </w:tcPr>
          <w:p w14:paraId="3654641A" w14:textId="41E077E5" w:rsidR="00A06CE4" w:rsidRDefault="00A06CE4" w:rsidP="002D6892">
            <w:pPr>
              <w:rPr>
                <w:color w:val="FF0000"/>
              </w:rPr>
            </w:pPr>
            <w:r>
              <w:rPr>
                <w:color w:val="FF0000"/>
              </w:rPr>
              <w:t>0.0.1.7</w:t>
            </w:r>
          </w:p>
        </w:tc>
        <w:tc>
          <w:tcPr>
            <w:tcW w:w="1276" w:type="dxa"/>
            <w:tcBorders>
              <w:bottom w:val="single" w:sz="4" w:space="0" w:color="auto"/>
            </w:tcBorders>
          </w:tcPr>
          <w:p w14:paraId="5E911049" w14:textId="7EC7247B" w:rsidR="00A06CE4" w:rsidRDefault="00A06CE4" w:rsidP="002D6892">
            <w:pPr>
              <w:rPr>
                <w:color w:val="FF0000"/>
              </w:rPr>
            </w:pPr>
            <w:r>
              <w:rPr>
                <w:color w:val="FF0000"/>
              </w:rPr>
              <w:t>2021/1/4</w:t>
            </w:r>
          </w:p>
        </w:tc>
        <w:tc>
          <w:tcPr>
            <w:tcW w:w="1134" w:type="dxa"/>
            <w:tcBorders>
              <w:bottom w:val="single" w:sz="4" w:space="0" w:color="auto"/>
            </w:tcBorders>
          </w:tcPr>
          <w:p w14:paraId="7E2AAE5C" w14:textId="73787431" w:rsidR="00A06CE4" w:rsidRDefault="00A06CE4" w:rsidP="002D6892">
            <w:pPr>
              <w:rPr>
                <w:color w:val="FF0000"/>
              </w:rPr>
            </w:pPr>
            <w:r>
              <w:rPr>
                <w:color w:val="FF0000"/>
              </w:rPr>
              <w:t>5.3.10.1.1</w:t>
            </w:r>
          </w:p>
        </w:tc>
        <w:tc>
          <w:tcPr>
            <w:tcW w:w="4536" w:type="dxa"/>
            <w:tcBorders>
              <w:bottom w:val="single" w:sz="4" w:space="0" w:color="auto"/>
            </w:tcBorders>
          </w:tcPr>
          <w:p w14:paraId="6B69DE36" w14:textId="77777777" w:rsidR="00A06CE4" w:rsidRDefault="00A06CE4" w:rsidP="009928FC">
            <w:pPr>
              <w:rPr>
                <w:color w:val="FF0000"/>
              </w:rPr>
            </w:pPr>
            <w:r>
              <w:rPr>
                <w:rFonts w:hint="eastAsia"/>
                <w:color w:val="FF0000"/>
              </w:rPr>
              <w:t>删除主动提示开关的从后台同步的机制</w:t>
            </w:r>
          </w:p>
          <w:p w14:paraId="46700A90" w14:textId="653C24B7" w:rsidR="00A841DA" w:rsidRDefault="00A841DA" w:rsidP="009928FC">
            <w:pPr>
              <w:rPr>
                <w:rFonts w:hint="eastAsia"/>
                <w:color w:val="FF0000"/>
              </w:rPr>
            </w:pPr>
            <w:r>
              <w:rPr>
                <w:rFonts w:hint="eastAsia"/>
                <w:color w:val="FF0000"/>
              </w:rPr>
              <w:t>增加车机需要存储主动提示开关的说明</w:t>
            </w:r>
          </w:p>
        </w:tc>
        <w:tc>
          <w:tcPr>
            <w:tcW w:w="1667" w:type="dxa"/>
          </w:tcPr>
          <w:p w14:paraId="53521BFD" w14:textId="36F13D1B" w:rsidR="00A06CE4" w:rsidRDefault="00A06CE4" w:rsidP="002D6892">
            <w:pPr>
              <w:rPr>
                <w:color w:val="FF0000"/>
              </w:rPr>
            </w:pPr>
            <w:r>
              <w:rPr>
                <w:color w:val="FF0000"/>
              </w:rPr>
              <w:t>Wang Manyi</w:t>
            </w:r>
          </w:p>
        </w:tc>
      </w:tr>
      <w:tr w:rsidR="00C830F1" w:rsidRPr="00C830F1" w14:paraId="1B287144" w14:textId="77777777" w:rsidTr="00CD6D42">
        <w:tc>
          <w:tcPr>
            <w:tcW w:w="1129" w:type="dxa"/>
          </w:tcPr>
          <w:p w14:paraId="374C5D5E" w14:textId="4DE9F203" w:rsidR="009A2466" w:rsidRPr="00C830F1" w:rsidRDefault="009A2466" w:rsidP="002D6892">
            <w:r w:rsidRPr="00C830F1">
              <w:t>0.0.1.6</w:t>
            </w:r>
          </w:p>
        </w:tc>
        <w:tc>
          <w:tcPr>
            <w:tcW w:w="1276" w:type="dxa"/>
            <w:tcBorders>
              <w:bottom w:val="single" w:sz="4" w:space="0" w:color="auto"/>
            </w:tcBorders>
          </w:tcPr>
          <w:p w14:paraId="07A6B41F" w14:textId="2727BBA9" w:rsidR="009A2466" w:rsidRPr="00C830F1" w:rsidRDefault="009D6076" w:rsidP="002D6892">
            <w:r w:rsidRPr="00C830F1">
              <w:t>2020/11/19</w:t>
            </w:r>
          </w:p>
        </w:tc>
        <w:tc>
          <w:tcPr>
            <w:tcW w:w="1134" w:type="dxa"/>
            <w:tcBorders>
              <w:bottom w:val="single" w:sz="4" w:space="0" w:color="auto"/>
            </w:tcBorders>
          </w:tcPr>
          <w:p w14:paraId="2158BBFE" w14:textId="1AF2948A" w:rsidR="009A2466" w:rsidRPr="00C830F1" w:rsidRDefault="009A2466" w:rsidP="002D6892">
            <w:r w:rsidRPr="00C830F1">
              <w:t>All</w:t>
            </w:r>
          </w:p>
        </w:tc>
        <w:tc>
          <w:tcPr>
            <w:tcW w:w="4536" w:type="dxa"/>
            <w:tcBorders>
              <w:bottom w:val="single" w:sz="4" w:space="0" w:color="auto"/>
            </w:tcBorders>
          </w:tcPr>
          <w:p w14:paraId="6430B1A0" w14:textId="31D6571C" w:rsidR="009A2466" w:rsidRPr="00C830F1" w:rsidRDefault="009A2466" w:rsidP="00312441">
            <w:r w:rsidRPr="00C830F1">
              <w:t>V0.0.1.6 is tracked by CR#</w:t>
            </w:r>
            <w:r w:rsidR="00A739A3" w:rsidRPr="00C830F1">
              <w:rPr>
                <w:rFonts w:hint="eastAsia"/>
              </w:rPr>
              <w:t>72493: [CR][CLE Narrative_0002100_</w:t>
            </w:r>
            <w:r w:rsidR="00A739A3" w:rsidRPr="00C830F1">
              <w:rPr>
                <w:rFonts w:hint="eastAsia"/>
              </w:rPr>
              <w:t>本次驾驶排名及油耗排名</w:t>
            </w:r>
            <w:r w:rsidR="00A739A3" w:rsidRPr="00C830F1">
              <w:rPr>
                <w:rFonts w:hint="eastAsia"/>
              </w:rPr>
              <w:t>][V1.6]</w:t>
            </w:r>
          </w:p>
        </w:tc>
        <w:tc>
          <w:tcPr>
            <w:tcW w:w="1667" w:type="dxa"/>
          </w:tcPr>
          <w:p w14:paraId="3B1B235D" w14:textId="24518B15" w:rsidR="009A2466" w:rsidRPr="00C830F1" w:rsidRDefault="00CE1A76" w:rsidP="002D6892">
            <w:r w:rsidRPr="00C830F1">
              <w:rPr>
                <w:rFonts w:hint="eastAsia"/>
              </w:rPr>
              <w:t>W</w:t>
            </w:r>
            <w:r w:rsidRPr="00C830F1">
              <w:t>ang Manyi</w:t>
            </w:r>
          </w:p>
        </w:tc>
      </w:tr>
      <w:tr w:rsidR="00C830F1" w:rsidRPr="00C830F1" w14:paraId="685C1038" w14:textId="77777777" w:rsidTr="00CD6D42">
        <w:tc>
          <w:tcPr>
            <w:tcW w:w="1129" w:type="dxa"/>
          </w:tcPr>
          <w:p w14:paraId="50DDA744" w14:textId="2ED1A2DA" w:rsidR="00A739A3" w:rsidRPr="00C830F1" w:rsidRDefault="00A739A3" w:rsidP="002D6892">
            <w:r w:rsidRPr="00C830F1">
              <w:t>0.0.1.6</w:t>
            </w:r>
          </w:p>
        </w:tc>
        <w:tc>
          <w:tcPr>
            <w:tcW w:w="1276" w:type="dxa"/>
            <w:tcBorders>
              <w:bottom w:val="single" w:sz="4" w:space="0" w:color="auto"/>
            </w:tcBorders>
          </w:tcPr>
          <w:p w14:paraId="6266AD39" w14:textId="615A7395" w:rsidR="00A739A3" w:rsidRPr="00C830F1" w:rsidRDefault="009D6076" w:rsidP="002D6892">
            <w:r w:rsidRPr="00C830F1">
              <w:t>2020/11/19</w:t>
            </w:r>
          </w:p>
        </w:tc>
        <w:tc>
          <w:tcPr>
            <w:tcW w:w="1134" w:type="dxa"/>
            <w:tcBorders>
              <w:bottom w:val="single" w:sz="4" w:space="0" w:color="auto"/>
            </w:tcBorders>
          </w:tcPr>
          <w:p w14:paraId="18105587" w14:textId="45239A4D" w:rsidR="00A739A3" w:rsidRPr="00C830F1" w:rsidRDefault="00A739A3" w:rsidP="002D6892">
            <w:r w:rsidRPr="00C830F1">
              <w:t>A</w:t>
            </w:r>
            <w:r w:rsidRPr="00C830F1">
              <w:rPr>
                <w:rFonts w:hint="eastAsia"/>
              </w:rPr>
              <w:t>ll</w:t>
            </w:r>
          </w:p>
        </w:tc>
        <w:tc>
          <w:tcPr>
            <w:tcW w:w="4536" w:type="dxa"/>
            <w:tcBorders>
              <w:bottom w:val="single" w:sz="4" w:space="0" w:color="auto"/>
            </w:tcBorders>
          </w:tcPr>
          <w:p w14:paraId="45ADCC26" w14:textId="1E7F522F" w:rsidR="00A739A3" w:rsidRPr="00C830F1" w:rsidRDefault="00A739A3" w:rsidP="00312441">
            <w:r w:rsidRPr="00C830F1">
              <w:rPr>
                <w:rFonts w:hint="eastAsia"/>
              </w:rPr>
              <w:t>增加</w:t>
            </w:r>
            <w:r w:rsidR="00AE6FC7" w:rsidRPr="00C830F1">
              <w:rPr>
                <w:rFonts w:hint="eastAsia"/>
              </w:rPr>
              <w:t>缺失英文翻译章节的英文翻译</w:t>
            </w:r>
          </w:p>
        </w:tc>
        <w:tc>
          <w:tcPr>
            <w:tcW w:w="1667" w:type="dxa"/>
          </w:tcPr>
          <w:p w14:paraId="377D98CF" w14:textId="346DB302" w:rsidR="00A739A3" w:rsidRPr="00C830F1" w:rsidRDefault="00CE1A76" w:rsidP="002D6892">
            <w:r w:rsidRPr="00C830F1">
              <w:rPr>
                <w:rFonts w:hint="eastAsia"/>
              </w:rPr>
              <w:t>W</w:t>
            </w:r>
            <w:r w:rsidRPr="00C830F1">
              <w:t>ang Manyi</w:t>
            </w:r>
          </w:p>
        </w:tc>
      </w:tr>
      <w:tr w:rsidR="00C830F1" w:rsidRPr="00C830F1" w14:paraId="54304695" w14:textId="77777777" w:rsidTr="00CD6D42">
        <w:tc>
          <w:tcPr>
            <w:tcW w:w="1129" w:type="dxa"/>
          </w:tcPr>
          <w:p w14:paraId="07BCEC47" w14:textId="14C5A762" w:rsidR="006A403D" w:rsidRPr="00C830F1" w:rsidRDefault="006A403D" w:rsidP="002D6892">
            <w:r w:rsidRPr="00C830F1">
              <w:t>0.0.1.6</w:t>
            </w:r>
          </w:p>
        </w:tc>
        <w:tc>
          <w:tcPr>
            <w:tcW w:w="1276" w:type="dxa"/>
            <w:tcBorders>
              <w:bottom w:val="single" w:sz="4" w:space="0" w:color="auto"/>
            </w:tcBorders>
          </w:tcPr>
          <w:p w14:paraId="75C10362" w14:textId="07EC8451" w:rsidR="006A403D" w:rsidRPr="00C830F1" w:rsidRDefault="006A403D" w:rsidP="002D6892">
            <w:r w:rsidRPr="00C830F1">
              <w:t>2020/12/1</w:t>
            </w:r>
          </w:p>
        </w:tc>
        <w:tc>
          <w:tcPr>
            <w:tcW w:w="1134" w:type="dxa"/>
            <w:tcBorders>
              <w:bottom w:val="single" w:sz="4" w:space="0" w:color="auto"/>
            </w:tcBorders>
          </w:tcPr>
          <w:p w14:paraId="08ABAB29" w14:textId="3CCA735A" w:rsidR="006A403D" w:rsidRPr="00C830F1" w:rsidRDefault="006A403D" w:rsidP="002D6892">
            <w:r w:rsidRPr="00C830F1">
              <w:t>3.1.1</w:t>
            </w:r>
          </w:p>
        </w:tc>
        <w:tc>
          <w:tcPr>
            <w:tcW w:w="4536" w:type="dxa"/>
            <w:tcBorders>
              <w:bottom w:val="single" w:sz="4" w:space="0" w:color="auto"/>
            </w:tcBorders>
          </w:tcPr>
          <w:p w14:paraId="3CD1EE61" w14:textId="397CD668" w:rsidR="006A403D" w:rsidRPr="00C830F1" w:rsidRDefault="006A403D" w:rsidP="00312441">
            <w:r w:rsidRPr="00C830F1">
              <w:rPr>
                <w:rFonts w:hint="eastAsia"/>
              </w:rPr>
              <w:t>修改上传数据的内容</w:t>
            </w:r>
          </w:p>
        </w:tc>
        <w:tc>
          <w:tcPr>
            <w:tcW w:w="1667" w:type="dxa"/>
          </w:tcPr>
          <w:p w14:paraId="5CB2D8B4" w14:textId="6B2C3A2E" w:rsidR="006A403D" w:rsidRPr="00C830F1" w:rsidRDefault="006A403D" w:rsidP="002D6892">
            <w:r w:rsidRPr="00C830F1">
              <w:t>Wang Manyi</w:t>
            </w:r>
          </w:p>
        </w:tc>
      </w:tr>
      <w:tr w:rsidR="00C830F1" w:rsidRPr="00C830F1" w14:paraId="0A88CC8E" w14:textId="77777777" w:rsidTr="00CD6D42">
        <w:tc>
          <w:tcPr>
            <w:tcW w:w="1129" w:type="dxa"/>
          </w:tcPr>
          <w:p w14:paraId="63EDD729" w14:textId="29D3A47A" w:rsidR="006A403D" w:rsidRPr="00C830F1" w:rsidRDefault="006A403D" w:rsidP="006A403D">
            <w:r w:rsidRPr="00C830F1">
              <w:t>0.0.1.6</w:t>
            </w:r>
          </w:p>
        </w:tc>
        <w:tc>
          <w:tcPr>
            <w:tcW w:w="1276" w:type="dxa"/>
            <w:tcBorders>
              <w:bottom w:val="single" w:sz="4" w:space="0" w:color="auto"/>
            </w:tcBorders>
          </w:tcPr>
          <w:p w14:paraId="366419CF" w14:textId="3759ADEB" w:rsidR="006A403D" w:rsidRPr="00C830F1" w:rsidRDefault="006A403D" w:rsidP="006A403D">
            <w:r w:rsidRPr="00C830F1">
              <w:t>2020/12/1</w:t>
            </w:r>
          </w:p>
        </w:tc>
        <w:tc>
          <w:tcPr>
            <w:tcW w:w="1134" w:type="dxa"/>
            <w:tcBorders>
              <w:bottom w:val="single" w:sz="4" w:space="0" w:color="auto"/>
            </w:tcBorders>
          </w:tcPr>
          <w:p w14:paraId="393EF2D7" w14:textId="0E9F7400" w:rsidR="006A403D" w:rsidRPr="00C830F1" w:rsidRDefault="006A403D" w:rsidP="006A403D">
            <w:r w:rsidRPr="00C830F1">
              <w:t>3.1.2</w:t>
            </w:r>
          </w:p>
        </w:tc>
        <w:tc>
          <w:tcPr>
            <w:tcW w:w="4536" w:type="dxa"/>
            <w:tcBorders>
              <w:bottom w:val="single" w:sz="4" w:space="0" w:color="auto"/>
            </w:tcBorders>
          </w:tcPr>
          <w:p w14:paraId="3EF6F760" w14:textId="7FA8460D" w:rsidR="006A403D" w:rsidRPr="00C830F1" w:rsidRDefault="006A403D" w:rsidP="006A403D">
            <w:r w:rsidRPr="00C830F1">
              <w:rPr>
                <w:rFonts w:hint="eastAsia"/>
              </w:rPr>
              <w:t>新增</w:t>
            </w:r>
            <w:r w:rsidRPr="00C830F1">
              <w:rPr>
                <w:rFonts w:hint="eastAsia"/>
              </w:rPr>
              <w:t>3.1.2</w:t>
            </w:r>
            <w:r w:rsidRPr="00C830F1">
              <w:rPr>
                <w:rFonts w:hint="eastAsia"/>
              </w:rPr>
              <w:t>章节《其他数据》</w:t>
            </w:r>
          </w:p>
        </w:tc>
        <w:tc>
          <w:tcPr>
            <w:tcW w:w="1667" w:type="dxa"/>
          </w:tcPr>
          <w:p w14:paraId="237CEC7A" w14:textId="263E5C19" w:rsidR="006A403D" w:rsidRPr="00C830F1" w:rsidRDefault="006A403D" w:rsidP="006A403D">
            <w:r w:rsidRPr="00C830F1">
              <w:t>Wang Manyi</w:t>
            </w:r>
          </w:p>
        </w:tc>
      </w:tr>
      <w:tr w:rsidR="00C830F1" w:rsidRPr="00C830F1" w14:paraId="7374D166" w14:textId="77777777" w:rsidTr="00CD6D42">
        <w:tc>
          <w:tcPr>
            <w:tcW w:w="1129" w:type="dxa"/>
          </w:tcPr>
          <w:p w14:paraId="217DF35A" w14:textId="685CC025" w:rsidR="006A403D" w:rsidRPr="00C830F1" w:rsidRDefault="006A403D" w:rsidP="006A403D">
            <w:r w:rsidRPr="00C830F1">
              <w:rPr>
                <w:rFonts w:hint="eastAsia"/>
              </w:rPr>
              <w:t>0.0.1.6</w:t>
            </w:r>
          </w:p>
        </w:tc>
        <w:tc>
          <w:tcPr>
            <w:tcW w:w="1276" w:type="dxa"/>
            <w:tcBorders>
              <w:bottom w:val="single" w:sz="4" w:space="0" w:color="auto"/>
            </w:tcBorders>
          </w:tcPr>
          <w:p w14:paraId="77ED8840" w14:textId="61000322" w:rsidR="006A403D" w:rsidRPr="00C830F1" w:rsidRDefault="006A403D" w:rsidP="006A403D">
            <w:r w:rsidRPr="00C830F1">
              <w:rPr>
                <w:rFonts w:hint="eastAsia"/>
              </w:rPr>
              <w:t>2020/12/1</w:t>
            </w:r>
          </w:p>
        </w:tc>
        <w:tc>
          <w:tcPr>
            <w:tcW w:w="1134" w:type="dxa"/>
            <w:tcBorders>
              <w:bottom w:val="single" w:sz="4" w:space="0" w:color="auto"/>
            </w:tcBorders>
          </w:tcPr>
          <w:p w14:paraId="6E91072B" w14:textId="6B7F81E2" w:rsidR="006A403D" w:rsidRPr="00C830F1" w:rsidRDefault="006A403D" w:rsidP="006A403D">
            <w:r w:rsidRPr="00C830F1">
              <w:rPr>
                <w:rFonts w:hint="eastAsia"/>
              </w:rPr>
              <w:t>3.2</w:t>
            </w:r>
          </w:p>
        </w:tc>
        <w:tc>
          <w:tcPr>
            <w:tcW w:w="4536" w:type="dxa"/>
            <w:tcBorders>
              <w:bottom w:val="single" w:sz="4" w:space="0" w:color="auto"/>
            </w:tcBorders>
          </w:tcPr>
          <w:p w14:paraId="4CCCE9A4" w14:textId="76BE8E3D" w:rsidR="006A403D" w:rsidRPr="00C830F1" w:rsidRDefault="006A403D" w:rsidP="006A403D">
            <w:r w:rsidRPr="00C830F1">
              <w:rPr>
                <w:rFonts w:hint="eastAsia"/>
              </w:rPr>
              <w:t>修改</w:t>
            </w:r>
            <w:r w:rsidRPr="00C830F1">
              <w:t>DBA</w:t>
            </w:r>
            <w:r w:rsidRPr="00C830F1">
              <w:rPr>
                <w:rFonts w:hint="eastAsia"/>
              </w:rPr>
              <w:t>所下载数据的内容</w:t>
            </w:r>
          </w:p>
        </w:tc>
        <w:tc>
          <w:tcPr>
            <w:tcW w:w="1667" w:type="dxa"/>
          </w:tcPr>
          <w:p w14:paraId="6C2C1D81" w14:textId="7547CAC2" w:rsidR="006A403D" w:rsidRPr="00C830F1" w:rsidRDefault="006A403D" w:rsidP="006A403D">
            <w:r w:rsidRPr="00C830F1">
              <w:t>Wang Manyi</w:t>
            </w:r>
          </w:p>
        </w:tc>
      </w:tr>
      <w:tr w:rsidR="00C830F1" w:rsidRPr="00C830F1" w14:paraId="43573205" w14:textId="77777777" w:rsidTr="00CD6D42">
        <w:tc>
          <w:tcPr>
            <w:tcW w:w="1129" w:type="dxa"/>
          </w:tcPr>
          <w:p w14:paraId="14DC4D33" w14:textId="689A5330" w:rsidR="006A403D" w:rsidRPr="00C830F1" w:rsidRDefault="001C2686" w:rsidP="006A403D">
            <w:r w:rsidRPr="00C830F1">
              <w:rPr>
                <w:rFonts w:hint="eastAsia"/>
              </w:rPr>
              <w:t>0.0.1.6</w:t>
            </w:r>
          </w:p>
        </w:tc>
        <w:tc>
          <w:tcPr>
            <w:tcW w:w="1276" w:type="dxa"/>
            <w:tcBorders>
              <w:bottom w:val="single" w:sz="4" w:space="0" w:color="auto"/>
            </w:tcBorders>
          </w:tcPr>
          <w:p w14:paraId="628A5EF0" w14:textId="3476F697" w:rsidR="006A403D" w:rsidRPr="00C830F1" w:rsidRDefault="001C2686" w:rsidP="006A403D">
            <w:r w:rsidRPr="00C830F1">
              <w:rPr>
                <w:rFonts w:hint="eastAsia"/>
              </w:rPr>
              <w:t>2020/12/1</w:t>
            </w:r>
          </w:p>
        </w:tc>
        <w:tc>
          <w:tcPr>
            <w:tcW w:w="1134" w:type="dxa"/>
            <w:tcBorders>
              <w:bottom w:val="single" w:sz="4" w:space="0" w:color="auto"/>
            </w:tcBorders>
          </w:tcPr>
          <w:p w14:paraId="71690CFA" w14:textId="499780C7" w:rsidR="006A403D" w:rsidRPr="00C830F1" w:rsidRDefault="006A403D" w:rsidP="006A403D">
            <w:r w:rsidRPr="00C830F1">
              <w:t>3.3.1</w:t>
            </w:r>
          </w:p>
        </w:tc>
        <w:tc>
          <w:tcPr>
            <w:tcW w:w="4536" w:type="dxa"/>
            <w:tcBorders>
              <w:bottom w:val="single" w:sz="4" w:space="0" w:color="auto"/>
            </w:tcBorders>
          </w:tcPr>
          <w:p w14:paraId="6623D352" w14:textId="58C20516" w:rsidR="006A403D" w:rsidRPr="00C830F1" w:rsidRDefault="006A403D" w:rsidP="006A403D">
            <w:r w:rsidRPr="00C830F1">
              <w:rPr>
                <w:rFonts w:hint="eastAsia"/>
              </w:rPr>
              <w:t>修改行程数据缓存的相关规定</w:t>
            </w:r>
          </w:p>
        </w:tc>
        <w:tc>
          <w:tcPr>
            <w:tcW w:w="1667" w:type="dxa"/>
          </w:tcPr>
          <w:p w14:paraId="076EDE6A" w14:textId="0BB143E8" w:rsidR="006A403D" w:rsidRPr="00C830F1" w:rsidRDefault="001C2686" w:rsidP="006A403D">
            <w:r w:rsidRPr="00C830F1">
              <w:t>Wang Manyi</w:t>
            </w:r>
          </w:p>
        </w:tc>
      </w:tr>
      <w:tr w:rsidR="00C830F1" w:rsidRPr="00C830F1" w14:paraId="04BB09CA" w14:textId="77777777" w:rsidTr="00CD6D42">
        <w:tc>
          <w:tcPr>
            <w:tcW w:w="1129" w:type="dxa"/>
          </w:tcPr>
          <w:p w14:paraId="4F6384EB" w14:textId="2CD14129" w:rsidR="006A403D" w:rsidRPr="00C830F1" w:rsidRDefault="001C2686" w:rsidP="006A403D">
            <w:r w:rsidRPr="00C830F1">
              <w:rPr>
                <w:rFonts w:hint="eastAsia"/>
              </w:rPr>
              <w:t>0.0.1.6</w:t>
            </w:r>
          </w:p>
        </w:tc>
        <w:tc>
          <w:tcPr>
            <w:tcW w:w="1276" w:type="dxa"/>
            <w:tcBorders>
              <w:bottom w:val="single" w:sz="4" w:space="0" w:color="auto"/>
            </w:tcBorders>
          </w:tcPr>
          <w:p w14:paraId="37EF1745" w14:textId="05CE01A8" w:rsidR="006A403D" w:rsidRPr="00C830F1" w:rsidRDefault="001C2686" w:rsidP="006A403D">
            <w:r w:rsidRPr="00C830F1">
              <w:rPr>
                <w:rFonts w:hint="eastAsia"/>
              </w:rPr>
              <w:t>2020/12/1</w:t>
            </w:r>
          </w:p>
        </w:tc>
        <w:tc>
          <w:tcPr>
            <w:tcW w:w="1134" w:type="dxa"/>
            <w:tcBorders>
              <w:bottom w:val="single" w:sz="4" w:space="0" w:color="auto"/>
            </w:tcBorders>
          </w:tcPr>
          <w:p w14:paraId="6A5C7B1F" w14:textId="02BF1260" w:rsidR="006A403D" w:rsidRPr="00C830F1" w:rsidRDefault="006A403D" w:rsidP="006A403D">
            <w:r w:rsidRPr="00C830F1">
              <w:rPr>
                <w:rFonts w:hint="eastAsia"/>
              </w:rPr>
              <w:t>3.3.2</w:t>
            </w:r>
          </w:p>
        </w:tc>
        <w:tc>
          <w:tcPr>
            <w:tcW w:w="4536" w:type="dxa"/>
            <w:tcBorders>
              <w:bottom w:val="single" w:sz="4" w:space="0" w:color="auto"/>
            </w:tcBorders>
          </w:tcPr>
          <w:p w14:paraId="78EC31EB" w14:textId="0CC83A53" w:rsidR="006A403D" w:rsidRPr="00C830F1" w:rsidRDefault="006A403D" w:rsidP="006A403D">
            <w:r w:rsidRPr="00C830F1">
              <w:rPr>
                <w:rFonts w:hint="eastAsia"/>
              </w:rPr>
              <w:t>修改数据上传时机的相关规定</w:t>
            </w:r>
          </w:p>
        </w:tc>
        <w:tc>
          <w:tcPr>
            <w:tcW w:w="1667" w:type="dxa"/>
          </w:tcPr>
          <w:p w14:paraId="18440686" w14:textId="30E84951" w:rsidR="006A403D" w:rsidRPr="00C830F1" w:rsidRDefault="001C2686" w:rsidP="006A403D">
            <w:r w:rsidRPr="00C830F1">
              <w:t>Wang Manyi</w:t>
            </w:r>
          </w:p>
        </w:tc>
      </w:tr>
      <w:tr w:rsidR="00C830F1" w:rsidRPr="00C830F1" w14:paraId="1B750843" w14:textId="77777777" w:rsidTr="00CD6D42">
        <w:tc>
          <w:tcPr>
            <w:tcW w:w="1129" w:type="dxa"/>
          </w:tcPr>
          <w:p w14:paraId="12833621" w14:textId="0A54DF27" w:rsidR="001C2686" w:rsidRPr="00C830F1" w:rsidRDefault="001C2686" w:rsidP="006A403D">
            <w:r w:rsidRPr="00C830F1">
              <w:rPr>
                <w:rFonts w:hint="eastAsia"/>
              </w:rPr>
              <w:t>0.0.1.6</w:t>
            </w:r>
          </w:p>
        </w:tc>
        <w:tc>
          <w:tcPr>
            <w:tcW w:w="1276" w:type="dxa"/>
            <w:tcBorders>
              <w:bottom w:val="single" w:sz="4" w:space="0" w:color="auto"/>
            </w:tcBorders>
          </w:tcPr>
          <w:p w14:paraId="4EC05D8A" w14:textId="59D84997" w:rsidR="001C2686" w:rsidRPr="00C830F1" w:rsidRDefault="001C2686" w:rsidP="006A403D">
            <w:r w:rsidRPr="00C830F1">
              <w:rPr>
                <w:rFonts w:hint="eastAsia"/>
              </w:rPr>
              <w:t>2020/12/1</w:t>
            </w:r>
          </w:p>
        </w:tc>
        <w:tc>
          <w:tcPr>
            <w:tcW w:w="1134" w:type="dxa"/>
            <w:tcBorders>
              <w:bottom w:val="single" w:sz="4" w:space="0" w:color="auto"/>
            </w:tcBorders>
          </w:tcPr>
          <w:p w14:paraId="44D150E6" w14:textId="03B30455" w:rsidR="001C2686" w:rsidRPr="00C830F1" w:rsidRDefault="001C2686" w:rsidP="006A403D">
            <w:r w:rsidRPr="00C830F1">
              <w:rPr>
                <w:rFonts w:hint="eastAsia"/>
              </w:rPr>
              <w:t>3.3.4</w:t>
            </w:r>
          </w:p>
        </w:tc>
        <w:tc>
          <w:tcPr>
            <w:tcW w:w="4536" w:type="dxa"/>
            <w:tcBorders>
              <w:bottom w:val="single" w:sz="4" w:space="0" w:color="auto"/>
            </w:tcBorders>
          </w:tcPr>
          <w:p w14:paraId="2D195242" w14:textId="18C64DB8" w:rsidR="001C2686" w:rsidRPr="00C830F1" w:rsidRDefault="001C2686" w:rsidP="006A403D">
            <w:r w:rsidRPr="00C830F1">
              <w:rPr>
                <w:rFonts w:hint="eastAsia"/>
              </w:rPr>
              <w:t>修改数据下载机制的相关规定</w:t>
            </w:r>
          </w:p>
        </w:tc>
        <w:tc>
          <w:tcPr>
            <w:tcW w:w="1667" w:type="dxa"/>
          </w:tcPr>
          <w:p w14:paraId="3F758B7D" w14:textId="7386BCFF" w:rsidR="001C2686" w:rsidRPr="00C830F1" w:rsidRDefault="001C2686" w:rsidP="006A403D">
            <w:r w:rsidRPr="00C830F1">
              <w:t>Wang Manyi</w:t>
            </w:r>
          </w:p>
        </w:tc>
      </w:tr>
      <w:tr w:rsidR="00C830F1" w:rsidRPr="00C830F1" w14:paraId="6241EA82" w14:textId="77777777" w:rsidTr="00CD6D42">
        <w:tc>
          <w:tcPr>
            <w:tcW w:w="1129" w:type="dxa"/>
          </w:tcPr>
          <w:p w14:paraId="5141FA41" w14:textId="5E43D8D6" w:rsidR="001C2686" w:rsidRPr="00C830F1" w:rsidRDefault="001C2686" w:rsidP="006A403D">
            <w:r w:rsidRPr="00C830F1">
              <w:rPr>
                <w:rFonts w:hint="eastAsia"/>
              </w:rPr>
              <w:t>0.0.1.6</w:t>
            </w:r>
          </w:p>
        </w:tc>
        <w:tc>
          <w:tcPr>
            <w:tcW w:w="1276" w:type="dxa"/>
            <w:tcBorders>
              <w:bottom w:val="single" w:sz="4" w:space="0" w:color="auto"/>
            </w:tcBorders>
          </w:tcPr>
          <w:p w14:paraId="6B2A77B0" w14:textId="212DAF4D" w:rsidR="001C2686" w:rsidRPr="00C830F1" w:rsidRDefault="001C2686" w:rsidP="006A403D">
            <w:r w:rsidRPr="00C830F1">
              <w:rPr>
                <w:rFonts w:hint="eastAsia"/>
              </w:rPr>
              <w:t>2020/12/1</w:t>
            </w:r>
          </w:p>
        </w:tc>
        <w:tc>
          <w:tcPr>
            <w:tcW w:w="1134" w:type="dxa"/>
            <w:tcBorders>
              <w:bottom w:val="single" w:sz="4" w:space="0" w:color="auto"/>
            </w:tcBorders>
          </w:tcPr>
          <w:p w14:paraId="573E803D" w14:textId="5014F569" w:rsidR="001C2686" w:rsidRPr="00C830F1" w:rsidRDefault="001C2686" w:rsidP="006A403D">
            <w:r w:rsidRPr="00C830F1">
              <w:rPr>
                <w:rFonts w:hint="eastAsia"/>
              </w:rPr>
              <w:t>3.3.5</w:t>
            </w:r>
          </w:p>
        </w:tc>
        <w:tc>
          <w:tcPr>
            <w:tcW w:w="4536" w:type="dxa"/>
            <w:tcBorders>
              <w:bottom w:val="single" w:sz="4" w:space="0" w:color="auto"/>
            </w:tcBorders>
          </w:tcPr>
          <w:p w14:paraId="13CA942E" w14:textId="14346E58" w:rsidR="001C2686" w:rsidRPr="00C830F1" w:rsidRDefault="001C2686" w:rsidP="006A403D">
            <w:r w:rsidRPr="00C830F1">
              <w:rPr>
                <w:rFonts w:hint="eastAsia"/>
              </w:rPr>
              <w:t>删除</w:t>
            </w:r>
            <w:r w:rsidRPr="00C830F1">
              <w:rPr>
                <w:rFonts w:hint="eastAsia"/>
              </w:rPr>
              <w:t>3.3.5</w:t>
            </w:r>
            <w:r w:rsidRPr="00C830F1">
              <w:rPr>
                <w:rFonts w:hint="eastAsia"/>
              </w:rPr>
              <w:t>章节《自动下载数据机制》</w:t>
            </w:r>
          </w:p>
        </w:tc>
        <w:tc>
          <w:tcPr>
            <w:tcW w:w="1667" w:type="dxa"/>
          </w:tcPr>
          <w:p w14:paraId="5DA37164" w14:textId="671C6466" w:rsidR="001C2686" w:rsidRPr="00C830F1" w:rsidRDefault="001C2686" w:rsidP="006A403D">
            <w:r w:rsidRPr="00C830F1">
              <w:t>Wang Manyi</w:t>
            </w:r>
          </w:p>
        </w:tc>
      </w:tr>
      <w:tr w:rsidR="00C830F1" w:rsidRPr="00C830F1" w14:paraId="43B02699" w14:textId="77777777" w:rsidTr="00CD6D42">
        <w:tc>
          <w:tcPr>
            <w:tcW w:w="1129" w:type="dxa"/>
          </w:tcPr>
          <w:p w14:paraId="7B202B95" w14:textId="03B6F397" w:rsidR="006A403D" w:rsidRPr="00C830F1" w:rsidRDefault="006A403D" w:rsidP="006A403D">
            <w:r w:rsidRPr="00C830F1">
              <w:t>0.0.1.6</w:t>
            </w:r>
          </w:p>
        </w:tc>
        <w:tc>
          <w:tcPr>
            <w:tcW w:w="1276" w:type="dxa"/>
            <w:tcBorders>
              <w:bottom w:val="single" w:sz="4" w:space="0" w:color="auto"/>
            </w:tcBorders>
          </w:tcPr>
          <w:p w14:paraId="1C34FE33" w14:textId="45D961D3" w:rsidR="006A403D" w:rsidRPr="00C830F1" w:rsidRDefault="006A403D" w:rsidP="006A403D">
            <w:r w:rsidRPr="00C830F1">
              <w:t>2020/11/19</w:t>
            </w:r>
          </w:p>
        </w:tc>
        <w:tc>
          <w:tcPr>
            <w:tcW w:w="1134" w:type="dxa"/>
            <w:tcBorders>
              <w:bottom w:val="single" w:sz="4" w:space="0" w:color="auto"/>
            </w:tcBorders>
          </w:tcPr>
          <w:p w14:paraId="3808A2CD" w14:textId="735EA15F" w:rsidR="006A403D" w:rsidRPr="00C830F1" w:rsidRDefault="006A403D" w:rsidP="006A403D">
            <w:r w:rsidRPr="00C830F1">
              <w:t>5.3.1.7</w:t>
            </w:r>
          </w:p>
        </w:tc>
        <w:tc>
          <w:tcPr>
            <w:tcW w:w="4536" w:type="dxa"/>
            <w:tcBorders>
              <w:bottom w:val="single" w:sz="4" w:space="0" w:color="auto"/>
            </w:tcBorders>
          </w:tcPr>
          <w:p w14:paraId="3E5A55C2" w14:textId="1CE38983" w:rsidR="006A403D" w:rsidRPr="00C830F1" w:rsidRDefault="006A403D" w:rsidP="006A403D">
            <w:r w:rsidRPr="00C830F1">
              <w:rPr>
                <w:rFonts w:hint="eastAsia"/>
              </w:rPr>
              <w:t>增加章节《行程瞬时速度》</w:t>
            </w:r>
          </w:p>
        </w:tc>
        <w:tc>
          <w:tcPr>
            <w:tcW w:w="1667" w:type="dxa"/>
          </w:tcPr>
          <w:p w14:paraId="2A98D1AA" w14:textId="034AB6C7" w:rsidR="006A403D" w:rsidRPr="00C830F1" w:rsidRDefault="006A403D" w:rsidP="006A403D">
            <w:r w:rsidRPr="00C830F1">
              <w:rPr>
                <w:rFonts w:hint="eastAsia"/>
              </w:rPr>
              <w:t>W</w:t>
            </w:r>
            <w:r w:rsidRPr="00C830F1">
              <w:t>ang Manyi</w:t>
            </w:r>
          </w:p>
        </w:tc>
      </w:tr>
      <w:tr w:rsidR="00C830F1" w:rsidRPr="00C830F1" w14:paraId="4D18AE90" w14:textId="77777777" w:rsidTr="00CD6D42">
        <w:tc>
          <w:tcPr>
            <w:tcW w:w="1129" w:type="dxa"/>
          </w:tcPr>
          <w:p w14:paraId="1DB96D34" w14:textId="3A73C3EB" w:rsidR="006A403D" w:rsidRPr="00C830F1" w:rsidRDefault="006A403D" w:rsidP="006A403D">
            <w:r w:rsidRPr="00C830F1">
              <w:t>0.0.1.6</w:t>
            </w:r>
          </w:p>
        </w:tc>
        <w:tc>
          <w:tcPr>
            <w:tcW w:w="1276" w:type="dxa"/>
            <w:tcBorders>
              <w:bottom w:val="single" w:sz="4" w:space="0" w:color="auto"/>
            </w:tcBorders>
          </w:tcPr>
          <w:p w14:paraId="6D9F2CB8" w14:textId="1944AFE3" w:rsidR="006A403D" w:rsidRPr="00C830F1" w:rsidRDefault="006A403D" w:rsidP="006A403D">
            <w:r w:rsidRPr="00C830F1">
              <w:t>2020/11/19</w:t>
            </w:r>
          </w:p>
        </w:tc>
        <w:tc>
          <w:tcPr>
            <w:tcW w:w="1134" w:type="dxa"/>
            <w:tcBorders>
              <w:bottom w:val="single" w:sz="4" w:space="0" w:color="auto"/>
            </w:tcBorders>
          </w:tcPr>
          <w:p w14:paraId="0E838978" w14:textId="360280A0" w:rsidR="006A403D" w:rsidRPr="00C830F1" w:rsidRDefault="006A403D" w:rsidP="006A403D">
            <w:r w:rsidRPr="00C830F1">
              <w:t>5.3.1.7.3</w:t>
            </w:r>
          </w:p>
        </w:tc>
        <w:tc>
          <w:tcPr>
            <w:tcW w:w="4536" w:type="dxa"/>
            <w:tcBorders>
              <w:bottom w:val="single" w:sz="4" w:space="0" w:color="auto"/>
            </w:tcBorders>
          </w:tcPr>
          <w:p w14:paraId="673D6AC7" w14:textId="317D8289" w:rsidR="006A403D" w:rsidRPr="00C830F1" w:rsidRDefault="006A403D" w:rsidP="006A403D">
            <w:r w:rsidRPr="00C830F1">
              <w:rPr>
                <w:rFonts w:hint="eastAsia"/>
              </w:rPr>
              <w:t>新增子章节《行程瞬时速度》</w:t>
            </w:r>
          </w:p>
        </w:tc>
        <w:tc>
          <w:tcPr>
            <w:tcW w:w="1667" w:type="dxa"/>
          </w:tcPr>
          <w:p w14:paraId="3A36383F" w14:textId="211C5163" w:rsidR="006A403D" w:rsidRPr="00C830F1" w:rsidRDefault="006A403D" w:rsidP="006A403D">
            <w:r w:rsidRPr="00C830F1">
              <w:rPr>
                <w:rFonts w:hint="eastAsia"/>
              </w:rPr>
              <w:t>W</w:t>
            </w:r>
            <w:r w:rsidRPr="00C830F1">
              <w:t>ang Manyi</w:t>
            </w:r>
          </w:p>
        </w:tc>
      </w:tr>
      <w:tr w:rsidR="00C830F1" w:rsidRPr="00C830F1" w14:paraId="40F1D0A9" w14:textId="77777777" w:rsidTr="00CD6D42">
        <w:tc>
          <w:tcPr>
            <w:tcW w:w="1129" w:type="dxa"/>
          </w:tcPr>
          <w:p w14:paraId="11325FA5" w14:textId="744F01F0" w:rsidR="006A403D" w:rsidRPr="00C830F1" w:rsidRDefault="006A403D" w:rsidP="006A403D">
            <w:r w:rsidRPr="00C830F1">
              <w:t>0.0.1.6</w:t>
            </w:r>
          </w:p>
        </w:tc>
        <w:tc>
          <w:tcPr>
            <w:tcW w:w="1276" w:type="dxa"/>
            <w:tcBorders>
              <w:bottom w:val="single" w:sz="4" w:space="0" w:color="auto"/>
            </w:tcBorders>
          </w:tcPr>
          <w:p w14:paraId="548C01CD" w14:textId="25C72E91" w:rsidR="006A403D" w:rsidRPr="00C830F1" w:rsidRDefault="006A403D" w:rsidP="006A403D">
            <w:r w:rsidRPr="00C830F1">
              <w:t>2020/11/19</w:t>
            </w:r>
          </w:p>
        </w:tc>
        <w:tc>
          <w:tcPr>
            <w:tcW w:w="1134" w:type="dxa"/>
            <w:tcBorders>
              <w:bottom w:val="single" w:sz="4" w:space="0" w:color="auto"/>
            </w:tcBorders>
          </w:tcPr>
          <w:p w14:paraId="1A2DEC8B" w14:textId="450A153F" w:rsidR="006A403D" w:rsidRPr="00C830F1" w:rsidRDefault="006A403D" w:rsidP="006A403D">
            <w:r w:rsidRPr="00C830F1">
              <w:rPr>
                <w:rFonts w:hint="eastAsia"/>
              </w:rPr>
              <w:t>5.3.1.7.</w:t>
            </w:r>
            <w:r w:rsidRPr="00C830F1">
              <w:t>4</w:t>
            </w:r>
          </w:p>
        </w:tc>
        <w:tc>
          <w:tcPr>
            <w:tcW w:w="4536" w:type="dxa"/>
            <w:tcBorders>
              <w:bottom w:val="single" w:sz="4" w:space="0" w:color="auto"/>
            </w:tcBorders>
          </w:tcPr>
          <w:p w14:paraId="6ED84684" w14:textId="65A21475" w:rsidR="006A403D" w:rsidRPr="00C830F1" w:rsidRDefault="006A403D" w:rsidP="006A403D">
            <w:r w:rsidRPr="00C830F1">
              <w:rPr>
                <w:rFonts w:hint="eastAsia"/>
              </w:rPr>
              <w:t>调整《行程平均速度》章节为</w:t>
            </w:r>
            <w:r w:rsidRPr="00C830F1">
              <w:rPr>
                <w:rFonts w:hint="eastAsia"/>
              </w:rPr>
              <w:t>5.3.1.7</w:t>
            </w:r>
            <w:r w:rsidRPr="00C830F1">
              <w:rPr>
                <w:rFonts w:hint="eastAsia"/>
              </w:rPr>
              <w:t>的子章节</w:t>
            </w:r>
          </w:p>
        </w:tc>
        <w:tc>
          <w:tcPr>
            <w:tcW w:w="1667" w:type="dxa"/>
          </w:tcPr>
          <w:p w14:paraId="7A1634BB" w14:textId="38C98494" w:rsidR="006A403D" w:rsidRPr="00C830F1" w:rsidRDefault="006A403D" w:rsidP="006A403D">
            <w:r w:rsidRPr="00C830F1">
              <w:rPr>
                <w:rFonts w:hint="eastAsia"/>
              </w:rPr>
              <w:t>W</w:t>
            </w:r>
            <w:r w:rsidRPr="00C830F1">
              <w:t>ang Manyi</w:t>
            </w:r>
          </w:p>
        </w:tc>
      </w:tr>
      <w:tr w:rsidR="00C830F1" w:rsidRPr="00C830F1" w14:paraId="5EF50102" w14:textId="77777777" w:rsidTr="00CD6D42">
        <w:tc>
          <w:tcPr>
            <w:tcW w:w="1129" w:type="dxa"/>
          </w:tcPr>
          <w:p w14:paraId="4E165EF0" w14:textId="351B8A25" w:rsidR="006A403D" w:rsidRPr="00C830F1" w:rsidRDefault="006A403D" w:rsidP="006A403D">
            <w:r w:rsidRPr="00C830F1">
              <w:t>0.0.1.6</w:t>
            </w:r>
          </w:p>
        </w:tc>
        <w:tc>
          <w:tcPr>
            <w:tcW w:w="1276" w:type="dxa"/>
            <w:tcBorders>
              <w:bottom w:val="single" w:sz="4" w:space="0" w:color="auto"/>
            </w:tcBorders>
          </w:tcPr>
          <w:p w14:paraId="4B44F2AE" w14:textId="6E2B965D" w:rsidR="006A403D" w:rsidRPr="00C830F1" w:rsidRDefault="006A403D" w:rsidP="006A403D">
            <w:r w:rsidRPr="00C830F1">
              <w:t>2020/11/19</w:t>
            </w:r>
          </w:p>
        </w:tc>
        <w:tc>
          <w:tcPr>
            <w:tcW w:w="1134" w:type="dxa"/>
            <w:tcBorders>
              <w:bottom w:val="single" w:sz="4" w:space="0" w:color="auto"/>
            </w:tcBorders>
          </w:tcPr>
          <w:p w14:paraId="2F1EE0B8" w14:textId="50CDE182" w:rsidR="006A403D" w:rsidRPr="00C830F1" w:rsidRDefault="006A403D" w:rsidP="006A403D">
            <w:r w:rsidRPr="00C830F1">
              <w:rPr>
                <w:rFonts w:hint="eastAsia"/>
              </w:rPr>
              <w:t>5.3.1.7.</w:t>
            </w:r>
            <w:r w:rsidRPr="00C830F1">
              <w:t>5</w:t>
            </w:r>
          </w:p>
        </w:tc>
        <w:tc>
          <w:tcPr>
            <w:tcW w:w="4536" w:type="dxa"/>
            <w:tcBorders>
              <w:bottom w:val="single" w:sz="4" w:space="0" w:color="auto"/>
            </w:tcBorders>
          </w:tcPr>
          <w:p w14:paraId="4E9FAEB6" w14:textId="2CD62103" w:rsidR="006A403D" w:rsidRPr="00C830F1" w:rsidRDefault="006A403D" w:rsidP="006A403D">
            <w:r w:rsidRPr="00C830F1">
              <w:rPr>
                <w:rFonts w:hint="eastAsia"/>
              </w:rPr>
              <w:t>调整《行程最高速度》章节为</w:t>
            </w:r>
            <w:r w:rsidRPr="00C830F1">
              <w:rPr>
                <w:rFonts w:hint="eastAsia"/>
              </w:rPr>
              <w:t>5.3.1.7</w:t>
            </w:r>
            <w:r w:rsidRPr="00C830F1">
              <w:rPr>
                <w:rFonts w:hint="eastAsia"/>
              </w:rPr>
              <w:t>的子章节</w:t>
            </w:r>
          </w:p>
        </w:tc>
        <w:tc>
          <w:tcPr>
            <w:tcW w:w="1667" w:type="dxa"/>
          </w:tcPr>
          <w:p w14:paraId="5EFE5AFA" w14:textId="5F0C4FA2" w:rsidR="006A403D" w:rsidRPr="00C830F1" w:rsidRDefault="006A403D" w:rsidP="006A403D">
            <w:r w:rsidRPr="00C830F1">
              <w:rPr>
                <w:rFonts w:hint="eastAsia"/>
              </w:rPr>
              <w:t>W</w:t>
            </w:r>
            <w:r w:rsidRPr="00C830F1">
              <w:t>ang Manyi</w:t>
            </w:r>
          </w:p>
        </w:tc>
      </w:tr>
      <w:tr w:rsidR="00C830F1" w:rsidRPr="00C830F1" w14:paraId="18BAE22A" w14:textId="77777777" w:rsidTr="00F500A3">
        <w:tc>
          <w:tcPr>
            <w:tcW w:w="1129" w:type="dxa"/>
          </w:tcPr>
          <w:p w14:paraId="400B5137" w14:textId="5289B101" w:rsidR="006A403D" w:rsidRPr="00C830F1" w:rsidRDefault="006A403D" w:rsidP="006A403D">
            <w:r w:rsidRPr="00C830F1">
              <w:t>0.0.1.6</w:t>
            </w:r>
          </w:p>
        </w:tc>
        <w:tc>
          <w:tcPr>
            <w:tcW w:w="1276" w:type="dxa"/>
            <w:tcBorders>
              <w:bottom w:val="single" w:sz="4" w:space="0" w:color="auto"/>
            </w:tcBorders>
          </w:tcPr>
          <w:p w14:paraId="0D3779A9" w14:textId="7AE0F48E" w:rsidR="006A403D" w:rsidRPr="00C830F1" w:rsidRDefault="006A403D" w:rsidP="006A403D">
            <w:r w:rsidRPr="00C830F1">
              <w:t>2020/11/19</w:t>
            </w:r>
          </w:p>
        </w:tc>
        <w:tc>
          <w:tcPr>
            <w:tcW w:w="1134" w:type="dxa"/>
            <w:tcBorders>
              <w:bottom w:val="single" w:sz="4" w:space="0" w:color="auto"/>
            </w:tcBorders>
          </w:tcPr>
          <w:p w14:paraId="2442F13C" w14:textId="56794315" w:rsidR="006A403D" w:rsidRPr="00C830F1" w:rsidRDefault="006A403D" w:rsidP="006A403D">
            <w:r w:rsidRPr="00C830F1">
              <w:t>5.3.2.1.2</w:t>
            </w:r>
          </w:p>
        </w:tc>
        <w:tc>
          <w:tcPr>
            <w:tcW w:w="4536" w:type="dxa"/>
            <w:tcBorders>
              <w:bottom w:val="single" w:sz="4" w:space="0" w:color="auto"/>
            </w:tcBorders>
          </w:tcPr>
          <w:p w14:paraId="372D3E0C" w14:textId="11D716CA" w:rsidR="006A403D" w:rsidRPr="00C830F1" w:rsidRDefault="006A403D" w:rsidP="006A403D">
            <w:r w:rsidRPr="00C830F1">
              <w:rPr>
                <w:rFonts w:hint="eastAsia"/>
              </w:rPr>
              <w:t>更正</w:t>
            </w:r>
            <w:r w:rsidRPr="00C830F1">
              <w:rPr>
                <w:rFonts w:hint="eastAsia"/>
              </w:rPr>
              <w:t>G</w:t>
            </w:r>
            <w:r w:rsidRPr="00C830F1">
              <w:t>B</w:t>
            </w:r>
            <w:r w:rsidRPr="00C830F1">
              <w:rPr>
                <w:rFonts w:hint="eastAsia"/>
              </w:rPr>
              <w:t>横向加速度信号长名</w:t>
            </w:r>
          </w:p>
        </w:tc>
        <w:tc>
          <w:tcPr>
            <w:tcW w:w="1667" w:type="dxa"/>
          </w:tcPr>
          <w:p w14:paraId="5DB2357D" w14:textId="16A18ECF" w:rsidR="006A403D" w:rsidRPr="00C830F1" w:rsidRDefault="006A403D" w:rsidP="006A403D">
            <w:r w:rsidRPr="00C830F1">
              <w:rPr>
                <w:rFonts w:hint="eastAsia"/>
              </w:rPr>
              <w:t>W</w:t>
            </w:r>
            <w:r w:rsidRPr="00C830F1">
              <w:t>ang Manyi</w:t>
            </w:r>
          </w:p>
        </w:tc>
      </w:tr>
      <w:tr w:rsidR="00C830F1" w:rsidRPr="00C830F1" w14:paraId="7003640F" w14:textId="77777777" w:rsidTr="00F500A3">
        <w:tc>
          <w:tcPr>
            <w:tcW w:w="1129" w:type="dxa"/>
          </w:tcPr>
          <w:p w14:paraId="4F6E2DF6" w14:textId="21BF9BF6" w:rsidR="006A403D" w:rsidRPr="00C830F1" w:rsidRDefault="006A403D" w:rsidP="006A403D">
            <w:r w:rsidRPr="00C830F1">
              <w:rPr>
                <w:rFonts w:hint="eastAsia"/>
              </w:rPr>
              <w:t>0.0.1.6</w:t>
            </w:r>
          </w:p>
        </w:tc>
        <w:tc>
          <w:tcPr>
            <w:tcW w:w="1276" w:type="dxa"/>
            <w:tcBorders>
              <w:bottom w:val="single" w:sz="4" w:space="0" w:color="auto"/>
            </w:tcBorders>
          </w:tcPr>
          <w:p w14:paraId="50E62350" w14:textId="6E91E122" w:rsidR="006A403D" w:rsidRPr="00C830F1" w:rsidRDefault="006A403D" w:rsidP="006A403D">
            <w:r w:rsidRPr="00C830F1">
              <w:t>2020/11/19</w:t>
            </w:r>
          </w:p>
        </w:tc>
        <w:tc>
          <w:tcPr>
            <w:tcW w:w="1134" w:type="dxa"/>
            <w:tcBorders>
              <w:bottom w:val="single" w:sz="4" w:space="0" w:color="auto"/>
            </w:tcBorders>
          </w:tcPr>
          <w:p w14:paraId="27E591F3" w14:textId="78F85887" w:rsidR="006A403D" w:rsidRPr="00C830F1" w:rsidRDefault="006A403D" w:rsidP="006A403D">
            <w:r w:rsidRPr="00C830F1">
              <w:rPr>
                <w:rFonts w:hint="eastAsia"/>
              </w:rPr>
              <w:t>5.3.2.3.2</w:t>
            </w:r>
          </w:p>
        </w:tc>
        <w:tc>
          <w:tcPr>
            <w:tcW w:w="4536" w:type="dxa"/>
            <w:tcBorders>
              <w:bottom w:val="single" w:sz="4" w:space="0" w:color="auto"/>
            </w:tcBorders>
          </w:tcPr>
          <w:p w14:paraId="2D1CE19C" w14:textId="06D46412" w:rsidR="006A403D" w:rsidRPr="00C830F1" w:rsidRDefault="006A403D" w:rsidP="006A403D">
            <w:r w:rsidRPr="00C830F1">
              <w:rPr>
                <w:rFonts w:hint="eastAsia"/>
              </w:rPr>
              <w:t>更正</w:t>
            </w:r>
            <w:r w:rsidRPr="00C830F1">
              <w:rPr>
                <w:rFonts w:hint="eastAsia"/>
              </w:rPr>
              <w:t>G</w:t>
            </w:r>
            <w:r w:rsidRPr="00C830F1">
              <w:t>B</w:t>
            </w:r>
            <w:r w:rsidRPr="00C830F1">
              <w:rPr>
                <w:rFonts w:hint="eastAsia"/>
              </w:rPr>
              <w:t>急加速信号长名</w:t>
            </w:r>
          </w:p>
        </w:tc>
        <w:tc>
          <w:tcPr>
            <w:tcW w:w="1667" w:type="dxa"/>
          </w:tcPr>
          <w:p w14:paraId="4807D857" w14:textId="71CB3636" w:rsidR="006A403D" w:rsidRPr="00C830F1" w:rsidRDefault="006A403D" w:rsidP="006A403D">
            <w:r w:rsidRPr="00C830F1">
              <w:rPr>
                <w:rFonts w:hint="eastAsia"/>
              </w:rPr>
              <w:t>W</w:t>
            </w:r>
            <w:r w:rsidRPr="00C830F1">
              <w:t>ang Manyi</w:t>
            </w:r>
          </w:p>
        </w:tc>
      </w:tr>
      <w:tr w:rsidR="00C830F1" w:rsidRPr="00C830F1" w14:paraId="0E6584F2" w14:textId="77777777" w:rsidTr="00F500A3">
        <w:tc>
          <w:tcPr>
            <w:tcW w:w="1129" w:type="dxa"/>
          </w:tcPr>
          <w:p w14:paraId="4710EF28" w14:textId="7B1CF4C3" w:rsidR="006A403D" w:rsidRPr="00C830F1" w:rsidRDefault="006A403D" w:rsidP="006A403D">
            <w:r w:rsidRPr="00C830F1">
              <w:rPr>
                <w:rFonts w:hint="eastAsia"/>
              </w:rPr>
              <w:t>0.0.1.6</w:t>
            </w:r>
          </w:p>
        </w:tc>
        <w:tc>
          <w:tcPr>
            <w:tcW w:w="1276" w:type="dxa"/>
            <w:tcBorders>
              <w:bottom w:val="single" w:sz="4" w:space="0" w:color="auto"/>
            </w:tcBorders>
          </w:tcPr>
          <w:p w14:paraId="6FB3B269" w14:textId="3725EEDE" w:rsidR="006A403D" w:rsidRPr="00C830F1" w:rsidRDefault="006A403D" w:rsidP="006A403D">
            <w:r w:rsidRPr="00C830F1">
              <w:t>2020/11/19</w:t>
            </w:r>
          </w:p>
        </w:tc>
        <w:tc>
          <w:tcPr>
            <w:tcW w:w="1134" w:type="dxa"/>
            <w:tcBorders>
              <w:bottom w:val="single" w:sz="4" w:space="0" w:color="auto"/>
            </w:tcBorders>
          </w:tcPr>
          <w:p w14:paraId="5BD06107" w14:textId="7CCD7BE4" w:rsidR="006A403D" w:rsidRPr="00C830F1" w:rsidRDefault="006A403D" w:rsidP="006A403D">
            <w:r w:rsidRPr="00C830F1">
              <w:rPr>
                <w:rFonts w:hint="eastAsia"/>
              </w:rPr>
              <w:t>5.3.2.4.2</w:t>
            </w:r>
          </w:p>
        </w:tc>
        <w:tc>
          <w:tcPr>
            <w:tcW w:w="4536" w:type="dxa"/>
            <w:tcBorders>
              <w:bottom w:val="single" w:sz="4" w:space="0" w:color="auto"/>
            </w:tcBorders>
          </w:tcPr>
          <w:p w14:paraId="64271F2F" w14:textId="05E0BB4A" w:rsidR="006A403D" w:rsidRPr="00C830F1" w:rsidRDefault="006A403D" w:rsidP="006A403D">
            <w:r w:rsidRPr="00C830F1">
              <w:rPr>
                <w:rFonts w:hint="eastAsia"/>
              </w:rPr>
              <w:t>更正</w:t>
            </w:r>
            <w:r w:rsidRPr="00C830F1">
              <w:t>GB</w:t>
            </w:r>
            <w:r w:rsidRPr="00C830F1">
              <w:rPr>
                <w:rFonts w:hint="eastAsia"/>
              </w:rPr>
              <w:t>急减速信号长名</w:t>
            </w:r>
          </w:p>
        </w:tc>
        <w:tc>
          <w:tcPr>
            <w:tcW w:w="1667" w:type="dxa"/>
          </w:tcPr>
          <w:p w14:paraId="4BE43F84" w14:textId="2A22CBCC" w:rsidR="006A403D" w:rsidRPr="00C830F1" w:rsidRDefault="006A403D" w:rsidP="006A403D">
            <w:r w:rsidRPr="00C830F1">
              <w:rPr>
                <w:rFonts w:hint="eastAsia"/>
              </w:rPr>
              <w:t>W</w:t>
            </w:r>
            <w:r w:rsidRPr="00C830F1">
              <w:t>ang Manyi</w:t>
            </w:r>
          </w:p>
        </w:tc>
      </w:tr>
      <w:tr w:rsidR="00C830F1" w:rsidRPr="00C830F1" w14:paraId="0A3DC533" w14:textId="77777777" w:rsidTr="00F500A3">
        <w:tc>
          <w:tcPr>
            <w:tcW w:w="1129" w:type="dxa"/>
          </w:tcPr>
          <w:p w14:paraId="2A9B94D8" w14:textId="37AA32CE" w:rsidR="006A403D" w:rsidRPr="00C830F1" w:rsidRDefault="006A403D" w:rsidP="006A403D">
            <w:r w:rsidRPr="00C830F1">
              <w:t>0.0.1.6</w:t>
            </w:r>
          </w:p>
        </w:tc>
        <w:tc>
          <w:tcPr>
            <w:tcW w:w="1276" w:type="dxa"/>
            <w:tcBorders>
              <w:bottom w:val="single" w:sz="4" w:space="0" w:color="auto"/>
            </w:tcBorders>
          </w:tcPr>
          <w:p w14:paraId="2DA9D9FE" w14:textId="37FE03DC" w:rsidR="006A403D" w:rsidRPr="00C830F1" w:rsidRDefault="006A403D" w:rsidP="006A403D">
            <w:r w:rsidRPr="00C830F1">
              <w:t>2020/11/23</w:t>
            </w:r>
          </w:p>
        </w:tc>
        <w:tc>
          <w:tcPr>
            <w:tcW w:w="1134" w:type="dxa"/>
            <w:tcBorders>
              <w:bottom w:val="single" w:sz="4" w:space="0" w:color="auto"/>
            </w:tcBorders>
          </w:tcPr>
          <w:p w14:paraId="681CAF9A" w14:textId="08AAA03A" w:rsidR="006A403D" w:rsidRPr="00C830F1" w:rsidRDefault="006A403D" w:rsidP="006A403D">
            <w:r w:rsidRPr="00C830F1">
              <w:t>5.3.2.5</w:t>
            </w:r>
          </w:p>
        </w:tc>
        <w:tc>
          <w:tcPr>
            <w:tcW w:w="4536" w:type="dxa"/>
            <w:tcBorders>
              <w:bottom w:val="single" w:sz="4" w:space="0" w:color="auto"/>
            </w:tcBorders>
          </w:tcPr>
          <w:p w14:paraId="2F8987FB" w14:textId="01842AED" w:rsidR="006A403D" w:rsidRPr="00C830F1" w:rsidRDefault="006A403D" w:rsidP="006A403D">
            <w:r w:rsidRPr="00C830F1">
              <w:rPr>
                <w:rFonts w:hint="eastAsia"/>
              </w:rPr>
              <w:t>调整疲劳驾驶行为的逻辑定义</w:t>
            </w:r>
          </w:p>
        </w:tc>
        <w:tc>
          <w:tcPr>
            <w:tcW w:w="1667" w:type="dxa"/>
          </w:tcPr>
          <w:p w14:paraId="4A326447" w14:textId="2229743B" w:rsidR="006A403D" w:rsidRPr="00C830F1" w:rsidRDefault="006A403D" w:rsidP="006A403D">
            <w:r w:rsidRPr="00C830F1">
              <w:t>Wang Manyi</w:t>
            </w:r>
          </w:p>
        </w:tc>
      </w:tr>
      <w:tr w:rsidR="00C830F1" w:rsidRPr="00C830F1" w14:paraId="5E1F0401" w14:textId="77777777" w:rsidTr="00F500A3">
        <w:tc>
          <w:tcPr>
            <w:tcW w:w="1129" w:type="dxa"/>
          </w:tcPr>
          <w:p w14:paraId="6D5DE87A" w14:textId="77777777" w:rsidR="006A403D" w:rsidRPr="00C830F1" w:rsidRDefault="006A403D" w:rsidP="006A403D">
            <w:r w:rsidRPr="00C830F1">
              <w:rPr>
                <w:rFonts w:hint="eastAsia"/>
              </w:rPr>
              <w:t>0.0.1.6</w:t>
            </w:r>
          </w:p>
        </w:tc>
        <w:tc>
          <w:tcPr>
            <w:tcW w:w="1276" w:type="dxa"/>
            <w:tcBorders>
              <w:bottom w:val="single" w:sz="4" w:space="0" w:color="auto"/>
            </w:tcBorders>
          </w:tcPr>
          <w:p w14:paraId="46AC771F" w14:textId="2299D6A3" w:rsidR="006A403D" w:rsidRPr="00C830F1" w:rsidRDefault="006A403D" w:rsidP="006A403D">
            <w:r w:rsidRPr="00C830F1">
              <w:t>2020/11/19</w:t>
            </w:r>
          </w:p>
        </w:tc>
        <w:tc>
          <w:tcPr>
            <w:tcW w:w="1134" w:type="dxa"/>
            <w:tcBorders>
              <w:bottom w:val="single" w:sz="4" w:space="0" w:color="auto"/>
            </w:tcBorders>
          </w:tcPr>
          <w:p w14:paraId="6162C231" w14:textId="77777777" w:rsidR="006A403D" w:rsidRPr="00C830F1" w:rsidRDefault="006A403D" w:rsidP="006A403D">
            <w:r w:rsidRPr="00C830F1">
              <w:rPr>
                <w:rFonts w:hint="eastAsia"/>
              </w:rPr>
              <w:t>5.3.2.5.1</w:t>
            </w:r>
          </w:p>
        </w:tc>
        <w:tc>
          <w:tcPr>
            <w:tcW w:w="4536" w:type="dxa"/>
            <w:tcBorders>
              <w:bottom w:val="single" w:sz="4" w:space="0" w:color="auto"/>
            </w:tcBorders>
          </w:tcPr>
          <w:p w14:paraId="24C0BB27" w14:textId="28AA3500" w:rsidR="006A403D" w:rsidRPr="00C830F1" w:rsidRDefault="006A403D" w:rsidP="006A403D">
            <w:r w:rsidRPr="00C830F1">
              <w:rPr>
                <w:rFonts w:hint="eastAsia"/>
              </w:rPr>
              <w:t>更正</w:t>
            </w:r>
            <w:r w:rsidRPr="00C830F1">
              <w:rPr>
                <w:rFonts w:hint="eastAsia"/>
              </w:rPr>
              <w:t>C</w:t>
            </w:r>
            <w:r w:rsidRPr="00C830F1">
              <w:t>LEA</w:t>
            </w:r>
            <w:r w:rsidRPr="00C830F1">
              <w:rPr>
                <w:rFonts w:hint="eastAsia"/>
              </w:rPr>
              <w:t>挡位切换信号长名</w:t>
            </w:r>
          </w:p>
        </w:tc>
        <w:tc>
          <w:tcPr>
            <w:tcW w:w="1667" w:type="dxa"/>
          </w:tcPr>
          <w:p w14:paraId="10D8897C" w14:textId="77777777" w:rsidR="006A403D" w:rsidRPr="00C830F1" w:rsidRDefault="006A403D" w:rsidP="006A403D">
            <w:r w:rsidRPr="00C830F1">
              <w:rPr>
                <w:rFonts w:hint="eastAsia"/>
              </w:rPr>
              <w:t>W</w:t>
            </w:r>
            <w:r w:rsidRPr="00C830F1">
              <w:t>ang Manyi</w:t>
            </w:r>
          </w:p>
        </w:tc>
      </w:tr>
      <w:tr w:rsidR="00C830F1" w:rsidRPr="00C830F1" w14:paraId="4DBDE19B" w14:textId="77777777" w:rsidTr="00CD6D42">
        <w:tc>
          <w:tcPr>
            <w:tcW w:w="1129" w:type="dxa"/>
          </w:tcPr>
          <w:p w14:paraId="630BF9C5" w14:textId="7A3B194E" w:rsidR="006A403D" w:rsidRPr="00C830F1" w:rsidRDefault="006A403D" w:rsidP="006A403D">
            <w:r w:rsidRPr="00C830F1">
              <w:rPr>
                <w:rFonts w:hint="eastAsia"/>
              </w:rPr>
              <w:t>0.0.1.6</w:t>
            </w:r>
          </w:p>
        </w:tc>
        <w:tc>
          <w:tcPr>
            <w:tcW w:w="1276" w:type="dxa"/>
            <w:tcBorders>
              <w:bottom w:val="single" w:sz="4" w:space="0" w:color="auto"/>
            </w:tcBorders>
          </w:tcPr>
          <w:p w14:paraId="5D79E26A" w14:textId="1D168F34" w:rsidR="006A403D" w:rsidRPr="00C830F1" w:rsidRDefault="006A403D" w:rsidP="006A403D">
            <w:r w:rsidRPr="00C830F1">
              <w:t>2020/11/19</w:t>
            </w:r>
          </w:p>
        </w:tc>
        <w:tc>
          <w:tcPr>
            <w:tcW w:w="1134" w:type="dxa"/>
            <w:tcBorders>
              <w:bottom w:val="single" w:sz="4" w:space="0" w:color="auto"/>
            </w:tcBorders>
          </w:tcPr>
          <w:p w14:paraId="27EFF345" w14:textId="6FFA7A4F" w:rsidR="006A403D" w:rsidRPr="00C830F1" w:rsidRDefault="006A403D" w:rsidP="006A403D">
            <w:r w:rsidRPr="00C830F1">
              <w:rPr>
                <w:rFonts w:hint="eastAsia"/>
              </w:rPr>
              <w:t>5.3.2.7.1</w:t>
            </w:r>
          </w:p>
        </w:tc>
        <w:tc>
          <w:tcPr>
            <w:tcW w:w="4536" w:type="dxa"/>
            <w:tcBorders>
              <w:bottom w:val="single" w:sz="4" w:space="0" w:color="auto"/>
            </w:tcBorders>
          </w:tcPr>
          <w:p w14:paraId="3B547416" w14:textId="3562A69F" w:rsidR="006A403D" w:rsidRPr="00C830F1" w:rsidRDefault="006A403D" w:rsidP="006A403D">
            <w:r w:rsidRPr="00C830F1">
              <w:rPr>
                <w:rFonts w:hint="eastAsia"/>
              </w:rPr>
              <w:t>更正</w:t>
            </w:r>
            <w:r w:rsidRPr="00C830F1">
              <w:t>CLEA</w:t>
            </w:r>
            <w:r w:rsidRPr="00C830F1">
              <w:rPr>
                <w:rFonts w:hint="eastAsia"/>
              </w:rPr>
              <w:t>挡位切换信号长名</w:t>
            </w:r>
          </w:p>
        </w:tc>
        <w:tc>
          <w:tcPr>
            <w:tcW w:w="1667" w:type="dxa"/>
          </w:tcPr>
          <w:p w14:paraId="31F6378D" w14:textId="54E398AE" w:rsidR="006A403D" w:rsidRPr="00C830F1" w:rsidRDefault="006A403D" w:rsidP="006A403D">
            <w:r w:rsidRPr="00C830F1">
              <w:t>Wang Manyi</w:t>
            </w:r>
          </w:p>
        </w:tc>
      </w:tr>
      <w:tr w:rsidR="00C830F1" w:rsidRPr="00C830F1" w14:paraId="57AB704F" w14:textId="77777777" w:rsidTr="00CD6D42">
        <w:tc>
          <w:tcPr>
            <w:tcW w:w="1129" w:type="dxa"/>
          </w:tcPr>
          <w:p w14:paraId="0BE744DC" w14:textId="43FBC1F2" w:rsidR="006A403D" w:rsidRPr="00C830F1" w:rsidRDefault="006A403D" w:rsidP="006A403D">
            <w:r w:rsidRPr="00C830F1">
              <w:t>0.0.1.6</w:t>
            </w:r>
          </w:p>
        </w:tc>
        <w:tc>
          <w:tcPr>
            <w:tcW w:w="1276" w:type="dxa"/>
            <w:tcBorders>
              <w:bottom w:val="single" w:sz="4" w:space="0" w:color="auto"/>
            </w:tcBorders>
          </w:tcPr>
          <w:p w14:paraId="42496937" w14:textId="25AF307D" w:rsidR="006A403D" w:rsidRPr="00C830F1" w:rsidRDefault="006A403D" w:rsidP="006A403D">
            <w:r w:rsidRPr="00C830F1">
              <w:t>2020/11/19</w:t>
            </w:r>
          </w:p>
        </w:tc>
        <w:tc>
          <w:tcPr>
            <w:tcW w:w="1134" w:type="dxa"/>
            <w:tcBorders>
              <w:bottom w:val="single" w:sz="4" w:space="0" w:color="auto"/>
            </w:tcBorders>
          </w:tcPr>
          <w:p w14:paraId="15562CCA" w14:textId="2A5CC98A" w:rsidR="006A403D" w:rsidRPr="00C830F1" w:rsidRDefault="006A403D" w:rsidP="006A403D">
            <w:r w:rsidRPr="00C830F1">
              <w:t>5.3.2.8.1</w:t>
            </w:r>
          </w:p>
        </w:tc>
        <w:tc>
          <w:tcPr>
            <w:tcW w:w="4536" w:type="dxa"/>
            <w:tcBorders>
              <w:bottom w:val="single" w:sz="4" w:space="0" w:color="auto"/>
            </w:tcBorders>
          </w:tcPr>
          <w:p w14:paraId="2600F1A3" w14:textId="050953D5" w:rsidR="006A403D" w:rsidRPr="00C830F1" w:rsidRDefault="006A403D" w:rsidP="006A403D">
            <w:r w:rsidRPr="00C830F1">
              <w:rPr>
                <w:rFonts w:hint="eastAsia"/>
              </w:rPr>
              <w:t>更正</w:t>
            </w:r>
            <w:r w:rsidRPr="00C830F1">
              <w:t>CLEA</w:t>
            </w:r>
            <w:r w:rsidRPr="00C830F1">
              <w:rPr>
                <w:rFonts w:hint="eastAsia"/>
              </w:rPr>
              <w:t>挡</w:t>
            </w:r>
            <w:r w:rsidR="004E012C">
              <w:rPr>
                <w:rFonts w:hint="eastAsia"/>
              </w:rPr>
              <w:t>位</w:t>
            </w:r>
            <w:r w:rsidRPr="00C830F1">
              <w:rPr>
                <w:rFonts w:hint="eastAsia"/>
              </w:rPr>
              <w:t>切换信号长名</w:t>
            </w:r>
          </w:p>
        </w:tc>
        <w:tc>
          <w:tcPr>
            <w:tcW w:w="1667" w:type="dxa"/>
          </w:tcPr>
          <w:p w14:paraId="0D42D328" w14:textId="1EAFB725" w:rsidR="006A403D" w:rsidRPr="00C830F1" w:rsidRDefault="006A403D" w:rsidP="006A403D">
            <w:r w:rsidRPr="00C830F1">
              <w:t>Wang Manyi</w:t>
            </w:r>
          </w:p>
        </w:tc>
      </w:tr>
      <w:tr w:rsidR="00C830F1" w:rsidRPr="00C830F1" w14:paraId="3B98837B" w14:textId="77777777" w:rsidTr="00CD6D42">
        <w:tc>
          <w:tcPr>
            <w:tcW w:w="1129" w:type="dxa"/>
          </w:tcPr>
          <w:p w14:paraId="22365BBE" w14:textId="49EAC37F" w:rsidR="006A403D" w:rsidRPr="00C830F1" w:rsidRDefault="006A403D" w:rsidP="006A403D">
            <w:r w:rsidRPr="00C830F1">
              <w:rPr>
                <w:rFonts w:hint="eastAsia"/>
              </w:rPr>
              <w:t>0.0.1.6</w:t>
            </w:r>
          </w:p>
        </w:tc>
        <w:tc>
          <w:tcPr>
            <w:tcW w:w="1276" w:type="dxa"/>
            <w:tcBorders>
              <w:bottom w:val="single" w:sz="4" w:space="0" w:color="auto"/>
            </w:tcBorders>
          </w:tcPr>
          <w:p w14:paraId="1A6A3A61" w14:textId="4F60F773" w:rsidR="006A403D" w:rsidRPr="00C830F1" w:rsidRDefault="006A403D" w:rsidP="006A403D">
            <w:r w:rsidRPr="00C830F1">
              <w:t>2020/11/19</w:t>
            </w:r>
          </w:p>
        </w:tc>
        <w:tc>
          <w:tcPr>
            <w:tcW w:w="1134" w:type="dxa"/>
            <w:tcBorders>
              <w:bottom w:val="single" w:sz="4" w:space="0" w:color="auto"/>
            </w:tcBorders>
          </w:tcPr>
          <w:p w14:paraId="784E511C" w14:textId="3FFE5BBB" w:rsidR="006A403D" w:rsidRPr="00C830F1" w:rsidRDefault="006A403D" w:rsidP="006A403D">
            <w:r w:rsidRPr="00C830F1">
              <w:rPr>
                <w:rFonts w:hint="eastAsia"/>
              </w:rPr>
              <w:t>5.3.2.9</w:t>
            </w:r>
          </w:p>
        </w:tc>
        <w:tc>
          <w:tcPr>
            <w:tcW w:w="4536" w:type="dxa"/>
            <w:tcBorders>
              <w:bottom w:val="single" w:sz="4" w:space="0" w:color="auto"/>
            </w:tcBorders>
          </w:tcPr>
          <w:p w14:paraId="66677157" w14:textId="1DDDD899" w:rsidR="006A403D" w:rsidRPr="00C830F1" w:rsidRDefault="006A403D" w:rsidP="006A403D">
            <w:r w:rsidRPr="00C830F1">
              <w:rPr>
                <w:rFonts w:hint="eastAsia"/>
              </w:rPr>
              <w:t>增加判定未停稳即挂挡的速度阈值的标定</w:t>
            </w:r>
          </w:p>
          <w:p w14:paraId="6F8A9003" w14:textId="1038998D" w:rsidR="006A403D" w:rsidRPr="00C830F1" w:rsidRDefault="006A403D" w:rsidP="006A403D">
            <w:r w:rsidRPr="00C830F1">
              <w:rPr>
                <w:rFonts w:hint="eastAsia"/>
              </w:rPr>
              <w:t>调整“</w:t>
            </w:r>
            <w:r w:rsidRPr="00C830F1">
              <w:t>D</w:t>
            </w:r>
            <w:r w:rsidRPr="00C830F1">
              <w:rPr>
                <w:rFonts w:hint="eastAsia"/>
              </w:rPr>
              <w:t>挡”说法为“前进挡”</w:t>
            </w:r>
          </w:p>
        </w:tc>
        <w:tc>
          <w:tcPr>
            <w:tcW w:w="1667" w:type="dxa"/>
          </w:tcPr>
          <w:p w14:paraId="31C3B236" w14:textId="6ED0FCF6" w:rsidR="006A403D" w:rsidRPr="00C830F1" w:rsidRDefault="006A403D" w:rsidP="006A403D">
            <w:r w:rsidRPr="00C830F1">
              <w:t xml:space="preserve">Wang </w:t>
            </w:r>
            <w:r w:rsidRPr="00C830F1">
              <w:rPr>
                <w:rFonts w:hint="eastAsia"/>
              </w:rPr>
              <w:t>Manyi</w:t>
            </w:r>
          </w:p>
        </w:tc>
      </w:tr>
      <w:tr w:rsidR="00C830F1" w:rsidRPr="00C830F1" w14:paraId="1A176F11" w14:textId="77777777" w:rsidTr="00CD6D42">
        <w:tc>
          <w:tcPr>
            <w:tcW w:w="1129" w:type="dxa"/>
          </w:tcPr>
          <w:p w14:paraId="2FBABDC4" w14:textId="359DCD26" w:rsidR="006A403D" w:rsidRPr="00C830F1" w:rsidRDefault="006A403D" w:rsidP="006A403D">
            <w:r w:rsidRPr="00C830F1">
              <w:rPr>
                <w:rFonts w:hint="eastAsia"/>
              </w:rPr>
              <w:t>0.0.1.6</w:t>
            </w:r>
          </w:p>
        </w:tc>
        <w:tc>
          <w:tcPr>
            <w:tcW w:w="1276" w:type="dxa"/>
            <w:tcBorders>
              <w:bottom w:val="single" w:sz="4" w:space="0" w:color="auto"/>
            </w:tcBorders>
          </w:tcPr>
          <w:p w14:paraId="2A0EDD40" w14:textId="509F2823" w:rsidR="006A403D" w:rsidRPr="00C830F1" w:rsidRDefault="006A403D" w:rsidP="006A403D">
            <w:r w:rsidRPr="00C830F1">
              <w:t>2020/11/19</w:t>
            </w:r>
          </w:p>
        </w:tc>
        <w:tc>
          <w:tcPr>
            <w:tcW w:w="1134" w:type="dxa"/>
            <w:tcBorders>
              <w:bottom w:val="single" w:sz="4" w:space="0" w:color="auto"/>
            </w:tcBorders>
          </w:tcPr>
          <w:p w14:paraId="174A99F3" w14:textId="3A361369" w:rsidR="006A403D" w:rsidRPr="00C830F1" w:rsidRDefault="006A403D" w:rsidP="006A403D">
            <w:r w:rsidRPr="00C830F1">
              <w:rPr>
                <w:rFonts w:hint="eastAsia"/>
              </w:rPr>
              <w:t>5.3.2.9.1</w:t>
            </w:r>
          </w:p>
        </w:tc>
        <w:tc>
          <w:tcPr>
            <w:tcW w:w="4536" w:type="dxa"/>
            <w:tcBorders>
              <w:bottom w:val="single" w:sz="4" w:space="0" w:color="auto"/>
            </w:tcBorders>
          </w:tcPr>
          <w:p w14:paraId="1DE7D32C" w14:textId="77777777" w:rsidR="006A403D" w:rsidRPr="00C830F1" w:rsidRDefault="006A403D" w:rsidP="006A403D">
            <w:r w:rsidRPr="00C830F1">
              <w:rPr>
                <w:rFonts w:hint="eastAsia"/>
              </w:rPr>
              <w:t>更正</w:t>
            </w:r>
            <w:r w:rsidRPr="00C830F1">
              <w:rPr>
                <w:rFonts w:hint="eastAsia"/>
              </w:rPr>
              <w:t>C</w:t>
            </w:r>
            <w:r w:rsidRPr="00C830F1">
              <w:t>LEA</w:t>
            </w:r>
            <w:r w:rsidRPr="00C830F1">
              <w:rPr>
                <w:rFonts w:hint="eastAsia"/>
              </w:rPr>
              <w:t>挡位切换信号长名</w:t>
            </w:r>
          </w:p>
          <w:p w14:paraId="2400AD83" w14:textId="214FDDF9" w:rsidR="006A403D" w:rsidRPr="00C830F1" w:rsidRDefault="006A403D" w:rsidP="006A403D">
            <w:r w:rsidRPr="00C830F1">
              <w:rPr>
                <w:rFonts w:hint="eastAsia"/>
              </w:rPr>
              <w:t>删除刹车踏板行程信号</w:t>
            </w:r>
          </w:p>
        </w:tc>
        <w:tc>
          <w:tcPr>
            <w:tcW w:w="1667" w:type="dxa"/>
          </w:tcPr>
          <w:p w14:paraId="490D30D6" w14:textId="4AD96AF7" w:rsidR="006A403D" w:rsidRPr="00C830F1" w:rsidRDefault="006A403D" w:rsidP="006A403D">
            <w:r w:rsidRPr="00C830F1">
              <w:t>Wang Manyi</w:t>
            </w:r>
          </w:p>
        </w:tc>
      </w:tr>
      <w:tr w:rsidR="00C830F1" w:rsidRPr="00C830F1" w14:paraId="5ACBA367" w14:textId="77777777" w:rsidTr="00CD6D42">
        <w:tc>
          <w:tcPr>
            <w:tcW w:w="1129" w:type="dxa"/>
          </w:tcPr>
          <w:p w14:paraId="4857BF87" w14:textId="0ADAFE11" w:rsidR="006A403D" w:rsidRPr="00C830F1" w:rsidRDefault="006A403D" w:rsidP="006A403D">
            <w:r w:rsidRPr="00C830F1">
              <w:rPr>
                <w:rFonts w:hint="eastAsia"/>
              </w:rPr>
              <w:t>0.0.1.6</w:t>
            </w:r>
          </w:p>
        </w:tc>
        <w:tc>
          <w:tcPr>
            <w:tcW w:w="1276" w:type="dxa"/>
            <w:tcBorders>
              <w:bottom w:val="single" w:sz="4" w:space="0" w:color="auto"/>
            </w:tcBorders>
          </w:tcPr>
          <w:p w14:paraId="695B8451" w14:textId="4F20D1BF" w:rsidR="006A403D" w:rsidRPr="00C830F1" w:rsidRDefault="006A403D" w:rsidP="006A403D">
            <w:r w:rsidRPr="00C830F1">
              <w:t>2020/11/19</w:t>
            </w:r>
          </w:p>
        </w:tc>
        <w:tc>
          <w:tcPr>
            <w:tcW w:w="1134" w:type="dxa"/>
            <w:tcBorders>
              <w:bottom w:val="single" w:sz="4" w:space="0" w:color="auto"/>
            </w:tcBorders>
          </w:tcPr>
          <w:p w14:paraId="76F0154D" w14:textId="0265DC30" w:rsidR="006A403D" w:rsidRPr="00C830F1" w:rsidRDefault="006A403D" w:rsidP="006A403D">
            <w:r w:rsidRPr="00C830F1">
              <w:rPr>
                <w:rFonts w:hint="eastAsia"/>
              </w:rPr>
              <w:t>5.3.2.9.2</w:t>
            </w:r>
          </w:p>
        </w:tc>
        <w:tc>
          <w:tcPr>
            <w:tcW w:w="4536" w:type="dxa"/>
            <w:tcBorders>
              <w:bottom w:val="single" w:sz="4" w:space="0" w:color="auto"/>
            </w:tcBorders>
          </w:tcPr>
          <w:p w14:paraId="736E312B" w14:textId="72F39BF9" w:rsidR="006A403D" w:rsidRPr="00C830F1" w:rsidRDefault="006A403D" w:rsidP="006A403D">
            <w:r w:rsidRPr="00C830F1">
              <w:rPr>
                <w:rFonts w:hint="eastAsia"/>
              </w:rPr>
              <w:t>删除刹车踏板行程信号</w:t>
            </w:r>
          </w:p>
        </w:tc>
        <w:tc>
          <w:tcPr>
            <w:tcW w:w="1667" w:type="dxa"/>
          </w:tcPr>
          <w:p w14:paraId="656124BF" w14:textId="672ED588" w:rsidR="006A403D" w:rsidRPr="00C830F1" w:rsidRDefault="006A403D" w:rsidP="006A403D">
            <w:r w:rsidRPr="00C830F1">
              <w:t>Wang Manyi</w:t>
            </w:r>
          </w:p>
        </w:tc>
      </w:tr>
      <w:tr w:rsidR="00C830F1" w:rsidRPr="00C830F1" w14:paraId="4C84BF8A" w14:textId="77777777" w:rsidTr="00CD6D42">
        <w:tc>
          <w:tcPr>
            <w:tcW w:w="1129" w:type="dxa"/>
          </w:tcPr>
          <w:p w14:paraId="04697E6A" w14:textId="6A61936B" w:rsidR="006A403D" w:rsidRPr="00C830F1" w:rsidRDefault="006A403D" w:rsidP="006A403D">
            <w:r w:rsidRPr="00C830F1">
              <w:t>0.0.1.6</w:t>
            </w:r>
          </w:p>
        </w:tc>
        <w:tc>
          <w:tcPr>
            <w:tcW w:w="1276" w:type="dxa"/>
            <w:tcBorders>
              <w:bottom w:val="single" w:sz="4" w:space="0" w:color="auto"/>
            </w:tcBorders>
          </w:tcPr>
          <w:p w14:paraId="5E236041" w14:textId="33EDA58A" w:rsidR="006A403D" w:rsidRPr="00C830F1" w:rsidRDefault="006A403D" w:rsidP="006A403D">
            <w:r w:rsidRPr="00C830F1">
              <w:t>2020/11/19</w:t>
            </w:r>
          </w:p>
        </w:tc>
        <w:tc>
          <w:tcPr>
            <w:tcW w:w="1134" w:type="dxa"/>
            <w:tcBorders>
              <w:bottom w:val="single" w:sz="4" w:space="0" w:color="auto"/>
            </w:tcBorders>
          </w:tcPr>
          <w:p w14:paraId="0E307CDA" w14:textId="56844257" w:rsidR="006A403D" w:rsidRPr="00C830F1" w:rsidRDefault="006A403D" w:rsidP="006A403D">
            <w:r w:rsidRPr="00C830F1">
              <w:t>5.3.3</w:t>
            </w:r>
          </w:p>
        </w:tc>
        <w:tc>
          <w:tcPr>
            <w:tcW w:w="4536" w:type="dxa"/>
            <w:tcBorders>
              <w:bottom w:val="single" w:sz="4" w:space="0" w:color="auto"/>
            </w:tcBorders>
          </w:tcPr>
          <w:p w14:paraId="75326580" w14:textId="027C1CB2" w:rsidR="006A403D" w:rsidRPr="00C830F1" w:rsidRDefault="006A403D" w:rsidP="006A403D">
            <w:r w:rsidRPr="00C830F1">
              <w:rPr>
                <w:rFonts w:hint="eastAsia"/>
              </w:rPr>
              <w:t>更正急加速行为“评分规则”内的表述</w:t>
            </w:r>
          </w:p>
        </w:tc>
        <w:tc>
          <w:tcPr>
            <w:tcW w:w="1667" w:type="dxa"/>
          </w:tcPr>
          <w:p w14:paraId="296CC315" w14:textId="3E4B2BBF" w:rsidR="006A403D" w:rsidRPr="00C830F1" w:rsidRDefault="006A403D" w:rsidP="006A403D">
            <w:r w:rsidRPr="00C830F1">
              <w:t>Wang Manyi</w:t>
            </w:r>
          </w:p>
        </w:tc>
      </w:tr>
      <w:tr w:rsidR="00C830F1" w:rsidRPr="00C830F1" w14:paraId="286D8F24" w14:textId="77777777" w:rsidTr="00CD6D42">
        <w:tc>
          <w:tcPr>
            <w:tcW w:w="1129" w:type="dxa"/>
          </w:tcPr>
          <w:p w14:paraId="0315DBA2" w14:textId="3F0E5B4A" w:rsidR="006A403D" w:rsidRPr="00C830F1" w:rsidRDefault="006A403D" w:rsidP="006A403D">
            <w:r w:rsidRPr="00C830F1">
              <w:t>0.0.1.6</w:t>
            </w:r>
          </w:p>
        </w:tc>
        <w:tc>
          <w:tcPr>
            <w:tcW w:w="1276" w:type="dxa"/>
            <w:tcBorders>
              <w:bottom w:val="single" w:sz="4" w:space="0" w:color="auto"/>
            </w:tcBorders>
          </w:tcPr>
          <w:p w14:paraId="78979876" w14:textId="62B48F17" w:rsidR="006A403D" w:rsidRPr="00C830F1" w:rsidRDefault="006A403D" w:rsidP="006A403D">
            <w:r w:rsidRPr="00C830F1">
              <w:t>2020/11/23</w:t>
            </w:r>
          </w:p>
        </w:tc>
        <w:tc>
          <w:tcPr>
            <w:tcW w:w="1134" w:type="dxa"/>
            <w:tcBorders>
              <w:bottom w:val="single" w:sz="4" w:space="0" w:color="auto"/>
            </w:tcBorders>
          </w:tcPr>
          <w:p w14:paraId="6AC0D310" w14:textId="0E335D83" w:rsidR="006A403D" w:rsidRPr="00C830F1" w:rsidRDefault="006A403D" w:rsidP="006A403D">
            <w:r w:rsidRPr="00C830F1">
              <w:rPr>
                <w:rFonts w:hint="eastAsia"/>
              </w:rPr>
              <w:t>5.3.4.</w:t>
            </w:r>
            <w:r w:rsidRPr="00C830F1">
              <w:t>1~5.3.4.2</w:t>
            </w:r>
          </w:p>
        </w:tc>
        <w:tc>
          <w:tcPr>
            <w:tcW w:w="4536" w:type="dxa"/>
            <w:tcBorders>
              <w:bottom w:val="single" w:sz="4" w:space="0" w:color="auto"/>
            </w:tcBorders>
          </w:tcPr>
          <w:p w14:paraId="026E08D3" w14:textId="40F1B903" w:rsidR="006A403D" w:rsidRPr="00C830F1" w:rsidRDefault="006A403D" w:rsidP="006A403D">
            <w:r w:rsidRPr="00C830F1">
              <w:rPr>
                <w:rFonts w:hint="eastAsia"/>
              </w:rPr>
              <w:t>T</w:t>
            </w:r>
            <w:r w:rsidRPr="00C830F1">
              <w:t>BD</w:t>
            </w:r>
            <w:r w:rsidRPr="00C830F1">
              <w:rPr>
                <w:rFonts w:hint="eastAsia"/>
              </w:rPr>
              <w:t>该章节</w:t>
            </w:r>
          </w:p>
        </w:tc>
        <w:tc>
          <w:tcPr>
            <w:tcW w:w="1667" w:type="dxa"/>
          </w:tcPr>
          <w:p w14:paraId="52552B5E" w14:textId="5BBE9D97" w:rsidR="006A403D" w:rsidRPr="00C830F1" w:rsidRDefault="006A403D" w:rsidP="006A403D">
            <w:r w:rsidRPr="00C830F1">
              <w:t>Wang Manyi</w:t>
            </w:r>
          </w:p>
        </w:tc>
      </w:tr>
      <w:tr w:rsidR="00C830F1" w:rsidRPr="00C830F1" w14:paraId="44EAFF09" w14:textId="77777777" w:rsidTr="00CD6D42">
        <w:tc>
          <w:tcPr>
            <w:tcW w:w="1129" w:type="dxa"/>
          </w:tcPr>
          <w:p w14:paraId="37DAD4A4" w14:textId="771FFC81" w:rsidR="006A403D" w:rsidRPr="00C830F1" w:rsidRDefault="006A403D" w:rsidP="006A403D">
            <w:r w:rsidRPr="00C830F1">
              <w:t>0.0.1.6</w:t>
            </w:r>
          </w:p>
        </w:tc>
        <w:tc>
          <w:tcPr>
            <w:tcW w:w="1276" w:type="dxa"/>
            <w:tcBorders>
              <w:bottom w:val="single" w:sz="4" w:space="0" w:color="auto"/>
            </w:tcBorders>
          </w:tcPr>
          <w:p w14:paraId="611C5A43" w14:textId="20178C1C" w:rsidR="006A403D" w:rsidRPr="00C830F1" w:rsidRDefault="006A403D" w:rsidP="006A403D">
            <w:r w:rsidRPr="00C830F1">
              <w:t>2020/11/23</w:t>
            </w:r>
          </w:p>
        </w:tc>
        <w:tc>
          <w:tcPr>
            <w:tcW w:w="1134" w:type="dxa"/>
            <w:tcBorders>
              <w:bottom w:val="single" w:sz="4" w:space="0" w:color="auto"/>
            </w:tcBorders>
          </w:tcPr>
          <w:p w14:paraId="17BFAF82" w14:textId="3B71192A" w:rsidR="006A403D" w:rsidRPr="00C830F1" w:rsidRDefault="006A403D" w:rsidP="006A403D">
            <w:r w:rsidRPr="00C830F1">
              <w:rPr>
                <w:rFonts w:hint="eastAsia"/>
              </w:rPr>
              <w:t>5.3.5.1.1~5.3.5.1.5</w:t>
            </w:r>
          </w:p>
        </w:tc>
        <w:tc>
          <w:tcPr>
            <w:tcW w:w="4536" w:type="dxa"/>
            <w:tcBorders>
              <w:bottom w:val="single" w:sz="4" w:space="0" w:color="auto"/>
            </w:tcBorders>
          </w:tcPr>
          <w:p w14:paraId="2FBCC8AC" w14:textId="198E1569" w:rsidR="006A403D" w:rsidRPr="00C830F1" w:rsidRDefault="006A403D" w:rsidP="006A403D">
            <w:r w:rsidRPr="00C830F1">
              <w:t>TBD</w:t>
            </w:r>
            <w:r w:rsidRPr="00C830F1">
              <w:rPr>
                <w:rFonts w:hint="eastAsia"/>
              </w:rPr>
              <w:t>该章节</w:t>
            </w:r>
          </w:p>
        </w:tc>
        <w:tc>
          <w:tcPr>
            <w:tcW w:w="1667" w:type="dxa"/>
          </w:tcPr>
          <w:p w14:paraId="786B3C08" w14:textId="1E1D661C" w:rsidR="006A403D" w:rsidRPr="00C830F1" w:rsidRDefault="006A403D" w:rsidP="006A403D">
            <w:r w:rsidRPr="00C830F1">
              <w:t>Wang Manyi</w:t>
            </w:r>
          </w:p>
        </w:tc>
      </w:tr>
      <w:tr w:rsidR="00C830F1" w:rsidRPr="00C830F1" w14:paraId="04787D73" w14:textId="77777777" w:rsidTr="00CD6D42">
        <w:tc>
          <w:tcPr>
            <w:tcW w:w="1129" w:type="dxa"/>
          </w:tcPr>
          <w:p w14:paraId="0C01D0D2" w14:textId="418C19B7" w:rsidR="006A403D" w:rsidRPr="00C830F1" w:rsidRDefault="006A403D" w:rsidP="006A403D">
            <w:r w:rsidRPr="00C830F1">
              <w:t>0.0.1.6</w:t>
            </w:r>
          </w:p>
        </w:tc>
        <w:tc>
          <w:tcPr>
            <w:tcW w:w="1276" w:type="dxa"/>
            <w:tcBorders>
              <w:bottom w:val="single" w:sz="4" w:space="0" w:color="auto"/>
            </w:tcBorders>
          </w:tcPr>
          <w:p w14:paraId="3CB4B433" w14:textId="31442D8D" w:rsidR="006A403D" w:rsidRPr="00C830F1" w:rsidRDefault="006A403D" w:rsidP="006A403D">
            <w:r w:rsidRPr="00C830F1">
              <w:t>2020/11/23</w:t>
            </w:r>
          </w:p>
        </w:tc>
        <w:tc>
          <w:tcPr>
            <w:tcW w:w="1134" w:type="dxa"/>
            <w:tcBorders>
              <w:bottom w:val="single" w:sz="4" w:space="0" w:color="auto"/>
            </w:tcBorders>
          </w:tcPr>
          <w:p w14:paraId="7B71CCEF" w14:textId="2FF975C7" w:rsidR="006A403D" w:rsidRPr="00C830F1" w:rsidRDefault="00A87A8E" w:rsidP="006A403D">
            <w:r w:rsidRPr="00C830F1">
              <w:rPr>
                <w:rFonts w:hint="eastAsia"/>
              </w:rPr>
              <w:t>5.3.6~5.3.8</w:t>
            </w:r>
          </w:p>
        </w:tc>
        <w:tc>
          <w:tcPr>
            <w:tcW w:w="4536" w:type="dxa"/>
            <w:tcBorders>
              <w:bottom w:val="single" w:sz="4" w:space="0" w:color="auto"/>
            </w:tcBorders>
          </w:tcPr>
          <w:p w14:paraId="57CFE6CE" w14:textId="1D275AB8" w:rsidR="006A403D" w:rsidRPr="00C830F1" w:rsidRDefault="006A403D" w:rsidP="006A403D">
            <w:r w:rsidRPr="00C830F1">
              <w:rPr>
                <w:rFonts w:hint="eastAsia"/>
              </w:rPr>
              <w:t>删除该章节</w:t>
            </w:r>
          </w:p>
        </w:tc>
        <w:tc>
          <w:tcPr>
            <w:tcW w:w="1667" w:type="dxa"/>
          </w:tcPr>
          <w:p w14:paraId="5DD661F3" w14:textId="3B31CA89" w:rsidR="006A403D" w:rsidRPr="00C830F1" w:rsidRDefault="006A403D" w:rsidP="006A403D">
            <w:r w:rsidRPr="00C830F1">
              <w:t>Wang Manyi</w:t>
            </w:r>
          </w:p>
        </w:tc>
      </w:tr>
      <w:tr w:rsidR="00C830F1" w:rsidRPr="00C830F1" w14:paraId="22F0F6FF" w14:textId="77777777" w:rsidTr="00CD6D42">
        <w:tc>
          <w:tcPr>
            <w:tcW w:w="1129" w:type="dxa"/>
          </w:tcPr>
          <w:p w14:paraId="5FB598DB" w14:textId="32D96849" w:rsidR="006A403D" w:rsidRPr="00C830F1" w:rsidRDefault="006A403D" w:rsidP="006A403D">
            <w:r w:rsidRPr="00C830F1">
              <w:t>0.0.1.6</w:t>
            </w:r>
          </w:p>
        </w:tc>
        <w:tc>
          <w:tcPr>
            <w:tcW w:w="1276" w:type="dxa"/>
            <w:tcBorders>
              <w:bottom w:val="single" w:sz="4" w:space="0" w:color="auto"/>
            </w:tcBorders>
          </w:tcPr>
          <w:p w14:paraId="54B5E63E" w14:textId="3B3388A3" w:rsidR="006A403D" w:rsidRPr="00C830F1" w:rsidRDefault="006A403D" w:rsidP="006A403D">
            <w:r w:rsidRPr="00C830F1">
              <w:t>2020/11/23</w:t>
            </w:r>
          </w:p>
        </w:tc>
        <w:tc>
          <w:tcPr>
            <w:tcW w:w="1134" w:type="dxa"/>
            <w:tcBorders>
              <w:bottom w:val="single" w:sz="4" w:space="0" w:color="auto"/>
            </w:tcBorders>
          </w:tcPr>
          <w:p w14:paraId="614ECCCF" w14:textId="2F99D344" w:rsidR="006A403D" w:rsidRPr="00C830F1" w:rsidRDefault="00A87A8E" w:rsidP="006A403D">
            <w:r w:rsidRPr="00C830F1">
              <w:rPr>
                <w:rFonts w:hint="eastAsia"/>
              </w:rPr>
              <w:t>5.3.9</w:t>
            </w:r>
          </w:p>
        </w:tc>
        <w:tc>
          <w:tcPr>
            <w:tcW w:w="4536" w:type="dxa"/>
            <w:tcBorders>
              <w:bottom w:val="single" w:sz="4" w:space="0" w:color="auto"/>
            </w:tcBorders>
          </w:tcPr>
          <w:p w14:paraId="27141DCF" w14:textId="7AA8D79E" w:rsidR="006A403D" w:rsidRPr="00C830F1" w:rsidRDefault="00A87A8E" w:rsidP="006A403D">
            <w:r w:rsidRPr="00C830F1">
              <w:rPr>
                <w:rFonts w:hint="eastAsia"/>
              </w:rPr>
              <w:t>T</w:t>
            </w:r>
            <w:r w:rsidRPr="00C830F1">
              <w:t>BD</w:t>
            </w:r>
            <w:r w:rsidR="006A403D" w:rsidRPr="00C830F1">
              <w:rPr>
                <w:rFonts w:hint="eastAsia"/>
              </w:rPr>
              <w:t>该章节</w:t>
            </w:r>
          </w:p>
        </w:tc>
        <w:tc>
          <w:tcPr>
            <w:tcW w:w="1667" w:type="dxa"/>
          </w:tcPr>
          <w:p w14:paraId="49C8444C" w14:textId="2E834215" w:rsidR="006A403D" w:rsidRPr="00C830F1" w:rsidRDefault="006A403D" w:rsidP="006A403D">
            <w:r w:rsidRPr="00C830F1">
              <w:t>Wang Manyi</w:t>
            </w:r>
          </w:p>
        </w:tc>
      </w:tr>
      <w:tr w:rsidR="00C830F1" w:rsidRPr="00C830F1" w14:paraId="46A2449C" w14:textId="77777777" w:rsidTr="00CD6D42">
        <w:tc>
          <w:tcPr>
            <w:tcW w:w="1129" w:type="dxa"/>
          </w:tcPr>
          <w:p w14:paraId="663CC7E8" w14:textId="5D28E9E7" w:rsidR="006A403D" w:rsidRPr="00C830F1" w:rsidRDefault="006A403D" w:rsidP="006A403D">
            <w:r w:rsidRPr="00C830F1">
              <w:t>0.0.1.6</w:t>
            </w:r>
          </w:p>
        </w:tc>
        <w:tc>
          <w:tcPr>
            <w:tcW w:w="1276" w:type="dxa"/>
            <w:tcBorders>
              <w:bottom w:val="single" w:sz="4" w:space="0" w:color="auto"/>
            </w:tcBorders>
          </w:tcPr>
          <w:p w14:paraId="44CE0ECF" w14:textId="3E1D8ECA" w:rsidR="006A403D" w:rsidRPr="00C830F1" w:rsidRDefault="006A403D" w:rsidP="006A403D">
            <w:r w:rsidRPr="00C830F1">
              <w:t>2020/11/25</w:t>
            </w:r>
          </w:p>
        </w:tc>
        <w:tc>
          <w:tcPr>
            <w:tcW w:w="1134" w:type="dxa"/>
            <w:tcBorders>
              <w:bottom w:val="single" w:sz="4" w:space="0" w:color="auto"/>
            </w:tcBorders>
          </w:tcPr>
          <w:p w14:paraId="301AFAE2" w14:textId="6FC4F09E" w:rsidR="006A403D" w:rsidRPr="00C830F1" w:rsidRDefault="00A87A8E" w:rsidP="006A403D">
            <w:r w:rsidRPr="00C830F1">
              <w:t>5.3.</w:t>
            </w:r>
            <w:r w:rsidRPr="00C830F1">
              <w:rPr>
                <w:rFonts w:hint="eastAsia"/>
              </w:rPr>
              <w:t>10</w:t>
            </w:r>
          </w:p>
        </w:tc>
        <w:tc>
          <w:tcPr>
            <w:tcW w:w="4536" w:type="dxa"/>
            <w:tcBorders>
              <w:bottom w:val="single" w:sz="4" w:space="0" w:color="auto"/>
            </w:tcBorders>
          </w:tcPr>
          <w:p w14:paraId="16178838" w14:textId="3914ABF4" w:rsidR="006A403D" w:rsidRPr="00C830F1" w:rsidRDefault="006A403D" w:rsidP="006A403D">
            <w:r w:rsidRPr="00C830F1">
              <w:rPr>
                <w:rFonts w:hint="eastAsia"/>
              </w:rPr>
              <w:t>基于</w:t>
            </w:r>
            <w:r w:rsidRPr="00C830F1">
              <w:rPr>
                <w:rFonts w:hint="eastAsia"/>
              </w:rPr>
              <w:t>I</w:t>
            </w:r>
            <w:r w:rsidRPr="00C830F1">
              <w:t>T</w:t>
            </w:r>
            <w:r w:rsidRPr="00C830F1">
              <w:rPr>
                <w:rFonts w:hint="eastAsia"/>
              </w:rPr>
              <w:t>后台负责开关的新分工，调整开关同步的逻辑定义</w:t>
            </w:r>
          </w:p>
        </w:tc>
        <w:tc>
          <w:tcPr>
            <w:tcW w:w="1667" w:type="dxa"/>
          </w:tcPr>
          <w:p w14:paraId="1FD19733" w14:textId="15CB08BD" w:rsidR="006A403D" w:rsidRPr="00C830F1" w:rsidRDefault="006A403D" w:rsidP="006A403D">
            <w:r w:rsidRPr="00C830F1">
              <w:t>Wang Manyi</w:t>
            </w:r>
          </w:p>
        </w:tc>
      </w:tr>
      <w:tr w:rsidR="00C830F1" w:rsidRPr="00C830F1" w14:paraId="051BA06F" w14:textId="77777777" w:rsidTr="00CD6D42">
        <w:tc>
          <w:tcPr>
            <w:tcW w:w="1129" w:type="dxa"/>
          </w:tcPr>
          <w:p w14:paraId="6EA2EFD4" w14:textId="76D38AD2" w:rsidR="006A403D" w:rsidRPr="00C830F1" w:rsidRDefault="006A403D" w:rsidP="006A403D">
            <w:r w:rsidRPr="00C830F1">
              <w:t>0.0.1.6</w:t>
            </w:r>
          </w:p>
        </w:tc>
        <w:tc>
          <w:tcPr>
            <w:tcW w:w="1276" w:type="dxa"/>
            <w:tcBorders>
              <w:bottom w:val="single" w:sz="4" w:space="0" w:color="auto"/>
            </w:tcBorders>
          </w:tcPr>
          <w:p w14:paraId="7BD7803D" w14:textId="2C818E3E" w:rsidR="006A403D" w:rsidRPr="00C830F1" w:rsidRDefault="006A403D" w:rsidP="006A403D">
            <w:r w:rsidRPr="00C830F1">
              <w:t>2020/11/25</w:t>
            </w:r>
          </w:p>
        </w:tc>
        <w:tc>
          <w:tcPr>
            <w:tcW w:w="1134" w:type="dxa"/>
            <w:tcBorders>
              <w:bottom w:val="single" w:sz="4" w:space="0" w:color="auto"/>
            </w:tcBorders>
          </w:tcPr>
          <w:p w14:paraId="155F977A" w14:textId="63140C34" w:rsidR="006A403D" w:rsidRPr="00C830F1" w:rsidRDefault="00A87A8E" w:rsidP="006A403D">
            <w:r w:rsidRPr="00C830F1">
              <w:t>5.3.1</w:t>
            </w:r>
            <w:r w:rsidRPr="00C830F1">
              <w:rPr>
                <w:rFonts w:hint="eastAsia"/>
              </w:rPr>
              <w:t>1</w:t>
            </w:r>
          </w:p>
        </w:tc>
        <w:tc>
          <w:tcPr>
            <w:tcW w:w="4536" w:type="dxa"/>
            <w:tcBorders>
              <w:bottom w:val="single" w:sz="4" w:space="0" w:color="auto"/>
            </w:tcBorders>
          </w:tcPr>
          <w:p w14:paraId="0F42EBC7" w14:textId="122D9F23" w:rsidR="006A403D" w:rsidRPr="00C830F1" w:rsidRDefault="006A403D" w:rsidP="006A403D">
            <w:r w:rsidRPr="00C830F1">
              <w:rPr>
                <w:rFonts w:hint="eastAsia"/>
              </w:rPr>
              <w:t>基于</w:t>
            </w:r>
            <w:r w:rsidRPr="00C830F1">
              <w:rPr>
                <w:rFonts w:hint="eastAsia"/>
              </w:rPr>
              <w:t>I</w:t>
            </w:r>
            <w:r w:rsidRPr="00C830F1">
              <w:t>T</w:t>
            </w:r>
            <w:r w:rsidRPr="00C830F1">
              <w:rPr>
                <w:rFonts w:hint="eastAsia"/>
              </w:rPr>
              <w:t>后台负责开关的新分工，调整</w:t>
            </w:r>
            <w:r w:rsidRPr="00C830F1">
              <w:rPr>
                <w:rFonts w:hint="eastAsia"/>
              </w:rPr>
              <w:t>p</w:t>
            </w:r>
            <w:r w:rsidRPr="00C830F1">
              <w:t>op-up</w:t>
            </w:r>
            <w:r w:rsidRPr="00C830F1">
              <w:rPr>
                <w:rFonts w:hint="eastAsia"/>
              </w:rPr>
              <w:t>开关同步的逻辑定义</w:t>
            </w:r>
          </w:p>
        </w:tc>
        <w:tc>
          <w:tcPr>
            <w:tcW w:w="1667" w:type="dxa"/>
          </w:tcPr>
          <w:p w14:paraId="155BFD93" w14:textId="28CA947F" w:rsidR="006A403D" w:rsidRPr="00C830F1" w:rsidRDefault="006A403D" w:rsidP="006A403D">
            <w:r w:rsidRPr="00C830F1">
              <w:t>Wang Manyi</w:t>
            </w:r>
          </w:p>
        </w:tc>
      </w:tr>
      <w:tr w:rsidR="00C830F1" w:rsidRPr="00C830F1" w14:paraId="53AFB1E9" w14:textId="77777777" w:rsidTr="00CD6D42">
        <w:tc>
          <w:tcPr>
            <w:tcW w:w="1129" w:type="dxa"/>
          </w:tcPr>
          <w:p w14:paraId="1CBB4D91" w14:textId="7A6B075F" w:rsidR="00A87A8E" w:rsidRPr="00C830F1" w:rsidRDefault="00A87A8E" w:rsidP="006A403D">
            <w:r w:rsidRPr="00C830F1">
              <w:lastRenderedPageBreak/>
              <w:t>0.0.1.6</w:t>
            </w:r>
          </w:p>
        </w:tc>
        <w:tc>
          <w:tcPr>
            <w:tcW w:w="1276" w:type="dxa"/>
            <w:tcBorders>
              <w:bottom w:val="single" w:sz="4" w:space="0" w:color="auto"/>
            </w:tcBorders>
          </w:tcPr>
          <w:p w14:paraId="589B8340" w14:textId="32E1736C" w:rsidR="00A87A8E" w:rsidRPr="00C830F1" w:rsidRDefault="00A87A8E" w:rsidP="006A403D">
            <w:r w:rsidRPr="00C830F1">
              <w:t>2020/12/3</w:t>
            </w:r>
          </w:p>
        </w:tc>
        <w:tc>
          <w:tcPr>
            <w:tcW w:w="1134" w:type="dxa"/>
            <w:tcBorders>
              <w:bottom w:val="single" w:sz="4" w:space="0" w:color="auto"/>
            </w:tcBorders>
          </w:tcPr>
          <w:p w14:paraId="61070457" w14:textId="38EA25F3" w:rsidR="00A87A8E" w:rsidRPr="00C830F1" w:rsidRDefault="00A87A8E" w:rsidP="006A403D">
            <w:r w:rsidRPr="00C830F1">
              <w:t>5.3.1</w:t>
            </w:r>
            <w:r w:rsidRPr="00C830F1">
              <w:rPr>
                <w:rFonts w:hint="eastAsia"/>
              </w:rPr>
              <w:t>2</w:t>
            </w:r>
          </w:p>
        </w:tc>
        <w:tc>
          <w:tcPr>
            <w:tcW w:w="4536" w:type="dxa"/>
            <w:tcBorders>
              <w:bottom w:val="single" w:sz="4" w:space="0" w:color="auto"/>
            </w:tcBorders>
          </w:tcPr>
          <w:p w14:paraId="653E727E" w14:textId="0DB68386" w:rsidR="00A87A8E" w:rsidRPr="00C830F1" w:rsidRDefault="00A87A8E" w:rsidP="006A403D">
            <w:r w:rsidRPr="00C830F1">
              <w:t>TBD</w:t>
            </w:r>
            <w:r w:rsidRPr="00C830F1">
              <w:rPr>
                <w:rFonts w:hint="eastAsia"/>
              </w:rPr>
              <w:t>该章节</w:t>
            </w:r>
          </w:p>
        </w:tc>
        <w:tc>
          <w:tcPr>
            <w:tcW w:w="1667" w:type="dxa"/>
          </w:tcPr>
          <w:p w14:paraId="27BB3367" w14:textId="527AA521" w:rsidR="00A87A8E" w:rsidRPr="00C830F1" w:rsidRDefault="00A87A8E" w:rsidP="006A403D">
            <w:r w:rsidRPr="00C830F1">
              <w:t>Wang Manyi</w:t>
            </w:r>
          </w:p>
        </w:tc>
      </w:tr>
      <w:tr w:rsidR="00C830F1" w:rsidRPr="00C830F1" w14:paraId="524E2496" w14:textId="77777777" w:rsidTr="00CD6D42">
        <w:tc>
          <w:tcPr>
            <w:tcW w:w="1129" w:type="dxa"/>
          </w:tcPr>
          <w:p w14:paraId="3786EC37" w14:textId="3085C1DB" w:rsidR="00A87A8E" w:rsidRPr="00C830F1" w:rsidRDefault="00A87A8E" w:rsidP="006A403D">
            <w:r w:rsidRPr="00C830F1">
              <w:t>0.0.1.6</w:t>
            </w:r>
          </w:p>
        </w:tc>
        <w:tc>
          <w:tcPr>
            <w:tcW w:w="1276" w:type="dxa"/>
            <w:tcBorders>
              <w:bottom w:val="single" w:sz="4" w:space="0" w:color="auto"/>
            </w:tcBorders>
          </w:tcPr>
          <w:p w14:paraId="4E20CFD9" w14:textId="697EE867" w:rsidR="00A87A8E" w:rsidRPr="00C830F1" w:rsidRDefault="00A87A8E" w:rsidP="006A403D">
            <w:r w:rsidRPr="00C830F1">
              <w:t>2020/12/3</w:t>
            </w:r>
          </w:p>
        </w:tc>
        <w:tc>
          <w:tcPr>
            <w:tcW w:w="1134" w:type="dxa"/>
            <w:tcBorders>
              <w:bottom w:val="single" w:sz="4" w:space="0" w:color="auto"/>
            </w:tcBorders>
          </w:tcPr>
          <w:p w14:paraId="5BD297D0" w14:textId="171EF4DE" w:rsidR="00A87A8E" w:rsidRPr="00C830F1" w:rsidRDefault="00A87A8E" w:rsidP="006A403D">
            <w:r w:rsidRPr="00C830F1">
              <w:t>5.3.13</w:t>
            </w:r>
          </w:p>
        </w:tc>
        <w:tc>
          <w:tcPr>
            <w:tcW w:w="4536" w:type="dxa"/>
            <w:tcBorders>
              <w:bottom w:val="single" w:sz="4" w:space="0" w:color="auto"/>
            </w:tcBorders>
          </w:tcPr>
          <w:p w14:paraId="3916FA8D" w14:textId="27002001" w:rsidR="00A87A8E" w:rsidRPr="00C830F1" w:rsidRDefault="00A87A8E" w:rsidP="006A403D">
            <w:r w:rsidRPr="00C830F1">
              <w:rPr>
                <w:rFonts w:hint="eastAsia"/>
              </w:rPr>
              <w:t>删除该章节</w:t>
            </w:r>
          </w:p>
        </w:tc>
        <w:tc>
          <w:tcPr>
            <w:tcW w:w="1667" w:type="dxa"/>
          </w:tcPr>
          <w:p w14:paraId="4196D3F5" w14:textId="5DCFEFDC" w:rsidR="00A87A8E" w:rsidRPr="00C830F1" w:rsidRDefault="00A87A8E" w:rsidP="00F5508E">
            <w:r w:rsidRPr="00C830F1">
              <w:t>Wang M</w:t>
            </w:r>
            <w:r w:rsidR="00F5508E" w:rsidRPr="00C830F1">
              <w:t>an</w:t>
            </w:r>
            <w:r w:rsidRPr="00C830F1">
              <w:t>yi</w:t>
            </w:r>
          </w:p>
        </w:tc>
      </w:tr>
      <w:tr w:rsidR="00C830F1" w:rsidRPr="00C830F1" w14:paraId="06C5DEA8" w14:textId="77777777" w:rsidTr="00CD6D42">
        <w:tc>
          <w:tcPr>
            <w:tcW w:w="1129" w:type="dxa"/>
          </w:tcPr>
          <w:p w14:paraId="756D1F85" w14:textId="71DF4332" w:rsidR="006A403D" w:rsidRPr="00C830F1" w:rsidRDefault="006A403D" w:rsidP="006A403D">
            <w:r w:rsidRPr="00C830F1">
              <w:t>0.0.1.6</w:t>
            </w:r>
          </w:p>
        </w:tc>
        <w:tc>
          <w:tcPr>
            <w:tcW w:w="1276" w:type="dxa"/>
            <w:tcBorders>
              <w:bottom w:val="single" w:sz="4" w:space="0" w:color="auto"/>
            </w:tcBorders>
          </w:tcPr>
          <w:p w14:paraId="765F192A" w14:textId="392320AE" w:rsidR="006A403D" w:rsidRPr="00C830F1" w:rsidRDefault="006A403D" w:rsidP="006A403D">
            <w:r w:rsidRPr="00C830F1">
              <w:t>2020/11/19</w:t>
            </w:r>
          </w:p>
        </w:tc>
        <w:tc>
          <w:tcPr>
            <w:tcW w:w="1134" w:type="dxa"/>
            <w:tcBorders>
              <w:bottom w:val="single" w:sz="4" w:space="0" w:color="auto"/>
            </w:tcBorders>
          </w:tcPr>
          <w:p w14:paraId="3955572B" w14:textId="5D63BE52" w:rsidR="006A403D" w:rsidRPr="00C830F1" w:rsidRDefault="006A403D" w:rsidP="006A403D">
            <w:r w:rsidRPr="00C830F1">
              <w:t>10</w:t>
            </w:r>
          </w:p>
        </w:tc>
        <w:tc>
          <w:tcPr>
            <w:tcW w:w="4536" w:type="dxa"/>
            <w:tcBorders>
              <w:bottom w:val="single" w:sz="4" w:space="0" w:color="auto"/>
            </w:tcBorders>
          </w:tcPr>
          <w:p w14:paraId="19FDF0A7" w14:textId="34508629" w:rsidR="006A403D" w:rsidRPr="00C830F1" w:rsidRDefault="006A403D" w:rsidP="006A403D">
            <w:r w:rsidRPr="00C830F1">
              <w:rPr>
                <w:rFonts w:hint="eastAsia"/>
              </w:rPr>
              <w:t>增加</w:t>
            </w:r>
            <w:r w:rsidRPr="00C830F1">
              <w:t>5</w:t>
            </w:r>
            <w:r w:rsidRPr="00C830F1">
              <w:rPr>
                <w:rFonts w:hint="eastAsia"/>
              </w:rPr>
              <w:t>条标定项（</w:t>
            </w:r>
            <w:r w:rsidRPr="00C830F1">
              <w:t>VEHICLE_FUEL_TYPE_PETROL</w:t>
            </w:r>
            <w:r w:rsidRPr="00C830F1">
              <w:rPr>
                <w:rFonts w:hint="eastAsia"/>
              </w:rPr>
              <w:t>，</w:t>
            </w:r>
            <w:r w:rsidRPr="00C830F1">
              <w:t>VEHICLE_FUEL_TYPE_ELECTRIC</w:t>
            </w:r>
            <w:r w:rsidRPr="00C830F1">
              <w:rPr>
                <w:rFonts w:hint="eastAsia"/>
              </w:rPr>
              <w:t>，</w:t>
            </w:r>
            <w:r w:rsidRPr="00C830F1">
              <w:t>P_DBA_SPEED_SAMPLING_FREQUENCY</w:t>
            </w:r>
            <w:r w:rsidRPr="00C830F1">
              <w:rPr>
                <w:rFonts w:hint="eastAsia"/>
              </w:rPr>
              <w:t>，</w:t>
            </w:r>
            <w:r w:rsidRPr="00C830F1">
              <w:t>P_DBA_GEAR_SHIFTING_FLAG_SPEED</w:t>
            </w:r>
            <w:r w:rsidRPr="00C830F1">
              <w:rPr>
                <w:rFonts w:hint="eastAsia"/>
              </w:rPr>
              <w:t>，</w:t>
            </w:r>
            <w:r w:rsidRPr="00C830F1">
              <w:t>P_DBA_SCORE_RANKING_ENABLE</w:t>
            </w:r>
            <w:r w:rsidRPr="00C830F1">
              <w:rPr>
                <w:rFonts w:hint="eastAsia"/>
              </w:rPr>
              <w:t>），删除一条标定项（</w:t>
            </w:r>
            <w:r w:rsidRPr="00C830F1">
              <w:t>P_DBA_VEHICLE_POWER_TYPE</w:t>
            </w:r>
            <w:r w:rsidRPr="00C830F1">
              <w:rPr>
                <w:rFonts w:hint="eastAsia"/>
              </w:rPr>
              <w:t>）</w:t>
            </w:r>
          </w:p>
        </w:tc>
        <w:tc>
          <w:tcPr>
            <w:tcW w:w="1667" w:type="dxa"/>
          </w:tcPr>
          <w:p w14:paraId="3E05FCF3" w14:textId="2DF5F692" w:rsidR="006A403D" w:rsidRPr="00C830F1" w:rsidRDefault="006A403D" w:rsidP="006A403D">
            <w:r w:rsidRPr="00C830F1">
              <w:t>Wang Manyi</w:t>
            </w:r>
          </w:p>
        </w:tc>
      </w:tr>
      <w:tr w:rsidR="00C830F1" w:rsidRPr="00C830F1" w14:paraId="520482B3" w14:textId="77777777" w:rsidTr="00CD6D42">
        <w:tc>
          <w:tcPr>
            <w:tcW w:w="1129" w:type="dxa"/>
          </w:tcPr>
          <w:p w14:paraId="3BD665DF" w14:textId="12C34D3B" w:rsidR="006A403D" w:rsidRPr="00C830F1" w:rsidRDefault="006A403D" w:rsidP="006A403D">
            <w:r w:rsidRPr="00C830F1">
              <w:rPr>
                <w:rFonts w:hint="eastAsia"/>
              </w:rPr>
              <w:t>0.0.1.5</w:t>
            </w:r>
          </w:p>
        </w:tc>
        <w:tc>
          <w:tcPr>
            <w:tcW w:w="1276" w:type="dxa"/>
            <w:tcBorders>
              <w:bottom w:val="single" w:sz="4" w:space="0" w:color="auto"/>
            </w:tcBorders>
          </w:tcPr>
          <w:p w14:paraId="2B0EEB83" w14:textId="6105DB52" w:rsidR="006A403D" w:rsidRPr="00C830F1" w:rsidRDefault="006A403D" w:rsidP="006A403D">
            <w:r w:rsidRPr="00C830F1">
              <w:t>2020/9/21</w:t>
            </w:r>
          </w:p>
        </w:tc>
        <w:tc>
          <w:tcPr>
            <w:tcW w:w="1134" w:type="dxa"/>
            <w:tcBorders>
              <w:bottom w:val="single" w:sz="4" w:space="0" w:color="auto"/>
            </w:tcBorders>
          </w:tcPr>
          <w:p w14:paraId="766DCFB6" w14:textId="7B4A872E" w:rsidR="006A403D" w:rsidRPr="00C830F1" w:rsidRDefault="006A403D" w:rsidP="006A403D">
            <w:r w:rsidRPr="00C830F1">
              <w:t>All</w:t>
            </w:r>
          </w:p>
        </w:tc>
        <w:tc>
          <w:tcPr>
            <w:tcW w:w="4536" w:type="dxa"/>
            <w:tcBorders>
              <w:bottom w:val="single" w:sz="4" w:space="0" w:color="auto"/>
            </w:tcBorders>
          </w:tcPr>
          <w:p w14:paraId="6DC67220" w14:textId="54703A6A" w:rsidR="006A403D" w:rsidRPr="00C830F1" w:rsidRDefault="006A403D" w:rsidP="006A403D">
            <w:r w:rsidRPr="00C830F1">
              <w:rPr>
                <w:rFonts w:hint="eastAsia"/>
              </w:rPr>
              <w:t>V0.0.1.5 is</w:t>
            </w:r>
            <w:r w:rsidRPr="00C830F1">
              <w:t xml:space="preserve"> tracked by </w:t>
            </w:r>
            <w:r w:rsidRPr="00C830F1">
              <w:rPr>
                <w:rFonts w:hint="eastAsia"/>
              </w:rPr>
              <w:t>VCS</w:t>
            </w:r>
            <w:r w:rsidRPr="00C830F1">
              <w:t xml:space="preserve"> </w:t>
            </w:r>
            <w:r w:rsidRPr="00C830F1">
              <w:rPr>
                <w:rFonts w:hint="eastAsia"/>
              </w:rPr>
              <w:t>CR#64764</w:t>
            </w:r>
          </w:p>
        </w:tc>
        <w:tc>
          <w:tcPr>
            <w:tcW w:w="1667" w:type="dxa"/>
          </w:tcPr>
          <w:p w14:paraId="71151CF3" w14:textId="544B6836" w:rsidR="006A403D" w:rsidRPr="00C830F1" w:rsidRDefault="006A403D" w:rsidP="006A403D">
            <w:r w:rsidRPr="00C830F1">
              <w:rPr>
                <w:rFonts w:hint="eastAsia"/>
              </w:rPr>
              <w:t>Chen Deliao</w:t>
            </w:r>
          </w:p>
        </w:tc>
      </w:tr>
      <w:tr w:rsidR="00C830F1" w:rsidRPr="00C830F1" w14:paraId="5BA06453" w14:textId="77777777" w:rsidTr="00E4361D">
        <w:tc>
          <w:tcPr>
            <w:tcW w:w="1129" w:type="dxa"/>
            <w:vAlign w:val="top"/>
          </w:tcPr>
          <w:p w14:paraId="7D0B66A8" w14:textId="2B8299C6" w:rsidR="006A403D" w:rsidRPr="00C830F1" w:rsidRDefault="006A403D" w:rsidP="006A403D">
            <w:r w:rsidRPr="00C830F1">
              <w:rPr>
                <w:rFonts w:hint="eastAsia"/>
              </w:rPr>
              <w:t>0.0.1.5</w:t>
            </w:r>
          </w:p>
        </w:tc>
        <w:tc>
          <w:tcPr>
            <w:tcW w:w="1276" w:type="dxa"/>
            <w:tcBorders>
              <w:bottom w:val="single" w:sz="4" w:space="0" w:color="auto"/>
            </w:tcBorders>
            <w:vAlign w:val="top"/>
          </w:tcPr>
          <w:p w14:paraId="396E2C53" w14:textId="32F24914" w:rsidR="006A403D" w:rsidRPr="00C830F1" w:rsidRDefault="006A403D" w:rsidP="006A403D">
            <w:r w:rsidRPr="00C830F1">
              <w:t>2020/9/21</w:t>
            </w:r>
          </w:p>
        </w:tc>
        <w:tc>
          <w:tcPr>
            <w:tcW w:w="1134" w:type="dxa"/>
            <w:tcBorders>
              <w:bottom w:val="single" w:sz="4" w:space="0" w:color="auto"/>
            </w:tcBorders>
            <w:vAlign w:val="top"/>
          </w:tcPr>
          <w:p w14:paraId="52A73834" w14:textId="4C51FED2" w:rsidR="006A403D" w:rsidRPr="00C830F1" w:rsidRDefault="006A403D" w:rsidP="006A403D">
            <w:r w:rsidRPr="00C830F1">
              <w:rPr>
                <w:rFonts w:hint="eastAsia"/>
              </w:rPr>
              <w:t>4.3</w:t>
            </w:r>
          </w:p>
        </w:tc>
        <w:tc>
          <w:tcPr>
            <w:tcW w:w="4536" w:type="dxa"/>
            <w:tcBorders>
              <w:bottom w:val="single" w:sz="4" w:space="0" w:color="auto"/>
            </w:tcBorders>
            <w:vAlign w:val="top"/>
          </w:tcPr>
          <w:p w14:paraId="74240ABD" w14:textId="00A9997B" w:rsidR="006A403D" w:rsidRPr="00C830F1" w:rsidRDefault="006A403D" w:rsidP="006A403D">
            <w:r w:rsidRPr="00C830F1">
              <w:rPr>
                <w:rFonts w:hint="eastAsia"/>
              </w:rPr>
              <w:t>补充</w:t>
            </w:r>
            <w:r w:rsidRPr="00C830F1">
              <w:rPr>
                <w:rFonts w:hint="eastAsia"/>
              </w:rPr>
              <w:t>Power Mode</w:t>
            </w:r>
            <w:r w:rsidRPr="00C830F1">
              <w:rPr>
                <w:rFonts w:hint="eastAsia"/>
              </w:rPr>
              <w:t>对应的信号章节；</w:t>
            </w:r>
          </w:p>
        </w:tc>
        <w:tc>
          <w:tcPr>
            <w:tcW w:w="1667" w:type="dxa"/>
            <w:vAlign w:val="top"/>
          </w:tcPr>
          <w:p w14:paraId="25BCEB6C" w14:textId="0571B956" w:rsidR="006A403D" w:rsidRPr="00C830F1" w:rsidRDefault="006A403D" w:rsidP="006A403D">
            <w:r w:rsidRPr="00C830F1">
              <w:rPr>
                <w:rFonts w:hint="eastAsia"/>
              </w:rPr>
              <w:t>Chen Deliao</w:t>
            </w:r>
          </w:p>
        </w:tc>
      </w:tr>
      <w:tr w:rsidR="00C830F1" w:rsidRPr="00C830F1" w14:paraId="16F7A52D" w14:textId="77777777" w:rsidTr="00E4361D">
        <w:tc>
          <w:tcPr>
            <w:tcW w:w="1129" w:type="dxa"/>
            <w:vAlign w:val="top"/>
          </w:tcPr>
          <w:p w14:paraId="7AE0D73A" w14:textId="76DFCDD0" w:rsidR="006A403D" w:rsidRPr="00C830F1" w:rsidRDefault="006A403D" w:rsidP="006A403D">
            <w:r w:rsidRPr="00C830F1">
              <w:rPr>
                <w:rFonts w:hint="eastAsia"/>
              </w:rPr>
              <w:t>0.0.1.5</w:t>
            </w:r>
          </w:p>
        </w:tc>
        <w:tc>
          <w:tcPr>
            <w:tcW w:w="1276" w:type="dxa"/>
            <w:tcBorders>
              <w:bottom w:val="single" w:sz="4" w:space="0" w:color="auto"/>
            </w:tcBorders>
            <w:vAlign w:val="top"/>
          </w:tcPr>
          <w:p w14:paraId="1EADC89A" w14:textId="13EA62E7" w:rsidR="006A403D" w:rsidRPr="00C830F1" w:rsidRDefault="006A403D" w:rsidP="006A403D">
            <w:r w:rsidRPr="00C830F1">
              <w:t>2020/9/21</w:t>
            </w:r>
          </w:p>
        </w:tc>
        <w:tc>
          <w:tcPr>
            <w:tcW w:w="1134" w:type="dxa"/>
            <w:tcBorders>
              <w:bottom w:val="single" w:sz="4" w:space="0" w:color="auto"/>
            </w:tcBorders>
            <w:vAlign w:val="top"/>
          </w:tcPr>
          <w:p w14:paraId="0BF59198" w14:textId="02E7AB65" w:rsidR="006A403D" w:rsidRPr="00C830F1" w:rsidRDefault="006A403D" w:rsidP="006A403D">
            <w:r w:rsidRPr="00C830F1">
              <w:rPr>
                <w:rFonts w:hint="eastAsia"/>
              </w:rPr>
              <w:t>4.3.1</w:t>
            </w:r>
          </w:p>
        </w:tc>
        <w:tc>
          <w:tcPr>
            <w:tcW w:w="4536" w:type="dxa"/>
            <w:tcBorders>
              <w:bottom w:val="single" w:sz="4" w:space="0" w:color="auto"/>
            </w:tcBorders>
            <w:vAlign w:val="top"/>
          </w:tcPr>
          <w:p w14:paraId="66DF18EE" w14:textId="0CA6FB77" w:rsidR="006A403D" w:rsidRPr="00C830F1" w:rsidRDefault="006A403D" w:rsidP="006A403D">
            <w:r w:rsidRPr="00C830F1">
              <w:rPr>
                <w:rFonts w:hint="eastAsia"/>
              </w:rPr>
              <w:t>补充</w:t>
            </w:r>
            <w:r w:rsidRPr="00C830F1">
              <w:rPr>
                <w:rFonts w:hint="eastAsia"/>
              </w:rPr>
              <w:t>CLEA</w:t>
            </w:r>
            <w:r w:rsidRPr="00C830F1">
              <w:rPr>
                <w:rFonts w:hint="eastAsia"/>
              </w:rPr>
              <w:t>架构对应的</w:t>
            </w:r>
            <w:r w:rsidRPr="00C830F1">
              <w:rPr>
                <w:rFonts w:hint="eastAsia"/>
              </w:rPr>
              <w:t>Power Mode</w:t>
            </w:r>
            <w:r w:rsidRPr="00C830F1">
              <w:rPr>
                <w:rFonts w:hint="eastAsia"/>
              </w:rPr>
              <w:t>对应的信号说明；</w:t>
            </w:r>
          </w:p>
        </w:tc>
        <w:tc>
          <w:tcPr>
            <w:tcW w:w="1667" w:type="dxa"/>
            <w:vAlign w:val="top"/>
          </w:tcPr>
          <w:p w14:paraId="17CC62D1" w14:textId="7D09B96E" w:rsidR="006A403D" w:rsidRPr="00C830F1" w:rsidRDefault="006A403D" w:rsidP="006A403D">
            <w:r w:rsidRPr="00C830F1">
              <w:rPr>
                <w:rFonts w:hint="eastAsia"/>
              </w:rPr>
              <w:t>Chen Deliao</w:t>
            </w:r>
          </w:p>
        </w:tc>
      </w:tr>
      <w:tr w:rsidR="00C830F1" w:rsidRPr="00C830F1" w14:paraId="4EFCA7AB" w14:textId="77777777" w:rsidTr="00E4361D">
        <w:tc>
          <w:tcPr>
            <w:tcW w:w="1129" w:type="dxa"/>
            <w:vAlign w:val="top"/>
          </w:tcPr>
          <w:p w14:paraId="3E881605" w14:textId="791BA071" w:rsidR="006A403D" w:rsidRPr="00C830F1" w:rsidRDefault="006A403D" w:rsidP="006A403D">
            <w:r w:rsidRPr="00C830F1">
              <w:rPr>
                <w:rFonts w:hint="eastAsia"/>
              </w:rPr>
              <w:t>0.0.1.5</w:t>
            </w:r>
          </w:p>
        </w:tc>
        <w:tc>
          <w:tcPr>
            <w:tcW w:w="1276" w:type="dxa"/>
            <w:tcBorders>
              <w:bottom w:val="single" w:sz="4" w:space="0" w:color="auto"/>
            </w:tcBorders>
            <w:vAlign w:val="top"/>
          </w:tcPr>
          <w:p w14:paraId="05C1A4D9" w14:textId="21E0FB35" w:rsidR="006A403D" w:rsidRPr="00C830F1" w:rsidRDefault="006A403D" w:rsidP="006A403D">
            <w:r w:rsidRPr="00C830F1">
              <w:t>2020/9/21</w:t>
            </w:r>
          </w:p>
        </w:tc>
        <w:tc>
          <w:tcPr>
            <w:tcW w:w="1134" w:type="dxa"/>
            <w:tcBorders>
              <w:bottom w:val="single" w:sz="4" w:space="0" w:color="auto"/>
            </w:tcBorders>
            <w:vAlign w:val="top"/>
          </w:tcPr>
          <w:p w14:paraId="70DDC2F0" w14:textId="33E70AE9" w:rsidR="006A403D" w:rsidRPr="00C830F1" w:rsidRDefault="006A403D" w:rsidP="006A403D">
            <w:r w:rsidRPr="00C830F1">
              <w:rPr>
                <w:rFonts w:hint="eastAsia"/>
              </w:rPr>
              <w:t>4.3.2</w:t>
            </w:r>
          </w:p>
        </w:tc>
        <w:tc>
          <w:tcPr>
            <w:tcW w:w="4536" w:type="dxa"/>
            <w:tcBorders>
              <w:bottom w:val="single" w:sz="4" w:space="0" w:color="auto"/>
            </w:tcBorders>
            <w:vAlign w:val="top"/>
          </w:tcPr>
          <w:p w14:paraId="068C748A" w14:textId="419A49DC" w:rsidR="006A403D" w:rsidRPr="00C830F1" w:rsidRDefault="006A403D" w:rsidP="006A403D">
            <w:r w:rsidRPr="00C830F1">
              <w:rPr>
                <w:rFonts w:hint="eastAsia"/>
              </w:rPr>
              <w:t>补充</w:t>
            </w:r>
            <w:r w:rsidRPr="00C830F1">
              <w:rPr>
                <w:rFonts w:hint="eastAsia"/>
              </w:rPr>
              <w:t>GB</w:t>
            </w:r>
            <w:r w:rsidRPr="00C830F1">
              <w:rPr>
                <w:rFonts w:hint="eastAsia"/>
              </w:rPr>
              <w:t>架构对应的</w:t>
            </w:r>
            <w:r w:rsidRPr="00C830F1">
              <w:rPr>
                <w:rFonts w:hint="eastAsia"/>
              </w:rPr>
              <w:t>Power Mode</w:t>
            </w:r>
            <w:r w:rsidRPr="00C830F1">
              <w:rPr>
                <w:rFonts w:hint="eastAsia"/>
              </w:rPr>
              <w:t>对应的信号说明；</w:t>
            </w:r>
          </w:p>
        </w:tc>
        <w:tc>
          <w:tcPr>
            <w:tcW w:w="1667" w:type="dxa"/>
            <w:vAlign w:val="top"/>
          </w:tcPr>
          <w:p w14:paraId="555F95A4" w14:textId="5710661F" w:rsidR="006A403D" w:rsidRPr="00C830F1" w:rsidRDefault="006A403D" w:rsidP="006A403D">
            <w:r w:rsidRPr="00C830F1">
              <w:rPr>
                <w:rFonts w:hint="eastAsia"/>
              </w:rPr>
              <w:t>Chen Deliao</w:t>
            </w:r>
          </w:p>
        </w:tc>
      </w:tr>
      <w:tr w:rsidR="00C830F1" w:rsidRPr="00C830F1" w14:paraId="2397AA5F" w14:textId="77777777" w:rsidTr="00E4361D">
        <w:tc>
          <w:tcPr>
            <w:tcW w:w="1129" w:type="dxa"/>
            <w:vAlign w:val="top"/>
          </w:tcPr>
          <w:p w14:paraId="178AEE1E" w14:textId="2B2A8E00" w:rsidR="006A403D" w:rsidRPr="00C830F1" w:rsidRDefault="006A403D" w:rsidP="006A403D">
            <w:r w:rsidRPr="00C830F1">
              <w:rPr>
                <w:rFonts w:hint="eastAsia"/>
              </w:rPr>
              <w:t>0.0.1.5</w:t>
            </w:r>
          </w:p>
        </w:tc>
        <w:tc>
          <w:tcPr>
            <w:tcW w:w="1276" w:type="dxa"/>
            <w:tcBorders>
              <w:bottom w:val="single" w:sz="4" w:space="0" w:color="auto"/>
            </w:tcBorders>
            <w:vAlign w:val="top"/>
          </w:tcPr>
          <w:p w14:paraId="47DDAC7F" w14:textId="4F11D813" w:rsidR="006A403D" w:rsidRPr="00C830F1" w:rsidRDefault="006A403D" w:rsidP="006A403D">
            <w:r w:rsidRPr="00C830F1">
              <w:t>2020/9/21</w:t>
            </w:r>
          </w:p>
        </w:tc>
        <w:tc>
          <w:tcPr>
            <w:tcW w:w="1134" w:type="dxa"/>
            <w:tcBorders>
              <w:bottom w:val="single" w:sz="4" w:space="0" w:color="auto"/>
            </w:tcBorders>
            <w:vAlign w:val="top"/>
          </w:tcPr>
          <w:p w14:paraId="1E2F5570" w14:textId="1A966E91" w:rsidR="006A403D" w:rsidRPr="00C830F1" w:rsidRDefault="006A403D" w:rsidP="006A403D">
            <w:r w:rsidRPr="00C830F1">
              <w:rPr>
                <w:rFonts w:hint="eastAsia"/>
              </w:rPr>
              <w:t>5.3.1.3.1</w:t>
            </w:r>
          </w:p>
        </w:tc>
        <w:tc>
          <w:tcPr>
            <w:tcW w:w="4536" w:type="dxa"/>
            <w:tcBorders>
              <w:bottom w:val="single" w:sz="4" w:space="0" w:color="auto"/>
            </w:tcBorders>
            <w:vAlign w:val="top"/>
          </w:tcPr>
          <w:p w14:paraId="18ED603D" w14:textId="181C7EFB" w:rsidR="006A403D" w:rsidRPr="00C830F1" w:rsidRDefault="006A403D" w:rsidP="006A403D">
            <w:r w:rsidRPr="00C830F1">
              <w:rPr>
                <w:rFonts w:hint="eastAsia"/>
              </w:rPr>
              <w:t>补充</w:t>
            </w:r>
            <w:r w:rsidRPr="00C830F1">
              <w:rPr>
                <w:rFonts w:hint="eastAsia"/>
              </w:rPr>
              <w:t>CLEA</w:t>
            </w:r>
            <w:r w:rsidRPr="00C830F1">
              <w:rPr>
                <w:rFonts w:hint="eastAsia"/>
              </w:rPr>
              <w:t>架构里程信号对应的有效性信号；</w:t>
            </w:r>
          </w:p>
        </w:tc>
        <w:tc>
          <w:tcPr>
            <w:tcW w:w="1667" w:type="dxa"/>
            <w:vAlign w:val="top"/>
          </w:tcPr>
          <w:p w14:paraId="6591C0A0" w14:textId="18400F8B" w:rsidR="006A403D" w:rsidRPr="00C830F1" w:rsidRDefault="006A403D" w:rsidP="006A403D">
            <w:r w:rsidRPr="00C830F1">
              <w:rPr>
                <w:rFonts w:hint="eastAsia"/>
              </w:rPr>
              <w:t>Chen Deliao</w:t>
            </w:r>
          </w:p>
        </w:tc>
      </w:tr>
      <w:tr w:rsidR="00C830F1" w:rsidRPr="00C830F1" w14:paraId="79AE4294" w14:textId="77777777" w:rsidTr="00E4361D">
        <w:tc>
          <w:tcPr>
            <w:tcW w:w="1129" w:type="dxa"/>
            <w:vAlign w:val="top"/>
          </w:tcPr>
          <w:p w14:paraId="143250B5" w14:textId="6CA10F5A" w:rsidR="006A403D" w:rsidRPr="00C830F1" w:rsidRDefault="006A403D" w:rsidP="006A403D">
            <w:r w:rsidRPr="00C830F1">
              <w:rPr>
                <w:rFonts w:hint="eastAsia"/>
              </w:rPr>
              <w:t>0.0.1.5</w:t>
            </w:r>
          </w:p>
        </w:tc>
        <w:tc>
          <w:tcPr>
            <w:tcW w:w="1276" w:type="dxa"/>
            <w:tcBorders>
              <w:bottom w:val="single" w:sz="4" w:space="0" w:color="auto"/>
            </w:tcBorders>
            <w:vAlign w:val="top"/>
          </w:tcPr>
          <w:p w14:paraId="694EF4D6" w14:textId="7A9B371A" w:rsidR="006A403D" w:rsidRPr="00C830F1" w:rsidRDefault="006A403D" w:rsidP="006A403D">
            <w:r w:rsidRPr="00C830F1">
              <w:t>2020/9/21</w:t>
            </w:r>
          </w:p>
        </w:tc>
        <w:tc>
          <w:tcPr>
            <w:tcW w:w="1134" w:type="dxa"/>
            <w:tcBorders>
              <w:bottom w:val="single" w:sz="4" w:space="0" w:color="auto"/>
            </w:tcBorders>
            <w:vAlign w:val="top"/>
          </w:tcPr>
          <w:p w14:paraId="1513A1B8" w14:textId="79D6D0F3" w:rsidR="006A403D" w:rsidRPr="00C830F1" w:rsidRDefault="006A403D" w:rsidP="006A403D">
            <w:r w:rsidRPr="00C830F1">
              <w:rPr>
                <w:rFonts w:hint="eastAsia"/>
              </w:rPr>
              <w:t>5.3.1.3.2</w:t>
            </w:r>
          </w:p>
        </w:tc>
        <w:tc>
          <w:tcPr>
            <w:tcW w:w="4536" w:type="dxa"/>
            <w:tcBorders>
              <w:bottom w:val="single" w:sz="4" w:space="0" w:color="auto"/>
            </w:tcBorders>
            <w:vAlign w:val="top"/>
          </w:tcPr>
          <w:p w14:paraId="2D2FB981" w14:textId="411AF1CA" w:rsidR="006A403D" w:rsidRPr="00C830F1" w:rsidRDefault="006A403D" w:rsidP="006A403D">
            <w:r w:rsidRPr="00C830F1">
              <w:rPr>
                <w:rFonts w:hint="eastAsia"/>
              </w:rPr>
              <w:t>补充</w:t>
            </w:r>
            <w:r w:rsidRPr="00C830F1">
              <w:rPr>
                <w:rFonts w:hint="eastAsia"/>
              </w:rPr>
              <w:t>GB</w:t>
            </w:r>
            <w:r w:rsidRPr="00C830F1">
              <w:rPr>
                <w:rFonts w:hint="eastAsia"/>
              </w:rPr>
              <w:t>架构里程信号对应的有效性信号；</w:t>
            </w:r>
          </w:p>
        </w:tc>
        <w:tc>
          <w:tcPr>
            <w:tcW w:w="1667" w:type="dxa"/>
            <w:vAlign w:val="top"/>
          </w:tcPr>
          <w:p w14:paraId="1AEC6368" w14:textId="41BAA16F" w:rsidR="006A403D" w:rsidRPr="00C830F1" w:rsidRDefault="006A403D" w:rsidP="006A403D">
            <w:r w:rsidRPr="00C830F1">
              <w:rPr>
                <w:rFonts w:hint="eastAsia"/>
              </w:rPr>
              <w:t>Chen Deliao</w:t>
            </w:r>
          </w:p>
        </w:tc>
      </w:tr>
      <w:tr w:rsidR="00C830F1" w:rsidRPr="00C830F1" w14:paraId="63105260" w14:textId="77777777" w:rsidTr="00E4361D">
        <w:tc>
          <w:tcPr>
            <w:tcW w:w="1129" w:type="dxa"/>
            <w:vAlign w:val="top"/>
          </w:tcPr>
          <w:p w14:paraId="03B71449" w14:textId="2FCFEB01" w:rsidR="006A403D" w:rsidRPr="00C830F1" w:rsidRDefault="006A403D" w:rsidP="006A403D">
            <w:r w:rsidRPr="00C830F1">
              <w:rPr>
                <w:rFonts w:hint="eastAsia"/>
              </w:rPr>
              <w:t>0.0.1.5</w:t>
            </w:r>
          </w:p>
        </w:tc>
        <w:tc>
          <w:tcPr>
            <w:tcW w:w="1276" w:type="dxa"/>
            <w:tcBorders>
              <w:bottom w:val="single" w:sz="4" w:space="0" w:color="auto"/>
            </w:tcBorders>
            <w:vAlign w:val="top"/>
          </w:tcPr>
          <w:p w14:paraId="2191DD22" w14:textId="2F9DD75C" w:rsidR="006A403D" w:rsidRPr="00C830F1" w:rsidRDefault="006A403D" w:rsidP="006A403D">
            <w:r w:rsidRPr="00C830F1">
              <w:t>2020/9/21</w:t>
            </w:r>
          </w:p>
        </w:tc>
        <w:tc>
          <w:tcPr>
            <w:tcW w:w="1134" w:type="dxa"/>
            <w:tcBorders>
              <w:bottom w:val="single" w:sz="4" w:space="0" w:color="auto"/>
            </w:tcBorders>
            <w:vAlign w:val="top"/>
          </w:tcPr>
          <w:p w14:paraId="73DD260F" w14:textId="56774A5F" w:rsidR="006A403D" w:rsidRPr="00C830F1" w:rsidRDefault="006A403D" w:rsidP="006A403D">
            <w:r w:rsidRPr="00C830F1">
              <w:rPr>
                <w:rFonts w:hint="eastAsia"/>
              </w:rPr>
              <w:t>5.3.1.5.1</w:t>
            </w:r>
          </w:p>
        </w:tc>
        <w:tc>
          <w:tcPr>
            <w:tcW w:w="4536" w:type="dxa"/>
            <w:tcBorders>
              <w:bottom w:val="single" w:sz="4" w:space="0" w:color="auto"/>
            </w:tcBorders>
            <w:vAlign w:val="top"/>
          </w:tcPr>
          <w:p w14:paraId="0609FCF2" w14:textId="396D0384" w:rsidR="006A403D" w:rsidRPr="00C830F1" w:rsidRDefault="006A403D" w:rsidP="006A403D">
            <w:r w:rsidRPr="00C830F1">
              <w:rPr>
                <w:rFonts w:hint="eastAsia"/>
              </w:rPr>
              <w:t>更新</w:t>
            </w:r>
            <w:r w:rsidRPr="00C830F1">
              <w:rPr>
                <w:rFonts w:hint="eastAsia"/>
              </w:rPr>
              <w:t>CLEA</w:t>
            </w:r>
            <w:r w:rsidRPr="00C830F1">
              <w:rPr>
                <w:rFonts w:hint="eastAsia"/>
              </w:rPr>
              <w:t>架构中，用于表示</w:t>
            </w:r>
            <w:r w:rsidRPr="00C830F1">
              <w:rPr>
                <w:rFonts w:hint="eastAsia"/>
              </w:rPr>
              <w:t>ACC</w:t>
            </w:r>
            <w:r w:rsidRPr="00C830F1">
              <w:rPr>
                <w:rFonts w:hint="eastAsia"/>
              </w:rPr>
              <w:t>工作状态的信号名称；</w:t>
            </w:r>
          </w:p>
        </w:tc>
        <w:tc>
          <w:tcPr>
            <w:tcW w:w="1667" w:type="dxa"/>
            <w:vAlign w:val="top"/>
          </w:tcPr>
          <w:p w14:paraId="48398E2E" w14:textId="262CB319" w:rsidR="006A403D" w:rsidRPr="00C830F1" w:rsidRDefault="006A403D" w:rsidP="006A403D">
            <w:r w:rsidRPr="00C830F1">
              <w:rPr>
                <w:rFonts w:hint="eastAsia"/>
              </w:rPr>
              <w:t>Chen Deliao</w:t>
            </w:r>
          </w:p>
        </w:tc>
      </w:tr>
      <w:tr w:rsidR="00C830F1" w:rsidRPr="00C830F1" w14:paraId="7575549C" w14:textId="77777777" w:rsidTr="00E4361D">
        <w:tc>
          <w:tcPr>
            <w:tcW w:w="1129" w:type="dxa"/>
            <w:vAlign w:val="top"/>
          </w:tcPr>
          <w:p w14:paraId="5CEB9563" w14:textId="1BDF9F40" w:rsidR="006A403D" w:rsidRPr="00C830F1" w:rsidRDefault="006A403D" w:rsidP="006A403D">
            <w:r w:rsidRPr="00C830F1">
              <w:rPr>
                <w:rFonts w:hint="eastAsia"/>
              </w:rPr>
              <w:t>0.0.1.5</w:t>
            </w:r>
          </w:p>
        </w:tc>
        <w:tc>
          <w:tcPr>
            <w:tcW w:w="1276" w:type="dxa"/>
            <w:tcBorders>
              <w:bottom w:val="single" w:sz="4" w:space="0" w:color="auto"/>
            </w:tcBorders>
            <w:vAlign w:val="top"/>
          </w:tcPr>
          <w:p w14:paraId="54CEE542" w14:textId="555BA216" w:rsidR="006A403D" w:rsidRPr="00C830F1" w:rsidRDefault="006A403D" w:rsidP="006A403D">
            <w:r w:rsidRPr="00C830F1">
              <w:t>2020/9/21</w:t>
            </w:r>
          </w:p>
        </w:tc>
        <w:tc>
          <w:tcPr>
            <w:tcW w:w="1134" w:type="dxa"/>
            <w:tcBorders>
              <w:bottom w:val="single" w:sz="4" w:space="0" w:color="auto"/>
            </w:tcBorders>
            <w:vAlign w:val="top"/>
          </w:tcPr>
          <w:p w14:paraId="203DFD34" w14:textId="6CED1391" w:rsidR="006A403D" w:rsidRPr="00C830F1" w:rsidRDefault="006A403D" w:rsidP="006A403D">
            <w:r w:rsidRPr="00C830F1">
              <w:rPr>
                <w:rFonts w:hint="eastAsia"/>
              </w:rPr>
              <w:t>5.3.1.6</w:t>
            </w:r>
          </w:p>
        </w:tc>
        <w:tc>
          <w:tcPr>
            <w:tcW w:w="4536" w:type="dxa"/>
            <w:tcBorders>
              <w:bottom w:val="single" w:sz="4" w:space="0" w:color="auto"/>
            </w:tcBorders>
            <w:vAlign w:val="top"/>
          </w:tcPr>
          <w:p w14:paraId="052780C5" w14:textId="5E14A027" w:rsidR="006A403D" w:rsidRPr="00C830F1" w:rsidRDefault="006A403D" w:rsidP="006A403D">
            <w:r w:rsidRPr="00C830F1">
              <w:rPr>
                <w:rFonts w:hint="eastAsia"/>
              </w:rPr>
              <w:t>补充平均油耗显示的精度要求；</w:t>
            </w:r>
          </w:p>
        </w:tc>
        <w:tc>
          <w:tcPr>
            <w:tcW w:w="1667" w:type="dxa"/>
            <w:vAlign w:val="top"/>
          </w:tcPr>
          <w:p w14:paraId="5783C6FA" w14:textId="5850E962" w:rsidR="006A403D" w:rsidRPr="00C830F1" w:rsidRDefault="006A403D" w:rsidP="006A403D">
            <w:r w:rsidRPr="00C830F1">
              <w:rPr>
                <w:rFonts w:hint="eastAsia"/>
              </w:rPr>
              <w:t>Chen Deliao</w:t>
            </w:r>
          </w:p>
        </w:tc>
      </w:tr>
      <w:tr w:rsidR="00C830F1" w:rsidRPr="00C830F1" w14:paraId="08909F5D" w14:textId="77777777" w:rsidTr="00E4361D">
        <w:tc>
          <w:tcPr>
            <w:tcW w:w="1129" w:type="dxa"/>
            <w:vAlign w:val="top"/>
          </w:tcPr>
          <w:p w14:paraId="48C2C454" w14:textId="3316400D" w:rsidR="006A403D" w:rsidRPr="00C830F1" w:rsidRDefault="006A403D" w:rsidP="006A403D">
            <w:r w:rsidRPr="00C830F1">
              <w:rPr>
                <w:rFonts w:hint="eastAsia"/>
              </w:rPr>
              <w:t>0.0.1.5</w:t>
            </w:r>
          </w:p>
        </w:tc>
        <w:tc>
          <w:tcPr>
            <w:tcW w:w="1276" w:type="dxa"/>
            <w:tcBorders>
              <w:bottom w:val="single" w:sz="4" w:space="0" w:color="auto"/>
            </w:tcBorders>
            <w:vAlign w:val="top"/>
          </w:tcPr>
          <w:p w14:paraId="72F2966A" w14:textId="376612A4" w:rsidR="006A403D" w:rsidRPr="00C830F1" w:rsidRDefault="006A403D" w:rsidP="006A403D">
            <w:r w:rsidRPr="00C830F1">
              <w:t>2020/9/21</w:t>
            </w:r>
          </w:p>
        </w:tc>
        <w:tc>
          <w:tcPr>
            <w:tcW w:w="1134" w:type="dxa"/>
            <w:tcBorders>
              <w:bottom w:val="single" w:sz="4" w:space="0" w:color="auto"/>
            </w:tcBorders>
            <w:vAlign w:val="top"/>
          </w:tcPr>
          <w:p w14:paraId="5F8160C9" w14:textId="77A3F854" w:rsidR="006A403D" w:rsidRPr="00C830F1" w:rsidRDefault="006A403D" w:rsidP="006A403D">
            <w:r w:rsidRPr="00C830F1">
              <w:rPr>
                <w:rFonts w:hint="eastAsia"/>
              </w:rPr>
              <w:t>5.3.1.6.1</w:t>
            </w:r>
          </w:p>
        </w:tc>
        <w:tc>
          <w:tcPr>
            <w:tcW w:w="4536" w:type="dxa"/>
            <w:tcBorders>
              <w:bottom w:val="single" w:sz="4" w:space="0" w:color="auto"/>
            </w:tcBorders>
            <w:vAlign w:val="top"/>
          </w:tcPr>
          <w:p w14:paraId="016AD7AA" w14:textId="687AA4E6" w:rsidR="006A403D" w:rsidRPr="00C830F1" w:rsidRDefault="006A403D" w:rsidP="006A403D">
            <w:r w:rsidRPr="00C830F1">
              <w:rPr>
                <w:rFonts w:hint="eastAsia"/>
              </w:rPr>
              <w:t>补充</w:t>
            </w:r>
            <w:r w:rsidRPr="00C830F1">
              <w:rPr>
                <w:rFonts w:hint="eastAsia"/>
              </w:rPr>
              <w:t>CLEA</w:t>
            </w:r>
            <w:r w:rsidRPr="00C830F1">
              <w:rPr>
                <w:rFonts w:hint="eastAsia"/>
              </w:rPr>
              <w:t>架构中油量剩余百分比信号的有效性信号，就在错误描述；</w:t>
            </w:r>
          </w:p>
        </w:tc>
        <w:tc>
          <w:tcPr>
            <w:tcW w:w="1667" w:type="dxa"/>
            <w:vAlign w:val="top"/>
          </w:tcPr>
          <w:p w14:paraId="7AE043A9" w14:textId="44150B75" w:rsidR="006A403D" w:rsidRPr="00C830F1" w:rsidRDefault="006A403D" w:rsidP="006A403D">
            <w:r w:rsidRPr="00C830F1">
              <w:rPr>
                <w:rFonts w:hint="eastAsia"/>
              </w:rPr>
              <w:t>Chen Deliao</w:t>
            </w:r>
          </w:p>
        </w:tc>
      </w:tr>
      <w:tr w:rsidR="00C830F1" w:rsidRPr="00C830F1" w14:paraId="5885CDC4" w14:textId="77777777" w:rsidTr="00E4361D">
        <w:tc>
          <w:tcPr>
            <w:tcW w:w="1129" w:type="dxa"/>
            <w:vAlign w:val="top"/>
          </w:tcPr>
          <w:p w14:paraId="56634C0E" w14:textId="766563AA" w:rsidR="006A403D" w:rsidRPr="00C830F1" w:rsidRDefault="006A403D" w:rsidP="006A403D">
            <w:r w:rsidRPr="00C830F1">
              <w:rPr>
                <w:rFonts w:hint="eastAsia"/>
              </w:rPr>
              <w:t>0.0.1.5</w:t>
            </w:r>
          </w:p>
        </w:tc>
        <w:tc>
          <w:tcPr>
            <w:tcW w:w="1276" w:type="dxa"/>
            <w:tcBorders>
              <w:bottom w:val="single" w:sz="4" w:space="0" w:color="auto"/>
            </w:tcBorders>
            <w:vAlign w:val="top"/>
          </w:tcPr>
          <w:p w14:paraId="3A699A8A" w14:textId="61E5DF97" w:rsidR="006A403D" w:rsidRPr="00C830F1" w:rsidRDefault="006A403D" w:rsidP="006A403D">
            <w:r w:rsidRPr="00C830F1">
              <w:t>2020/9/21</w:t>
            </w:r>
          </w:p>
        </w:tc>
        <w:tc>
          <w:tcPr>
            <w:tcW w:w="1134" w:type="dxa"/>
            <w:tcBorders>
              <w:bottom w:val="single" w:sz="4" w:space="0" w:color="auto"/>
            </w:tcBorders>
            <w:vAlign w:val="top"/>
          </w:tcPr>
          <w:p w14:paraId="005A77BA" w14:textId="2AAD5AA2" w:rsidR="006A403D" w:rsidRPr="00C830F1" w:rsidRDefault="006A403D" w:rsidP="006A403D">
            <w:r w:rsidRPr="00C830F1">
              <w:rPr>
                <w:rFonts w:hint="eastAsia"/>
              </w:rPr>
              <w:t>5.3.1.6.2</w:t>
            </w:r>
          </w:p>
        </w:tc>
        <w:tc>
          <w:tcPr>
            <w:tcW w:w="4536" w:type="dxa"/>
            <w:tcBorders>
              <w:bottom w:val="single" w:sz="4" w:space="0" w:color="auto"/>
            </w:tcBorders>
            <w:vAlign w:val="top"/>
          </w:tcPr>
          <w:p w14:paraId="29AFDB03" w14:textId="577AC5A7" w:rsidR="006A403D" w:rsidRPr="00C830F1" w:rsidRDefault="006A403D" w:rsidP="006A403D">
            <w:r w:rsidRPr="00C830F1">
              <w:rPr>
                <w:rFonts w:hint="eastAsia"/>
              </w:rPr>
              <w:t>补充</w:t>
            </w:r>
            <w:r w:rsidRPr="00C830F1">
              <w:rPr>
                <w:rFonts w:hint="eastAsia"/>
              </w:rPr>
              <w:t>GB</w:t>
            </w:r>
            <w:r w:rsidRPr="00C830F1">
              <w:rPr>
                <w:rFonts w:hint="eastAsia"/>
              </w:rPr>
              <w:t>架构中油量剩余百分比信号的有效性信号，就在错误描述；</w:t>
            </w:r>
          </w:p>
        </w:tc>
        <w:tc>
          <w:tcPr>
            <w:tcW w:w="1667" w:type="dxa"/>
            <w:vAlign w:val="top"/>
          </w:tcPr>
          <w:p w14:paraId="5A71BDA8" w14:textId="1BFD787A" w:rsidR="006A403D" w:rsidRPr="00C830F1" w:rsidRDefault="006A403D" w:rsidP="006A403D">
            <w:r w:rsidRPr="00C830F1">
              <w:rPr>
                <w:rFonts w:hint="eastAsia"/>
              </w:rPr>
              <w:t>Chen Deliao</w:t>
            </w:r>
          </w:p>
        </w:tc>
      </w:tr>
      <w:tr w:rsidR="00C830F1" w:rsidRPr="00C830F1" w14:paraId="4D12E8A7" w14:textId="77777777" w:rsidTr="00E4361D">
        <w:tc>
          <w:tcPr>
            <w:tcW w:w="1129" w:type="dxa"/>
            <w:vAlign w:val="top"/>
          </w:tcPr>
          <w:p w14:paraId="497076F4" w14:textId="6603ADDE" w:rsidR="006A403D" w:rsidRPr="00C830F1" w:rsidRDefault="006A403D" w:rsidP="006A403D">
            <w:r w:rsidRPr="00C830F1">
              <w:rPr>
                <w:rFonts w:hint="eastAsia"/>
              </w:rPr>
              <w:t>0.0.1.5</w:t>
            </w:r>
          </w:p>
        </w:tc>
        <w:tc>
          <w:tcPr>
            <w:tcW w:w="1276" w:type="dxa"/>
            <w:tcBorders>
              <w:bottom w:val="single" w:sz="4" w:space="0" w:color="auto"/>
            </w:tcBorders>
            <w:vAlign w:val="top"/>
          </w:tcPr>
          <w:p w14:paraId="7A90579D" w14:textId="4ABF7EAB" w:rsidR="006A403D" w:rsidRPr="00C830F1" w:rsidRDefault="006A403D" w:rsidP="006A403D">
            <w:r w:rsidRPr="00C830F1">
              <w:t>2020/9/21</w:t>
            </w:r>
          </w:p>
        </w:tc>
        <w:tc>
          <w:tcPr>
            <w:tcW w:w="1134" w:type="dxa"/>
            <w:tcBorders>
              <w:bottom w:val="single" w:sz="4" w:space="0" w:color="auto"/>
            </w:tcBorders>
            <w:vAlign w:val="top"/>
          </w:tcPr>
          <w:p w14:paraId="0E7E0E3C" w14:textId="36321DC7" w:rsidR="006A403D" w:rsidRPr="00C830F1" w:rsidRDefault="006A403D" w:rsidP="006A403D">
            <w:r w:rsidRPr="00C830F1">
              <w:rPr>
                <w:rFonts w:hint="eastAsia"/>
              </w:rPr>
              <w:t>5.3.1.6.3</w:t>
            </w:r>
          </w:p>
        </w:tc>
        <w:tc>
          <w:tcPr>
            <w:tcW w:w="4536" w:type="dxa"/>
            <w:tcBorders>
              <w:bottom w:val="single" w:sz="4" w:space="0" w:color="auto"/>
            </w:tcBorders>
            <w:vAlign w:val="top"/>
          </w:tcPr>
          <w:p w14:paraId="14F4D25D" w14:textId="3BAD25FF" w:rsidR="006A403D" w:rsidRPr="00C830F1" w:rsidRDefault="006A403D" w:rsidP="006A403D">
            <w:r w:rsidRPr="00C830F1">
              <w:rPr>
                <w:rFonts w:hint="eastAsia"/>
              </w:rPr>
              <w:t>补充是否显示油耗的标定信息；</w:t>
            </w:r>
          </w:p>
        </w:tc>
        <w:tc>
          <w:tcPr>
            <w:tcW w:w="1667" w:type="dxa"/>
            <w:vAlign w:val="top"/>
          </w:tcPr>
          <w:p w14:paraId="0F3706F7" w14:textId="7C978525" w:rsidR="006A403D" w:rsidRPr="00C830F1" w:rsidRDefault="006A403D" w:rsidP="006A403D">
            <w:r w:rsidRPr="00C830F1">
              <w:rPr>
                <w:rFonts w:hint="eastAsia"/>
              </w:rPr>
              <w:t>Chen Deliao</w:t>
            </w:r>
          </w:p>
        </w:tc>
      </w:tr>
      <w:tr w:rsidR="00C830F1" w:rsidRPr="00C830F1" w14:paraId="4B346570" w14:textId="77777777" w:rsidTr="00E4361D">
        <w:tc>
          <w:tcPr>
            <w:tcW w:w="1129" w:type="dxa"/>
            <w:vAlign w:val="top"/>
          </w:tcPr>
          <w:p w14:paraId="096C8097" w14:textId="2DA8B00C" w:rsidR="006A403D" w:rsidRPr="00C830F1" w:rsidRDefault="006A403D" w:rsidP="006A403D">
            <w:r w:rsidRPr="00C830F1">
              <w:rPr>
                <w:rFonts w:hint="eastAsia"/>
              </w:rPr>
              <w:t>0.0.1.5</w:t>
            </w:r>
          </w:p>
        </w:tc>
        <w:tc>
          <w:tcPr>
            <w:tcW w:w="1276" w:type="dxa"/>
            <w:tcBorders>
              <w:bottom w:val="single" w:sz="4" w:space="0" w:color="auto"/>
            </w:tcBorders>
            <w:vAlign w:val="top"/>
          </w:tcPr>
          <w:p w14:paraId="228DD7DB" w14:textId="2F6B45A8" w:rsidR="006A403D" w:rsidRPr="00C830F1" w:rsidRDefault="006A403D" w:rsidP="006A403D">
            <w:r w:rsidRPr="00C830F1">
              <w:t>2020/9/21</w:t>
            </w:r>
          </w:p>
        </w:tc>
        <w:tc>
          <w:tcPr>
            <w:tcW w:w="1134" w:type="dxa"/>
            <w:tcBorders>
              <w:bottom w:val="single" w:sz="4" w:space="0" w:color="auto"/>
            </w:tcBorders>
            <w:vAlign w:val="top"/>
          </w:tcPr>
          <w:p w14:paraId="369EAC79" w14:textId="5BDBD0A7" w:rsidR="006A403D" w:rsidRPr="00C830F1" w:rsidRDefault="006A403D" w:rsidP="006A403D">
            <w:r w:rsidRPr="00C830F1">
              <w:rPr>
                <w:rFonts w:hint="eastAsia"/>
              </w:rPr>
              <w:t>5.3.1.8.1</w:t>
            </w:r>
          </w:p>
        </w:tc>
        <w:tc>
          <w:tcPr>
            <w:tcW w:w="4536" w:type="dxa"/>
            <w:tcBorders>
              <w:bottom w:val="single" w:sz="4" w:space="0" w:color="auto"/>
            </w:tcBorders>
            <w:vAlign w:val="top"/>
          </w:tcPr>
          <w:p w14:paraId="004B757A" w14:textId="1AE08C62" w:rsidR="006A403D" w:rsidRPr="00C830F1" w:rsidRDefault="006A403D" w:rsidP="006A403D">
            <w:r w:rsidRPr="00C830F1">
              <w:rPr>
                <w:rFonts w:hint="eastAsia"/>
              </w:rPr>
              <w:t>补充</w:t>
            </w:r>
            <w:r w:rsidRPr="00C830F1">
              <w:rPr>
                <w:rFonts w:hint="eastAsia"/>
              </w:rPr>
              <w:t>CLEA</w:t>
            </w:r>
            <w:r w:rsidRPr="00C830F1">
              <w:rPr>
                <w:rFonts w:hint="eastAsia"/>
              </w:rPr>
              <w:t>架构中车速信号的有效性信号；</w:t>
            </w:r>
          </w:p>
        </w:tc>
        <w:tc>
          <w:tcPr>
            <w:tcW w:w="1667" w:type="dxa"/>
            <w:vAlign w:val="top"/>
          </w:tcPr>
          <w:p w14:paraId="69E682CA" w14:textId="33764CCA" w:rsidR="006A403D" w:rsidRPr="00C830F1" w:rsidRDefault="006A403D" w:rsidP="006A403D">
            <w:r w:rsidRPr="00C830F1">
              <w:rPr>
                <w:rFonts w:hint="eastAsia"/>
              </w:rPr>
              <w:t>Chen Deliao</w:t>
            </w:r>
          </w:p>
        </w:tc>
      </w:tr>
      <w:tr w:rsidR="00C830F1" w:rsidRPr="00C830F1" w14:paraId="4F2D0691" w14:textId="77777777" w:rsidTr="00E4361D">
        <w:tc>
          <w:tcPr>
            <w:tcW w:w="1129" w:type="dxa"/>
            <w:vAlign w:val="top"/>
          </w:tcPr>
          <w:p w14:paraId="2399F0CA" w14:textId="3B767AA0" w:rsidR="006A403D" w:rsidRPr="00C830F1" w:rsidRDefault="006A403D" w:rsidP="006A403D">
            <w:r w:rsidRPr="00C830F1">
              <w:rPr>
                <w:rFonts w:hint="eastAsia"/>
              </w:rPr>
              <w:t>0.0.1.5</w:t>
            </w:r>
          </w:p>
        </w:tc>
        <w:tc>
          <w:tcPr>
            <w:tcW w:w="1276" w:type="dxa"/>
            <w:tcBorders>
              <w:bottom w:val="single" w:sz="4" w:space="0" w:color="auto"/>
            </w:tcBorders>
            <w:vAlign w:val="top"/>
          </w:tcPr>
          <w:p w14:paraId="63B73718" w14:textId="415C0836" w:rsidR="006A403D" w:rsidRPr="00C830F1" w:rsidRDefault="006A403D" w:rsidP="006A403D">
            <w:r w:rsidRPr="00C830F1">
              <w:t>2020/9/21</w:t>
            </w:r>
          </w:p>
        </w:tc>
        <w:tc>
          <w:tcPr>
            <w:tcW w:w="1134" w:type="dxa"/>
            <w:tcBorders>
              <w:bottom w:val="single" w:sz="4" w:space="0" w:color="auto"/>
            </w:tcBorders>
            <w:vAlign w:val="top"/>
          </w:tcPr>
          <w:p w14:paraId="06C97907" w14:textId="5C6CBC45" w:rsidR="006A403D" w:rsidRPr="00C830F1" w:rsidRDefault="006A403D" w:rsidP="006A403D">
            <w:r w:rsidRPr="00C830F1">
              <w:rPr>
                <w:rFonts w:hint="eastAsia"/>
              </w:rPr>
              <w:t>5.3.1.8.2</w:t>
            </w:r>
          </w:p>
        </w:tc>
        <w:tc>
          <w:tcPr>
            <w:tcW w:w="4536" w:type="dxa"/>
            <w:tcBorders>
              <w:bottom w:val="single" w:sz="4" w:space="0" w:color="auto"/>
            </w:tcBorders>
            <w:vAlign w:val="top"/>
          </w:tcPr>
          <w:p w14:paraId="7A34A4D5" w14:textId="527F8991" w:rsidR="006A403D" w:rsidRPr="00C830F1" w:rsidRDefault="006A403D" w:rsidP="006A403D">
            <w:r w:rsidRPr="00C830F1">
              <w:rPr>
                <w:rFonts w:hint="eastAsia"/>
              </w:rPr>
              <w:t>补充</w:t>
            </w:r>
            <w:r w:rsidRPr="00C830F1">
              <w:rPr>
                <w:rFonts w:hint="eastAsia"/>
              </w:rPr>
              <w:t>GB</w:t>
            </w:r>
            <w:r w:rsidRPr="00C830F1">
              <w:rPr>
                <w:rFonts w:hint="eastAsia"/>
              </w:rPr>
              <w:t>架构中车速信号的有效性信号；</w:t>
            </w:r>
          </w:p>
        </w:tc>
        <w:tc>
          <w:tcPr>
            <w:tcW w:w="1667" w:type="dxa"/>
            <w:vAlign w:val="top"/>
          </w:tcPr>
          <w:p w14:paraId="50A46E6C" w14:textId="01CD6C1A" w:rsidR="006A403D" w:rsidRPr="00C830F1" w:rsidRDefault="006A403D" w:rsidP="006A403D">
            <w:r w:rsidRPr="00C830F1">
              <w:rPr>
                <w:rFonts w:hint="eastAsia"/>
              </w:rPr>
              <w:t>Chen Deliao</w:t>
            </w:r>
          </w:p>
        </w:tc>
      </w:tr>
      <w:tr w:rsidR="00C830F1" w:rsidRPr="00C830F1" w14:paraId="3E0ED2FC" w14:textId="77777777" w:rsidTr="00E4361D">
        <w:tc>
          <w:tcPr>
            <w:tcW w:w="1129" w:type="dxa"/>
            <w:vAlign w:val="top"/>
          </w:tcPr>
          <w:p w14:paraId="2CF3FFCA" w14:textId="4B4B23CA" w:rsidR="006A403D" w:rsidRPr="00C830F1" w:rsidRDefault="006A403D" w:rsidP="006A403D">
            <w:r w:rsidRPr="00C830F1">
              <w:rPr>
                <w:rFonts w:hint="eastAsia"/>
              </w:rPr>
              <w:t>0.0.1.5</w:t>
            </w:r>
          </w:p>
        </w:tc>
        <w:tc>
          <w:tcPr>
            <w:tcW w:w="1276" w:type="dxa"/>
            <w:tcBorders>
              <w:bottom w:val="single" w:sz="4" w:space="0" w:color="auto"/>
            </w:tcBorders>
            <w:vAlign w:val="top"/>
          </w:tcPr>
          <w:p w14:paraId="27A8A87C" w14:textId="02B3D2B7" w:rsidR="006A403D" w:rsidRPr="00C830F1" w:rsidRDefault="006A403D" w:rsidP="006A403D">
            <w:r w:rsidRPr="00C830F1">
              <w:t>2020/9/21</w:t>
            </w:r>
          </w:p>
        </w:tc>
        <w:tc>
          <w:tcPr>
            <w:tcW w:w="1134" w:type="dxa"/>
            <w:tcBorders>
              <w:bottom w:val="single" w:sz="4" w:space="0" w:color="auto"/>
            </w:tcBorders>
            <w:vAlign w:val="top"/>
          </w:tcPr>
          <w:p w14:paraId="0C5472CE" w14:textId="40B8CE8D" w:rsidR="006A403D" w:rsidRPr="00C830F1" w:rsidRDefault="006A403D" w:rsidP="006A403D">
            <w:r w:rsidRPr="00C830F1">
              <w:rPr>
                <w:rFonts w:hint="eastAsia"/>
              </w:rPr>
              <w:t>5.3.1.11</w:t>
            </w:r>
          </w:p>
        </w:tc>
        <w:tc>
          <w:tcPr>
            <w:tcW w:w="4536" w:type="dxa"/>
            <w:tcBorders>
              <w:bottom w:val="single" w:sz="4" w:space="0" w:color="auto"/>
            </w:tcBorders>
            <w:vAlign w:val="top"/>
          </w:tcPr>
          <w:p w14:paraId="1EC50B30" w14:textId="0CD8DE68" w:rsidR="006A403D" w:rsidRPr="00C830F1" w:rsidRDefault="006A403D" w:rsidP="006A403D">
            <w:r w:rsidRPr="00C830F1">
              <w:rPr>
                <w:rFonts w:hint="eastAsia"/>
              </w:rPr>
              <w:t>补充平均电耗显示的精度要求；</w:t>
            </w:r>
          </w:p>
        </w:tc>
        <w:tc>
          <w:tcPr>
            <w:tcW w:w="1667" w:type="dxa"/>
            <w:vAlign w:val="top"/>
          </w:tcPr>
          <w:p w14:paraId="084AF111" w14:textId="76D8E477" w:rsidR="006A403D" w:rsidRPr="00C830F1" w:rsidRDefault="006A403D" w:rsidP="006A403D">
            <w:r w:rsidRPr="00C830F1">
              <w:rPr>
                <w:rFonts w:hint="eastAsia"/>
              </w:rPr>
              <w:t>Chen Deliao</w:t>
            </w:r>
          </w:p>
        </w:tc>
      </w:tr>
      <w:tr w:rsidR="00C830F1" w:rsidRPr="00C830F1" w14:paraId="413A2319" w14:textId="77777777" w:rsidTr="00E4361D">
        <w:tc>
          <w:tcPr>
            <w:tcW w:w="1129" w:type="dxa"/>
            <w:vAlign w:val="top"/>
          </w:tcPr>
          <w:p w14:paraId="06E2AD2C" w14:textId="1CA8EA28" w:rsidR="006A403D" w:rsidRPr="00C830F1" w:rsidRDefault="006A403D" w:rsidP="006A403D">
            <w:r w:rsidRPr="00C830F1">
              <w:rPr>
                <w:rFonts w:hint="eastAsia"/>
              </w:rPr>
              <w:t>0.0.1.5</w:t>
            </w:r>
          </w:p>
        </w:tc>
        <w:tc>
          <w:tcPr>
            <w:tcW w:w="1276" w:type="dxa"/>
            <w:tcBorders>
              <w:bottom w:val="single" w:sz="4" w:space="0" w:color="auto"/>
            </w:tcBorders>
            <w:vAlign w:val="top"/>
          </w:tcPr>
          <w:p w14:paraId="411A1EFE" w14:textId="47A77AD1" w:rsidR="006A403D" w:rsidRPr="00C830F1" w:rsidRDefault="006A403D" w:rsidP="006A403D">
            <w:r w:rsidRPr="00C830F1">
              <w:t>2020/9/21</w:t>
            </w:r>
          </w:p>
        </w:tc>
        <w:tc>
          <w:tcPr>
            <w:tcW w:w="1134" w:type="dxa"/>
            <w:tcBorders>
              <w:bottom w:val="single" w:sz="4" w:space="0" w:color="auto"/>
            </w:tcBorders>
            <w:vAlign w:val="top"/>
          </w:tcPr>
          <w:p w14:paraId="2223BDFB" w14:textId="79C19B45" w:rsidR="006A403D" w:rsidRPr="00C830F1" w:rsidRDefault="006A403D" w:rsidP="006A403D">
            <w:r w:rsidRPr="00C830F1">
              <w:rPr>
                <w:rFonts w:hint="eastAsia"/>
              </w:rPr>
              <w:t>5.3.1.11.3</w:t>
            </w:r>
          </w:p>
        </w:tc>
        <w:tc>
          <w:tcPr>
            <w:tcW w:w="4536" w:type="dxa"/>
            <w:tcBorders>
              <w:bottom w:val="single" w:sz="4" w:space="0" w:color="auto"/>
            </w:tcBorders>
            <w:vAlign w:val="top"/>
          </w:tcPr>
          <w:p w14:paraId="503C1981" w14:textId="136E9197" w:rsidR="006A403D" w:rsidRPr="00C830F1" w:rsidRDefault="006A403D" w:rsidP="006A403D">
            <w:r w:rsidRPr="00C830F1">
              <w:rPr>
                <w:rFonts w:hint="eastAsia"/>
              </w:rPr>
              <w:t>补充是否显示电耗的标定信息；</w:t>
            </w:r>
          </w:p>
        </w:tc>
        <w:tc>
          <w:tcPr>
            <w:tcW w:w="1667" w:type="dxa"/>
            <w:vAlign w:val="top"/>
          </w:tcPr>
          <w:p w14:paraId="2CAB431B" w14:textId="13D41A83" w:rsidR="006A403D" w:rsidRPr="00C830F1" w:rsidRDefault="006A403D" w:rsidP="006A403D">
            <w:r w:rsidRPr="00C830F1">
              <w:rPr>
                <w:rFonts w:hint="eastAsia"/>
              </w:rPr>
              <w:t>Chen Deliao</w:t>
            </w:r>
          </w:p>
        </w:tc>
      </w:tr>
      <w:tr w:rsidR="00C830F1" w:rsidRPr="00C830F1" w14:paraId="11F9AEA8" w14:textId="77777777" w:rsidTr="00E4361D">
        <w:tc>
          <w:tcPr>
            <w:tcW w:w="1129" w:type="dxa"/>
            <w:vAlign w:val="top"/>
          </w:tcPr>
          <w:p w14:paraId="2F2CC073" w14:textId="172BB7FB" w:rsidR="006A403D" w:rsidRPr="00C830F1" w:rsidRDefault="006A403D" w:rsidP="006A403D">
            <w:r w:rsidRPr="00C830F1">
              <w:rPr>
                <w:rFonts w:hint="eastAsia"/>
              </w:rPr>
              <w:t>0.0.1.5</w:t>
            </w:r>
          </w:p>
        </w:tc>
        <w:tc>
          <w:tcPr>
            <w:tcW w:w="1276" w:type="dxa"/>
            <w:tcBorders>
              <w:bottom w:val="single" w:sz="4" w:space="0" w:color="auto"/>
            </w:tcBorders>
            <w:vAlign w:val="top"/>
          </w:tcPr>
          <w:p w14:paraId="62DFB552" w14:textId="7F1F7094" w:rsidR="006A403D" w:rsidRPr="00C830F1" w:rsidRDefault="006A403D" w:rsidP="006A403D">
            <w:r w:rsidRPr="00C830F1">
              <w:t>2020/9/21</w:t>
            </w:r>
          </w:p>
        </w:tc>
        <w:tc>
          <w:tcPr>
            <w:tcW w:w="1134" w:type="dxa"/>
            <w:tcBorders>
              <w:bottom w:val="single" w:sz="4" w:space="0" w:color="auto"/>
            </w:tcBorders>
            <w:vAlign w:val="top"/>
          </w:tcPr>
          <w:p w14:paraId="3B3BF7CF" w14:textId="4B09C019" w:rsidR="006A403D" w:rsidRPr="00C830F1" w:rsidRDefault="006A403D" w:rsidP="006A403D">
            <w:r w:rsidRPr="00C830F1">
              <w:rPr>
                <w:rFonts w:hint="eastAsia"/>
              </w:rPr>
              <w:t>5.3.2.9.1</w:t>
            </w:r>
          </w:p>
        </w:tc>
        <w:tc>
          <w:tcPr>
            <w:tcW w:w="4536" w:type="dxa"/>
            <w:tcBorders>
              <w:bottom w:val="single" w:sz="4" w:space="0" w:color="auto"/>
            </w:tcBorders>
            <w:vAlign w:val="top"/>
          </w:tcPr>
          <w:p w14:paraId="069EA50E" w14:textId="501B54E0" w:rsidR="006A403D" w:rsidRPr="00C830F1" w:rsidRDefault="006A403D" w:rsidP="006A403D">
            <w:r w:rsidRPr="00C830F1">
              <w:rPr>
                <w:rFonts w:hint="eastAsia"/>
              </w:rPr>
              <w:t>删除</w:t>
            </w:r>
            <w:r w:rsidRPr="00C830F1">
              <w:rPr>
                <w:rFonts w:hint="eastAsia"/>
              </w:rPr>
              <w:t>CLEA</w:t>
            </w:r>
            <w:r w:rsidRPr="00C830F1">
              <w:rPr>
                <w:rFonts w:hint="eastAsia"/>
              </w:rPr>
              <w:t>架构中通过踏板行程信息作为未停稳挂挡事件的判断条件；</w:t>
            </w:r>
          </w:p>
        </w:tc>
        <w:tc>
          <w:tcPr>
            <w:tcW w:w="1667" w:type="dxa"/>
            <w:vAlign w:val="top"/>
          </w:tcPr>
          <w:p w14:paraId="0F2ED04C" w14:textId="4393EE64" w:rsidR="006A403D" w:rsidRPr="00C830F1" w:rsidRDefault="006A403D" w:rsidP="006A403D">
            <w:r w:rsidRPr="00C830F1">
              <w:rPr>
                <w:rFonts w:hint="eastAsia"/>
              </w:rPr>
              <w:t>Chen Deliao</w:t>
            </w:r>
          </w:p>
        </w:tc>
      </w:tr>
      <w:tr w:rsidR="00C830F1" w:rsidRPr="00C830F1" w14:paraId="2B425C40" w14:textId="77777777" w:rsidTr="00E4361D">
        <w:tc>
          <w:tcPr>
            <w:tcW w:w="1129" w:type="dxa"/>
            <w:vAlign w:val="top"/>
          </w:tcPr>
          <w:p w14:paraId="0408230D" w14:textId="033DDB8C" w:rsidR="006A403D" w:rsidRPr="00C830F1" w:rsidRDefault="006A403D" w:rsidP="006A403D">
            <w:r w:rsidRPr="00C830F1">
              <w:rPr>
                <w:rFonts w:hint="eastAsia"/>
              </w:rPr>
              <w:t>0.0.1.5</w:t>
            </w:r>
          </w:p>
        </w:tc>
        <w:tc>
          <w:tcPr>
            <w:tcW w:w="1276" w:type="dxa"/>
            <w:tcBorders>
              <w:bottom w:val="single" w:sz="4" w:space="0" w:color="auto"/>
            </w:tcBorders>
            <w:vAlign w:val="top"/>
          </w:tcPr>
          <w:p w14:paraId="47355FD2" w14:textId="742EC7A3" w:rsidR="006A403D" w:rsidRPr="00C830F1" w:rsidRDefault="006A403D" w:rsidP="006A403D">
            <w:r w:rsidRPr="00C830F1">
              <w:t>2020/9/21</w:t>
            </w:r>
          </w:p>
        </w:tc>
        <w:tc>
          <w:tcPr>
            <w:tcW w:w="1134" w:type="dxa"/>
            <w:tcBorders>
              <w:bottom w:val="single" w:sz="4" w:space="0" w:color="auto"/>
            </w:tcBorders>
            <w:vAlign w:val="top"/>
          </w:tcPr>
          <w:p w14:paraId="65A9DAAC" w14:textId="1D2D4414" w:rsidR="006A403D" w:rsidRPr="00C830F1" w:rsidRDefault="006A403D" w:rsidP="006A403D">
            <w:r w:rsidRPr="00C830F1">
              <w:rPr>
                <w:rFonts w:hint="eastAsia"/>
              </w:rPr>
              <w:t>5.3.2.9.2</w:t>
            </w:r>
          </w:p>
        </w:tc>
        <w:tc>
          <w:tcPr>
            <w:tcW w:w="4536" w:type="dxa"/>
            <w:tcBorders>
              <w:bottom w:val="single" w:sz="4" w:space="0" w:color="auto"/>
            </w:tcBorders>
            <w:vAlign w:val="top"/>
          </w:tcPr>
          <w:p w14:paraId="4036DB17" w14:textId="6C996D42" w:rsidR="006A403D" w:rsidRPr="00C830F1" w:rsidRDefault="006A403D" w:rsidP="006A403D">
            <w:r w:rsidRPr="00C830F1">
              <w:rPr>
                <w:rFonts w:hint="eastAsia"/>
              </w:rPr>
              <w:t>删除</w:t>
            </w:r>
            <w:r w:rsidRPr="00C830F1">
              <w:rPr>
                <w:rFonts w:hint="eastAsia"/>
              </w:rPr>
              <w:t>GB</w:t>
            </w:r>
            <w:r w:rsidRPr="00C830F1">
              <w:rPr>
                <w:rFonts w:hint="eastAsia"/>
              </w:rPr>
              <w:t>架构中通过踏板行程信息作为未停稳挂挡事件的判断条件；</w:t>
            </w:r>
          </w:p>
        </w:tc>
        <w:tc>
          <w:tcPr>
            <w:tcW w:w="1667" w:type="dxa"/>
            <w:vAlign w:val="top"/>
          </w:tcPr>
          <w:p w14:paraId="137FDCB2" w14:textId="55016D71" w:rsidR="006A403D" w:rsidRPr="00C830F1" w:rsidRDefault="006A403D" w:rsidP="006A403D">
            <w:r w:rsidRPr="00C830F1">
              <w:rPr>
                <w:rFonts w:hint="eastAsia"/>
              </w:rPr>
              <w:t>Chen Deliao</w:t>
            </w:r>
          </w:p>
        </w:tc>
      </w:tr>
      <w:tr w:rsidR="00C830F1" w:rsidRPr="00C830F1" w14:paraId="1B75E153" w14:textId="77777777" w:rsidTr="00E4361D">
        <w:tc>
          <w:tcPr>
            <w:tcW w:w="1129" w:type="dxa"/>
            <w:vAlign w:val="top"/>
          </w:tcPr>
          <w:p w14:paraId="5573F974" w14:textId="771C48A5" w:rsidR="006A403D" w:rsidRPr="00C830F1" w:rsidRDefault="006A403D" w:rsidP="006A403D">
            <w:r w:rsidRPr="00C830F1">
              <w:rPr>
                <w:rFonts w:hint="eastAsia"/>
              </w:rPr>
              <w:t>0.0.1.5</w:t>
            </w:r>
          </w:p>
        </w:tc>
        <w:tc>
          <w:tcPr>
            <w:tcW w:w="1276" w:type="dxa"/>
            <w:tcBorders>
              <w:bottom w:val="single" w:sz="4" w:space="0" w:color="auto"/>
            </w:tcBorders>
            <w:vAlign w:val="top"/>
          </w:tcPr>
          <w:p w14:paraId="5D35AFEE" w14:textId="41ADAB61" w:rsidR="006A403D" w:rsidRPr="00C830F1" w:rsidRDefault="006A403D" w:rsidP="006A403D">
            <w:r w:rsidRPr="00C830F1">
              <w:t>2020/9/21</w:t>
            </w:r>
          </w:p>
        </w:tc>
        <w:tc>
          <w:tcPr>
            <w:tcW w:w="1134" w:type="dxa"/>
            <w:tcBorders>
              <w:bottom w:val="single" w:sz="4" w:space="0" w:color="auto"/>
            </w:tcBorders>
            <w:vAlign w:val="top"/>
          </w:tcPr>
          <w:p w14:paraId="6FAB20AA" w14:textId="32D07A9E" w:rsidR="006A403D" w:rsidRPr="00C830F1" w:rsidRDefault="006A403D" w:rsidP="006A403D">
            <w:r w:rsidRPr="00C830F1">
              <w:rPr>
                <w:rFonts w:hint="eastAsia"/>
              </w:rPr>
              <w:t>5.3.5.1</w:t>
            </w:r>
          </w:p>
        </w:tc>
        <w:tc>
          <w:tcPr>
            <w:tcW w:w="4536" w:type="dxa"/>
            <w:tcBorders>
              <w:bottom w:val="single" w:sz="4" w:space="0" w:color="auto"/>
            </w:tcBorders>
            <w:vAlign w:val="top"/>
          </w:tcPr>
          <w:p w14:paraId="1311067B" w14:textId="02FCCED4" w:rsidR="006A403D" w:rsidRPr="00C830F1" w:rsidRDefault="006A403D" w:rsidP="006A403D">
            <w:r w:rsidRPr="00C830F1">
              <w:rPr>
                <w:rFonts w:hint="eastAsia"/>
              </w:rPr>
              <w:t>补充是否显示油耗排名的标定信息；</w:t>
            </w:r>
          </w:p>
        </w:tc>
        <w:tc>
          <w:tcPr>
            <w:tcW w:w="1667" w:type="dxa"/>
            <w:vAlign w:val="top"/>
          </w:tcPr>
          <w:p w14:paraId="0F3265BE" w14:textId="37973CCF" w:rsidR="006A403D" w:rsidRPr="00C830F1" w:rsidRDefault="006A403D" w:rsidP="006A403D">
            <w:r w:rsidRPr="00C830F1">
              <w:rPr>
                <w:rFonts w:hint="eastAsia"/>
              </w:rPr>
              <w:t>Chen Deliao</w:t>
            </w:r>
          </w:p>
        </w:tc>
      </w:tr>
      <w:tr w:rsidR="00C830F1" w:rsidRPr="00C830F1" w14:paraId="4CCECC05" w14:textId="77777777" w:rsidTr="00E4361D">
        <w:tc>
          <w:tcPr>
            <w:tcW w:w="1129" w:type="dxa"/>
            <w:vAlign w:val="top"/>
          </w:tcPr>
          <w:p w14:paraId="198A3113" w14:textId="131BEA64" w:rsidR="006A403D" w:rsidRPr="00C830F1" w:rsidRDefault="006A403D" w:rsidP="006A403D">
            <w:r w:rsidRPr="00C830F1">
              <w:rPr>
                <w:rFonts w:hint="eastAsia"/>
              </w:rPr>
              <w:t>0.0.1.5</w:t>
            </w:r>
          </w:p>
        </w:tc>
        <w:tc>
          <w:tcPr>
            <w:tcW w:w="1276" w:type="dxa"/>
            <w:tcBorders>
              <w:bottom w:val="single" w:sz="4" w:space="0" w:color="auto"/>
            </w:tcBorders>
            <w:vAlign w:val="top"/>
          </w:tcPr>
          <w:p w14:paraId="65895C73" w14:textId="3E94891F" w:rsidR="006A403D" w:rsidRPr="00C830F1" w:rsidRDefault="006A403D" w:rsidP="006A403D">
            <w:r w:rsidRPr="00C830F1">
              <w:t>2020/9/21</w:t>
            </w:r>
          </w:p>
        </w:tc>
        <w:tc>
          <w:tcPr>
            <w:tcW w:w="1134" w:type="dxa"/>
            <w:tcBorders>
              <w:bottom w:val="single" w:sz="4" w:space="0" w:color="auto"/>
            </w:tcBorders>
            <w:vAlign w:val="top"/>
          </w:tcPr>
          <w:p w14:paraId="61AC8A9B" w14:textId="4004A7F8" w:rsidR="006A403D" w:rsidRPr="00C830F1" w:rsidRDefault="006A403D" w:rsidP="006A403D">
            <w:r w:rsidRPr="00C830F1">
              <w:rPr>
                <w:rFonts w:hint="eastAsia"/>
              </w:rPr>
              <w:t>9</w:t>
            </w:r>
          </w:p>
        </w:tc>
        <w:tc>
          <w:tcPr>
            <w:tcW w:w="4536" w:type="dxa"/>
            <w:tcBorders>
              <w:bottom w:val="single" w:sz="4" w:space="0" w:color="auto"/>
            </w:tcBorders>
            <w:vAlign w:val="top"/>
          </w:tcPr>
          <w:p w14:paraId="334E4C8D" w14:textId="0DACAC9D" w:rsidR="006A403D" w:rsidRPr="00C830F1" w:rsidRDefault="006A403D" w:rsidP="006A403D">
            <w:r w:rsidRPr="00C830F1">
              <w:rPr>
                <w:rFonts w:hint="eastAsia"/>
              </w:rPr>
              <w:t>更新信号表格附件到</w:t>
            </w:r>
            <w:r w:rsidRPr="00C830F1">
              <w:rPr>
                <w:rFonts w:hint="eastAsia"/>
              </w:rPr>
              <w:t>V0.0.2</w:t>
            </w:r>
            <w:r w:rsidRPr="00C830F1">
              <w:rPr>
                <w:rFonts w:hint="eastAsia"/>
              </w:rPr>
              <w:t>版本；</w:t>
            </w:r>
          </w:p>
        </w:tc>
        <w:tc>
          <w:tcPr>
            <w:tcW w:w="1667" w:type="dxa"/>
            <w:vAlign w:val="top"/>
          </w:tcPr>
          <w:p w14:paraId="5DDB9ACE" w14:textId="3466BC82" w:rsidR="006A403D" w:rsidRPr="00C830F1" w:rsidRDefault="006A403D" w:rsidP="006A403D">
            <w:r w:rsidRPr="00C830F1">
              <w:rPr>
                <w:rFonts w:hint="eastAsia"/>
              </w:rPr>
              <w:t>Chen Deliao</w:t>
            </w:r>
          </w:p>
        </w:tc>
      </w:tr>
      <w:tr w:rsidR="00C830F1" w:rsidRPr="00C830F1" w14:paraId="0C0F3FD8" w14:textId="77777777" w:rsidTr="00E4361D">
        <w:tc>
          <w:tcPr>
            <w:tcW w:w="1129" w:type="dxa"/>
            <w:vAlign w:val="top"/>
          </w:tcPr>
          <w:p w14:paraId="23061FE4" w14:textId="30FBBFE4" w:rsidR="006A403D" w:rsidRPr="00C830F1" w:rsidRDefault="006A403D" w:rsidP="006A403D">
            <w:r w:rsidRPr="00C830F1">
              <w:rPr>
                <w:rFonts w:hint="eastAsia"/>
              </w:rPr>
              <w:t>0.0.1.5</w:t>
            </w:r>
          </w:p>
        </w:tc>
        <w:tc>
          <w:tcPr>
            <w:tcW w:w="1276" w:type="dxa"/>
            <w:tcBorders>
              <w:bottom w:val="single" w:sz="4" w:space="0" w:color="auto"/>
            </w:tcBorders>
            <w:vAlign w:val="top"/>
          </w:tcPr>
          <w:p w14:paraId="3D02347C" w14:textId="635D3EC7" w:rsidR="006A403D" w:rsidRPr="00C830F1" w:rsidRDefault="006A403D" w:rsidP="006A403D">
            <w:r w:rsidRPr="00C830F1">
              <w:t>2020/9/21</w:t>
            </w:r>
          </w:p>
        </w:tc>
        <w:tc>
          <w:tcPr>
            <w:tcW w:w="1134" w:type="dxa"/>
            <w:tcBorders>
              <w:bottom w:val="single" w:sz="4" w:space="0" w:color="auto"/>
            </w:tcBorders>
            <w:vAlign w:val="top"/>
          </w:tcPr>
          <w:p w14:paraId="18A45DE7" w14:textId="645A86EA" w:rsidR="006A403D" w:rsidRPr="00C830F1" w:rsidRDefault="006A403D" w:rsidP="006A403D">
            <w:r w:rsidRPr="00C830F1">
              <w:rPr>
                <w:rFonts w:hint="eastAsia"/>
              </w:rPr>
              <w:t>10</w:t>
            </w:r>
          </w:p>
        </w:tc>
        <w:tc>
          <w:tcPr>
            <w:tcW w:w="4536" w:type="dxa"/>
            <w:tcBorders>
              <w:bottom w:val="single" w:sz="4" w:space="0" w:color="auto"/>
            </w:tcBorders>
            <w:vAlign w:val="top"/>
          </w:tcPr>
          <w:p w14:paraId="5A61E2FF" w14:textId="09A4CDD8" w:rsidR="006A403D" w:rsidRPr="00C830F1" w:rsidRDefault="006A403D" w:rsidP="006A403D">
            <w:pPr>
              <w:jc w:val="left"/>
            </w:pPr>
            <w:r w:rsidRPr="00C830F1">
              <w:rPr>
                <w:rFonts w:hint="eastAsia"/>
              </w:rPr>
              <w:t>更新标定表格</w:t>
            </w:r>
            <w:r w:rsidRPr="00C830F1">
              <w:rPr>
                <w:rFonts w:hint="eastAsia"/>
              </w:rPr>
              <w:t>:</w:t>
            </w:r>
          </w:p>
          <w:p w14:paraId="4BA4CAA5" w14:textId="77777777" w:rsidR="006A403D" w:rsidRPr="00C830F1" w:rsidRDefault="006A403D" w:rsidP="006A403D">
            <w:pPr>
              <w:jc w:val="left"/>
            </w:pPr>
            <w:r w:rsidRPr="00C830F1">
              <w:rPr>
                <w:rFonts w:hint="eastAsia"/>
              </w:rPr>
              <w:t>删除</w:t>
            </w:r>
            <w:r w:rsidRPr="00C830F1">
              <w:rPr>
                <w:rFonts w:hint="eastAsia"/>
              </w:rPr>
              <w:t>P_DBA_VEHICLE_POWER_TYPE</w:t>
            </w:r>
            <w:r w:rsidRPr="00C830F1">
              <w:rPr>
                <w:rFonts w:hint="eastAsia"/>
              </w:rPr>
              <w:t>，</w:t>
            </w:r>
          </w:p>
          <w:p w14:paraId="74B32D1F" w14:textId="6CF9F123" w:rsidR="006A403D" w:rsidRPr="00C830F1" w:rsidRDefault="006A403D" w:rsidP="006A403D">
            <w:pPr>
              <w:jc w:val="left"/>
            </w:pPr>
            <w:r w:rsidRPr="00C830F1">
              <w:rPr>
                <w:rFonts w:hint="eastAsia"/>
              </w:rPr>
              <w:t>增加</w:t>
            </w:r>
            <w:r w:rsidRPr="00C830F1">
              <w:rPr>
                <w:rFonts w:hint="eastAsia"/>
              </w:rPr>
              <w:t>VEHICLE_FUEL_TYPE_PETROL</w:t>
            </w:r>
            <w:r w:rsidRPr="00C830F1">
              <w:rPr>
                <w:rFonts w:hint="eastAsia"/>
              </w:rPr>
              <w:t>和</w:t>
            </w:r>
            <w:r w:rsidRPr="00C830F1">
              <w:rPr>
                <w:rFonts w:hint="eastAsia"/>
              </w:rPr>
              <w:t>VEHICLE_FUEL_TYPE_ELECTRIC</w:t>
            </w:r>
            <w:r w:rsidRPr="00C830F1">
              <w:rPr>
                <w:rFonts w:hint="eastAsia"/>
              </w:rPr>
              <w:t>；</w:t>
            </w:r>
          </w:p>
        </w:tc>
        <w:tc>
          <w:tcPr>
            <w:tcW w:w="1667" w:type="dxa"/>
            <w:vAlign w:val="top"/>
          </w:tcPr>
          <w:p w14:paraId="18D70609" w14:textId="34973462" w:rsidR="006A403D" w:rsidRPr="00C830F1" w:rsidRDefault="006A403D" w:rsidP="006A403D">
            <w:r w:rsidRPr="00C830F1">
              <w:rPr>
                <w:rFonts w:hint="eastAsia"/>
              </w:rPr>
              <w:t>Chen Deliao</w:t>
            </w:r>
          </w:p>
        </w:tc>
      </w:tr>
      <w:tr w:rsidR="00C830F1" w:rsidRPr="00C830F1" w14:paraId="1CAA0249" w14:textId="77777777" w:rsidTr="00CD6D42">
        <w:tc>
          <w:tcPr>
            <w:tcW w:w="1129" w:type="dxa"/>
          </w:tcPr>
          <w:p w14:paraId="3C00B926" w14:textId="0027B6DC" w:rsidR="006A403D" w:rsidRPr="00C830F1" w:rsidRDefault="006A403D" w:rsidP="006A403D">
            <w:r w:rsidRPr="00C830F1">
              <w:t>0.0.1.</w:t>
            </w:r>
            <w:r w:rsidRPr="00C830F1">
              <w:rPr>
                <w:rFonts w:hint="eastAsia"/>
              </w:rPr>
              <w:t>4</w:t>
            </w:r>
          </w:p>
        </w:tc>
        <w:tc>
          <w:tcPr>
            <w:tcW w:w="1276" w:type="dxa"/>
            <w:tcBorders>
              <w:bottom w:val="single" w:sz="4" w:space="0" w:color="auto"/>
            </w:tcBorders>
          </w:tcPr>
          <w:p w14:paraId="02CBB329" w14:textId="57B95C8B" w:rsidR="006A403D" w:rsidRPr="00C830F1" w:rsidRDefault="006A403D" w:rsidP="006A403D">
            <w:r w:rsidRPr="00C830F1">
              <w:t> </w:t>
            </w:r>
            <w:r w:rsidRPr="00C830F1">
              <w:rPr>
                <w:rFonts w:hint="eastAsia"/>
              </w:rPr>
              <w:t>2020/7/22</w:t>
            </w:r>
          </w:p>
        </w:tc>
        <w:tc>
          <w:tcPr>
            <w:tcW w:w="1134" w:type="dxa"/>
            <w:tcBorders>
              <w:bottom w:val="single" w:sz="4" w:space="0" w:color="auto"/>
            </w:tcBorders>
          </w:tcPr>
          <w:p w14:paraId="5BA4E2E4" w14:textId="15311570" w:rsidR="006A403D" w:rsidRPr="00C830F1" w:rsidRDefault="006A403D" w:rsidP="006A403D">
            <w:r w:rsidRPr="00C830F1">
              <w:rPr>
                <w:rFonts w:hint="eastAsia"/>
              </w:rPr>
              <w:t>N/A</w:t>
            </w:r>
          </w:p>
        </w:tc>
        <w:tc>
          <w:tcPr>
            <w:tcW w:w="4536" w:type="dxa"/>
            <w:tcBorders>
              <w:bottom w:val="single" w:sz="4" w:space="0" w:color="auto"/>
            </w:tcBorders>
          </w:tcPr>
          <w:p w14:paraId="5FA12B1B" w14:textId="53E4F841" w:rsidR="006A403D" w:rsidRPr="00C830F1" w:rsidRDefault="006A403D" w:rsidP="006A403D">
            <w:r w:rsidRPr="00C830F1">
              <w:t> </w:t>
            </w:r>
            <w:r w:rsidRPr="00C830F1">
              <w:rPr>
                <w:rFonts w:hint="eastAsia"/>
              </w:rPr>
              <w:t>V0.0.1.4 is</w:t>
            </w:r>
            <w:r w:rsidRPr="00C830F1">
              <w:t xml:space="preserve"> tracked by </w:t>
            </w:r>
            <w:r w:rsidRPr="00C830F1">
              <w:rPr>
                <w:rFonts w:hint="eastAsia"/>
              </w:rPr>
              <w:t>VCS</w:t>
            </w:r>
            <w:r w:rsidRPr="00C830F1">
              <w:t xml:space="preserve"> </w:t>
            </w:r>
            <w:r w:rsidRPr="00C830F1">
              <w:rPr>
                <w:rFonts w:hint="eastAsia"/>
              </w:rPr>
              <w:t>CR#</w:t>
            </w:r>
            <w:r w:rsidRPr="00C830F1">
              <w:t>50832</w:t>
            </w:r>
          </w:p>
        </w:tc>
        <w:tc>
          <w:tcPr>
            <w:tcW w:w="1667" w:type="dxa"/>
          </w:tcPr>
          <w:p w14:paraId="44FF9954" w14:textId="1EF95424" w:rsidR="006A403D" w:rsidRPr="00C830F1" w:rsidRDefault="006A403D" w:rsidP="006A403D">
            <w:r w:rsidRPr="00C830F1">
              <w:rPr>
                <w:rFonts w:hint="eastAsia"/>
              </w:rPr>
              <w:t>Chen</w:t>
            </w:r>
            <w:r w:rsidRPr="00C830F1">
              <w:t xml:space="preserve"> </w:t>
            </w:r>
            <w:r w:rsidRPr="00C830F1">
              <w:rPr>
                <w:rFonts w:hint="eastAsia"/>
              </w:rPr>
              <w:t>Deliao</w:t>
            </w:r>
          </w:p>
        </w:tc>
      </w:tr>
      <w:tr w:rsidR="00C830F1" w:rsidRPr="00C830F1" w14:paraId="21834F71" w14:textId="77777777" w:rsidTr="00CD6D42">
        <w:trPr>
          <w:trHeight w:val="600"/>
        </w:trPr>
        <w:tc>
          <w:tcPr>
            <w:tcW w:w="1129" w:type="dxa"/>
            <w:noWrap/>
            <w:vAlign w:val="top"/>
            <w:hideMark/>
          </w:tcPr>
          <w:p w14:paraId="28173657" w14:textId="6222D6E1" w:rsidR="006A403D" w:rsidRPr="00C830F1" w:rsidRDefault="006A403D" w:rsidP="006A403D">
            <w:r w:rsidRPr="00C830F1">
              <w:t>0.0.1.</w:t>
            </w:r>
            <w:r w:rsidRPr="00C830F1">
              <w:rPr>
                <w:rFonts w:hint="eastAsia"/>
              </w:rPr>
              <w:t>4</w:t>
            </w:r>
          </w:p>
        </w:tc>
        <w:tc>
          <w:tcPr>
            <w:tcW w:w="1276" w:type="dxa"/>
            <w:noWrap/>
            <w:hideMark/>
          </w:tcPr>
          <w:p w14:paraId="1D8C6B0B" w14:textId="643BDFD3" w:rsidR="006A403D" w:rsidRPr="00C830F1" w:rsidRDefault="006A403D" w:rsidP="006A403D">
            <w:r w:rsidRPr="00C830F1">
              <w:t> </w:t>
            </w:r>
            <w:r w:rsidRPr="00C830F1">
              <w:rPr>
                <w:rFonts w:hint="eastAsia"/>
              </w:rPr>
              <w:t>2020/7/22</w:t>
            </w:r>
          </w:p>
        </w:tc>
        <w:tc>
          <w:tcPr>
            <w:tcW w:w="1134" w:type="dxa"/>
            <w:noWrap/>
            <w:hideMark/>
          </w:tcPr>
          <w:p w14:paraId="2EF34AC1" w14:textId="77777777" w:rsidR="006A403D" w:rsidRPr="00C830F1" w:rsidRDefault="006A403D" w:rsidP="006A403D">
            <w:r w:rsidRPr="00C830F1">
              <w:t>2.1</w:t>
            </w:r>
          </w:p>
        </w:tc>
        <w:tc>
          <w:tcPr>
            <w:tcW w:w="4536" w:type="dxa"/>
            <w:hideMark/>
          </w:tcPr>
          <w:p w14:paraId="4687AC13" w14:textId="77777777" w:rsidR="006A403D" w:rsidRPr="00C830F1" w:rsidRDefault="006A403D" w:rsidP="006A403D">
            <w:r w:rsidRPr="00C830F1">
              <w:t>由于</w:t>
            </w:r>
            <w:r w:rsidRPr="00C830F1">
              <w:t>DBA</w:t>
            </w:r>
            <w:r w:rsidRPr="00C830F1">
              <w:t>只可以在用户同意用户协议之后才可以使用，因此不存在游客账户的状态，也就没有未认领数据；</w:t>
            </w:r>
          </w:p>
        </w:tc>
        <w:tc>
          <w:tcPr>
            <w:tcW w:w="1667" w:type="dxa"/>
            <w:noWrap/>
            <w:hideMark/>
          </w:tcPr>
          <w:p w14:paraId="5DE12633" w14:textId="77777777" w:rsidR="006A403D" w:rsidRPr="00C830F1" w:rsidRDefault="006A403D" w:rsidP="006A403D">
            <w:r w:rsidRPr="00C830F1">
              <w:t>Chen Deliao</w:t>
            </w:r>
          </w:p>
        </w:tc>
      </w:tr>
      <w:tr w:rsidR="00C830F1" w:rsidRPr="00C830F1" w14:paraId="6ADAA3C1" w14:textId="77777777" w:rsidTr="00CD6D42">
        <w:trPr>
          <w:trHeight w:val="300"/>
        </w:trPr>
        <w:tc>
          <w:tcPr>
            <w:tcW w:w="1129" w:type="dxa"/>
            <w:noWrap/>
            <w:vAlign w:val="top"/>
            <w:hideMark/>
          </w:tcPr>
          <w:p w14:paraId="458B5E85" w14:textId="56D430F1" w:rsidR="006A403D" w:rsidRPr="00C830F1" w:rsidRDefault="006A403D" w:rsidP="006A403D">
            <w:r w:rsidRPr="00C830F1">
              <w:lastRenderedPageBreak/>
              <w:t>0.0.1.</w:t>
            </w:r>
            <w:r w:rsidRPr="00C830F1">
              <w:rPr>
                <w:rFonts w:hint="eastAsia"/>
              </w:rPr>
              <w:t>4</w:t>
            </w:r>
          </w:p>
        </w:tc>
        <w:tc>
          <w:tcPr>
            <w:tcW w:w="1276" w:type="dxa"/>
            <w:noWrap/>
            <w:vAlign w:val="top"/>
            <w:hideMark/>
          </w:tcPr>
          <w:p w14:paraId="0EB5DE33" w14:textId="2A3FF472" w:rsidR="006A403D" w:rsidRPr="00C830F1" w:rsidRDefault="006A403D" w:rsidP="006A403D">
            <w:r w:rsidRPr="00C830F1">
              <w:rPr>
                <w:rFonts w:hint="eastAsia"/>
              </w:rPr>
              <w:t>2020/7/22</w:t>
            </w:r>
          </w:p>
        </w:tc>
        <w:tc>
          <w:tcPr>
            <w:tcW w:w="1134" w:type="dxa"/>
            <w:noWrap/>
            <w:hideMark/>
          </w:tcPr>
          <w:p w14:paraId="721A01BF" w14:textId="77777777" w:rsidR="006A403D" w:rsidRPr="00C830F1" w:rsidRDefault="006A403D" w:rsidP="006A403D">
            <w:r w:rsidRPr="00C830F1">
              <w:t>3.1</w:t>
            </w:r>
          </w:p>
        </w:tc>
        <w:tc>
          <w:tcPr>
            <w:tcW w:w="4536" w:type="dxa"/>
            <w:noWrap/>
            <w:hideMark/>
          </w:tcPr>
          <w:p w14:paraId="6AC1F791" w14:textId="77777777" w:rsidR="006A403D" w:rsidRPr="00C830F1" w:rsidRDefault="006A403D" w:rsidP="006A403D">
            <w:r w:rsidRPr="00C830F1">
              <w:t>纠正书写错误，</w:t>
            </w:r>
            <w:r w:rsidRPr="00C830F1">
              <w:t>“</w:t>
            </w:r>
            <w:r w:rsidRPr="00C830F1">
              <w:t>疲劳驾驶次数</w:t>
            </w:r>
            <w:r w:rsidRPr="00C830F1">
              <w:t>”</w:t>
            </w:r>
            <w:r w:rsidRPr="00C830F1">
              <w:t>应改为</w:t>
            </w:r>
            <w:r w:rsidRPr="00C830F1">
              <w:t>“</w:t>
            </w:r>
            <w:r w:rsidRPr="00C830F1">
              <w:t>疲劳驾驶时长</w:t>
            </w:r>
            <w:r w:rsidRPr="00C830F1">
              <w:t>”</w:t>
            </w:r>
            <w:r w:rsidRPr="00C830F1">
              <w:t>；</w:t>
            </w:r>
          </w:p>
        </w:tc>
        <w:tc>
          <w:tcPr>
            <w:tcW w:w="1667" w:type="dxa"/>
            <w:noWrap/>
            <w:hideMark/>
          </w:tcPr>
          <w:p w14:paraId="2E436732" w14:textId="77777777" w:rsidR="006A403D" w:rsidRPr="00C830F1" w:rsidRDefault="006A403D" w:rsidP="006A403D">
            <w:r w:rsidRPr="00C830F1">
              <w:t>Chen Deliao</w:t>
            </w:r>
          </w:p>
        </w:tc>
      </w:tr>
      <w:tr w:rsidR="00C830F1" w:rsidRPr="00C830F1" w14:paraId="7EF9BA73" w14:textId="77777777" w:rsidTr="00CD6D42">
        <w:trPr>
          <w:trHeight w:val="300"/>
        </w:trPr>
        <w:tc>
          <w:tcPr>
            <w:tcW w:w="1129" w:type="dxa"/>
            <w:noWrap/>
            <w:vAlign w:val="top"/>
            <w:hideMark/>
          </w:tcPr>
          <w:p w14:paraId="60C924F6" w14:textId="65906DE0" w:rsidR="006A403D" w:rsidRPr="00C830F1" w:rsidRDefault="006A403D" w:rsidP="006A403D">
            <w:r w:rsidRPr="00C830F1">
              <w:t>0.0.1.</w:t>
            </w:r>
            <w:r w:rsidRPr="00C830F1">
              <w:rPr>
                <w:rFonts w:hint="eastAsia"/>
              </w:rPr>
              <w:t>4</w:t>
            </w:r>
          </w:p>
        </w:tc>
        <w:tc>
          <w:tcPr>
            <w:tcW w:w="1276" w:type="dxa"/>
            <w:noWrap/>
            <w:vAlign w:val="top"/>
            <w:hideMark/>
          </w:tcPr>
          <w:p w14:paraId="1F9BE954" w14:textId="51168C79" w:rsidR="006A403D" w:rsidRPr="00C830F1" w:rsidRDefault="006A403D" w:rsidP="006A403D">
            <w:r w:rsidRPr="00C830F1">
              <w:rPr>
                <w:rFonts w:hint="eastAsia"/>
              </w:rPr>
              <w:t>2020/7/22</w:t>
            </w:r>
          </w:p>
        </w:tc>
        <w:tc>
          <w:tcPr>
            <w:tcW w:w="1134" w:type="dxa"/>
            <w:noWrap/>
            <w:hideMark/>
          </w:tcPr>
          <w:p w14:paraId="3B530DF0" w14:textId="77777777" w:rsidR="006A403D" w:rsidRPr="00C830F1" w:rsidRDefault="006A403D" w:rsidP="006A403D">
            <w:r w:rsidRPr="00C830F1">
              <w:t>4.1</w:t>
            </w:r>
          </w:p>
        </w:tc>
        <w:tc>
          <w:tcPr>
            <w:tcW w:w="4536" w:type="dxa"/>
            <w:noWrap/>
            <w:hideMark/>
          </w:tcPr>
          <w:p w14:paraId="7C4A8288" w14:textId="77777777" w:rsidR="006A403D" w:rsidRPr="00C830F1" w:rsidRDefault="006A403D" w:rsidP="006A403D">
            <w:r w:rsidRPr="00C830F1">
              <w:t>补充最小有效行程对应的标定；</w:t>
            </w:r>
          </w:p>
        </w:tc>
        <w:tc>
          <w:tcPr>
            <w:tcW w:w="1667" w:type="dxa"/>
            <w:noWrap/>
            <w:hideMark/>
          </w:tcPr>
          <w:p w14:paraId="517E8D26" w14:textId="77777777" w:rsidR="006A403D" w:rsidRPr="00C830F1" w:rsidRDefault="006A403D" w:rsidP="006A403D">
            <w:r w:rsidRPr="00C830F1">
              <w:t>Chen Deliao</w:t>
            </w:r>
          </w:p>
        </w:tc>
      </w:tr>
      <w:tr w:rsidR="00C830F1" w:rsidRPr="00C830F1" w14:paraId="51F1FD2B" w14:textId="77777777" w:rsidTr="00CD6D42">
        <w:trPr>
          <w:trHeight w:val="300"/>
        </w:trPr>
        <w:tc>
          <w:tcPr>
            <w:tcW w:w="1129" w:type="dxa"/>
            <w:noWrap/>
            <w:vAlign w:val="top"/>
            <w:hideMark/>
          </w:tcPr>
          <w:p w14:paraId="4D72D133" w14:textId="150251FE" w:rsidR="006A403D" w:rsidRPr="00C830F1" w:rsidRDefault="006A403D" w:rsidP="006A403D">
            <w:r w:rsidRPr="00C830F1">
              <w:t>0.0.1.</w:t>
            </w:r>
            <w:r w:rsidRPr="00C830F1">
              <w:rPr>
                <w:rFonts w:hint="eastAsia"/>
              </w:rPr>
              <w:t>4</w:t>
            </w:r>
          </w:p>
        </w:tc>
        <w:tc>
          <w:tcPr>
            <w:tcW w:w="1276" w:type="dxa"/>
            <w:noWrap/>
            <w:vAlign w:val="top"/>
            <w:hideMark/>
          </w:tcPr>
          <w:p w14:paraId="48D08272" w14:textId="52BE7EC8" w:rsidR="006A403D" w:rsidRPr="00C830F1" w:rsidRDefault="006A403D" w:rsidP="006A403D">
            <w:r w:rsidRPr="00C830F1">
              <w:rPr>
                <w:rFonts w:hint="eastAsia"/>
              </w:rPr>
              <w:t>2020/7/22</w:t>
            </w:r>
          </w:p>
        </w:tc>
        <w:tc>
          <w:tcPr>
            <w:tcW w:w="1134" w:type="dxa"/>
            <w:noWrap/>
            <w:hideMark/>
          </w:tcPr>
          <w:p w14:paraId="02291EFE" w14:textId="77777777" w:rsidR="006A403D" w:rsidRPr="00C830F1" w:rsidRDefault="006A403D" w:rsidP="006A403D">
            <w:r w:rsidRPr="00C830F1">
              <w:t>5.3.1.3.1</w:t>
            </w:r>
          </w:p>
        </w:tc>
        <w:tc>
          <w:tcPr>
            <w:tcW w:w="4536" w:type="dxa"/>
            <w:noWrap/>
            <w:hideMark/>
          </w:tcPr>
          <w:p w14:paraId="7E96A600" w14:textId="77777777" w:rsidR="006A403D" w:rsidRPr="00C830F1" w:rsidRDefault="006A403D" w:rsidP="006A403D">
            <w:r w:rsidRPr="00C830F1">
              <w:t>增加计算行程距离的</w:t>
            </w:r>
            <w:r w:rsidRPr="00C830F1">
              <w:t>CLEA</w:t>
            </w:r>
            <w:r w:rsidRPr="00C830F1">
              <w:t>信号</w:t>
            </w:r>
          </w:p>
        </w:tc>
        <w:tc>
          <w:tcPr>
            <w:tcW w:w="1667" w:type="dxa"/>
            <w:noWrap/>
            <w:hideMark/>
          </w:tcPr>
          <w:p w14:paraId="746B42E3" w14:textId="77777777" w:rsidR="006A403D" w:rsidRPr="00C830F1" w:rsidRDefault="006A403D" w:rsidP="006A403D">
            <w:r w:rsidRPr="00C830F1">
              <w:t>Chen Deliao</w:t>
            </w:r>
          </w:p>
        </w:tc>
      </w:tr>
      <w:tr w:rsidR="00C830F1" w:rsidRPr="00C830F1" w14:paraId="08FE16C4" w14:textId="77777777" w:rsidTr="00CD6D42">
        <w:trPr>
          <w:trHeight w:val="300"/>
        </w:trPr>
        <w:tc>
          <w:tcPr>
            <w:tcW w:w="1129" w:type="dxa"/>
            <w:noWrap/>
            <w:vAlign w:val="top"/>
            <w:hideMark/>
          </w:tcPr>
          <w:p w14:paraId="4B8A3A74" w14:textId="2D6F5648" w:rsidR="006A403D" w:rsidRPr="00C830F1" w:rsidRDefault="006A403D" w:rsidP="006A403D">
            <w:r w:rsidRPr="00C830F1">
              <w:t>0.0.1.</w:t>
            </w:r>
            <w:r w:rsidRPr="00C830F1">
              <w:rPr>
                <w:rFonts w:hint="eastAsia"/>
              </w:rPr>
              <w:t>4</w:t>
            </w:r>
          </w:p>
        </w:tc>
        <w:tc>
          <w:tcPr>
            <w:tcW w:w="1276" w:type="dxa"/>
            <w:noWrap/>
            <w:vAlign w:val="top"/>
            <w:hideMark/>
          </w:tcPr>
          <w:p w14:paraId="10F15A32" w14:textId="715FD295" w:rsidR="006A403D" w:rsidRPr="00C830F1" w:rsidRDefault="006A403D" w:rsidP="006A403D">
            <w:r w:rsidRPr="00C830F1">
              <w:rPr>
                <w:rFonts w:hint="eastAsia"/>
              </w:rPr>
              <w:t>2020/7/22</w:t>
            </w:r>
          </w:p>
        </w:tc>
        <w:tc>
          <w:tcPr>
            <w:tcW w:w="1134" w:type="dxa"/>
            <w:noWrap/>
            <w:hideMark/>
          </w:tcPr>
          <w:p w14:paraId="161DF2C7" w14:textId="77777777" w:rsidR="006A403D" w:rsidRPr="00C830F1" w:rsidRDefault="006A403D" w:rsidP="006A403D">
            <w:r w:rsidRPr="00C830F1">
              <w:t>5.3.1.3.2</w:t>
            </w:r>
          </w:p>
        </w:tc>
        <w:tc>
          <w:tcPr>
            <w:tcW w:w="4536" w:type="dxa"/>
            <w:noWrap/>
            <w:hideMark/>
          </w:tcPr>
          <w:p w14:paraId="15F78221" w14:textId="77777777" w:rsidR="006A403D" w:rsidRPr="00C830F1" w:rsidRDefault="006A403D" w:rsidP="006A403D">
            <w:r w:rsidRPr="00C830F1">
              <w:t>增加计算行程距离的</w:t>
            </w:r>
            <w:r w:rsidRPr="00C830F1">
              <w:t>GB</w:t>
            </w:r>
            <w:r w:rsidRPr="00C830F1">
              <w:t>信号</w:t>
            </w:r>
          </w:p>
        </w:tc>
        <w:tc>
          <w:tcPr>
            <w:tcW w:w="1667" w:type="dxa"/>
            <w:noWrap/>
            <w:hideMark/>
          </w:tcPr>
          <w:p w14:paraId="5347EA8D" w14:textId="77777777" w:rsidR="006A403D" w:rsidRPr="00C830F1" w:rsidRDefault="006A403D" w:rsidP="006A403D">
            <w:r w:rsidRPr="00C830F1">
              <w:t>Chen Deliao</w:t>
            </w:r>
          </w:p>
        </w:tc>
      </w:tr>
      <w:tr w:rsidR="00C830F1" w:rsidRPr="00C830F1" w14:paraId="0C5B33CA" w14:textId="77777777" w:rsidTr="00CD6D42">
        <w:trPr>
          <w:trHeight w:val="300"/>
        </w:trPr>
        <w:tc>
          <w:tcPr>
            <w:tcW w:w="1129" w:type="dxa"/>
            <w:noWrap/>
            <w:vAlign w:val="top"/>
            <w:hideMark/>
          </w:tcPr>
          <w:p w14:paraId="16BC1421" w14:textId="791B3C66" w:rsidR="006A403D" w:rsidRPr="00C830F1" w:rsidRDefault="006A403D" w:rsidP="006A403D">
            <w:r w:rsidRPr="00C830F1">
              <w:t>0.0.1.</w:t>
            </w:r>
            <w:r w:rsidRPr="00C830F1">
              <w:rPr>
                <w:rFonts w:hint="eastAsia"/>
              </w:rPr>
              <w:t>4</w:t>
            </w:r>
          </w:p>
        </w:tc>
        <w:tc>
          <w:tcPr>
            <w:tcW w:w="1276" w:type="dxa"/>
            <w:noWrap/>
            <w:vAlign w:val="top"/>
            <w:hideMark/>
          </w:tcPr>
          <w:p w14:paraId="485CEEEF" w14:textId="23908CF1" w:rsidR="006A403D" w:rsidRPr="00C830F1" w:rsidRDefault="006A403D" w:rsidP="006A403D">
            <w:r w:rsidRPr="00C830F1">
              <w:rPr>
                <w:rFonts w:hint="eastAsia"/>
              </w:rPr>
              <w:t>2020/7/22</w:t>
            </w:r>
          </w:p>
        </w:tc>
        <w:tc>
          <w:tcPr>
            <w:tcW w:w="1134" w:type="dxa"/>
            <w:noWrap/>
            <w:hideMark/>
          </w:tcPr>
          <w:p w14:paraId="30472276" w14:textId="77777777" w:rsidR="006A403D" w:rsidRPr="00C830F1" w:rsidRDefault="006A403D" w:rsidP="006A403D">
            <w:r w:rsidRPr="00C830F1">
              <w:t>5.3.1.3.3</w:t>
            </w:r>
          </w:p>
        </w:tc>
        <w:tc>
          <w:tcPr>
            <w:tcW w:w="4536" w:type="dxa"/>
            <w:noWrap/>
            <w:hideMark/>
          </w:tcPr>
          <w:p w14:paraId="3401E854" w14:textId="77777777" w:rsidR="006A403D" w:rsidRPr="00C830F1" w:rsidRDefault="006A403D" w:rsidP="006A403D">
            <w:r w:rsidRPr="00C830F1">
              <w:t>增加计算行程距离的标定信息</w:t>
            </w:r>
          </w:p>
        </w:tc>
        <w:tc>
          <w:tcPr>
            <w:tcW w:w="1667" w:type="dxa"/>
            <w:noWrap/>
            <w:hideMark/>
          </w:tcPr>
          <w:p w14:paraId="483AA1BA" w14:textId="77777777" w:rsidR="006A403D" w:rsidRPr="00C830F1" w:rsidRDefault="006A403D" w:rsidP="006A403D">
            <w:r w:rsidRPr="00C830F1">
              <w:t>Chen Deliao</w:t>
            </w:r>
          </w:p>
        </w:tc>
      </w:tr>
      <w:tr w:rsidR="00C830F1" w:rsidRPr="00C830F1" w14:paraId="07EDCCFD" w14:textId="77777777" w:rsidTr="00CD6D42">
        <w:trPr>
          <w:trHeight w:val="300"/>
        </w:trPr>
        <w:tc>
          <w:tcPr>
            <w:tcW w:w="1129" w:type="dxa"/>
            <w:noWrap/>
            <w:vAlign w:val="top"/>
            <w:hideMark/>
          </w:tcPr>
          <w:p w14:paraId="21DE9058" w14:textId="1B716748" w:rsidR="006A403D" w:rsidRPr="00C830F1" w:rsidRDefault="006A403D" w:rsidP="006A403D">
            <w:r w:rsidRPr="00C830F1">
              <w:t>0.0.1.</w:t>
            </w:r>
            <w:r w:rsidRPr="00C830F1">
              <w:rPr>
                <w:rFonts w:hint="eastAsia"/>
              </w:rPr>
              <w:t>4</w:t>
            </w:r>
          </w:p>
        </w:tc>
        <w:tc>
          <w:tcPr>
            <w:tcW w:w="1276" w:type="dxa"/>
            <w:noWrap/>
            <w:vAlign w:val="top"/>
            <w:hideMark/>
          </w:tcPr>
          <w:p w14:paraId="72545024" w14:textId="54C33F08" w:rsidR="006A403D" w:rsidRPr="00C830F1" w:rsidRDefault="006A403D" w:rsidP="006A403D">
            <w:r w:rsidRPr="00C830F1">
              <w:rPr>
                <w:rFonts w:hint="eastAsia"/>
              </w:rPr>
              <w:t>2020/7/22</w:t>
            </w:r>
          </w:p>
        </w:tc>
        <w:tc>
          <w:tcPr>
            <w:tcW w:w="1134" w:type="dxa"/>
            <w:noWrap/>
            <w:hideMark/>
          </w:tcPr>
          <w:p w14:paraId="27935C8E" w14:textId="77777777" w:rsidR="006A403D" w:rsidRPr="00C830F1" w:rsidRDefault="006A403D" w:rsidP="006A403D">
            <w:r w:rsidRPr="00C830F1">
              <w:t>5.3.1.5.1</w:t>
            </w:r>
          </w:p>
        </w:tc>
        <w:tc>
          <w:tcPr>
            <w:tcW w:w="4536" w:type="dxa"/>
            <w:noWrap/>
            <w:hideMark/>
          </w:tcPr>
          <w:p w14:paraId="5B528794" w14:textId="77777777" w:rsidR="006A403D" w:rsidRPr="00C830F1" w:rsidRDefault="006A403D" w:rsidP="006A403D">
            <w:r w:rsidRPr="00C830F1">
              <w:t>增加实现巡航里程功能需要的</w:t>
            </w:r>
            <w:r w:rsidRPr="00C830F1">
              <w:t>CLEA</w:t>
            </w:r>
            <w:r w:rsidRPr="00C830F1">
              <w:t>信号</w:t>
            </w:r>
          </w:p>
        </w:tc>
        <w:tc>
          <w:tcPr>
            <w:tcW w:w="1667" w:type="dxa"/>
            <w:noWrap/>
            <w:hideMark/>
          </w:tcPr>
          <w:p w14:paraId="08282A5C" w14:textId="77777777" w:rsidR="006A403D" w:rsidRPr="00C830F1" w:rsidRDefault="006A403D" w:rsidP="006A403D">
            <w:r w:rsidRPr="00C830F1">
              <w:t>Chen Deliao</w:t>
            </w:r>
          </w:p>
        </w:tc>
      </w:tr>
      <w:tr w:rsidR="00C830F1" w:rsidRPr="00C830F1" w14:paraId="75E0A9E4" w14:textId="77777777" w:rsidTr="00CD6D42">
        <w:trPr>
          <w:trHeight w:val="300"/>
        </w:trPr>
        <w:tc>
          <w:tcPr>
            <w:tcW w:w="1129" w:type="dxa"/>
            <w:noWrap/>
            <w:vAlign w:val="top"/>
            <w:hideMark/>
          </w:tcPr>
          <w:p w14:paraId="48DDB6EA" w14:textId="0CDA85D4" w:rsidR="006A403D" w:rsidRPr="00C830F1" w:rsidRDefault="006A403D" w:rsidP="006A403D">
            <w:r w:rsidRPr="00C830F1">
              <w:t>0.0.1.</w:t>
            </w:r>
            <w:r w:rsidRPr="00C830F1">
              <w:rPr>
                <w:rFonts w:hint="eastAsia"/>
              </w:rPr>
              <w:t>4</w:t>
            </w:r>
          </w:p>
        </w:tc>
        <w:tc>
          <w:tcPr>
            <w:tcW w:w="1276" w:type="dxa"/>
            <w:noWrap/>
            <w:vAlign w:val="top"/>
            <w:hideMark/>
          </w:tcPr>
          <w:p w14:paraId="7CBF00E7" w14:textId="384B8A87" w:rsidR="006A403D" w:rsidRPr="00C830F1" w:rsidRDefault="006A403D" w:rsidP="006A403D">
            <w:r w:rsidRPr="00C830F1">
              <w:rPr>
                <w:rFonts w:hint="eastAsia"/>
              </w:rPr>
              <w:t>2020/7/22</w:t>
            </w:r>
          </w:p>
        </w:tc>
        <w:tc>
          <w:tcPr>
            <w:tcW w:w="1134" w:type="dxa"/>
            <w:noWrap/>
            <w:hideMark/>
          </w:tcPr>
          <w:p w14:paraId="46928C36" w14:textId="77777777" w:rsidR="006A403D" w:rsidRPr="00C830F1" w:rsidRDefault="006A403D" w:rsidP="006A403D">
            <w:r w:rsidRPr="00C830F1">
              <w:t>5.3.1.5.2</w:t>
            </w:r>
          </w:p>
        </w:tc>
        <w:tc>
          <w:tcPr>
            <w:tcW w:w="4536" w:type="dxa"/>
            <w:noWrap/>
            <w:hideMark/>
          </w:tcPr>
          <w:p w14:paraId="7F19DBD7" w14:textId="77777777" w:rsidR="006A403D" w:rsidRPr="00C830F1" w:rsidRDefault="006A403D" w:rsidP="006A403D">
            <w:r w:rsidRPr="00C830F1">
              <w:t>增加实现巡航里程功能需要的</w:t>
            </w:r>
            <w:r w:rsidRPr="00C830F1">
              <w:t>GB</w:t>
            </w:r>
            <w:r w:rsidRPr="00C830F1">
              <w:t>信号</w:t>
            </w:r>
          </w:p>
        </w:tc>
        <w:tc>
          <w:tcPr>
            <w:tcW w:w="1667" w:type="dxa"/>
            <w:noWrap/>
            <w:hideMark/>
          </w:tcPr>
          <w:p w14:paraId="1E13BA59" w14:textId="77777777" w:rsidR="006A403D" w:rsidRPr="00C830F1" w:rsidRDefault="006A403D" w:rsidP="006A403D">
            <w:r w:rsidRPr="00C830F1">
              <w:t>Chen Deliao</w:t>
            </w:r>
          </w:p>
        </w:tc>
      </w:tr>
      <w:tr w:rsidR="00C830F1" w:rsidRPr="00C830F1" w14:paraId="60F10F04" w14:textId="77777777" w:rsidTr="00CD6D42">
        <w:trPr>
          <w:trHeight w:val="300"/>
        </w:trPr>
        <w:tc>
          <w:tcPr>
            <w:tcW w:w="1129" w:type="dxa"/>
            <w:noWrap/>
            <w:vAlign w:val="top"/>
            <w:hideMark/>
          </w:tcPr>
          <w:p w14:paraId="46E28D8F" w14:textId="3D1C7E74" w:rsidR="006A403D" w:rsidRPr="00C830F1" w:rsidRDefault="006A403D" w:rsidP="006A403D">
            <w:r w:rsidRPr="00C830F1">
              <w:t>0.0.1.</w:t>
            </w:r>
            <w:r w:rsidRPr="00C830F1">
              <w:rPr>
                <w:rFonts w:hint="eastAsia"/>
              </w:rPr>
              <w:t>4</w:t>
            </w:r>
          </w:p>
        </w:tc>
        <w:tc>
          <w:tcPr>
            <w:tcW w:w="1276" w:type="dxa"/>
            <w:noWrap/>
            <w:vAlign w:val="top"/>
            <w:hideMark/>
          </w:tcPr>
          <w:p w14:paraId="7C5D78FE" w14:textId="49AD7831" w:rsidR="006A403D" w:rsidRPr="00C830F1" w:rsidRDefault="006A403D" w:rsidP="006A403D">
            <w:r w:rsidRPr="00C830F1">
              <w:rPr>
                <w:rFonts w:hint="eastAsia"/>
              </w:rPr>
              <w:t>2020/7/22</w:t>
            </w:r>
          </w:p>
        </w:tc>
        <w:tc>
          <w:tcPr>
            <w:tcW w:w="1134" w:type="dxa"/>
            <w:noWrap/>
            <w:hideMark/>
          </w:tcPr>
          <w:p w14:paraId="28F7A482" w14:textId="77777777" w:rsidR="006A403D" w:rsidRPr="00C830F1" w:rsidRDefault="006A403D" w:rsidP="006A403D">
            <w:r w:rsidRPr="00C830F1">
              <w:t>5.3.1.5.3</w:t>
            </w:r>
          </w:p>
        </w:tc>
        <w:tc>
          <w:tcPr>
            <w:tcW w:w="4536" w:type="dxa"/>
            <w:noWrap/>
            <w:hideMark/>
          </w:tcPr>
          <w:p w14:paraId="3F6EC8FF" w14:textId="77777777" w:rsidR="006A403D" w:rsidRPr="00C830F1" w:rsidRDefault="006A403D" w:rsidP="006A403D">
            <w:r w:rsidRPr="00C830F1">
              <w:t>增加实现巡航里程功能需要的标定信息</w:t>
            </w:r>
          </w:p>
        </w:tc>
        <w:tc>
          <w:tcPr>
            <w:tcW w:w="1667" w:type="dxa"/>
            <w:noWrap/>
            <w:hideMark/>
          </w:tcPr>
          <w:p w14:paraId="1821BA34" w14:textId="77777777" w:rsidR="006A403D" w:rsidRPr="00C830F1" w:rsidRDefault="006A403D" w:rsidP="006A403D">
            <w:r w:rsidRPr="00C830F1">
              <w:t>Chen Deliao</w:t>
            </w:r>
          </w:p>
        </w:tc>
      </w:tr>
      <w:tr w:rsidR="00C830F1" w:rsidRPr="00C830F1" w14:paraId="420A7EA5" w14:textId="77777777" w:rsidTr="00CD6D42">
        <w:trPr>
          <w:trHeight w:val="300"/>
        </w:trPr>
        <w:tc>
          <w:tcPr>
            <w:tcW w:w="1129" w:type="dxa"/>
            <w:noWrap/>
            <w:vAlign w:val="top"/>
            <w:hideMark/>
          </w:tcPr>
          <w:p w14:paraId="1AD9FA27" w14:textId="74DC93D0" w:rsidR="006A403D" w:rsidRPr="00C830F1" w:rsidRDefault="006A403D" w:rsidP="006A403D">
            <w:r w:rsidRPr="00C830F1">
              <w:t>0.0.1.</w:t>
            </w:r>
            <w:r w:rsidRPr="00C830F1">
              <w:rPr>
                <w:rFonts w:hint="eastAsia"/>
              </w:rPr>
              <w:t>4</w:t>
            </w:r>
          </w:p>
        </w:tc>
        <w:tc>
          <w:tcPr>
            <w:tcW w:w="1276" w:type="dxa"/>
            <w:noWrap/>
            <w:vAlign w:val="top"/>
            <w:hideMark/>
          </w:tcPr>
          <w:p w14:paraId="375E5AA6" w14:textId="64D41B81" w:rsidR="006A403D" w:rsidRPr="00C830F1" w:rsidRDefault="006A403D" w:rsidP="006A403D">
            <w:r w:rsidRPr="00C830F1">
              <w:rPr>
                <w:rFonts w:hint="eastAsia"/>
              </w:rPr>
              <w:t>2020/7/22</w:t>
            </w:r>
          </w:p>
        </w:tc>
        <w:tc>
          <w:tcPr>
            <w:tcW w:w="1134" w:type="dxa"/>
            <w:noWrap/>
            <w:hideMark/>
          </w:tcPr>
          <w:p w14:paraId="39C859C9" w14:textId="77777777" w:rsidR="006A403D" w:rsidRPr="00C830F1" w:rsidRDefault="006A403D" w:rsidP="006A403D">
            <w:r w:rsidRPr="00C830F1">
              <w:t>5.3.1.6.1</w:t>
            </w:r>
          </w:p>
        </w:tc>
        <w:tc>
          <w:tcPr>
            <w:tcW w:w="4536" w:type="dxa"/>
            <w:noWrap/>
            <w:hideMark/>
          </w:tcPr>
          <w:p w14:paraId="562958CC" w14:textId="77777777" w:rsidR="006A403D" w:rsidRPr="00C830F1" w:rsidRDefault="006A403D" w:rsidP="006A403D">
            <w:r w:rsidRPr="00C830F1">
              <w:t>增加实现行程平均油耗计算需要的</w:t>
            </w:r>
            <w:r w:rsidRPr="00C830F1">
              <w:t>CLEA</w:t>
            </w:r>
            <w:r w:rsidRPr="00C830F1">
              <w:t>信号</w:t>
            </w:r>
          </w:p>
        </w:tc>
        <w:tc>
          <w:tcPr>
            <w:tcW w:w="1667" w:type="dxa"/>
            <w:noWrap/>
            <w:hideMark/>
          </w:tcPr>
          <w:p w14:paraId="0B406FB7" w14:textId="77777777" w:rsidR="006A403D" w:rsidRPr="00C830F1" w:rsidRDefault="006A403D" w:rsidP="006A403D">
            <w:r w:rsidRPr="00C830F1">
              <w:t>Chen Deliao</w:t>
            </w:r>
          </w:p>
        </w:tc>
      </w:tr>
      <w:tr w:rsidR="00C830F1" w:rsidRPr="00C830F1" w14:paraId="122D6A45" w14:textId="77777777" w:rsidTr="00CD6D42">
        <w:trPr>
          <w:trHeight w:val="300"/>
        </w:trPr>
        <w:tc>
          <w:tcPr>
            <w:tcW w:w="1129" w:type="dxa"/>
            <w:noWrap/>
            <w:vAlign w:val="top"/>
            <w:hideMark/>
          </w:tcPr>
          <w:p w14:paraId="27A95E81" w14:textId="50598ED9" w:rsidR="006A403D" w:rsidRPr="00C830F1" w:rsidRDefault="006A403D" w:rsidP="006A403D">
            <w:r w:rsidRPr="00C830F1">
              <w:t>0.0.1.</w:t>
            </w:r>
            <w:r w:rsidRPr="00C830F1">
              <w:rPr>
                <w:rFonts w:hint="eastAsia"/>
              </w:rPr>
              <w:t>4</w:t>
            </w:r>
          </w:p>
        </w:tc>
        <w:tc>
          <w:tcPr>
            <w:tcW w:w="1276" w:type="dxa"/>
            <w:noWrap/>
            <w:vAlign w:val="top"/>
            <w:hideMark/>
          </w:tcPr>
          <w:p w14:paraId="279B372F" w14:textId="286902EC" w:rsidR="006A403D" w:rsidRPr="00C830F1" w:rsidRDefault="006A403D" w:rsidP="006A403D">
            <w:r w:rsidRPr="00C830F1">
              <w:rPr>
                <w:rFonts w:hint="eastAsia"/>
              </w:rPr>
              <w:t>2020/7/22</w:t>
            </w:r>
          </w:p>
        </w:tc>
        <w:tc>
          <w:tcPr>
            <w:tcW w:w="1134" w:type="dxa"/>
            <w:noWrap/>
            <w:hideMark/>
          </w:tcPr>
          <w:p w14:paraId="08A0C205" w14:textId="77777777" w:rsidR="006A403D" w:rsidRPr="00C830F1" w:rsidRDefault="006A403D" w:rsidP="006A403D">
            <w:r w:rsidRPr="00C830F1">
              <w:t>5.3.1.6.2</w:t>
            </w:r>
          </w:p>
        </w:tc>
        <w:tc>
          <w:tcPr>
            <w:tcW w:w="4536" w:type="dxa"/>
            <w:noWrap/>
            <w:hideMark/>
          </w:tcPr>
          <w:p w14:paraId="1A3FF949" w14:textId="77777777" w:rsidR="006A403D" w:rsidRPr="00C830F1" w:rsidRDefault="006A403D" w:rsidP="006A403D">
            <w:r w:rsidRPr="00C830F1">
              <w:t>增加实现行程平均油耗计算需要的</w:t>
            </w:r>
            <w:r w:rsidRPr="00C830F1">
              <w:t>GB</w:t>
            </w:r>
            <w:r w:rsidRPr="00C830F1">
              <w:t>信号</w:t>
            </w:r>
          </w:p>
        </w:tc>
        <w:tc>
          <w:tcPr>
            <w:tcW w:w="1667" w:type="dxa"/>
            <w:noWrap/>
            <w:hideMark/>
          </w:tcPr>
          <w:p w14:paraId="234B133A" w14:textId="77777777" w:rsidR="006A403D" w:rsidRPr="00C830F1" w:rsidRDefault="006A403D" w:rsidP="006A403D">
            <w:r w:rsidRPr="00C830F1">
              <w:t>Chen Deliao</w:t>
            </w:r>
          </w:p>
        </w:tc>
      </w:tr>
      <w:tr w:rsidR="00C830F1" w:rsidRPr="00C830F1" w14:paraId="31E53873" w14:textId="77777777" w:rsidTr="00CD6D42">
        <w:trPr>
          <w:trHeight w:val="300"/>
        </w:trPr>
        <w:tc>
          <w:tcPr>
            <w:tcW w:w="1129" w:type="dxa"/>
            <w:noWrap/>
            <w:vAlign w:val="top"/>
            <w:hideMark/>
          </w:tcPr>
          <w:p w14:paraId="73529681" w14:textId="5CB95C49" w:rsidR="006A403D" w:rsidRPr="00C830F1" w:rsidRDefault="006A403D" w:rsidP="006A403D">
            <w:r w:rsidRPr="00C830F1">
              <w:t>0.0.1.</w:t>
            </w:r>
            <w:r w:rsidRPr="00C830F1">
              <w:rPr>
                <w:rFonts w:hint="eastAsia"/>
              </w:rPr>
              <w:t>4</w:t>
            </w:r>
          </w:p>
        </w:tc>
        <w:tc>
          <w:tcPr>
            <w:tcW w:w="1276" w:type="dxa"/>
            <w:noWrap/>
            <w:vAlign w:val="top"/>
            <w:hideMark/>
          </w:tcPr>
          <w:p w14:paraId="4264D0F8" w14:textId="5DF4DD2A" w:rsidR="006A403D" w:rsidRPr="00C830F1" w:rsidRDefault="006A403D" w:rsidP="006A403D">
            <w:r w:rsidRPr="00C830F1">
              <w:rPr>
                <w:rFonts w:hint="eastAsia"/>
              </w:rPr>
              <w:t>2020/7/22</w:t>
            </w:r>
          </w:p>
        </w:tc>
        <w:tc>
          <w:tcPr>
            <w:tcW w:w="1134" w:type="dxa"/>
            <w:noWrap/>
            <w:hideMark/>
          </w:tcPr>
          <w:p w14:paraId="30B1888C" w14:textId="77777777" w:rsidR="006A403D" w:rsidRPr="00C830F1" w:rsidRDefault="006A403D" w:rsidP="006A403D">
            <w:r w:rsidRPr="00C830F1">
              <w:t>5.3.1.6.3</w:t>
            </w:r>
          </w:p>
        </w:tc>
        <w:tc>
          <w:tcPr>
            <w:tcW w:w="4536" w:type="dxa"/>
            <w:noWrap/>
            <w:hideMark/>
          </w:tcPr>
          <w:p w14:paraId="25D01D28" w14:textId="77777777" w:rsidR="006A403D" w:rsidRPr="00C830F1" w:rsidRDefault="006A403D" w:rsidP="006A403D">
            <w:r w:rsidRPr="00C830F1">
              <w:t>增加实现行程平均油耗计算需要的标定信息</w:t>
            </w:r>
          </w:p>
        </w:tc>
        <w:tc>
          <w:tcPr>
            <w:tcW w:w="1667" w:type="dxa"/>
            <w:noWrap/>
            <w:hideMark/>
          </w:tcPr>
          <w:p w14:paraId="3BFB4725" w14:textId="77777777" w:rsidR="006A403D" w:rsidRPr="00C830F1" w:rsidRDefault="006A403D" w:rsidP="006A403D">
            <w:r w:rsidRPr="00C830F1">
              <w:t>Chen Deliao</w:t>
            </w:r>
          </w:p>
        </w:tc>
      </w:tr>
      <w:tr w:rsidR="00C830F1" w:rsidRPr="00C830F1" w14:paraId="1FAD101D" w14:textId="77777777" w:rsidTr="00CD6D42">
        <w:trPr>
          <w:trHeight w:val="300"/>
        </w:trPr>
        <w:tc>
          <w:tcPr>
            <w:tcW w:w="1129" w:type="dxa"/>
            <w:noWrap/>
            <w:vAlign w:val="top"/>
            <w:hideMark/>
          </w:tcPr>
          <w:p w14:paraId="41B35DBB" w14:textId="45BD12C2" w:rsidR="006A403D" w:rsidRPr="00C830F1" w:rsidRDefault="006A403D" w:rsidP="006A403D">
            <w:r w:rsidRPr="00C830F1">
              <w:t>0.0.1.</w:t>
            </w:r>
            <w:r w:rsidRPr="00C830F1">
              <w:rPr>
                <w:rFonts w:hint="eastAsia"/>
              </w:rPr>
              <w:t>4</w:t>
            </w:r>
          </w:p>
        </w:tc>
        <w:tc>
          <w:tcPr>
            <w:tcW w:w="1276" w:type="dxa"/>
            <w:noWrap/>
            <w:vAlign w:val="top"/>
            <w:hideMark/>
          </w:tcPr>
          <w:p w14:paraId="191FB37D" w14:textId="3C3D5518" w:rsidR="006A403D" w:rsidRPr="00C830F1" w:rsidRDefault="006A403D" w:rsidP="006A403D">
            <w:r w:rsidRPr="00C830F1">
              <w:rPr>
                <w:rFonts w:hint="eastAsia"/>
              </w:rPr>
              <w:t>2020/7/22</w:t>
            </w:r>
          </w:p>
        </w:tc>
        <w:tc>
          <w:tcPr>
            <w:tcW w:w="1134" w:type="dxa"/>
            <w:noWrap/>
            <w:hideMark/>
          </w:tcPr>
          <w:p w14:paraId="7035931B" w14:textId="77777777" w:rsidR="006A403D" w:rsidRPr="00C830F1" w:rsidRDefault="006A403D" w:rsidP="006A403D">
            <w:r w:rsidRPr="00C830F1">
              <w:t>5.3.1.8.1</w:t>
            </w:r>
          </w:p>
        </w:tc>
        <w:tc>
          <w:tcPr>
            <w:tcW w:w="4536" w:type="dxa"/>
            <w:noWrap/>
            <w:hideMark/>
          </w:tcPr>
          <w:p w14:paraId="525964B3" w14:textId="77777777" w:rsidR="006A403D" w:rsidRPr="00C830F1" w:rsidRDefault="006A403D" w:rsidP="006A403D">
            <w:r w:rsidRPr="00C830F1">
              <w:t>增加实现行程最高速度需要的</w:t>
            </w:r>
            <w:r w:rsidRPr="00C830F1">
              <w:t>CLEA</w:t>
            </w:r>
            <w:r w:rsidRPr="00C830F1">
              <w:t>信号</w:t>
            </w:r>
          </w:p>
        </w:tc>
        <w:tc>
          <w:tcPr>
            <w:tcW w:w="1667" w:type="dxa"/>
            <w:noWrap/>
            <w:hideMark/>
          </w:tcPr>
          <w:p w14:paraId="4A790476" w14:textId="77777777" w:rsidR="006A403D" w:rsidRPr="00C830F1" w:rsidRDefault="006A403D" w:rsidP="006A403D">
            <w:r w:rsidRPr="00C830F1">
              <w:t>Chen Deliao</w:t>
            </w:r>
          </w:p>
        </w:tc>
      </w:tr>
      <w:tr w:rsidR="00C830F1" w:rsidRPr="00C830F1" w14:paraId="5D122DED" w14:textId="77777777" w:rsidTr="00CD6D42">
        <w:trPr>
          <w:trHeight w:val="300"/>
        </w:trPr>
        <w:tc>
          <w:tcPr>
            <w:tcW w:w="1129" w:type="dxa"/>
            <w:noWrap/>
            <w:vAlign w:val="top"/>
            <w:hideMark/>
          </w:tcPr>
          <w:p w14:paraId="4D4FFBEE" w14:textId="76838554" w:rsidR="006A403D" w:rsidRPr="00C830F1" w:rsidRDefault="006A403D" w:rsidP="006A403D">
            <w:r w:rsidRPr="00C830F1">
              <w:t>0.0.1.</w:t>
            </w:r>
            <w:r w:rsidRPr="00C830F1">
              <w:rPr>
                <w:rFonts w:hint="eastAsia"/>
              </w:rPr>
              <w:t>4</w:t>
            </w:r>
          </w:p>
        </w:tc>
        <w:tc>
          <w:tcPr>
            <w:tcW w:w="1276" w:type="dxa"/>
            <w:noWrap/>
            <w:vAlign w:val="top"/>
            <w:hideMark/>
          </w:tcPr>
          <w:p w14:paraId="1080B9AC" w14:textId="5E6F37F3" w:rsidR="006A403D" w:rsidRPr="00C830F1" w:rsidRDefault="006A403D" w:rsidP="006A403D">
            <w:r w:rsidRPr="00C830F1">
              <w:rPr>
                <w:rFonts w:hint="eastAsia"/>
              </w:rPr>
              <w:t>2020/7/22</w:t>
            </w:r>
          </w:p>
        </w:tc>
        <w:tc>
          <w:tcPr>
            <w:tcW w:w="1134" w:type="dxa"/>
            <w:noWrap/>
            <w:hideMark/>
          </w:tcPr>
          <w:p w14:paraId="355FB7A7" w14:textId="77777777" w:rsidR="006A403D" w:rsidRPr="00C830F1" w:rsidRDefault="006A403D" w:rsidP="006A403D">
            <w:r w:rsidRPr="00C830F1">
              <w:t>5.3.1.8.2</w:t>
            </w:r>
          </w:p>
        </w:tc>
        <w:tc>
          <w:tcPr>
            <w:tcW w:w="4536" w:type="dxa"/>
            <w:noWrap/>
            <w:hideMark/>
          </w:tcPr>
          <w:p w14:paraId="3415560A" w14:textId="77777777" w:rsidR="006A403D" w:rsidRPr="00C830F1" w:rsidRDefault="006A403D" w:rsidP="006A403D">
            <w:r w:rsidRPr="00C830F1">
              <w:t>增加实现行程最高速度需要的</w:t>
            </w:r>
            <w:r w:rsidRPr="00C830F1">
              <w:t>GB</w:t>
            </w:r>
            <w:r w:rsidRPr="00C830F1">
              <w:t>信号</w:t>
            </w:r>
          </w:p>
        </w:tc>
        <w:tc>
          <w:tcPr>
            <w:tcW w:w="1667" w:type="dxa"/>
            <w:noWrap/>
            <w:hideMark/>
          </w:tcPr>
          <w:p w14:paraId="31928557" w14:textId="77777777" w:rsidR="006A403D" w:rsidRPr="00C830F1" w:rsidRDefault="006A403D" w:rsidP="006A403D">
            <w:r w:rsidRPr="00C830F1">
              <w:t>Chen Deliao</w:t>
            </w:r>
          </w:p>
        </w:tc>
      </w:tr>
      <w:tr w:rsidR="00C830F1" w:rsidRPr="00C830F1" w14:paraId="506379F1" w14:textId="77777777" w:rsidTr="00CD6D42">
        <w:trPr>
          <w:trHeight w:val="300"/>
        </w:trPr>
        <w:tc>
          <w:tcPr>
            <w:tcW w:w="1129" w:type="dxa"/>
            <w:noWrap/>
            <w:vAlign w:val="top"/>
            <w:hideMark/>
          </w:tcPr>
          <w:p w14:paraId="1D78B657" w14:textId="21F2B222" w:rsidR="006A403D" w:rsidRPr="00C830F1" w:rsidRDefault="006A403D" w:rsidP="006A403D">
            <w:r w:rsidRPr="00C830F1">
              <w:t>0.0.1.</w:t>
            </w:r>
            <w:r w:rsidRPr="00C830F1">
              <w:rPr>
                <w:rFonts w:hint="eastAsia"/>
              </w:rPr>
              <w:t>4</w:t>
            </w:r>
          </w:p>
        </w:tc>
        <w:tc>
          <w:tcPr>
            <w:tcW w:w="1276" w:type="dxa"/>
            <w:noWrap/>
            <w:vAlign w:val="top"/>
            <w:hideMark/>
          </w:tcPr>
          <w:p w14:paraId="3AF7E7E5" w14:textId="182F9A3A" w:rsidR="006A403D" w:rsidRPr="00C830F1" w:rsidRDefault="006A403D" w:rsidP="006A403D">
            <w:r w:rsidRPr="00C830F1">
              <w:rPr>
                <w:rFonts w:hint="eastAsia"/>
              </w:rPr>
              <w:t>2020/7/22</w:t>
            </w:r>
          </w:p>
        </w:tc>
        <w:tc>
          <w:tcPr>
            <w:tcW w:w="1134" w:type="dxa"/>
            <w:noWrap/>
            <w:hideMark/>
          </w:tcPr>
          <w:p w14:paraId="5388102F" w14:textId="77777777" w:rsidR="006A403D" w:rsidRPr="00C830F1" w:rsidRDefault="006A403D" w:rsidP="006A403D">
            <w:r w:rsidRPr="00C830F1">
              <w:t>5.3.1.8.3</w:t>
            </w:r>
          </w:p>
        </w:tc>
        <w:tc>
          <w:tcPr>
            <w:tcW w:w="4536" w:type="dxa"/>
            <w:noWrap/>
            <w:hideMark/>
          </w:tcPr>
          <w:p w14:paraId="25E1CCAB" w14:textId="77777777" w:rsidR="006A403D" w:rsidRPr="00C830F1" w:rsidRDefault="006A403D" w:rsidP="006A403D">
            <w:r w:rsidRPr="00C830F1">
              <w:t>增加实现行程最高速度需要的标定信息</w:t>
            </w:r>
          </w:p>
        </w:tc>
        <w:tc>
          <w:tcPr>
            <w:tcW w:w="1667" w:type="dxa"/>
            <w:noWrap/>
            <w:hideMark/>
          </w:tcPr>
          <w:p w14:paraId="62757DAE" w14:textId="77777777" w:rsidR="006A403D" w:rsidRPr="00C830F1" w:rsidRDefault="006A403D" w:rsidP="006A403D">
            <w:r w:rsidRPr="00C830F1">
              <w:t>Chen Deliao</w:t>
            </w:r>
          </w:p>
        </w:tc>
      </w:tr>
      <w:tr w:rsidR="00C830F1" w:rsidRPr="00C830F1" w14:paraId="18058981" w14:textId="77777777" w:rsidTr="00CD6D42">
        <w:trPr>
          <w:trHeight w:val="300"/>
        </w:trPr>
        <w:tc>
          <w:tcPr>
            <w:tcW w:w="1129" w:type="dxa"/>
            <w:noWrap/>
            <w:vAlign w:val="top"/>
            <w:hideMark/>
          </w:tcPr>
          <w:p w14:paraId="1349E473" w14:textId="3AE4D359" w:rsidR="006A403D" w:rsidRPr="00C830F1" w:rsidRDefault="006A403D" w:rsidP="006A403D">
            <w:r w:rsidRPr="00C830F1">
              <w:t>0.0.1.</w:t>
            </w:r>
            <w:r w:rsidRPr="00C830F1">
              <w:rPr>
                <w:rFonts w:hint="eastAsia"/>
              </w:rPr>
              <w:t>4</w:t>
            </w:r>
          </w:p>
        </w:tc>
        <w:tc>
          <w:tcPr>
            <w:tcW w:w="1276" w:type="dxa"/>
            <w:noWrap/>
            <w:vAlign w:val="top"/>
            <w:hideMark/>
          </w:tcPr>
          <w:p w14:paraId="14CDD7B6" w14:textId="26750EAC" w:rsidR="006A403D" w:rsidRPr="00C830F1" w:rsidRDefault="006A403D" w:rsidP="006A403D">
            <w:r w:rsidRPr="00C830F1">
              <w:rPr>
                <w:rFonts w:hint="eastAsia"/>
              </w:rPr>
              <w:t>2020/7/22</w:t>
            </w:r>
          </w:p>
        </w:tc>
        <w:tc>
          <w:tcPr>
            <w:tcW w:w="1134" w:type="dxa"/>
            <w:noWrap/>
            <w:hideMark/>
          </w:tcPr>
          <w:p w14:paraId="37D922FB" w14:textId="77777777" w:rsidR="006A403D" w:rsidRPr="00C830F1" w:rsidRDefault="006A403D" w:rsidP="006A403D">
            <w:r w:rsidRPr="00C830F1">
              <w:t>5.3.1.9.1</w:t>
            </w:r>
          </w:p>
        </w:tc>
        <w:tc>
          <w:tcPr>
            <w:tcW w:w="4536" w:type="dxa"/>
            <w:noWrap/>
            <w:hideMark/>
          </w:tcPr>
          <w:p w14:paraId="201FC410" w14:textId="77777777" w:rsidR="006A403D" w:rsidRPr="00C830F1" w:rsidRDefault="006A403D" w:rsidP="006A403D">
            <w:r w:rsidRPr="00C830F1">
              <w:t>增加实现行程拥堵等待时间计算需要的</w:t>
            </w:r>
            <w:r w:rsidRPr="00C830F1">
              <w:t>CLEA</w:t>
            </w:r>
            <w:r w:rsidRPr="00C830F1">
              <w:t>信号</w:t>
            </w:r>
          </w:p>
        </w:tc>
        <w:tc>
          <w:tcPr>
            <w:tcW w:w="1667" w:type="dxa"/>
            <w:noWrap/>
            <w:hideMark/>
          </w:tcPr>
          <w:p w14:paraId="7DB15B39" w14:textId="77777777" w:rsidR="006A403D" w:rsidRPr="00C830F1" w:rsidRDefault="006A403D" w:rsidP="006A403D">
            <w:r w:rsidRPr="00C830F1">
              <w:t>Chen Deliao</w:t>
            </w:r>
          </w:p>
        </w:tc>
      </w:tr>
      <w:tr w:rsidR="00C830F1" w:rsidRPr="00C830F1" w14:paraId="68B8FE2C" w14:textId="77777777" w:rsidTr="00CD6D42">
        <w:trPr>
          <w:trHeight w:val="300"/>
        </w:trPr>
        <w:tc>
          <w:tcPr>
            <w:tcW w:w="1129" w:type="dxa"/>
            <w:noWrap/>
            <w:vAlign w:val="top"/>
            <w:hideMark/>
          </w:tcPr>
          <w:p w14:paraId="2778CDA4" w14:textId="70081196" w:rsidR="006A403D" w:rsidRPr="00C830F1" w:rsidRDefault="006A403D" w:rsidP="006A403D">
            <w:r w:rsidRPr="00C830F1">
              <w:t>0.0.1.</w:t>
            </w:r>
            <w:r w:rsidRPr="00C830F1">
              <w:rPr>
                <w:rFonts w:hint="eastAsia"/>
              </w:rPr>
              <w:t>4</w:t>
            </w:r>
          </w:p>
        </w:tc>
        <w:tc>
          <w:tcPr>
            <w:tcW w:w="1276" w:type="dxa"/>
            <w:noWrap/>
            <w:vAlign w:val="top"/>
            <w:hideMark/>
          </w:tcPr>
          <w:p w14:paraId="6075D3C2" w14:textId="3FD80596" w:rsidR="006A403D" w:rsidRPr="00C830F1" w:rsidRDefault="006A403D" w:rsidP="006A403D">
            <w:r w:rsidRPr="00C830F1">
              <w:rPr>
                <w:rFonts w:hint="eastAsia"/>
              </w:rPr>
              <w:t>2020/7/22</w:t>
            </w:r>
          </w:p>
        </w:tc>
        <w:tc>
          <w:tcPr>
            <w:tcW w:w="1134" w:type="dxa"/>
            <w:noWrap/>
            <w:hideMark/>
          </w:tcPr>
          <w:p w14:paraId="2349A8BF" w14:textId="77777777" w:rsidR="006A403D" w:rsidRPr="00C830F1" w:rsidRDefault="006A403D" w:rsidP="006A403D">
            <w:r w:rsidRPr="00C830F1">
              <w:t>5.3.1.9.2</w:t>
            </w:r>
          </w:p>
        </w:tc>
        <w:tc>
          <w:tcPr>
            <w:tcW w:w="4536" w:type="dxa"/>
            <w:noWrap/>
            <w:hideMark/>
          </w:tcPr>
          <w:p w14:paraId="5BDB771C" w14:textId="77777777" w:rsidR="006A403D" w:rsidRPr="00C830F1" w:rsidRDefault="006A403D" w:rsidP="006A403D">
            <w:r w:rsidRPr="00C830F1">
              <w:t>增加实现行程拥堵等待时间计算需要的</w:t>
            </w:r>
            <w:r w:rsidRPr="00C830F1">
              <w:t>GB</w:t>
            </w:r>
            <w:r w:rsidRPr="00C830F1">
              <w:t>信号</w:t>
            </w:r>
          </w:p>
        </w:tc>
        <w:tc>
          <w:tcPr>
            <w:tcW w:w="1667" w:type="dxa"/>
            <w:noWrap/>
            <w:hideMark/>
          </w:tcPr>
          <w:p w14:paraId="0D755134" w14:textId="77777777" w:rsidR="006A403D" w:rsidRPr="00C830F1" w:rsidRDefault="006A403D" w:rsidP="006A403D">
            <w:r w:rsidRPr="00C830F1">
              <w:t>Chen Deliao</w:t>
            </w:r>
          </w:p>
        </w:tc>
      </w:tr>
      <w:tr w:rsidR="00C830F1" w:rsidRPr="00C830F1" w14:paraId="02528B04" w14:textId="77777777" w:rsidTr="00CD6D42">
        <w:trPr>
          <w:trHeight w:val="300"/>
        </w:trPr>
        <w:tc>
          <w:tcPr>
            <w:tcW w:w="1129" w:type="dxa"/>
            <w:noWrap/>
            <w:vAlign w:val="top"/>
            <w:hideMark/>
          </w:tcPr>
          <w:p w14:paraId="1BFBC65D" w14:textId="53823B00" w:rsidR="006A403D" w:rsidRPr="00C830F1" w:rsidRDefault="006A403D" w:rsidP="006A403D">
            <w:r w:rsidRPr="00C830F1">
              <w:t>0.0.1.</w:t>
            </w:r>
            <w:r w:rsidRPr="00C830F1">
              <w:rPr>
                <w:rFonts w:hint="eastAsia"/>
              </w:rPr>
              <w:t>4</w:t>
            </w:r>
          </w:p>
        </w:tc>
        <w:tc>
          <w:tcPr>
            <w:tcW w:w="1276" w:type="dxa"/>
            <w:noWrap/>
            <w:vAlign w:val="top"/>
            <w:hideMark/>
          </w:tcPr>
          <w:p w14:paraId="24F5923D" w14:textId="0EC4E7C2" w:rsidR="006A403D" w:rsidRPr="00C830F1" w:rsidRDefault="006A403D" w:rsidP="006A403D">
            <w:r w:rsidRPr="00C830F1">
              <w:rPr>
                <w:rFonts w:hint="eastAsia"/>
              </w:rPr>
              <w:t>2020/7/22</w:t>
            </w:r>
          </w:p>
        </w:tc>
        <w:tc>
          <w:tcPr>
            <w:tcW w:w="1134" w:type="dxa"/>
            <w:noWrap/>
            <w:hideMark/>
          </w:tcPr>
          <w:p w14:paraId="7BF7E754" w14:textId="77777777" w:rsidR="006A403D" w:rsidRPr="00C830F1" w:rsidRDefault="006A403D" w:rsidP="006A403D">
            <w:r w:rsidRPr="00C830F1">
              <w:t>5.3.1.9.3</w:t>
            </w:r>
          </w:p>
        </w:tc>
        <w:tc>
          <w:tcPr>
            <w:tcW w:w="4536" w:type="dxa"/>
            <w:noWrap/>
            <w:hideMark/>
          </w:tcPr>
          <w:p w14:paraId="7072720E" w14:textId="77777777" w:rsidR="006A403D" w:rsidRPr="00C830F1" w:rsidRDefault="006A403D" w:rsidP="006A403D">
            <w:r w:rsidRPr="00C830F1">
              <w:t>增加实现行程拥堵等待时间计算需要的标定信息</w:t>
            </w:r>
          </w:p>
        </w:tc>
        <w:tc>
          <w:tcPr>
            <w:tcW w:w="1667" w:type="dxa"/>
            <w:noWrap/>
            <w:hideMark/>
          </w:tcPr>
          <w:p w14:paraId="718E7CB1" w14:textId="77777777" w:rsidR="006A403D" w:rsidRPr="00C830F1" w:rsidRDefault="006A403D" w:rsidP="006A403D">
            <w:r w:rsidRPr="00C830F1">
              <w:t>Chen Deliao</w:t>
            </w:r>
          </w:p>
        </w:tc>
      </w:tr>
      <w:tr w:rsidR="00C830F1" w:rsidRPr="00C830F1" w14:paraId="0EC0888E" w14:textId="77777777" w:rsidTr="00CD6D42">
        <w:trPr>
          <w:trHeight w:val="300"/>
        </w:trPr>
        <w:tc>
          <w:tcPr>
            <w:tcW w:w="1129" w:type="dxa"/>
            <w:noWrap/>
            <w:vAlign w:val="top"/>
            <w:hideMark/>
          </w:tcPr>
          <w:p w14:paraId="33ABBD8B" w14:textId="11986BDC" w:rsidR="006A403D" w:rsidRPr="00C830F1" w:rsidRDefault="006A403D" w:rsidP="006A403D">
            <w:r w:rsidRPr="00C830F1">
              <w:t>0.0.1.</w:t>
            </w:r>
            <w:r w:rsidRPr="00C830F1">
              <w:rPr>
                <w:rFonts w:hint="eastAsia"/>
              </w:rPr>
              <w:t>4</w:t>
            </w:r>
          </w:p>
        </w:tc>
        <w:tc>
          <w:tcPr>
            <w:tcW w:w="1276" w:type="dxa"/>
            <w:noWrap/>
            <w:vAlign w:val="top"/>
            <w:hideMark/>
          </w:tcPr>
          <w:p w14:paraId="5E9353F7" w14:textId="7E080391" w:rsidR="006A403D" w:rsidRPr="00C830F1" w:rsidRDefault="006A403D" w:rsidP="006A403D">
            <w:r w:rsidRPr="00C830F1">
              <w:rPr>
                <w:rFonts w:hint="eastAsia"/>
              </w:rPr>
              <w:t>2020/7/22</w:t>
            </w:r>
          </w:p>
        </w:tc>
        <w:tc>
          <w:tcPr>
            <w:tcW w:w="1134" w:type="dxa"/>
            <w:noWrap/>
            <w:hideMark/>
          </w:tcPr>
          <w:p w14:paraId="55090CBC" w14:textId="77777777" w:rsidR="006A403D" w:rsidRPr="00C830F1" w:rsidRDefault="006A403D" w:rsidP="006A403D">
            <w:r w:rsidRPr="00C830F1">
              <w:t>5.3.1.11.1</w:t>
            </w:r>
          </w:p>
        </w:tc>
        <w:tc>
          <w:tcPr>
            <w:tcW w:w="4536" w:type="dxa"/>
            <w:noWrap/>
            <w:hideMark/>
          </w:tcPr>
          <w:p w14:paraId="573A789D" w14:textId="77777777" w:rsidR="006A403D" w:rsidRPr="00C830F1" w:rsidRDefault="006A403D" w:rsidP="006A403D">
            <w:r w:rsidRPr="00C830F1">
              <w:t>增加计算车辆平均电耗需要的</w:t>
            </w:r>
            <w:r w:rsidRPr="00C830F1">
              <w:t>CLEA</w:t>
            </w:r>
            <w:r w:rsidRPr="00C830F1">
              <w:t>信号</w:t>
            </w:r>
          </w:p>
        </w:tc>
        <w:tc>
          <w:tcPr>
            <w:tcW w:w="1667" w:type="dxa"/>
            <w:noWrap/>
            <w:hideMark/>
          </w:tcPr>
          <w:p w14:paraId="79320396" w14:textId="77777777" w:rsidR="006A403D" w:rsidRPr="00C830F1" w:rsidRDefault="006A403D" w:rsidP="006A403D">
            <w:r w:rsidRPr="00C830F1">
              <w:t>Chen Deliao</w:t>
            </w:r>
          </w:p>
        </w:tc>
      </w:tr>
      <w:tr w:rsidR="00C830F1" w:rsidRPr="00C830F1" w14:paraId="3CFE92B1" w14:textId="77777777" w:rsidTr="00CD6D42">
        <w:trPr>
          <w:trHeight w:val="300"/>
        </w:trPr>
        <w:tc>
          <w:tcPr>
            <w:tcW w:w="1129" w:type="dxa"/>
            <w:noWrap/>
            <w:vAlign w:val="top"/>
            <w:hideMark/>
          </w:tcPr>
          <w:p w14:paraId="0B437B31" w14:textId="6E478228" w:rsidR="006A403D" w:rsidRPr="00C830F1" w:rsidRDefault="006A403D" w:rsidP="006A403D">
            <w:r w:rsidRPr="00C830F1">
              <w:t>0.0.1.</w:t>
            </w:r>
            <w:r w:rsidRPr="00C830F1">
              <w:rPr>
                <w:rFonts w:hint="eastAsia"/>
              </w:rPr>
              <w:t>4</w:t>
            </w:r>
          </w:p>
        </w:tc>
        <w:tc>
          <w:tcPr>
            <w:tcW w:w="1276" w:type="dxa"/>
            <w:noWrap/>
            <w:vAlign w:val="top"/>
            <w:hideMark/>
          </w:tcPr>
          <w:p w14:paraId="36D9C4D8" w14:textId="386E078F" w:rsidR="006A403D" w:rsidRPr="00C830F1" w:rsidRDefault="006A403D" w:rsidP="006A403D">
            <w:r w:rsidRPr="00C830F1">
              <w:rPr>
                <w:rFonts w:hint="eastAsia"/>
              </w:rPr>
              <w:t>2020/7/22</w:t>
            </w:r>
          </w:p>
        </w:tc>
        <w:tc>
          <w:tcPr>
            <w:tcW w:w="1134" w:type="dxa"/>
            <w:noWrap/>
            <w:hideMark/>
          </w:tcPr>
          <w:p w14:paraId="5B61553A" w14:textId="77777777" w:rsidR="006A403D" w:rsidRPr="00C830F1" w:rsidRDefault="006A403D" w:rsidP="006A403D">
            <w:r w:rsidRPr="00C830F1">
              <w:t>5.3.1.11.2</w:t>
            </w:r>
          </w:p>
        </w:tc>
        <w:tc>
          <w:tcPr>
            <w:tcW w:w="4536" w:type="dxa"/>
            <w:noWrap/>
            <w:hideMark/>
          </w:tcPr>
          <w:p w14:paraId="400F8C34" w14:textId="77777777" w:rsidR="006A403D" w:rsidRPr="00C830F1" w:rsidRDefault="006A403D" w:rsidP="006A403D">
            <w:r w:rsidRPr="00C830F1">
              <w:t>增加计算车辆平均电耗需要的</w:t>
            </w:r>
            <w:r w:rsidRPr="00C830F1">
              <w:t>GB</w:t>
            </w:r>
            <w:r w:rsidRPr="00C830F1">
              <w:t>信号</w:t>
            </w:r>
          </w:p>
        </w:tc>
        <w:tc>
          <w:tcPr>
            <w:tcW w:w="1667" w:type="dxa"/>
            <w:noWrap/>
            <w:hideMark/>
          </w:tcPr>
          <w:p w14:paraId="2F828394" w14:textId="77777777" w:rsidR="006A403D" w:rsidRPr="00C830F1" w:rsidRDefault="006A403D" w:rsidP="006A403D">
            <w:r w:rsidRPr="00C830F1">
              <w:t>Chen Deliao</w:t>
            </w:r>
          </w:p>
        </w:tc>
      </w:tr>
      <w:tr w:rsidR="00C830F1" w:rsidRPr="00C830F1" w14:paraId="7A321CD2" w14:textId="77777777" w:rsidTr="00CD6D42">
        <w:trPr>
          <w:trHeight w:val="300"/>
        </w:trPr>
        <w:tc>
          <w:tcPr>
            <w:tcW w:w="1129" w:type="dxa"/>
            <w:noWrap/>
            <w:vAlign w:val="top"/>
            <w:hideMark/>
          </w:tcPr>
          <w:p w14:paraId="0D4E668C" w14:textId="1F027727" w:rsidR="006A403D" w:rsidRPr="00C830F1" w:rsidRDefault="006A403D" w:rsidP="006A403D">
            <w:r w:rsidRPr="00C830F1">
              <w:t>0.0.1.</w:t>
            </w:r>
            <w:r w:rsidRPr="00C830F1">
              <w:rPr>
                <w:rFonts w:hint="eastAsia"/>
              </w:rPr>
              <w:t>4</w:t>
            </w:r>
          </w:p>
        </w:tc>
        <w:tc>
          <w:tcPr>
            <w:tcW w:w="1276" w:type="dxa"/>
            <w:noWrap/>
            <w:vAlign w:val="top"/>
            <w:hideMark/>
          </w:tcPr>
          <w:p w14:paraId="13C0BEF6" w14:textId="4BFA2C1F" w:rsidR="006A403D" w:rsidRPr="00C830F1" w:rsidRDefault="006A403D" w:rsidP="006A403D">
            <w:r w:rsidRPr="00C830F1">
              <w:rPr>
                <w:rFonts w:hint="eastAsia"/>
              </w:rPr>
              <w:t>2020/7/22</w:t>
            </w:r>
          </w:p>
        </w:tc>
        <w:tc>
          <w:tcPr>
            <w:tcW w:w="1134" w:type="dxa"/>
            <w:noWrap/>
            <w:hideMark/>
          </w:tcPr>
          <w:p w14:paraId="646A9C63" w14:textId="77777777" w:rsidR="006A403D" w:rsidRPr="00C830F1" w:rsidRDefault="006A403D" w:rsidP="006A403D">
            <w:r w:rsidRPr="00C830F1">
              <w:t>5.3.1.11.3</w:t>
            </w:r>
          </w:p>
        </w:tc>
        <w:tc>
          <w:tcPr>
            <w:tcW w:w="4536" w:type="dxa"/>
            <w:noWrap/>
            <w:hideMark/>
          </w:tcPr>
          <w:p w14:paraId="68FE6491" w14:textId="77777777" w:rsidR="006A403D" w:rsidRPr="00C830F1" w:rsidRDefault="006A403D" w:rsidP="006A403D">
            <w:r w:rsidRPr="00C830F1">
              <w:t>增加计算车辆平均电耗需要的标定信息</w:t>
            </w:r>
          </w:p>
        </w:tc>
        <w:tc>
          <w:tcPr>
            <w:tcW w:w="1667" w:type="dxa"/>
            <w:noWrap/>
            <w:hideMark/>
          </w:tcPr>
          <w:p w14:paraId="02651061" w14:textId="77777777" w:rsidR="006A403D" w:rsidRPr="00C830F1" w:rsidRDefault="006A403D" w:rsidP="006A403D">
            <w:r w:rsidRPr="00C830F1">
              <w:t>Chen Deliao</w:t>
            </w:r>
          </w:p>
        </w:tc>
      </w:tr>
      <w:tr w:rsidR="00C830F1" w:rsidRPr="00C830F1" w14:paraId="08B9EDE3" w14:textId="77777777" w:rsidTr="00CD6D42">
        <w:trPr>
          <w:trHeight w:val="300"/>
        </w:trPr>
        <w:tc>
          <w:tcPr>
            <w:tcW w:w="1129" w:type="dxa"/>
            <w:noWrap/>
            <w:vAlign w:val="top"/>
            <w:hideMark/>
          </w:tcPr>
          <w:p w14:paraId="6F889E59" w14:textId="29286D42" w:rsidR="006A403D" w:rsidRPr="00C830F1" w:rsidRDefault="006A403D" w:rsidP="006A403D">
            <w:r w:rsidRPr="00C830F1">
              <w:t>0.0.1.</w:t>
            </w:r>
            <w:r w:rsidRPr="00C830F1">
              <w:rPr>
                <w:rFonts w:hint="eastAsia"/>
              </w:rPr>
              <w:t>4</w:t>
            </w:r>
          </w:p>
        </w:tc>
        <w:tc>
          <w:tcPr>
            <w:tcW w:w="1276" w:type="dxa"/>
            <w:noWrap/>
            <w:vAlign w:val="top"/>
            <w:hideMark/>
          </w:tcPr>
          <w:p w14:paraId="672FA90D" w14:textId="35CFB5E5" w:rsidR="006A403D" w:rsidRPr="00C830F1" w:rsidRDefault="006A403D" w:rsidP="006A403D">
            <w:r w:rsidRPr="00C830F1">
              <w:rPr>
                <w:rFonts w:hint="eastAsia"/>
              </w:rPr>
              <w:t>2020/7/22</w:t>
            </w:r>
          </w:p>
        </w:tc>
        <w:tc>
          <w:tcPr>
            <w:tcW w:w="1134" w:type="dxa"/>
            <w:noWrap/>
            <w:hideMark/>
          </w:tcPr>
          <w:p w14:paraId="2A754725" w14:textId="77777777" w:rsidR="006A403D" w:rsidRPr="00C830F1" w:rsidRDefault="006A403D" w:rsidP="006A403D">
            <w:r w:rsidRPr="00C830F1">
              <w:t>5.3.2.1</w:t>
            </w:r>
          </w:p>
        </w:tc>
        <w:tc>
          <w:tcPr>
            <w:tcW w:w="4536" w:type="dxa"/>
            <w:noWrap/>
            <w:hideMark/>
          </w:tcPr>
          <w:p w14:paraId="70370DBC" w14:textId="77777777" w:rsidR="006A403D" w:rsidRPr="00C830F1" w:rsidRDefault="006A403D" w:rsidP="006A403D">
            <w:r w:rsidRPr="00C830F1">
              <w:t>补充急转弯判断阈值对应的标定</w:t>
            </w:r>
          </w:p>
        </w:tc>
        <w:tc>
          <w:tcPr>
            <w:tcW w:w="1667" w:type="dxa"/>
            <w:noWrap/>
            <w:hideMark/>
          </w:tcPr>
          <w:p w14:paraId="0B16E773" w14:textId="77777777" w:rsidR="006A403D" w:rsidRPr="00C830F1" w:rsidRDefault="006A403D" w:rsidP="006A403D">
            <w:r w:rsidRPr="00C830F1">
              <w:t>Chen Deliao</w:t>
            </w:r>
          </w:p>
        </w:tc>
      </w:tr>
      <w:tr w:rsidR="00C830F1" w:rsidRPr="00C830F1" w14:paraId="2E4FD110" w14:textId="77777777" w:rsidTr="00CD6D42">
        <w:trPr>
          <w:trHeight w:val="300"/>
        </w:trPr>
        <w:tc>
          <w:tcPr>
            <w:tcW w:w="1129" w:type="dxa"/>
            <w:noWrap/>
            <w:vAlign w:val="top"/>
            <w:hideMark/>
          </w:tcPr>
          <w:p w14:paraId="5FE7DF66" w14:textId="49C57A5F" w:rsidR="006A403D" w:rsidRPr="00C830F1" w:rsidRDefault="006A403D" w:rsidP="006A403D">
            <w:r w:rsidRPr="00C830F1">
              <w:t>0.0.1.</w:t>
            </w:r>
            <w:r w:rsidRPr="00C830F1">
              <w:rPr>
                <w:rFonts w:hint="eastAsia"/>
              </w:rPr>
              <w:t>4</w:t>
            </w:r>
          </w:p>
        </w:tc>
        <w:tc>
          <w:tcPr>
            <w:tcW w:w="1276" w:type="dxa"/>
            <w:noWrap/>
            <w:vAlign w:val="top"/>
            <w:hideMark/>
          </w:tcPr>
          <w:p w14:paraId="5D724643" w14:textId="1FD2BA5F" w:rsidR="006A403D" w:rsidRPr="00C830F1" w:rsidRDefault="006A403D" w:rsidP="006A403D">
            <w:r w:rsidRPr="00C830F1">
              <w:rPr>
                <w:rFonts w:hint="eastAsia"/>
              </w:rPr>
              <w:t>2020/7/22</w:t>
            </w:r>
          </w:p>
        </w:tc>
        <w:tc>
          <w:tcPr>
            <w:tcW w:w="1134" w:type="dxa"/>
            <w:noWrap/>
            <w:hideMark/>
          </w:tcPr>
          <w:p w14:paraId="03FE5C00" w14:textId="77777777" w:rsidR="006A403D" w:rsidRPr="00C830F1" w:rsidRDefault="006A403D" w:rsidP="006A403D">
            <w:r w:rsidRPr="00C830F1">
              <w:t>5.3.2.1.1</w:t>
            </w:r>
          </w:p>
        </w:tc>
        <w:tc>
          <w:tcPr>
            <w:tcW w:w="4536" w:type="dxa"/>
            <w:noWrap/>
            <w:hideMark/>
          </w:tcPr>
          <w:p w14:paraId="501C0F71" w14:textId="77777777" w:rsidR="006A403D" w:rsidRPr="00C830F1" w:rsidRDefault="006A403D" w:rsidP="006A403D">
            <w:r w:rsidRPr="00C830F1">
              <w:t>增加判断车辆急转弯需要的</w:t>
            </w:r>
            <w:r w:rsidRPr="00C830F1">
              <w:t>CLEA</w:t>
            </w:r>
            <w:r w:rsidRPr="00C830F1">
              <w:t>信号</w:t>
            </w:r>
          </w:p>
        </w:tc>
        <w:tc>
          <w:tcPr>
            <w:tcW w:w="1667" w:type="dxa"/>
            <w:noWrap/>
            <w:hideMark/>
          </w:tcPr>
          <w:p w14:paraId="5F8938AB" w14:textId="77777777" w:rsidR="006A403D" w:rsidRPr="00C830F1" w:rsidRDefault="006A403D" w:rsidP="006A403D">
            <w:r w:rsidRPr="00C830F1">
              <w:t>Chen Deliao</w:t>
            </w:r>
          </w:p>
        </w:tc>
      </w:tr>
      <w:tr w:rsidR="00C830F1" w:rsidRPr="00C830F1" w14:paraId="640B676A" w14:textId="77777777" w:rsidTr="00CD6D42">
        <w:trPr>
          <w:trHeight w:val="300"/>
        </w:trPr>
        <w:tc>
          <w:tcPr>
            <w:tcW w:w="1129" w:type="dxa"/>
            <w:noWrap/>
            <w:vAlign w:val="top"/>
            <w:hideMark/>
          </w:tcPr>
          <w:p w14:paraId="47141D97" w14:textId="372BACAB" w:rsidR="006A403D" w:rsidRPr="00C830F1" w:rsidRDefault="006A403D" w:rsidP="006A403D">
            <w:r w:rsidRPr="00C830F1">
              <w:t>0.0.1.</w:t>
            </w:r>
            <w:r w:rsidRPr="00C830F1">
              <w:rPr>
                <w:rFonts w:hint="eastAsia"/>
              </w:rPr>
              <w:t>4</w:t>
            </w:r>
          </w:p>
        </w:tc>
        <w:tc>
          <w:tcPr>
            <w:tcW w:w="1276" w:type="dxa"/>
            <w:noWrap/>
            <w:vAlign w:val="top"/>
            <w:hideMark/>
          </w:tcPr>
          <w:p w14:paraId="69C00E55" w14:textId="4E09E13B" w:rsidR="006A403D" w:rsidRPr="00C830F1" w:rsidRDefault="006A403D" w:rsidP="006A403D">
            <w:r w:rsidRPr="00C830F1">
              <w:rPr>
                <w:rFonts w:hint="eastAsia"/>
              </w:rPr>
              <w:t>2020/7/22</w:t>
            </w:r>
          </w:p>
        </w:tc>
        <w:tc>
          <w:tcPr>
            <w:tcW w:w="1134" w:type="dxa"/>
            <w:noWrap/>
            <w:hideMark/>
          </w:tcPr>
          <w:p w14:paraId="07F2C2FA" w14:textId="77777777" w:rsidR="006A403D" w:rsidRPr="00C830F1" w:rsidRDefault="006A403D" w:rsidP="006A403D">
            <w:r w:rsidRPr="00C830F1">
              <w:t>5.3.2.1.2</w:t>
            </w:r>
          </w:p>
        </w:tc>
        <w:tc>
          <w:tcPr>
            <w:tcW w:w="4536" w:type="dxa"/>
            <w:noWrap/>
            <w:hideMark/>
          </w:tcPr>
          <w:p w14:paraId="072E9A1C" w14:textId="77777777" w:rsidR="006A403D" w:rsidRPr="00C830F1" w:rsidRDefault="006A403D" w:rsidP="006A403D">
            <w:r w:rsidRPr="00C830F1">
              <w:t>增加判断车辆急转弯需要的</w:t>
            </w:r>
            <w:r w:rsidRPr="00C830F1">
              <w:t>GB</w:t>
            </w:r>
            <w:r w:rsidRPr="00C830F1">
              <w:t>信号</w:t>
            </w:r>
          </w:p>
        </w:tc>
        <w:tc>
          <w:tcPr>
            <w:tcW w:w="1667" w:type="dxa"/>
            <w:noWrap/>
            <w:hideMark/>
          </w:tcPr>
          <w:p w14:paraId="21DADADF" w14:textId="77777777" w:rsidR="006A403D" w:rsidRPr="00C830F1" w:rsidRDefault="006A403D" w:rsidP="006A403D">
            <w:r w:rsidRPr="00C830F1">
              <w:t>Chen Deliao</w:t>
            </w:r>
          </w:p>
        </w:tc>
      </w:tr>
      <w:tr w:rsidR="00C830F1" w:rsidRPr="00C830F1" w14:paraId="2E1223B8" w14:textId="77777777" w:rsidTr="00CD6D42">
        <w:trPr>
          <w:trHeight w:val="300"/>
        </w:trPr>
        <w:tc>
          <w:tcPr>
            <w:tcW w:w="1129" w:type="dxa"/>
            <w:noWrap/>
            <w:vAlign w:val="top"/>
            <w:hideMark/>
          </w:tcPr>
          <w:p w14:paraId="248B3583" w14:textId="11031492" w:rsidR="006A403D" w:rsidRPr="00C830F1" w:rsidRDefault="006A403D" w:rsidP="006A403D">
            <w:r w:rsidRPr="00C830F1">
              <w:t>0.0.1.</w:t>
            </w:r>
            <w:r w:rsidRPr="00C830F1">
              <w:rPr>
                <w:rFonts w:hint="eastAsia"/>
              </w:rPr>
              <w:t>4</w:t>
            </w:r>
          </w:p>
        </w:tc>
        <w:tc>
          <w:tcPr>
            <w:tcW w:w="1276" w:type="dxa"/>
            <w:noWrap/>
            <w:vAlign w:val="top"/>
            <w:hideMark/>
          </w:tcPr>
          <w:p w14:paraId="0B909A91" w14:textId="1A344412" w:rsidR="006A403D" w:rsidRPr="00C830F1" w:rsidRDefault="006A403D" w:rsidP="006A403D">
            <w:r w:rsidRPr="00C830F1">
              <w:rPr>
                <w:rFonts w:hint="eastAsia"/>
              </w:rPr>
              <w:t>2020/7/22</w:t>
            </w:r>
          </w:p>
        </w:tc>
        <w:tc>
          <w:tcPr>
            <w:tcW w:w="1134" w:type="dxa"/>
            <w:noWrap/>
            <w:hideMark/>
          </w:tcPr>
          <w:p w14:paraId="45865417" w14:textId="77777777" w:rsidR="006A403D" w:rsidRPr="00C830F1" w:rsidRDefault="006A403D" w:rsidP="006A403D">
            <w:r w:rsidRPr="00C830F1">
              <w:t>5.3.2.1.3</w:t>
            </w:r>
          </w:p>
        </w:tc>
        <w:tc>
          <w:tcPr>
            <w:tcW w:w="4536" w:type="dxa"/>
            <w:noWrap/>
            <w:hideMark/>
          </w:tcPr>
          <w:p w14:paraId="4D54BEA9" w14:textId="77777777" w:rsidR="006A403D" w:rsidRPr="00C830F1" w:rsidRDefault="006A403D" w:rsidP="006A403D">
            <w:r w:rsidRPr="00C830F1">
              <w:t>增加判断车辆急转弯需要的标定信息</w:t>
            </w:r>
          </w:p>
        </w:tc>
        <w:tc>
          <w:tcPr>
            <w:tcW w:w="1667" w:type="dxa"/>
            <w:noWrap/>
            <w:hideMark/>
          </w:tcPr>
          <w:p w14:paraId="47233E19" w14:textId="77777777" w:rsidR="006A403D" w:rsidRPr="00C830F1" w:rsidRDefault="006A403D" w:rsidP="006A403D">
            <w:r w:rsidRPr="00C830F1">
              <w:t>Chen Deliao</w:t>
            </w:r>
          </w:p>
        </w:tc>
      </w:tr>
      <w:tr w:rsidR="00C830F1" w:rsidRPr="00C830F1" w14:paraId="4A83D72D" w14:textId="77777777" w:rsidTr="00CD6D42">
        <w:trPr>
          <w:trHeight w:val="300"/>
        </w:trPr>
        <w:tc>
          <w:tcPr>
            <w:tcW w:w="1129" w:type="dxa"/>
            <w:noWrap/>
            <w:vAlign w:val="top"/>
            <w:hideMark/>
          </w:tcPr>
          <w:p w14:paraId="08F10D22" w14:textId="2464424F" w:rsidR="006A403D" w:rsidRPr="00C830F1" w:rsidRDefault="006A403D" w:rsidP="006A403D">
            <w:r w:rsidRPr="00C830F1">
              <w:t>0.0.1.</w:t>
            </w:r>
            <w:r w:rsidRPr="00C830F1">
              <w:rPr>
                <w:rFonts w:hint="eastAsia"/>
              </w:rPr>
              <w:t>4</w:t>
            </w:r>
          </w:p>
        </w:tc>
        <w:tc>
          <w:tcPr>
            <w:tcW w:w="1276" w:type="dxa"/>
            <w:noWrap/>
            <w:vAlign w:val="top"/>
            <w:hideMark/>
          </w:tcPr>
          <w:p w14:paraId="2291892D" w14:textId="1ECA5455" w:rsidR="006A403D" w:rsidRPr="00C830F1" w:rsidRDefault="006A403D" w:rsidP="006A403D">
            <w:r w:rsidRPr="00C830F1">
              <w:rPr>
                <w:rFonts w:hint="eastAsia"/>
              </w:rPr>
              <w:t>2020/7/22</w:t>
            </w:r>
          </w:p>
        </w:tc>
        <w:tc>
          <w:tcPr>
            <w:tcW w:w="1134" w:type="dxa"/>
            <w:noWrap/>
            <w:hideMark/>
          </w:tcPr>
          <w:p w14:paraId="44484330" w14:textId="77777777" w:rsidR="006A403D" w:rsidRPr="00C830F1" w:rsidRDefault="006A403D" w:rsidP="006A403D">
            <w:r w:rsidRPr="00C830F1">
              <w:t>5.3.2.2.1</w:t>
            </w:r>
          </w:p>
        </w:tc>
        <w:tc>
          <w:tcPr>
            <w:tcW w:w="4536" w:type="dxa"/>
            <w:noWrap/>
            <w:hideMark/>
          </w:tcPr>
          <w:p w14:paraId="234658FD" w14:textId="77777777" w:rsidR="006A403D" w:rsidRPr="00C830F1" w:rsidRDefault="006A403D" w:rsidP="006A403D">
            <w:r w:rsidRPr="00C830F1">
              <w:t>增加判断车辆变道不打灯事件需要的</w:t>
            </w:r>
            <w:r w:rsidRPr="00C830F1">
              <w:t>CLEA</w:t>
            </w:r>
            <w:r w:rsidRPr="00C830F1">
              <w:t>信号</w:t>
            </w:r>
          </w:p>
        </w:tc>
        <w:tc>
          <w:tcPr>
            <w:tcW w:w="1667" w:type="dxa"/>
            <w:noWrap/>
            <w:hideMark/>
          </w:tcPr>
          <w:p w14:paraId="5CD09F80" w14:textId="77777777" w:rsidR="006A403D" w:rsidRPr="00C830F1" w:rsidRDefault="006A403D" w:rsidP="006A403D">
            <w:r w:rsidRPr="00C830F1">
              <w:t>Chen Deliao</w:t>
            </w:r>
          </w:p>
        </w:tc>
      </w:tr>
      <w:tr w:rsidR="00C830F1" w:rsidRPr="00C830F1" w14:paraId="76ED0C03" w14:textId="77777777" w:rsidTr="00CD6D42">
        <w:trPr>
          <w:trHeight w:val="300"/>
        </w:trPr>
        <w:tc>
          <w:tcPr>
            <w:tcW w:w="1129" w:type="dxa"/>
            <w:noWrap/>
            <w:vAlign w:val="top"/>
            <w:hideMark/>
          </w:tcPr>
          <w:p w14:paraId="3EE2C5D8" w14:textId="71C82C05" w:rsidR="006A403D" w:rsidRPr="00C830F1" w:rsidRDefault="006A403D" w:rsidP="006A403D">
            <w:r w:rsidRPr="00C830F1">
              <w:t>0.0.1.</w:t>
            </w:r>
            <w:r w:rsidRPr="00C830F1">
              <w:rPr>
                <w:rFonts w:hint="eastAsia"/>
              </w:rPr>
              <w:t>4</w:t>
            </w:r>
          </w:p>
        </w:tc>
        <w:tc>
          <w:tcPr>
            <w:tcW w:w="1276" w:type="dxa"/>
            <w:noWrap/>
            <w:vAlign w:val="top"/>
            <w:hideMark/>
          </w:tcPr>
          <w:p w14:paraId="1CCCC9E9" w14:textId="76C62B77" w:rsidR="006A403D" w:rsidRPr="00C830F1" w:rsidRDefault="006A403D" w:rsidP="006A403D">
            <w:r w:rsidRPr="00C830F1">
              <w:rPr>
                <w:rFonts w:hint="eastAsia"/>
              </w:rPr>
              <w:t>2020/7/22</w:t>
            </w:r>
          </w:p>
        </w:tc>
        <w:tc>
          <w:tcPr>
            <w:tcW w:w="1134" w:type="dxa"/>
            <w:noWrap/>
            <w:hideMark/>
          </w:tcPr>
          <w:p w14:paraId="776AAC55" w14:textId="77777777" w:rsidR="006A403D" w:rsidRPr="00C830F1" w:rsidRDefault="006A403D" w:rsidP="006A403D">
            <w:r w:rsidRPr="00C830F1">
              <w:t>5.3.2.2.2</w:t>
            </w:r>
          </w:p>
        </w:tc>
        <w:tc>
          <w:tcPr>
            <w:tcW w:w="4536" w:type="dxa"/>
            <w:noWrap/>
            <w:hideMark/>
          </w:tcPr>
          <w:p w14:paraId="52623E07" w14:textId="77777777" w:rsidR="006A403D" w:rsidRPr="00C830F1" w:rsidRDefault="006A403D" w:rsidP="006A403D">
            <w:r w:rsidRPr="00C830F1">
              <w:t>增加判断车辆变道不打灯事件需要的</w:t>
            </w:r>
            <w:r w:rsidRPr="00C830F1">
              <w:t>GB</w:t>
            </w:r>
            <w:r w:rsidRPr="00C830F1">
              <w:t>信号</w:t>
            </w:r>
          </w:p>
        </w:tc>
        <w:tc>
          <w:tcPr>
            <w:tcW w:w="1667" w:type="dxa"/>
            <w:noWrap/>
            <w:hideMark/>
          </w:tcPr>
          <w:p w14:paraId="1DF263D8" w14:textId="77777777" w:rsidR="006A403D" w:rsidRPr="00C830F1" w:rsidRDefault="006A403D" w:rsidP="006A403D">
            <w:r w:rsidRPr="00C830F1">
              <w:t>Chen Deliao</w:t>
            </w:r>
          </w:p>
        </w:tc>
      </w:tr>
      <w:tr w:rsidR="00C830F1" w:rsidRPr="00C830F1" w14:paraId="1E3775C9" w14:textId="77777777" w:rsidTr="00CD6D42">
        <w:trPr>
          <w:trHeight w:val="300"/>
        </w:trPr>
        <w:tc>
          <w:tcPr>
            <w:tcW w:w="1129" w:type="dxa"/>
            <w:noWrap/>
            <w:vAlign w:val="top"/>
            <w:hideMark/>
          </w:tcPr>
          <w:p w14:paraId="7EF2D848" w14:textId="692DA06D" w:rsidR="006A403D" w:rsidRPr="00C830F1" w:rsidRDefault="006A403D" w:rsidP="006A403D">
            <w:r w:rsidRPr="00C830F1">
              <w:t>0.0.1.</w:t>
            </w:r>
            <w:r w:rsidRPr="00C830F1">
              <w:rPr>
                <w:rFonts w:hint="eastAsia"/>
              </w:rPr>
              <w:t>4</w:t>
            </w:r>
          </w:p>
        </w:tc>
        <w:tc>
          <w:tcPr>
            <w:tcW w:w="1276" w:type="dxa"/>
            <w:noWrap/>
            <w:vAlign w:val="top"/>
            <w:hideMark/>
          </w:tcPr>
          <w:p w14:paraId="45603279" w14:textId="29C4C06C" w:rsidR="006A403D" w:rsidRPr="00C830F1" w:rsidRDefault="006A403D" w:rsidP="006A403D">
            <w:r w:rsidRPr="00C830F1">
              <w:rPr>
                <w:rFonts w:hint="eastAsia"/>
              </w:rPr>
              <w:t>2020/7/22</w:t>
            </w:r>
          </w:p>
        </w:tc>
        <w:tc>
          <w:tcPr>
            <w:tcW w:w="1134" w:type="dxa"/>
            <w:noWrap/>
            <w:hideMark/>
          </w:tcPr>
          <w:p w14:paraId="167D3097" w14:textId="77777777" w:rsidR="006A403D" w:rsidRPr="00C830F1" w:rsidRDefault="006A403D" w:rsidP="006A403D">
            <w:r w:rsidRPr="00C830F1">
              <w:t>5.3.2.2.3</w:t>
            </w:r>
          </w:p>
        </w:tc>
        <w:tc>
          <w:tcPr>
            <w:tcW w:w="4536" w:type="dxa"/>
            <w:noWrap/>
            <w:hideMark/>
          </w:tcPr>
          <w:p w14:paraId="5BBDC228" w14:textId="77777777" w:rsidR="006A403D" w:rsidRPr="00C830F1" w:rsidRDefault="006A403D" w:rsidP="006A403D">
            <w:r w:rsidRPr="00C830F1">
              <w:t>增加判断车辆变道不打灯事件需要的标定信息</w:t>
            </w:r>
          </w:p>
        </w:tc>
        <w:tc>
          <w:tcPr>
            <w:tcW w:w="1667" w:type="dxa"/>
            <w:noWrap/>
            <w:hideMark/>
          </w:tcPr>
          <w:p w14:paraId="19CE664E" w14:textId="77777777" w:rsidR="006A403D" w:rsidRPr="00C830F1" w:rsidRDefault="006A403D" w:rsidP="006A403D">
            <w:r w:rsidRPr="00C830F1">
              <w:t>Chen Deliao</w:t>
            </w:r>
          </w:p>
        </w:tc>
      </w:tr>
      <w:tr w:rsidR="00C830F1" w:rsidRPr="00C830F1" w14:paraId="0811EDBF" w14:textId="77777777" w:rsidTr="00CD6D42">
        <w:trPr>
          <w:trHeight w:val="300"/>
        </w:trPr>
        <w:tc>
          <w:tcPr>
            <w:tcW w:w="1129" w:type="dxa"/>
            <w:noWrap/>
            <w:vAlign w:val="top"/>
            <w:hideMark/>
          </w:tcPr>
          <w:p w14:paraId="50AE6361" w14:textId="6F115CEF" w:rsidR="006A403D" w:rsidRPr="00C830F1" w:rsidRDefault="006A403D" w:rsidP="006A403D">
            <w:r w:rsidRPr="00C830F1">
              <w:t>0.0.1.</w:t>
            </w:r>
            <w:r w:rsidRPr="00C830F1">
              <w:rPr>
                <w:rFonts w:hint="eastAsia"/>
              </w:rPr>
              <w:t>4</w:t>
            </w:r>
          </w:p>
        </w:tc>
        <w:tc>
          <w:tcPr>
            <w:tcW w:w="1276" w:type="dxa"/>
            <w:noWrap/>
            <w:vAlign w:val="top"/>
            <w:hideMark/>
          </w:tcPr>
          <w:p w14:paraId="4D276564" w14:textId="0F5DE466" w:rsidR="006A403D" w:rsidRPr="00C830F1" w:rsidRDefault="006A403D" w:rsidP="006A403D">
            <w:r w:rsidRPr="00C830F1">
              <w:rPr>
                <w:rFonts w:hint="eastAsia"/>
              </w:rPr>
              <w:t>2020/7/22</w:t>
            </w:r>
          </w:p>
        </w:tc>
        <w:tc>
          <w:tcPr>
            <w:tcW w:w="1134" w:type="dxa"/>
            <w:noWrap/>
            <w:hideMark/>
          </w:tcPr>
          <w:p w14:paraId="7B698F68" w14:textId="77777777" w:rsidR="006A403D" w:rsidRPr="00C830F1" w:rsidRDefault="006A403D" w:rsidP="006A403D">
            <w:r w:rsidRPr="00C830F1">
              <w:t>5.3.2.3</w:t>
            </w:r>
          </w:p>
        </w:tc>
        <w:tc>
          <w:tcPr>
            <w:tcW w:w="4536" w:type="dxa"/>
            <w:noWrap/>
            <w:hideMark/>
          </w:tcPr>
          <w:p w14:paraId="1BAF8012" w14:textId="77777777" w:rsidR="006A403D" w:rsidRPr="00C830F1" w:rsidRDefault="006A403D" w:rsidP="006A403D">
            <w:r w:rsidRPr="00C830F1">
              <w:t>补充急加速判断阈值对应的标定</w:t>
            </w:r>
          </w:p>
        </w:tc>
        <w:tc>
          <w:tcPr>
            <w:tcW w:w="1667" w:type="dxa"/>
            <w:noWrap/>
            <w:hideMark/>
          </w:tcPr>
          <w:p w14:paraId="36D0EC9C" w14:textId="77777777" w:rsidR="006A403D" w:rsidRPr="00C830F1" w:rsidRDefault="006A403D" w:rsidP="006A403D">
            <w:r w:rsidRPr="00C830F1">
              <w:t>Chen Deliao</w:t>
            </w:r>
          </w:p>
        </w:tc>
      </w:tr>
      <w:tr w:rsidR="00C830F1" w:rsidRPr="00C830F1" w14:paraId="4371B8F8" w14:textId="77777777" w:rsidTr="00CD6D42">
        <w:trPr>
          <w:trHeight w:val="300"/>
        </w:trPr>
        <w:tc>
          <w:tcPr>
            <w:tcW w:w="1129" w:type="dxa"/>
            <w:noWrap/>
            <w:vAlign w:val="top"/>
            <w:hideMark/>
          </w:tcPr>
          <w:p w14:paraId="32DA8065" w14:textId="609A128A" w:rsidR="006A403D" w:rsidRPr="00C830F1" w:rsidRDefault="006A403D" w:rsidP="006A403D">
            <w:r w:rsidRPr="00C830F1">
              <w:t>0.0.1.</w:t>
            </w:r>
            <w:r w:rsidRPr="00C830F1">
              <w:rPr>
                <w:rFonts w:hint="eastAsia"/>
              </w:rPr>
              <w:t>4</w:t>
            </w:r>
          </w:p>
        </w:tc>
        <w:tc>
          <w:tcPr>
            <w:tcW w:w="1276" w:type="dxa"/>
            <w:noWrap/>
            <w:vAlign w:val="top"/>
            <w:hideMark/>
          </w:tcPr>
          <w:p w14:paraId="037C6B87" w14:textId="1B637033" w:rsidR="006A403D" w:rsidRPr="00C830F1" w:rsidRDefault="006A403D" w:rsidP="006A403D">
            <w:r w:rsidRPr="00C830F1">
              <w:rPr>
                <w:rFonts w:hint="eastAsia"/>
              </w:rPr>
              <w:t>2020/7/22</w:t>
            </w:r>
          </w:p>
        </w:tc>
        <w:tc>
          <w:tcPr>
            <w:tcW w:w="1134" w:type="dxa"/>
            <w:noWrap/>
            <w:hideMark/>
          </w:tcPr>
          <w:p w14:paraId="5735BC6F" w14:textId="77777777" w:rsidR="006A403D" w:rsidRPr="00C830F1" w:rsidRDefault="006A403D" w:rsidP="006A403D">
            <w:r w:rsidRPr="00C830F1">
              <w:t>5.3.2.3.1</w:t>
            </w:r>
          </w:p>
        </w:tc>
        <w:tc>
          <w:tcPr>
            <w:tcW w:w="4536" w:type="dxa"/>
            <w:noWrap/>
            <w:hideMark/>
          </w:tcPr>
          <w:p w14:paraId="438AD67A" w14:textId="77777777" w:rsidR="006A403D" w:rsidRPr="00C830F1" w:rsidRDefault="006A403D" w:rsidP="006A403D">
            <w:r w:rsidRPr="00C830F1">
              <w:t>增加判断车辆急加速需要的</w:t>
            </w:r>
            <w:r w:rsidRPr="00C830F1">
              <w:t>CLEA</w:t>
            </w:r>
            <w:r w:rsidRPr="00C830F1">
              <w:t>信号</w:t>
            </w:r>
          </w:p>
        </w:tc>
        <w:tc>
          <w:tcPr>
            <w:tcW w:w="1667" w:type="dxa"/>
            <w:noWrap/>
            <w:hideMark/>
          </w:tcPr>
          <w:p w14:paraId="4052CC3B" w14:textId="77777777" w:rsidR="006A403D" w:rsidRPr="00C830F1" w:rsidRDefault="006A403D" w:rsidP="006A403D">
            <w:r w:rsidRPr="00C830F1">
              <w:t>Chen Deliao</w:t>
            </w:r>
          </w:p>
        </w:tc>
      </w:tr>
      <w:tr w:rsidR="00C830F1" w:rsidRPr="00C830F1" w14:paraId="61B82AA1" w14:textId="77777777" w:rsidTr="00CD6D42">
        <w:trPr>
          <w:trHeight w:val="300"/>
        </w:trPr>
        <w:tc>
          <w:tcPr>
            <w:tcW w:w="1129" w:type="dxa"/>
            <w:noWrap/>
            <w:vAlign w:val="top"/>
            <w:hideMark/>
          </w:tcPr>
          <w:p w14:paraId="7CD1CB25" w14:textId="7686F0CF" w:rsidR="006A403D" w:rsidRPr="00C830F1" w:rsidRDefault="006A403D" w:rsidP="006A403D">
            <w:r w:rsidRPr="00C830F1">
              <w:t>0.0.1.</w:t>
            </w:r>
            <w:r w:rsidRPr="00C830F1">
              <w:rPr>
                <w:rFonts w:hint="eastAsia"/>
              </w:rPr>
              <w:t>4</w:t>
            </w:r>
          </w:p>
        </w:tc>
        <w:tc>
          <w:tcPr>
            <w:tcW w:w="1276" w:type="dxa"/>
            <w:noWrap/>
            <w:vAlign w:val="top"/>
            <w:hideMark/>
          </w:tcPr>
          <w:p w14:paraId="176B4E78" w14:textId="73044BDC" w:rsidR="006A403D" w:rsidRPr="00C830F1" w:rsidRDefault="006A403D" w:rsidP="006A403D">
            <w:r w:rsidRPr="00C830F1">
              <w:rPr>
                <w:rFonts w:hint="eastAsia"/>
              </w:rPr>
              <w:t>2020/7/22</w:t>
            </w:r>
          </w:p>
        </w:tc>
        <w:tc>
          <w:tcPr>
            <w:tcW w:w="1134" w:type="dxa"/>
            <w:noWrap/>
            <w:hideMark/>
          </w:tcPr>
          <w:p w14:paraId="0AAE072C" w14:textId="77777777" w:rsidR="006A403D" w:rsidRPr="00C830F1" w:rsidRDefault="006A403D" w:rsidP="006A403D">
            <w:r w:rsidRPr="00C830F1">
              <w:t>5.3.2.3.2</w:t>
            </w:r>
          </w:p>
        </w:tc>
        <w:tc>
          <w:tcPr>
            <w:tcW w:w="4536" w:type="dxa"/>
            <w:noWrap/>
            <w:hideMark/>
          </w:tcPr>
          <w:p w14:paraId="5155D197" w14:textId="77777777" w:rsidR="006A403D" w:rsidRPr="00C830F1" w:rsidRDefault="006A403D" w:rsidP="006A403D">
            <w:r w:rsidRPr="00C830F1">
              <w:t>增加判断车辆急加速需要的</w:t>
            </w:r>
            <w:r w:rsidRPr="00C830F1">
              <w:t>GB</w:t>
            </w:r>
            <w:r w:rsidRPr="00C830F1">
              <w:t>信号</w:t>
            </w:r>
          </w:p>
        </w:tc>
        <w:tc>
          <w:tcPr>
            <w:tcW w:w="1667" w:type="dxa"/>
            <w:noWrap/>
            <w:hideMark/>
          </w:tcPr>
          <w:p w14:paraId="645666F1" w14:textId="77777777" w:rsidR="006A403D" w:rsidRPr="00C830F1" w:rsidRDefault="006A403D" w:rsidP="006A403D">
            <w:r w:rsidRPr="00C830F1">
              <w:t>Chen Deliao</w:t>
            </w:r>
          </w:p>
        </w:tc>
      </w:tr>
      <w:tr w:rsidR="00C830F1" w:rsidRPr="00C830F1" w14:paraId="2048E613" w14:textId="77777777" w:rsidTr="00CD6D42">
        <w:trPr>
          <w:trHeight w:val="300"/>
        </w:trPr>
        <w:tc>
          <w:tcPr>
            <w:tcW w:w="1129" w:type="dxa"/>
            <w:noWrap/>
            <w:vAlign w:val="top"/>
            <w:hideMark/>
          </w:tcPr>
          <w:p w14:paraId="71483EB9" w14:textId="3E710AD4" w:rsidR="006A403D" w:rsidRPr="00C830F1" w:rsidRDefault="006A403D" w:rsidP="006A403D">
            <w:r w:rsidRPr="00C830F1">
              <w:t>0.0.1.</w:t>
            </w:r>
            <w:r w:rsidRPr="00C830F1">
              <w:rPr>
                <w:rFonts w:hint="eastAsia"/>
              </w:rPr>
              <w:t>4</w:t>
            </w:r>
          </w:p>
        </w:tc>
        <w:tc>
          <w:tcPr>
            <w:tcW w:w="1276" w:type="dxa"/>
            <w:noWrap/>
            <w:vAlign w:val="top"/>
            <w:hideMark/>
          </w:tcPr>
          <w:p w14:paraId="7B9B300C" w14:textId="37E60B54" w:rsidR="006A403D" w:rsidRPr="00C830F1" w:rsidRDefault="006A403D" w:rsidP="006A403D">
            <w:r w:rsidRPr="00C830F1">
              <w:rPr>
                <w:rFonts w:hint="eastAsia"/>
              </w:rPr>
              <w:t>2020/7/22</w:t>
            </w:r>
          </w:p>
        </w:tc>
        <w:tc>
          <w:tcPr>
            <w:tcW w:w="1134" w:type="dxa"/>
            <w:noWrap/>
            <w:hideMark/>
          </w:tcPr>
          <w:p w14:paraId="0B8F2B7B" w14:textId="77777777" w:rsidR="006A403D" w:rsidRPr="00C830F1" w:rsidRDefault="006A403D" w:rsidP="006A403D">
            <w:r w:rsidRPr="00C830F1">
              <w:t>5.3.2.3.3</w:t>
            </w:r>
          </w:p>
        </w:tc>
        <w:tc>
          <w:tcPr>
            <w:tcW w:w="4536" w:type="dxa"/>
            <w:noWrap/>
            <w:hideMark/>
          </w:tcPr>
          <w:p w14:paraId="0E83CF8D" w14:textId="77777777" w:rsidR="006A403D" w:rsidRPr="00C830F1" w:rsidRDefault="006A403D" w:rsidP="006A403D">
            <w:r w:rsidRPr="00C830F1">
              <w:t>增加判断车辆急加速需要的标定信息</w:t>
            </w:r>
          </w:p>
        </w:tc>
        <w:tc>
          <w:tcPr>
            <w:tcW w:w="1667" w:type="dxa"/>
            <w:noWrap/>
            <w:hideMark/>
          </w:tcPr>
          <w:p w14:paraId="71BDFABC" w14:textId="77777777" w:rsidR="006A403D" w:rsidRPr="00C830F1" w:rsidRDefault="006A403D" w:rsidP="006A403D">
            <w:r w:rsidRPr="00C830F1">
              <w:t>Chen Deliao</w:t>
            </w:r>
          </w:p>
        </w:tc>
      </w:tr>
      <w:tr w:rsidR="00C830F1" w:rsidRPr="00C830F1" w14:paraId="663B331D" w14:textId="77777777" w:rsidTr="00CD6D42">
        <w:trPr>
          <w:trHeight w:val="300"/>
        </w:trPr>
        <w:tc>
          <w:tcPr>
            <w:tcW w:w="1129" w:type="dxa"/>
            <w:noWrap/>
            <w:vAlign w:val="top"/>
            <w:hideMark/>
          </w:tcPr>
          <w:p w14:paraId="27AF3069" w14:textId="09FA0EBE" w:rsidR="006A403D" w:rsidRPr="00C830F1" w:rsidRDefault="006A403D" w:rsidP="006A403D">
            <w:r w:rsidRPr="00C830F1">
              <w:t>0.0.1.</w:t>
            </w:r>
            <w:r w:rsidRPr="00C830F1">
              <w:rPr>
                <w:rFonts w:hint="eastAsia"/>
              </w:rPr>
              <w:t>4</w:t>
            </w:r>
          </w:p>
        </w:tc>
        <w:tc>
          <w:tcPr>
            <w:tcW w:w="1276" w:type="dxa"/>
            <w:noWrap/>
            <w:vAlign w:val="top"/>
            <w:hideMark/>
          </w:tcPr>
          <w:p w14:paraId="06E0E6E4" w14:textId="25CD493A" w:rsidR="006A403D" w:rsidRPr="00C830F1" w:rsidRDefault="006A403D" w:rsidP="006A403D">
            <w:r w:rsidRPr="00C830F1">
              <w:rPr>
                <w:rFonts w:hint="eastAsia"/>
              </w:rPr>
              <w:t>2020/7/22</w:t>
            </w:r>
          </w:p>
        </w:tc>
        <w:tc>
          <w:tcPr>
            <w:tcW w:w="1134" w:type="dxa"/>
            <w:noWrap/>
            <w:hideMark/>
          </w:tcPr>
          <w:p w14:paraId="7D067BE3" w14:textId="77777777" w:rsidR="006A403D" w:rsidRPr="00C830F1" w:rsidRDefault="006A403D" w:rsidP="006A403D">
            <w:r w:rsidRPr="00C830F1">
              <w:t>5.3.2.4</w:t>
            </w:r>
          </w:p>
        </w:tc>
        <w:tc>
          <w:tcPr>
            <w:tcW w:w="4536" w:type="dxa"/>
            <w:noWrap/>
            <w:hideMark/>
          </w:tcPr>
          <w:p w14:paraId="7CCBA31B" w14:textId="77777777" w:rsidR="006A403D" w:rsidRPr="00C830F1" w:rsidRDefault="006A403D" w:rsidP="006A403D">
            <w:r w:rsidRPr="00C830F1">
              <w:t>补充急减速判断阈值对应的标定</w:t>
            </w:r>
          </w:p>
        </w:tc>
        <w:tc>
          <w:tcPr>
            <w:tcW w:w="1667" w:type="dxa"/>
            <w:noWrap/>
            <w:hideMark/>
          </w:tcPr>
          <w:p w14:paraId="2B3D3587" w14:textId="77777777" w:rsidR="006A403D" w:rsidRPr="00C830F1" w:rsidRDefault="006A403D" w:rsidP="006A403D">
            <w:r w:rsidRPr="00C830F1">
              <w:t>Chen Deliao</w:t>
            </w:r>
          </w:p>
        </w:tc>
      </w:tr>
      <w:tr w:rsidR="00C830F1" w:rsidRPr="00C830F1" w14:paraId="7E33C3A5" w14:textId="77777777" w:rsidTr="00CD6D42">
        <w:trPr>
          <w:trHeight w:val="300"/>
        </w:trPr>
        <w:tc>
          <w:tcPr>
            <w:tcW w:w="1129" w:type="dxa"/>
            <w:noWrap/>
            <w:vAlign w:val="top"/>
            <w:hideMark/>
          </w:tcPr>
          <w:p w14:paraId="0824CCC9" w14:textId="7C6FB5D4" w:rsidR="006A403D" w:rsidRPr="00C830F1" w:rsidRDefault="006A403D" w:rsidP="006A403D">
            <w:r w:rsidRPr="00C830F1">
              <w:t>0.0.1.</w:t>
            </w:r>
            <w:r w:rsidRPr="00C830F1">
              <w:rPr>
                <w:rFonts w:hint="eastAsia"/>
              </w:rPr>
              <w:t>4</w:t>
            </w:r>
          </w:p>
        </w:tc>
        <w:tc>
          <w:tcPr>
            <w:tcW w:w="1276" w:type="dxa"/>
            <w:noWrap/>
            <w:vAlign w:val="top"/>
            <w:hideMark/>
          </w:tcPr>
          <w:p w14:paraId="06D0E80E" w14:textId="577B5BDC" w:rsidR="006A403D" w:rsidRPr="00C830F1" w:rsidRDefault="006A403D" w:rsidP="006A403D">
            <w:r w:rsidRPr="00C830F1">
              <w:rPr>
                <w:rFonts w:hint="eastAsia"/>
              </w:rPr>
              <w:t>2020/7/22</w:t>
            </w:r>
          </w:p>
        </w:tc>
        <w:tc>
          <w:tcPr>
            <w:tcW w:w="1134" w:type="dxa"/>
            <w:noWrap/>
            <w:hideMark/>
          </w:tcPr>
          <w:p w14:paraId="17631AEF" w14:textId="77777777" w:rsidR="006A403D" w:rsidRPr="00C830F1" w:rsidRDefault="006A403D" w:rsidP="006A403D">
            <w:r w:rsidRPr="00C830F1">
              <w:t>5.3.2.4.1</w:t>
            </w:r>
          </w:p>
        </w:tc>
        <w:tc>
          <w:tcPr>
            <w:tcW w:w="4536" w:type="dxa"/>
            <w:noWrap/>
            <w:hideMark/>
          </w:tcPr>
          <w:p w14:paraId="500CFEFE" w14:textId="77777777" w:rsidR="006A403D" w:rsidRPr="00C830F1" w:rsidRDefault="006A403D" w:rsidP="006A403D">
            <w:r w:rsidRPr="00C830F1">
              <w:t>增加判断车辆急减速需要的</w:t>
            </w:r>
            <w:r w:rsidRPr="00C830F1">
              <w:t>CLEA</w:t>
            </w:r>
            <w:r w:rsidRPr="00C830F1">
              <w:t>信号</w:t>
            </w:r>
          </w:p>
        </w:tc>
        <w:tc>
          <w:tcPr>
            <w:tcW w:w="1667" w:type="dxa"/>
            <w:noWrap/>
            <w:hideMark/>
          </w:tcPr>
          <w:p w14:paraId="1D9F2AA5" w14:textId="77777777" w:rsidR="006A403D" w:rsidRPr="00C830F1" w:rsidRDefault="006A403D" w:rsidP="006A403D">
            <w:r w:rsidRPr="00C830F1">
              <w:t>Chen Deliao</w:t>
            </w:r>
          </w:p>
        </w:tc>
      </w:tr>
      <w:tr w:rsidR="00C830F1" w:rsidRPr="00C830F1" w14:paraId="33DFC366" w14:textId="77777777" w:rsidTr="00CD6D42">
        <w:trPr>
          <w:trHeight w:val="300"/>
        </w:trPr>
        <w:tc>
          <w:tcPr>
            <w:tcW w:w="1129" w:type="dxa"/>
            <w:noWrap/>
            <w:vAlign w:val="top"/>
            <w:hideMark/>
          </w:tcPr>
          <w:p w14:paraId="22E58AA1" w14:textId="55CA913A" w:rsidR="006A403D" w:rsidRPr="00C830F1" w:rsidRDefault="006A403D" w:rsidP="006A403D">
            <w:r w:rsidRPr="00C830F1">
              <w:t>0.0.1.</w:t>
            </w:r>
            <w:r w:rsidRPr="00C830F1">
              <w:rPr>
                <w:rFonts w:hint="eastAsia"/>
              </w:rPr>
              <w:t>4</w:t>
            </w:r>
          </w:p>
        </w:tc>
        <w:tc>
          <w:tcPr>
            <w:tcW w:w="1276" w:type="dxa"/>
            <w:noWrap/>
            <w:vAlign w:val="top"/>
            <w:hideMark/>
          </w:tcPr>
          <w:p w14:paraId="5B03F55D" w14:textId="71372F7B" w:rsidR="006A403D" w:rsidRPr="00C830F1" w:rsidRDefault="006A403D" w:rsidP="006A403D">
            <w:r w:rsidRPr="00C830F1">
              <w:rPr>
                <w:rFonts w:hint="eastAsia"/>
              </w:rPr>
              <w:t>2020/7/22</w:t>
            </w:r>
          </w:p>
        </w:tc>
        <w:tc>
          <w:tcPr>
            <w:tcW w:w="1134" w:type="dxa"/>
            <w:noWrap/>
            <w:hideMark/>
          </w:tcPr>
          <w:p w14:paraId="41E8D770" w14:textId="77777777" w:rsidR="006A403D" w:rsidRPr="00C830F1" w:rsidRDefault="006A403D" w:rsidP="006A403D">
            <w:r w:rsidRPr="00C830F1">
              <w:t>5.3.2.4.2</w:t>
            </w:r>
          </w:p>
        </w:tc>
        <w:tc>
          <w:tcPr>
            <w:tcW w:w="4536" w:type="dxa"/>
            <w:noWrap/>
            <w:hideMark/>
          </w:tcPr>
          <w:p w14:paraId="1C9DB7AF" w14:textId="77777777" w:rsidR="006A403D" w:rsidRPr="00C830F1" w:rsidRDefault="006A403D" w:rsidP="006A403D">
            <w:r w:rsidRPr="00C830F1">
              <w:t>增加判断车辆急减速需要的</w:t>
            </w:r>
            <w:r w:rsidRPr="00C830F1">
              <w:t>GB</w:t>
            </w:r>
            <w:r w:rsidRPr="00C830F1">
              <w:t>信号</w:t>
            </w:r>
          </w:p>
        </w:tc>
        <w:tc>
          <w:tcPr>
            <w:tcW w:w="1667" w:type="dxa"/>
            <w:noWrap/>
            <w:hideMark/>
          </w:tcPr>
          <w:p w14:paraId="699C7FCD" w14:textId="77777777" w:rsidR="006A403D" w:rsidRPr="00C830F1" w:rsidRDefault="006A403D" w:rsidP="006A403D">
            <w:r w:rsidRPr="00C830F1">
              <w:t>Chen Deliao</w:t>
            </w:r>
          </w:p>
        </w:tc>
      </w:tr>
      <w:tr w:rsidR="00C830F1" w:rsidRPr="00C830F1" w14:paraId="55C9DA18" w14:textId="77777777" w:rsidTr="00CD6D42">
        <w:trPr>
          <w:trHeight w:val="300"/>
        </w:trPr>
        <w:tc>
          <w:tcPr>
            <w:tcW w:w="1129" w:type="dxa"/>
            <w:noWrap/>
            <w:vAlign w:val="top"/>
            <w:hideMark/>
          </w:tcPr>
          <w:p w14:paraId="2A57F76C" w14:textId="3DBFC9FF" w:rsidR="006A403D" w:rsidRPr="00C830F1" w:rsidRDefault="006A403D" w:rsidP="006A403D">
            <w:r w:rsidRPr="00C830F1">
              <w:t>0.0.1.</w:t>
            </w:r>
            <w:r w:rsidRPr="00C830F1">
              <w:rPr>
                <w:rFonts w:hint="eastAsia"/>
              </w:rPr>
              <w:t>4</w:t>
            </w:r>
          </w:p>
        </w:tc>
        <w:tc>
          <w:tcPr>
            <w:tcW w:w="1276" w:type="dxa"/>
            <w:noWrap/>
            <w:vAlign w:val="top"/>
            <w:hideMark/>
          </w:tcPr>
          <w:p w14:paraId="0BBBBC22" w14:textId="504B71F0" w:rsidR="006A403D" w:rsidRPr="00C830F1" w:rsidRDefault="006A403D" w:rsidP="006A403D">
            <w:r w:rsidRPr="00C830F1">
              <w:rPr>
                <w:rFonts w:hint="eastAsia"/>
              </w:rPr>
              <w:t>2020/7/22</w:t>
            </w:r>
          </w:p>
        </w:tc>
        <w:tc>
          <w:tcPr>
            <w:tcW w:w="1134" w:type="dxa"/>
            <w:noWrap/>
            <w:hideMark/>
          </w:tcPr>
          <w:p w14:paraId="3C2D2C49" w14:textId="77777777" w:rsidR="006A403D" w:rsidRPr="00C830F1" w:rsidRDefault="006A403D" w:rsidP="006A403D">
            <w:r w:rsidRPr="00C830F1">
              <w:t>5.3.2.4.3</w:t>
            </w:r>
          </w:p>
        </w:tc>
        <w:tc>
          <w:tcPr>
            <w:tcW w:w="4536" w:type="dxa"/>
            <w:noWrap/>
            <w:hideMark/>
          </w:tcPr>
          <w:p w14:paraId="2C08AE62" w14:textId="77777777" w:rsidR="006A403D" w:rsidRPr="00C830F1" w:rsidRDefault="006A403D" w:rsidP="006A403D">
            <w:r w:rsidRPr="00C830F1">
              <w:t>增加判断车辆急减速需要的标定信息</w:t>
            </w:r>
          </w:p>
        </w:tc>
        <w:tc>
          <w:tcPr>
            <w:tcW w:w="1667" w:type="dxa"/>
            <w:noWrap/>
            <w:hideMark/>
          </w:tcPr>
          <w:p w14:paraId="6416B27A" w14:textId="77777777" w:rsidR="006A403D" w:rsidRPr="00C830F1" w:rsidRDefault="006A403D" w:rsidP="006A403D">
            <w:r w:rsidRPr="00C830F1">
              <w:t>Chen Deliao</w:t>
            </w:r>
          </w:p>
        </w:tc>
      </w:tr>
      <w:tr w:rsidR="00C830F1" w:rsidRPr="00C830F1" w14:paraId="0956B8C3" w14:textId="77777777" w:rsidTr="00CD6D42">
        <w:trPr>
          <w:trHeight w:val="300"/>
        </w:trPr>
        <w:tc>
          <w:tcPr>
            <w:tcW w:w="1129" w:type="dxa"/>
            <w:noWrap/>
            <w:vAlign w:val="top"/>
            <w:hideMark/>
          </w:tcPr>
          <w:p w14:paraId="3BC0BA83" w14:textId="1A95A00A" w:rsidR="006A403D" w:rsidRPr="00C830F1" w:rsidRDefault="006A403D" w:rsidP="006A403D">
            <w:r w:rsidRPr="00C830F1">
              <w:t>0.0.1.</w:t>
            </w:r>
            <w:r w:rsidRPr="00C830F1">
              <w:rPr>
                <w:rFonts w:hint="eastAsia"/>
              </w:rPr>
              <w:t>4</w:t>
            </w:r>
          </w:p>
        </w:tc>
        <w:tc>
          <w:tcPr>
            <w:tcW w:w="1276" w:type="dxa"/>
            <w:noWrap/>
            <w:vAlign w:val="top"/>
            <w:hideMark/>
          </w:tcPr>
          <w:p w14:paraId="6BC00DBA" w14:textId="466490A1" w:rsidR="006A403D" w:rsidRPr="00C830F1" w:rsidRDefault="006A403D" w:rsidP="006A403D">
            <w:r w:rsidRPr="00C830F1">
              <w:rPr>
                <w:rFonts w:hint="eastAsia"/>
              </w:rPr>
              <w:t>2020/7/22</w:t>
            </w:r>
          </w:p>
        </w:tc>
        <w:tc>
          <w:tcPr>
            <w:tcW w:w="1134" w:type="dxa"/>
            <w:noWrap/>
            <w:hideMark/>
          </w:tcPr>
          <w:p w14:paraId="41DB861E" w14:textId="77777777" w:rsidR="006A403D" w:rsidRPr="00C830F1" w:rsidRDefault="006A403D" w:rsidP="006A403D">
            <w:r w:rsidRPr="00C830F1">
              <w:t>5.3.2.5</w:t>
            </w:r>
          </w:p>
        </w:tc>
        <w:tc>
          <w:tcPr>
            <w:tcW w:w="4536" w:type="dxa"/>
            <w:noWrap/>
            <w:hideMark/>
          </w:tcPr>
          <w:p w14:paraId="1DB4F5F5" w14:textId="77777777" w:rsidR="006A403D" w:rsidRPr="00C830F1" w:rsidRDefault="006A403D" w:rsidP="006A403D">
            <w:r w:rsidRPr="00C830F1">
              <w:t>补充疲劳驾驶阈值的标定信息，休息时间阈值的标定信息；</w:t>
            </w:r>
          </w:p>
        </w:tc>
        <w:tc>
          <w:tcPr>
            <w:tcW w:w="1667" w:type="dxa"/>
            <w:noWrap/>
            <w:hideMark/>
          </w:tcPr>
          <w:p w14:paraId="424C6F4D" w14:textId="77777777" w:rsidR="006A403D" w:rsidRPr="00C830F1" w:rsidRDefault="006A403D" w:rsidP="006A403D">
            <w:r w:rsidRPr="00C830F1">
              <w:t>Chen Deliao</w:t>
            </w:r>
          </w:p>
        </w:tc>
      </w:tr>
      <w:tr w:rsidR="00C830F1" w:rsidRPr="00C830F1" w14:paraId="43FF6693" w14:textId="77777777" w:rsidTr="00CD6D42">
        <w:trPr>
          <w:trHeight w:val="300"/>
        </w:trPr>
        <w:tc>
          <w:tcPr>
            <w:tcW w:w="1129" w:type="dxa"/>
            <w:noWrap/>
            <w:vAlign w:val="top"/>
            <w:hideMark/>
          </w:tcPr>
          <w:p w14:paraId="5EFAD7DF" w14:textId="426BD614" w:rsidR="006A403D" w:rsidRPr="00C830F1" w:rsidRDefault="006A403D" w:rsidP="006A403D">
            <w:r w:rsidRPr="00C830F1">
              <w:t>0.0.1.</w:t>
            </w:r>
            <w:r w:rsidRPr="00C830F1">
              <w:rPr>
                <w:rFonts w:hint="eastAsia"/>
              </w:rPr>
              <w:t>4</w:t>
            </w:r>
          </w:p>
        </w:tc>
        <w:tc>
          <w:tcPr>
            <w:tcW w:w="1276" w:type="dxa"/>
            <w:noWrap/>
            <w:vAlign w:val="top"/>
            <w:hideMark/>
          </w:tcPr>
          <w:p w14:paraId="58386758" w14:textId="69A9B603" w:rsidR="006A403D" w:rsidRPr="00C830F1" w:rsidRDefault="006A403D" w:rsidP="006A403D">
            <w:r w:rsidRPr="00C830F1">
              <w:rPr>
                <w:rFonts w:hint="eastAsia"/>
              </w:rPr>
              <w:t>2020/7/22</w:t>
            </w:r>
          </w:p>
        </w:tc>
        <w:tc>
          <w:tcPr>
            <w:tcW w:w="1134" w:type="dxa"/>
            <w:noWrap/>
            <w:hideMark/>
          </w:tcPr>
          <w:p w14:paraId="06E172F0" w14:textId="77777777" w:rsidR="006A403D" w:rsidRPr="00C830F1" w:rsidRDefault="006A403D" w:rsidP="006A403D">
            <w:r w:rsidRPr="00C830F1">
              <w:t>5.3.2.5.1</w:t>
            </w:r>
          </w:p>
        </w:tc>
        <w:tc>
          <w:tcPr>
            <w:tcW w:w="4536" w:type="dxa"/>
            <w:noWrap/>
            <w:hideMark/>
          </w:tcPr>
          <w:p w14:paraId="12031E1B" w14:textId="77777777" w:rsidR="006A403D" w:rsidRPr="00C830F1" w:rsidRDefault="006A403D" w:rsidP="006A403D">
            <w:r w:rsidRPr="00C830F1">
              <w:t>增加了判断疲劳驾驶需要的</w:t>
            </w:r>
            <w:r w:rsidRPr="00C830F1">
              <w:t>CLEA</w:t>
            </w:r>
            <w:r w:rsidRPr="00C830F1">
              <w:t>信号</w:t>
            </w:r>
          </w:p>
        </w:tc>
        <w:tc>
          <w:tcPr>
            <w:tcW w:w="1667" w:type="dxa"/>
            <w:noWrap/>
            <w:hideMark/>
          </w:tcPr>
          <w:p w14:paraId="1CA6BF23" w14:textId="77777777" w:rsidR="006A403D" w:rsidRPr="00C830F1" w:rsidRDefault="006A403D" w:rsidP="006A403D">
            <w:r w:rsidRPr="00C830F1">
              <w:t>Chen Deliao</w:t>
            </w:r>
          </w:p>
        </w:tc>
      </w:tr>
      <w:tr w:rsidR="00C830F1" w:rsidRPr="00C830F1" w14:paraId="1E3D4DDE" w14:textId="77777777" w:rsidTr="00CD6D42">
        <w:trPr>
          <w:trHeight w:val="300"/>
        </w:trPr>
        <w:tc>
          <w:tcPr>
            <w:tcW w:w="1129" w:type="dxa"/>
            <w:noWrap/>
            <w:vAlign w:val="top"/>
            <w:hideMark/>
          </w:tcPr>
          <w:p w14:paraId="380EEC78" w14:textId="378F3A08" w:rsidR="006A403D" w:rsidRPr="00C830F1" w:rsidRDefault="006A403D" w:rsidP="006A403D">
            <w:r w:rsidRPr="00C830F1">
              <w:t>0.0.1.</w:t>
            </w:r>
            <w:r w:rsidRPr="00C830F1">
              <w:rPr>
                <w:rFonts w:hint="eastAsia"/>
              </w:rPr>
              <w:t>4</w:t>
            </w:r>
          </w:p>
        </w:tc>
        <w:tc>
          <w:tcPr>
            <w:tcW w:w="1276" w:type="dxa"/>
            <w:noWrap/>
            <w:vAlign w:val="top"/>
            <w:hideMark/>
          </w:tcPr>
          <w:p w14:paraId="2F9293FB" w14:textId="753E2EDF" w:rsidR="006A403D" w:rsidRPr="00C830F1" w:rsidRDefault="006A403D" w:rsidP="006A403D">
            <w:r w:rsidRPr="00C830F1">
              <w:rPr>
                <w:rFonts w:hint="eastAsia"/>
              </w:rPr>
              <w:t>2020/7/22</w:t>
            </w:r>
          </w:p>
        </w:tc>
        <w:tc>
          <w:tcPr>
            <w:tcW w:w="1134" w:type="dxa"/>
            <w:noWrap/>
            <w:hideMark/>
          </w:tcPr>
          <w:p w14:paraId="2543DC9A" w14:textId="77777777" w:rsidR="006A403D" w:rsidRPr="00C830F1" w:rsidRDefault="006A403D" w:rsidP="006A403D">
            <w:r w:rsidRPr="00C830F1">
              <w:t>5.3.2.5.2</w:t>
            </w:r>
          </w:p>
        </w:tc>
        <w:tc>
          <w:tcPr>
            <w:tcW w:w="4536" w:type="dxa"/>
            <w:noWrap/>
            <w:hideMark/>
          </w:tcPr>
          <w:p w14:paraId="3772C04F" w14:textId="77777777" w:rsidR="006A403D" w:rsidRPr="00C830F1" w:rsidRDefault="006A403D" w:rsidP="006A403D">
            <w:r w:rsidRPr="00C830F1">
              <w:t>增加了判断疲劳驾驶需要的</w:t>
            </w:r>
            <w:r w:rsidRPr="00C830F1">
              <w:t>GB</w:t>
            </w:r>
            <w:r w:rsidRPr="00C830F1">
              <w:t>信号</w:t>
            </w:r>
          </w:p>
        </w:tc>
        <w:tc>
          <w:tcPr>
            <w:tcW w:w="1667" w:type="dxa"/>
            <w:noWrap/>
            <w:hideMark/>
          </w:tcPr>
          <w:p w14:paraId="484871A9" w14:textId="77777777" w:rsidR="006A403D" w:rsidRPr="00C830F1" w:rsidRDefault="006A403D" w:rsidP="006A403D">
            <w:r w:rsidRPr="00C830F1">
              <w:t>Chen Deliao</w:t>
            </w:r>
          </w:p>
        </w:tc>
      </w:tr>
      <w:tr w:rsidR="00C830F1" w:rsidRPr="00C830F1" w14:paraId="678A0071" w14:textId="77777777" w:rsidTr="00CD6D42">
        <w:trPr>
          <w:trHeight w:val="300"/>
        </w:trPr>
        <w:tc>
          <w:tcPr>
            <w:tcW w:w="1129" w:type="dxa"/>
            <w:noWrap/>
            <w:vAlign w:val="top"/>
            <w:hideMark/>
          </w:tcPr>
          <w:p w14:paraId="30E0FF96" w14:textId="29EA84B2" w:rsidR="006A403D" w:rsidRPr="00C830F1" w:rsidRDefault="006A403D" w:rsidP="006A403D">
            <w:r w:rsidRPr="00C830F1">
              <w:lastRenderedPageBreak/>
              <w:t>0.0.1.</w:t>
            </w:r>
            <w:r w:rsidRPr="00C830F1">
              <w:rPr>
                <w:rFonts w:hint="eastAsia"/>
              </w:rPr>
              <w:t>4</w:t>
            </w:r>
          </w:p>
        </w:tc>
        <w:tc>
          <w:tcPr>
            <w:tcW w:w="1276" w:type="dxa"/>
            <w:noWrap/>
            <w:vAlign w:val="top"/>
            <w:hideMark/>
          </w:tcPr>
          <w:p w14:paraId="42B9F156" w14:textId="22A83A41" w:rsidR="006A403D" w:rsidRPr="00C830F1" w:rsidRDefault="006A403D" w:rsidP="006A403D">
            <w:r w:rsidRPr="00C830F1">
              <w:rPr>
                <w:rFonts w:hint="eastAsia"/>
              </w:rPr>
              <w:t>2020/7/22</w:t>
            </w:r>
          </w:p>
        </w:tc>
        <w:tc>
          <w:tcPr>
            <w:tcW w:w="1134" w:type="dxa"/>
            <w:noWrap/>
            <w:hideMark/>
          </w:tcPr>
          <w:p w14:paraId="726C53E5" w14:textId="77777777" w:rsidR="006A403D" w:rsidRPr="00C830F1" w:rsidRDefault="006A403D" w:rsidP="006A403D">
            <w:r w:rsidRPr="00C830F1">
              <w:t>5.3.2.5.3</w:t>
            </w:r>
          </w:p>
        </w:tc>
        <w:tc>
          <w:tcPr>
            <w:tcW w:w="4536" w:type="dxa"/>
            <w:noWrap/>
            <w:hideMark/>
          </w:tcPr>
          <w:p w14:paraId="40DB685C" w14:textId="77777777" w:rsidR="006A403D" w:rsidRPr="00C830F1" w:rsidRDefault="006A403D" w:rsidP="006A403D">
            <w:r w:rsidRPr="00C830F1">
              <w:t>增加了判断疲劳驾驶需要的标定信息</w:t>
            </w:r>
          </w:p>
        </w:tc>
        <w:tc>
          <w:tcPr>
            <w:tcW w:w="1667" w:type="dxa"/>
            <w:noWrap/>
            <w:hideMark/>
          </w:tcPr>
          <w:p w14:paraId="3C3F681D" w14:textId="77777777" w:rsidR="006A403D" w:rsidRPr="00C830F1" w:rsidRDefault="006A403D" w:rsidP="006A403D">
            <w:r w:rsidRPr="00C830F1">
              <w:t>Chen Deliao</w:t>
            </w:r>
          </w:p>
        </w:tc>
      </w:tr>
      <w:tr w:rsidR="00C830F1" w:rsidRPr="00C830F1" w14:paraId="692B4821" w14:textId="77777777" w:rsidTr="00CD6D42">
        <w:trPr>
          <w:trHeight w:val="600"/>
        </w:trPr>
        <w:tc>
          <w:tcPr>
            <w:tcW w:w="1129" w:type="dxa"/>
            <w:noWrap/>
            <w:vAlign w:val="top"/>
            <w:hideMark/>
          </w:tcPr>
          <w:p w14:paraId="343FDC13" w14:textId="5D6E8A1F" w:rsidR="006A403D" w:rsidRPr="00C830F1" w:rsidRDefault="006A403D" w:rsidP="006A403D">
            <w:r w:rsidRPr="00C830F1">
              <w:t>0.0.1.</w:t>
            </w:r>
            <w:r w:rsidRPr="00C830F1">
              <w:rPr>
                <w:rFonts w:hint="eastAsia"/>
              </w:rPr>
              <w:t>4</w:t>
            </w:r>
          </w:p>
        </w:tc>
        <w:tc>
          <w:tcPr>
            <w:tcW w:w="1276" w:type="dxa"/>
            <w:noWrap/>
            <w:vAlign w:val="top"/>
            <w:hideMark/>
          </w:tcPr>
          <w:p w14:paraId="10EA8365" w14:textId="75CDDC0F" w:rsidR="006A403D" w:rsidRPr="00C830F1" w:rsidRDefault="006A403D" w:rsidP="006A403D">
            <w:r w:rsidRPr="00C830F1">
              <w:rPr>
                <w:rFonts w:hint="eastAsia"/>
              </w:rPr>
              <w:t>2020/7/22</w:t>
            </w:r>
          </w:p>
        </w:tc>
        <w:tc>
          <w:tcPr>
            <w:tcW w:w="1134" w:type="dxa"/>
            <w:noWrap/>
            <w:hideMark/>
          </w:tcPr>
          <w:p w14:paraId="0FBF7FE7" w14:textId="77777777" w:rsidR="006A403D" w:rsidRPr="00C830F1" w:rsidRDefault="006A403D" w:rsidP="006A403D">
            <w:r w:rsidRPr="00C830F1">
              <w:t>5.3.2.6</w:t>
            </w:r>
          </w:p>
        </w:tc>
        <w:tc>
          <w:tcPr>
            <w:tcW w:w="4536" w:type="dxa"/>
            <w:hideMark/>
          </w:tcPr>
          <w:p w14:paraId="409A7BF6" w14:textId="77777777" w:rsidR="006A403D" w:rsidRPr="00C830F1" w:rsidRDefault="006A403D" w:rsidP="006A403D">
            <w:r w:rsidRPr="00C830F1">
              <w:t>调整怠速过久的判断条件，</w:t>
            </w:r>
            <w:r w:rsidRPr="00C830F1">
              <w:t>Power Mode = RUN</w:t>
            </w:r>
            <w:r w:rsidRPr="00C830F1">
              <w:t>，调整为引擎转速＞</w:t>
            </w:r>
            <w:r w:rsidRPr="00C830F1">
              <w:t>0</w:t>
            </w:r>
            <w:r w:rsidRPr="00C830F1">
              <w:t>，补充怠速过久事件的时间阈值的标定信息；</w:t>
            </w:r>
          </w:p>
        </w:tc>
        <w:tc>
          <w:tcPr>
            <w:tcW w:w="1667" w:type="dxa"/>
            <w:noWrap/>
            <w:hideMark/>
          </w:tcPr>
          <w:p w14:paraId="01926B4E" w14:textId="77777777" w:rsidR="006A403D" w:rsidRPr="00C830F1" w:rsidRDefault="006A403D" w:rsidP="006A403D">
            <w:r w:rsidRPr="00C830F1">
              <w:t>Chen Deliao</w:t>
            </w:r>
          </w:p>
        </w:tc>
      </w:tr>
      <w:tr w:rsidR="00C830F1" w:rsidRPr="00C830F1" w14:paraId="264A70DA" w14:textId="77777777" w:rsidTr="00CD6D42">
        <w:trPr>
          <w:trHeight w:val="300"/>
        </w:trPr>
        <w:tc>
          <w:tcPr>
            <w:tcW w:w="1129" w:type="dxa"/>
            <w:noWrap/>
            <w:vAlign w:val="top"/>
            <w:hideMark/>
          </w:tcPr>
          <w:p w14:paraId="3C7B0E0E" w14:textId="7A61CC8A" w:rsidR="006A403D" w:rsidRPr="00C830F1" w:rsidRDefault="006A403D" w:rsidP="006A403D">
            <w:r w:rsidRPr="00C830F1">
              <w:t>0.0.1.</w:t>
            </w:r>
            <w:r w:rsidRPr="00C830F1">
              <w:rPr>
                <w:rFonts w:hint="eastAsia"/>
              </w:rPr>
              <w:t>4</w:t>
            </w:r>
          </w:p>
        </w:tc>
        <w:tc>
          <w:tcPr>
            <w:tcW w:w="1276" w:type="dxa"/>
            <w:noWrap/>
            <w:vAlign w:val="top"/>
            <w:hideMark/>
          </w:tcPr>
          <w:p w14:paraId="57D6FBE3" w14:textId="50374180" w:rsidR="006A403D" w:rsidRPr="00C830F1" w:rsidRDefault="006A403D" w:rsidP="006A403D">
            <w:r w:rsidRPr="00C830F1">
              <w:rPr>
                <w:rFonts w:hint="eastAsia"/>
              </w:rPr>
              <w:t>2020/7/22</w:t>
            </w:r>
          </w:p>
        </w:tc>
        <w:tc>
          <w:tcPr>
            <w:tcW w:w="1134" w:type="dxa"/>
            <w:noWrap/>
            <w:hideMark/>
          </w:tcPr>
          <w:p w14:paraId="6D8A1445" w14:textId="77777777" w:rsidR="006A403D" w:rsidRPr="00C830F1" w:rsidRDefault="006A403D" w:rsidP="006A403D">
            <w:r w:rsidRPr="00C830F1">
              <w:t>5.3.2.6.1</w:t>
            </w:r>
          </w:p>
        </w:tc>
        <w:tc>
          <w:tcPr>
            <w:tcW w:w="4536" w:type="dxa"/>
            <w:noWrap/>
            <w:hideMark/>
          </w:tcPr>
          <w:p w14:paraId="65388EFB" w14:textId="77777777" w:rsidR="006A403D" w:rsidRPr="00C830F1" w:rsidRDefault="006A403D" w:rsidP="006A403D">
            <w:r w:rsidRPr="00C830F1">
              <w:t>增加了判断怠速过久需要的</w:t>
            </w:r>
            <w:r w:rsidRPr="00C830F1">
              <w:t>CLEA</w:t>
            </w:r>
            <w:r w:rsidRPr="00C830F1">
              <w:t>信号</w:t>
            </w:r>
          </w:p>
        </w:tc>
        <w:tc>
          <w:tcPr>
            <w:tcW w:w="1667" w:type="dxa"/>
            <w:noWrap/>
            <w:hideMark/>
          </w:tcPr>
          <w:p w14:paraId="45D20D06" w14:textId="77777777" w:rsidR="006A403D" w:rsidRPr="00C830F1" w:rsidRDefault="006A403D" w:rsidP="006A403D">
            <w:r w:rsidRPr="00C830F1">
              <w:t>Chen Deliao</w:t>
            </w:r>
          </w:p>
        </w:tc>
      </w:tr>
      <w:tr w:rsidR="00C830F1" w:rsidRPr="00C830F1" w14:paraId="5F3018E5" w14:textId="77777777" w:rsidTr="00CD6D42">
        <w:trPr>
          <w:trHeight w:val="300"/>
        </w:trPr>
        <w:tc>
          <w:tcPr>
            <w:tcW w:w="1129" w:type="dxa"/>
            <w:noWrap/>
            <w:vAlign w:val="top"/>
            <w:hideMark/>
          </w:tcPr>
          <w:p w14:paraId="10D83497" w14:textId="753B8F3A" w:rsidR="006A403D" w:rsidRPr="00C830F1" w:rsidRDefault="006A403D" w:rsidP="006A403D">
            <w:r w:rsidRPr="00C830F1">
              <w:t>0.0.1.</w:t>
            </w:r>
            <w:r w:rsidRPr="00C830F1">
              <w:rPr>
                <w:rFonts w:hint="eastAsia"/>
              </w:rPr>
              <w:t>4</w:t>
            </w:r>
          </w:p>
        </w:tc>
        <w:tc>
          <w:tcPr>
            <w:tcW w:w="1276" w:type="dxa"/>
            <w:noWrap/>
            <w:vAlign w:val="top"/>
            <w:hideMark/>
          </w:tcPr>
          <w:p w14:paraId="51662CB7" w14:textId="7F7667CE" w:rsidR="006A403D" w:rsidRPr="00C830F1" w:rsidRDefault="006A403D" w:rsidP="006A403D">
            <w:r w:rsidRPr="00C830F1">
              <w:rPr>
                <w:rFonts w:hint="eastAsia"/>
              </w:rPr>
              <w:t>2020/7/22</w:t>
            </w:r>
          </w:p>
        </w:tc>
        <w:tc>
          <w:tcPr>
            <w:tcW w:w="1134" w:type="dxa"/>
            <w:noWrap/>
            <w:hideMark/>
          </w:tcPr>
          <w:p w14:paraId="57CE5A98" w14:textId="77777777" w:rsidR="006A403D" w:rsidRPr="00C830F1" w:rsidRDefault="006A403D" w:rsidP="006A403D">
            <w:r w:rsidRPr="00C830F1">
              <w:t>5.3.2.6.2</w:t>
            </w:r>
          </w:p>
        </w:tc>
        <w:tc>
          <w:tcPr>
            <w:tcW w:w="4536" w:type="dxa"/>
            <w:noWrap/>
            <w:hideMark/>
          </w:tcPr>
          <w:p w14:paraId="22766B90" w14:textId="77777777" w:rsidR="006A403D" w:rsidRPr="00C830F1" w:rsidRDefault="006A403D" w:rsidP="006A403D">
            <w:r w:rsidRPr="00C830F1">
              <w:t>增加了判断怠速过久需要的</w:t>
            </w:r>
            <w:r w:rsidRPr="00C830F1">
              <w:t>GB</w:t>
            </w:r>
            <w:r w:rsidRPr="00C830F1">
              <w:t>信号</w:t>
            </w:r>
          </w:p>
        </w:tc>
        <w:tc>
          <w:tcPr>
            <w:tcW w:w="1667" w:type="dxa"/>
            <w:noWrap/>
            <w:hideMark/>
          </w:tcPr>
          <w:p w14:paraId="34092DD5" w14:textId="77777777" w:rsidR="006A403D" w:rsidRPr="00C830F1" w:rsidRDefault="006A403D" w:rsidP="006A403D">
            <w:r w:rsidRPr="00C830F1">
              <w:t>Chen Deliao</w:t>
            </w:r>
          </w:p>
        </w:tc>
      </w:tr>
      <w:tr w:rsidR="00C830F1" w:rsidRPr="00C830F1" w14:paraId="406A30D3" w14:textId="77777777" w:rsidTr="00CD6D42">
        <w:trPr>
          <w:trHeight w:val="300"/>
        </w:trPr>
        <w:tc>
          <w:tcPr>
            <w:tcW w:w="1129" w:type="dxa"/>
            <w:noWrap/>
            <w:vAlign w:val="top"/>
            <w:hideMark/>
          </w:tcPr>
          <w:p w14:paraId="53380532" w14:textId="5DFF957C" w:rsidR="006A403D" w:rsidRPr="00C830F1" w:rsidRDefault="006A403D" w:rsidP="006A403D">
            <w:r w:rsidRPr="00C830F1">
              <w:t>0.0.1.</w:t>
            </w:r>
            <w:r w:rsidRPr="00C830F1">
              <w:rPr>
                <w:rFonts w:hint="eastAsia"/>
              </w:rPr>
              <w:t>4</w:t>
            </w:r>
          </w:p>
        </w:tc>
        <w:tc>
          <w:tcPr>
            <w:tcW w:w="1276" w:type="dxa"/>
            <w:noWrap/>
            <w:vAlign w:val="top"/>
            <w:hideMark/>
          </w:tcPr>
          <w:p w14:paraId="272C409B" w14:textId="5259C78E" w:rsidR="006A403D" w:rsidRPr="00C830F1" w:rsidRDefault="006A403D" w:rsidP="006A403D">
            <w:r w:rsidRPr="00C830F1">
              <w:rPr>
                <w:rFonts w:hint="eastAsia"/>
              </w:rPr>
              <w:t>2020/7/22</w:t>
            </w:r>
          </w:p>
        </w:tc>
        <w:tc>
          <w:tcPr>
            <w:tcW w:w="1134" w:type="dxa"/>
            <w:noWrap/>
            <w:hideMark/>
          </w:tcPr>
          <w:p w14:paraId="67B7544C" w14:textId="77777777" w:rsidR="006A403D" w:rsidRPr="00C830F1" w:rsidRDefault="006A403D" w:rsidP="006A403D">
            <w:r w:rsidRPr="00C830F1">
              <w:t>5.3.2.6.3</w:t>
            </w:r>
          </w:p>
        </w:tc>
        <w:tc>
          <w:tcPr>
            <w:tcW w:w="4536" w:type="dxa"/>
            <w:noWrap/>
            <w:hideMark/>
          </w:tcPr>
          <w:p w14:paraId="7F29C737" w14:textId="77777777" w:rsidR="006A403D" w:rsidRPr="00C830F1" w:rsidRDefault="006A403D" w:rsidP="006A403D">
            <w:r w:rsidRPr="00C830F1">
              <w:t>增加了判断怠速过久需要的标定信息</w:t>
            </w:r>
          </w:p>
        </w:tc>
        <w:tc>
          <w:tcPr>
            <w:tcW w:w="1667" w:type="dxa"/>
            <w:noWrap/>
            <w:hideMark/>
          </w:tcPr>
          <w:p w14:paraId="00CC807F" w14:textId="77777777" w:rsidR="006A403D" w:rsidRPr="00C830F1" w:rsidRDefault="006A403D" w:rsidP="006A403D">
            <w:r w:rsidRPr="00C830F1">
              <w:t>Chen Deliao</w:t>
            </w:r>
          </w:p>
        </w:tc>
      </w:tr>
      <w:tr w:rsidR="00C830F1" w:rsidRPr="00C830F1" w14:paraId="15A80BCC" w14:textId="77777777" w:rsidTr="00CD6D42">
        <w:trPr>
          <w:trHeight w:val="300"/>
        </w:trPr>
        <w:tc>
          <w:tcPr>
            <w:tcW w:w="1129" w:type="dxa"/>
            <w:noWrap/>
            <w:vAlign w:val="top"/>
            <w:hideMark/>
          </w:tcPr>
          <w:p w14:paraId="44DFDA55" w14:textId="4C77C828" w:rsidR="006A403D" w:rsidRPr="00C830F1" w:rsidRDefault="006A403D" w:rsidP="006A403D">
            <w:r w:rsidRPr="00C830F1">
              <w:t>0.0.1.</w:t>
            </w:r>
            <w:r w:rsidRPr="00C830F1">
              <w:rPr>
                <w:rFonts w:hint="eastAsia"/>
              </w:rPr>
              <w:t>4</w:t>
            </w:r>
          </w:p>
        </w:tc>
        <w:tc>
          <w:tcPr>
            <w:tcW w:w="1276" w:type="dxa"/>
            <w:noWrap/>
            <w:vAlign w:val="top"/>
            <w:hideMark/>
          </w:tcPr>
          <w:p w14:paraId="5AC7BF5A" w14:textId="7069E7EC" w:rsidR="006A403D" w:rsidRPr="00C830F1" w:rsidRDefault="006A403D" w:rsidP="006A403D">
            <w:r w:rsidRPr="00C830F1">
              <w:rPr>
                <w:rFonts w:hint="eastAsia"/>
              </w:rPr>
              <w:t>2020/7/22</w:t>
            </w:r>
          </w:p>
        </w:tc>
        <w:tc>
          <w:tcPr>
            <w:tcW w:w="1134" w:type="dxa"/>
            <w:noWrap/>
            <w:hideMark/>
          </w:tcPr>
          <w:p w14:paraId="3C04BCAF" w14:textId="77777777" w:rsidR="006A403D" w:rsidRPr="00C830F1" w:rsidRDefault="006A403D" w:rsidP="006A403D">
            <w:r w:rsidRPr="00C830F1">
              <w:t>5.3.2.7</w:t>
            </w:r>
          </w:p>
        </w:tc>
        <w:tc>
          <w:tcPr>
            <w:tcW w:w="4536" w:type="dxa"/>
            <w:noWrap/>
            <w:hideMark/>
          </w:tcPr>
          <w:p w14:paraId="1CC74903" w14:textId="77777777" w:rsidR="006A403D" w:rsidRPr="00C830F1" w:rsidRDefault="006A403D" w:rsidP="006A403D">
            <w:r w:rsidRPr="00C830F1">
              <w:t>补充了停车轰油门的引擎转速阈值的标定信息</w:t>
            </w:r>
          </w:p>
        </w:tc>
        <w:tc>
          <w:tcPr>
            <w:tcW w:w="1667" w:type="dxa"/>
            <w:noWrap/>
            <w:hideMark/>
          </w:tcPr>
          <w:p w14:paraId="2448BDDA" w14:textId="77777777" w:rsidR="006A403D" w:rsidRPr="00C830F1" w:rsidRDefault="006A403D" w:rsidP="006A403D">
            <w:r w:rsidRPr="00C830F1">
              <w:t>Chen Deliao</w:t>
            </w:r>
          </w:p>
        </w:tc>
      </w:tr>
      <w:tr w:rsidR="00C830F1" w:rsidRPr="00C830F1" w14:paraId="4D48D089" w14:textId="77777777" w:rsidTr="00CD6D42">
        <w:trPr>
          <w:trHeight w:val="300"/>
        </w:trPr>
        <w:tc>
          <w:tcPr>
            <w:tcW w:w="1129" w:type="dxa"/>
            <w:noWrap/>
            <w:vAlign w:val="top"/>
            <w:hideMark/>
          </w:tcPr>
          <w:p w14:paraId="6AD93C0A" w14:textId="712446BD" w:rsidR="006A403D" w:rsidRPr="00C830F1" w:rsidRDefault="006A403D" w:rsidP="006A403D">
            <w:r w:rsidRPr="00C830F1">
              <w:t>0.0.1.</w:t>
            </w:r>
            <w:r w:rsidRPr="00C830F1">
              <w:rPr>
                <w:rFonts w:hint="eastAsia"/>
              </w:rPr>
              <w:t>4</w:t>
            </w:r>
          </w:p>
        </w:tc>
        <w:tc>
          <w:tcPr>
            <w:tcW w:w="1276" w:type="dxa"/>
            <w:noWrap/>
            <w:vAlign w:val="top"/>
            <w:hideMark/>
          </w:tcPr>
          <w:p w14:paraId="2AE14EE9" w14:textId="746D3A80" w:rsidR="006A403D" w:rsidRPr="00C830F1" w:rsidRDefault="006A403D" w:rsidP="006A403D">
            <w:r w:rsidRPr="00C830F1">
              <w:rPr>
                <w:rFonts w:hint="eastAsia"/>
              </w:rPr>
              <w:t>2020/7/22</w:t>
            </w:r>
          </w:p>
        </w:tc>
        <w:tc>
          <w:tcPr>
            <w:tcW w:w="1134" w:type="dxa"/>
            <w:noWrap/>
            <w:hideMark/>
          </w:tcPr>
          <w:p w14:paraId="209CFD1D" w14:textId="77777777" w:rsidR="006A403D" w:rsidRPr="00C830F1" w:rsidRDefault="006A403D" w:rsidP="006A403D">
            <w:r w:rsidRPr="00C830F1">
              <w:t>5.3.2.7.1</w:t>
            </w:r>
          </w:p>
        </w:tc>
        <w:tc>
          <w:tcPr>
            <w:tcW w:w="4536" w:type="dxa"/>
            <w:noWrap/>
            <w:hideMark/>
          </w:tcPr>
          <w:p w14:paraId="41A70B6A" w14:textId="77777777" w:rsidR="006A403D" w:rsidRPr="00C830F1" w:rsidRDefault="006A403D" w:rsidP="006A403D">
            <w:r w:rsidRPr="00C830F1">
              <w:t>增加了判断停车轰油门的</w:t>
            </w:r>
            <w:r w:rsidRPr="00C830F1">
              <w:t>CLEA</w:t>
            </w:r>
            <w:r w:rsidRPr="00C830F1">
              <w:t>信号</w:t>
            </w:r>
          </w:p>
        </w:tc>
        <w:tc>
          <w:tcPr>
            <w:tcW w:w="1667" w:type="dxa"/>
            <w:noWrap/>
            <w:hideMark/>
          </w:tcPr>
          <w:p w14:paraId="406DBF18" w14:textId="77777777" w:rsidR="006A403D" w:rsidRPr="00C830F1" w:rsidRDefault="006A403D" w:rsidP="006A403D">
            <w:r w:rsidRPr="00C830F1">
              <w:t>Chen Deliao</w:t>
            </w:r>
          </w:p>
        </w:tc>
      </w:tr>
      <w:tr w:rsidR="00C830F1" w:rsidRPr="00C830F1" w14:paraId="1CE96945" w14:textId="77777777" w:rsidTr="00CD6D42">
        <w:trPr>
          <w:trHeight w:val="300"/>
        </w:trPr>
        <w:tc>
          <w:tcPr>
            <w:tcW w:w="1129" w:type="dxa"/>
            <w:noWrap/>
            <w:vAlign w:val="top"/>
            <w:hideMark/>
          </w:tcPr>
          <w:p w14:paraId="7D750948" w14:textId="6E108372" w:rsidR="006A403D" w:rsidRPr="00C830F1" w:rsidRDefault="006A403D" w:rsidP="006A403D">
            <w:r w:rsidRPr="00C830F1">
              <w:t>0.0.1.</w:t>
            </w:r>
            <w:r w:rsidRPr="00C830F1">
              <w:rPr>
                <w:rFonts w:hint="eastAsia"/>
              </w:rPr>
              <w:t>4</w:t>
            </w:r>
          </w:p>
        </w:tc>
        <w:tc>
          <w:tcPr>
            <w:tcW w:w="1276" w:type="dxa"/>
            <w:noWrap/>
            <w:vAlign w:val="top"/>
            <w:hideMark/>
          </w:tcPr>
          <w:p w14:paraId="0DF2167B" w14:textId="10F0632D" w:rsidR="006A403D" w:rsidRPr="00C830F1" w:rsidRDefault="006A403D" w:rsidP="006A403D">
            <w:r w:rsidRPr="00C830F1">
              <w:rPr>
                <w:rFonts w:hint="eastAsia"/>
              </w:rPr>
              <w:t>2020/7/22</w:t>
            </w:r>
          </w:p>
        </w:tc>
        <w:tc>
          <w:tcPr>
            <w:tcW w:w="1134" w:type="dxa"/>
            <w:noWrap/>
            <w:hideMark/>
          </w:tcPr>
          <w:p w14:paraId="1B5521F6" w14:textId="77777777" w:rsidR="006A403D" w:rsidRPr="00C830F1" w:rsidRDefault="006A403D" w:rsidP="006A403D">
            <w:r w:rsidRPr="00C830F1">
              <w:t>5.3.2.7.2</w:t>
            </w:r>
          </w:p>
        </w:tc>
        <w:tc>
          <w:tcPr>
            <w:tcW w:w="4536" w:type="dxa"/>
            <w:noWrap/>
            <w:hideMark/>
          </w:tcPr>
          <w:p w14:paraId="2C049377" w14:textId="77777777" w:rsidR="006A403D" w:rsidRPr="00C830F1" w:rsidRDefault="006A403D" w:rsidP="006A403D">
            <w:r w:rsidRPr="00C830F1">
              <w:t>增加了判断停车轰油门的</w:t>
            </w:r>
            <w:r w:rsidRPr="00C830F1">
              <w:t>GB</w:t>
            </w:r>
            <w:r w:rsidRPr="00C830F1">
              <w:t>信号</w:t>
            </w:r>
          </w:p>
        </w:tc>
        <w:tc>
          <w:tcPr>
            <w:tcW w:w="1667" w:type="dxa"/>
            <w:noWrap/>
            <w:hideMark/>
          </w:tcPr>
          <w:p w14:paraId="4699FF71" w14:textId="77777777" w:rsidR="006A403D" w:rsidRPr="00C830F1" w:rsidRDefault="006A403D" w:rsidP="006A403D">
            <w:r w:rsidRPr="00C830F1">
              <w:t>Chen Deliao</w:t>
            </w:r>
          </w:p>
        </w:tc>
      </w:tr>
      <w:tr w:rsidR="00C830F1" w:rsidRPr="00C830F1" w14:paraId="0FE58C1C" w14:textId="77777777" w:rsidTr="00CD6D42">
        <w:trPr>
          <w:trHeight w:val="300"/>
        </w:trPr>
        <w:tc>
          <w:tcPr>
            <w:tcW w:w="1129" w:type="dxa"/>
            <w:noWrap/>
            <w:vAlign w:val="top"/>
            <w:hideMark/>
          </w:tcPr>
          <w:p w14:paraId="41784007" w14:textId="44DB1B59" w:rsidR="006A403D" w:rsidRPr="00C830F1" w:rsidRDefault="006A403D" w:rsidP="006A403D">
            <w:r w:rsidRPr="00C830F1">
              <w:t>0.0.1.</w:t>
            </w:r>
            <w:r w:rsidRPr="00C830F1">
              <w:rPr>
                <w:rFonts w:hint="eastAsia"/>
              </w:rPr>
              <w:t>4</w:t>
            </w:r>
          </w:p>
        </w:tc>
        <w:tc>
          <w:tcPr>
            <w:tcW w:w="1276" w:type="dxa"/>
            <w:noWrap/>
            <w:vAlign w:val="top"/>
            <w:hideMark/>
          </w:tcPr>
          <w:p w14:paraId="3D3D1CB7" w14:textId="79583B7B" w:rsidR="006A403D" w:rsidRPr="00C830F1" w:rsidRDefault="006A403D" w:rsidP="006A403D">
            <w:r w:rsidRPr="00C830F1">
              <w:rPr>
                <w:rFonts w:hint="eastAsia"/>
              </w:rPr>
              <w:t>2020/7/22</w:t>
            </w:r>
          </w:p>
        </w:tc>
        <w:tc>
          <w:tcPr>
            <w:tcW w:w="1134" w:type="dxa"/>
            <w:noWrap/>
            <w:hideMark/>
          </w:tcPr>
          <w:p w14:paraId="6C837FF4" w14:textId="77777777" w:rsidR="006A403D" w:rsidRPr="00C830F1" w:rsidRDefault="006A403D" w:rsidP="006A403D">
            <w:r w:rsidRPr="00C830F1">
              <w:t>5.3.2.7.3</w:t>
            </w:r>
          </w:p>
        </w:tc>
        <w:tc>
          <w:tcPr>
            <w:tcW w:w="4536" w:type="dxa"/>
            <w:noWrap/>
            <w:hideMark/>
          </w:tcPr>
          <w:p w14:paraId="0BD0ADED" w14:textId="77777777" w:rsidR="006A403D" w:rsidRPr="00C830F1" w:rsidRDefault="006A403D" w:rsidP="006A403D">
            <w:r w:rsidRPr="00C830F1">
              <w:t>增加了判断停车轰油门的标定信息</w:t>
            </w:r>
          </w:p>
        </w:tc>
        <w:tc>
          <w:tcPr>
            <w:tcW w:w="1667" w:type="dxa"/>
            <w:noWrap/>
            <w:hideMark/>
          </w:tcPr>
          <w:p w14:paraId="5FAD215B" w14:textId="77777777" w:rsidR="006A403D" w:rsidRPr="00C830F1" w:rsidRDefault="006A403D" w:rsidP="006A403D">
            <w:r w:rsidRPr="00C830F1">
              <w:t>Chen Deliao</w:t>
            </w:r>
          </w:p>
        </w:tc>
      </w:tr>
      <w:tr w:rsidR="00C830F1" w:rsidRPr="00C830F1" w14:paraId="1D773551" w14:textId="77777777" w:rsidTr="00CD6D42">
        <w:trPr>
          <w:trHeight w:val="300"/>
        </w:trPr>
        <w:tc>
          <w:tcPr>
            <w:tcW w:w="1129" w:type="dxa"/>
            <w:noWrap/>
            <w:vAlign w:val="top"/>
            <w:hideMark/>
          </w:tcPr>
          <w:p w14:paraId="743CBECC" w14:textId="51518E44" w:rsidR="006A403D" w:rsidRPr="00C830F1" w:rsidRDefault="006A403D" w:rsidP="006A403D">
            <w:r w:rsidRPr="00C830F1">
              <w:t>0.0.1.</w:t>
            </w:r>
            <w:r w:rsidRPr="00C830F1">
              <w:rPr>
                <w:rFonts w:hint="eastAsia"/>
              </w:rPr>
              <w:t>4</w:t>
            </w:r>
          </w:p>
        </w:tc>
        <w:tc>
          <w:tcPr>
            <w:tcW w:w="1276" w:type="dxa"/>
            <w:noWrap/>
            <w:vAlign w:val="top"/>
            <w:hideMark/>
          </w:tcPr>
          <w:p w14:paraId="597093E4" w14:textId="0EF6DCE3" w:rsidR="006A403D" w:rsidRPr="00C830F1" w:rsidRDefault="006A403D" w:rsidP="006A403D">
            <w:r w:rsidRPr="00C830F1">
              <w:rPr>
                <w:rFonts w:hint="eastAsia"/>
              </w:rPr>
              <w:t>2020/7/22</w:t>
            </w:r>
          </w:p>
        </w:tc>
        <w:tc>
          <w:tcPr>
            <w:tcW w:w="1134" w:type="dxa"/>
            <w:noWrap/>
            <w:hideMark/>
          </w:tcPr>
          <w:p w14:paraId="4EE66E5D" w14:textId="77777777" w:rsidR="006A403D" w:rsidRPr="00C830F1" w:rsidRDefault="006A403D" w:rsidP="006A403D">
            <w:r w:rsidRPr="00C830F1">
              <w:t>5.3.2.8</w:t>
            </w:r>
          </w:p>
        </w:tc>
        <w:tc>
          <w:tcPr>
            <w:tcW w:w="4536" w:type="dxa"/>
            <w:noWrap/>
            <w:hideMark/>
          </w:tcPr>
          <w:p w14:paraId="7924CC22" w14:textId="77777777" w:rsidR="006A403D" w:rsidRPr="00C830F1" w:rsidRDefault="006A403D" w:rsidP="006A403D">
            <w:r w:rsidRPr="00C830F1">
              <w:t>补充了空挡滑行事件的时间阈值的标定信息</w:t>
            </w:r>
          </w:p>
        </w:tc>
        <w:tc>
          <w:tcPr>
            <w:tcW w:w="1667" w:type="dxa"/>
            <w:noWrap/>
            <w:hideMark/>
          </w:tcPr>
          <w:p w14:paraId="13B83934" w14:textId="77777777" w:rsidR="006A403D" w:rsidRPr="00C830F1" w:rsidRDefault="006A403D" w:rsidP="006A403D">
            <w:r w:rsidRPr="00C830F1">
              <w:t>Chen Deliao</w:t>
            </w:r>
          </w:p>
        </w:tc>
      </w:tr>
      <w:tr w:rsidR="00C830F1" w:rsidRPr="00C830F1" w14:paraId="663A39B6" w14:textId="77777777" w:rsidTr="00CD6D42">
        <w:trPr>
          <w:trHeight w:val="300"/>
        </w:trPr>
        <w:tc>
          <w:tcPr>
            <w:tcW w:w="1129" w:type="dxa"/>
            <w:noWrap/>
            <w:vAlign w:val="top"/>
            <w:hideMark/>
          </w:tcPr>
          <w:p w14:paraId="01452B76" w14:textId="5D62371C" w:rsidR="006A403D" w:rsidRPr="00C830F1" w:rsidRDefault="006A403D" w:rsidP="006A403D">
            <w:r w:rsidRPr="00C830F1">
              <w:t>0.0.1.</w:t>
            </w:r>
            <w:r w:rsidRPr="00C830F1">
              <w:rPr>
                <w:rFonts w:hint="eastAsia"/>
              </w:rPr>
              <w:t>4</w:t>
            </w:r>
          </w:p>
        </w:tc>
        <w:tc>
          <w:tcPr>
            <w:tcW w:w="1276" w:type="dxa"/>
            <w:noWrap/>
            <w:vAlign w:val="top"/>
            <w:hideMark/>
          </w:tcPr>
          <w:p w14:paraId="55A108D6" w14:textId="0FEDF694" w:rsidR="006A403D" w:rsidRPr="00C830F1" w:rsidRDefault="006A403D" w:rsidP="006A403D">
            <w:r w:rsidRPr="00C830F1">
              <w:rPr>
                <w:rFonts w:hint="eastAsia"/>
              </w:rPr>
              <w:t>2020/7/22</w:t>
            </w:r>
          </w:p>
        </w:tc>
        <w:tc>
          <w:tcPr>
            <w:tcW w:w="1134" w:type="dxa"/>
            <w:noWrap/>
            <w:hideMark/>
          </w:tcPr>
          <w:p w14:paraId="1DDCD1B6" w14:textId="77777777" w:rsidR="006A403D" w:rsidRPr="00C830F1" w:rsidRDefault="006A403D" w:rsidP="006A403D">
            <w:r w:rsidRPr="00C830F1">
              <w:t>5.3.2.8.1</w:t>
            </w:r>
          </w:p>
        </w:tc>
        <w:tc>
          <w:tcPr>
            <w:tcW w:w="4536" w:type="dxa"/>
            <w:noWrap/>
            <w:hideMark/>
          </w:tcPr>
          <w:p w14:paraId="3B65FB80" w14:textId="77777777" w:rsidR="006A403D" w:rsidRPr="00C830F1" w:rsidRDefault="006A403D" w:rsidP="006A403D">
            <w:r w:rsidRPr="00C830F1">
              <w:t>增加了判断空挡滑行事件需要的</w:t>
            </w:r>
            <w:r w:rsidRPr="00C830F1">
              <w:t>CLEA</w:t>
            </w:r>
            <w:r w:rsidRPr="00C830F1">
              <w:t>信号</w:t>
            </w:r>
          </w:p>
        </w:tc>
        <w:tc>
          <w:tcPr>
            <w:tcW w:w="1667" w:type="dxa"/>
            <w:noWrap/>
            <w:hideMark/>
          </w:tcPr>
          <w:p w14:paraId="526E22CF" w14:textId="77777777" w:rsidR="006A403D" w:rsidRPr="00C830F1" w:rsidRDefault="006A403D" w:rsidP="006A403D">
            <w:r w:rsidRPr="00C830F1">
              <w:t>Chen Deliao</w:t>
            </w:r>
          </w:p>
        </w:tc>
      </w:tr>
      <w:tr w:rsidR="00C830F1" w:rsidRPr="00C830F1" w14:paraId="63C77B9C" w14:textId="77777777" w:rsidTr="00CD6D42">
        <w:trPr>
          <w:trHeight w:val="300"/>
        </w:trPr>
        <w:tc>
          <w:tcPr>
            <w:tcW w:w="1129" w:type="dxa"/>
            <w:noWrap/>
            <w:vAlign w:val="top"/>
            <w:hideMark/>
          </w:tcPr>
          <w:p w14:paraId="62C4E524" w14:textId="5617EBC0" w:rsidR="006A403D" w:rsidRPr="00C830F1" w:rsidRDefault="006A403D" w:rsidP="006A403D">
            <w:r w:rsidRPr="00C830F1">
              <w:t>0.0.1.</w:t>
            </w:r>
            <w:r w:rsidRPr="00C830F1">
              <w:rPr>
                <w:rFonts w:hint="eastAsia"/>
              </w:rPr>
              <w:t>4</w:t>
            </w:r>
          </w:p>
        </w:tc>
        <w:tc>
          <w:tcPr>
            <w:tcW w:w="1276" w:type="dxa"/>
            <w:noWrap/>
            <w:vAlign w:val="top"/>
            <w:hideMark/>
          </w:tcPr>
          <w:p w14:paraId="369770BE" w14:textId="5E8D9FD7" w:rsidR="006A403D" w:rsidRPr="00C830F1" w:rsidRDefault="006A403D" w:rsidP="006A403D">
            <w:r w:rsidRPr="00C830F1">
              <w:rPr>
                <w:rFonts w:hint="eastAsia"/>
              </w:rPr>
              <w:t>2020/7/22</w:t>
            </w:r>
          </w:p>
        </w:tc>
        <w:tc>
          <w:tcPr>
            <w:tcW w:w="1134" w:type="dxa"/>
            <w:noWrap/>
            <w:hideMark/>
          </w:tcPr>
          <w:p w14:paraId="6ACCFA9E" w14:textId="77777777" w:rsidR="006A403D" w:rsidRPr="00C830F1" w:rsidRDefault="006A403D" w:rsidP="006A403D">
            <w:r w:rsidRPr="00C830F1">
              <w:t>5.3.2.8.2</w:t>
            </w:r>
          </w:p>
        </w:tc>
        <w:tc>
          <w:tcPr>
            <w:tcW w:w="4536" w:type="dxa"/>
            <w:noWrap/>
            <w:hideMark/>
          </w:tcPr>
          <w:p w14:paraId="54B7782F" w14:textId="77777777" w:rsidR="006A403D" w:rsidRPr="00C830F1" w:rsidRDefault="006A403D" w:rsidP="006A403D">
            <w:r w:rsidRPr="00C830F1">
              <w:t>增加了判断空挡滑行事件需要的</w:t>
            </w:r>
            <w:r w:rsidRPr="00C830F1">
              <w:t>GB</w:t>
            </w:r>
            <w:r w:rsidRPr="00C830F1">
              <w:t>信号</w:t>
            </w:r>
          </w:p>
        </w:tc>
        <w:tc>
          <w:tcPr>
            <w:tcW w:w="1667" w:type="dxa"/>
            <w:noWrap/>
            <w:hideMark/>
          </w:tcPr>
          <w:p w14:paraId="1D8A756C" w14:textId="77777777" w:rsidR="006A403D" w:rsidRPr="00C830F1" w:rsidRDefault="006A403D" w:rsidP="006A403D">
            <w:r w:rsidRPr="00C830F1">
              <w:t>Chen Deliao</w:t>
            </w:r>
          </w:p>
        </w:tc>
      </w:tr>
      <w:tr w:rsidR="00C830F1" w:rsidRPr="00C830F1" w14:paraId="1FB9165E" w14:textId="77777777" w:rsidTr="00CD6D42">
        <w:trPr>
          <w:trHeight w:val="300"/>
        </w:trPr>
        <w:tc>
          <w:tcPr>
            <w:tcW w:w="1129" w:type="dxa"/>
            <w:noWrap/>
            <w:vAlign w:val="top"/>
            <w:hideMark/>
          </w:tcPr>
          <w:p w14:paraId="76DE0588" w14:textId="40EB6CF2" w:rsidR="006A403D" w:rsidRPr="00C830F1" w:rsidRDefault="006A403D" w:rsidP="006A403D">
            <w:r w:rsidRPr="00C830F1">
              <w:t>0.0.1.</w:t>
            </w:r>
            <w:r w:rsidRPr="00C830F1">
              <w:rPr>
                <w:rFonts w:hint="eastAsia"/>
              </w:rPr>
              <w:t>4</w:t>
            </w:r>
          </w:p>
        </w:tc>
        <w:tc>
          <w:tcPr>
            <w:tcW w:w="1276" w:type="dxa"/>
            <w:noWrap/>
            <w:vAlign w:val="top"/>
            <w:hideMark/>
          </w:tcPr>
          <w:p w14:paraId="3E8727E5" w14:textId="1AB056CD" w:rsidR="006A403D" w:rsidRPr="00C830F1" w:rsidRDefault="006A403D" w:rsidP="006A403D">
            <w:r w:rsidRPr="00C830F1">
              <w:rPr>
                <w:rFonts w:hint="eastAsia"/>
              </w:rPr>
              <w:t>2020/7/22</w:t>
            </w:r>
          </w:p>
        </w:tc>
        <w:tc>
          <w:tcPr>
            <w:tcW w:w="1134" w:type="dxa"/>
            <w:noWrap/>
            <w:hideMark/>
          </w:tcPr>
          <w:p w14:paraId="62124ED6" w14:textId="77777777" w:rsidR="006A403D" w:rsidRPr="00C830F1" w:rsidRDefault="006A403D" w:rsidP="006A403D">
            <w:r w:rsidRPr="00C830F1">
              <w:t>5.3.2.8.3</w:t>
            </w:r>
          </w:p>
        </w:tc>
        <w:tc>
          <w:tcPr>
            <w:tcW w:w="4536" w:type="dxa"/>
            <w:noWrap/>
            <w:hideMark/>
          </w:tcPr>
          <w:p w14:paraId="73674EFE" w14:textId="77777777" w:rsidR="006A403D" w:rsidRPr="00C830F1" w:rsidRDefault="006A403D" w:rsidP="006A403D">
            <w:r w:rsidRPr="00C830F1">
              <w:t>增加了判断空挡滑行事件需要的标定信息</w:t>
            </w:r>
          </w:p>
        </w:tc>
        <w:tc>
          <w:tcPr>
            <w:tcW w:w="1667" w:type="dxa"/>
            <w:noWrap/>
            <w:hideMark/>
          </w:tcPr>
          <w:p w14:paraId="5D4E4BA6" w14:textId="77777777" w:rsidR="006A403D" w:rsidRPr="00C830F1" w:rsidRDefault="006A403D" w:rsidP="006A403D">
            <w:r w:rsidRPr="00C830F1">
              <w:t>Chen Deliao</w:t>
            </w:r>
          </w:p>
        </w:tc>
      </w:tr>
      <w:tr w:rsidR="00C830F1" w:rsidRPr="00C830F1" w14:paraId="7D272918" w14:textId="77777777" w:rsidTr="00CD6D42">
        <w:trPr>
          <w:trHeight w:val="300"/>
        </w:trPr>
        <w:tc>
          <w:tcPr>
            <w:tcW w:w="1129" w:type="dxa"/>
            <w:noWrap/>
            <w:vAlign w:val="top"/>
            <w:hideMark/>
          </w:tcPr>
          <w:p w14:paraId="1A9BDFAE" w14:textId="20ACA0C1" w:rsidR="006A403D" w:rsidRPr="00C830F1" w:rsidRDefault="006A403D" w:rsidP="006A403D">
            <w:r w:rsidRPr="00C830F1">
              <w:t>0.0.1.</w:t>
            </w:r>
            <w:r w:rsidRPr="00C830F1">
              <w:rPr>
                <w:rFonts w:hint="eastAsia"/>
              </w:rPr>
              <w:t>4</w:t>
            </w:r>
          </w:p>
        </w:tc>
        <w:tc>
          <w:tcPr>
            <w:tcW w:w="1276" w:type="dxa"/>
            <w:noWrap/>
            <w:vAlign w:val="top"/>
            <w:hideMark/>
          </w:tcPr>
          <w:p w14:paraId="68E0CD48" w14:textId="3A549ABE" w:rsidR="006A403D" w:rsidRPr="00C830F1" w:rsidRDefault="006A403D" w:rsidP="006A403D">
            <w:r w:rsidRPr="00C830F1">
              <w:rPr>
                <w:rFonts w:hint="eastAsia"/>
              </w:rPr>
              <w:t>2020/7/22</w:t>
            </w:r>
          </w:p>
        </w:tc>
        <w:tc>
          <w:tcPr>
            <w:tcW w:w="1134" w:type="dxa"/>
            <w:noWrap/>
            <w:hideMark/>
          </w:tcPr>
          <w:p w14:paraId="13303068" w14:textId="77777777" w:rsidR="006A403D" w:rsidRPr="00C830F1" w:rsidRDefault="006A403D" w:rsidP="006A403D">
            <w:r w:rsidRPr="00C830F1">
              <w:t>5.3.2.9</w:t>
            </w:r>
          </w:p>
        </w:tc>
        <w:tc>
          <w:tcPr>
            <w:tcW w:w="4536" w:type="dxa"/>
            <w:noWrap/>
            <w:hideMark/>
          </w:tcPr>
          <w:p w14:paraId="3ABDB2D0" w14:textId="77777777" w:rsidR="006A403D" w:rsidRPr="00C830F1" w:rsidRDefault="006A403D" w:rsidP="006A403D">
            <w:r w:rsidRPr="00C830F1">
              <w:t>调整了未停稳即挂挡的判断逻辑描述</w:t>
            </w:r>
          </w:p>
        </w:tc>
        <w:tc>
          <w:tcPr>
            <w:tcW w:w="1667" w:type="dxa"/>
            <w:noWrap/>
            <w:hideMark/>
          </w:tcPr>
          <w:p w14:paraId="1A81B5C6" w14:textId="77777777" w:rsidR="006A403D" w:rsidRPr="00C830F1" w:rsidRDefault="006A403D" w:rsidP="006A403D">
            <w:r w:rsidRPr="00C830F1">
              <w:t>Chen Deliao</w:t>
            </w:r>
          </w:p>
        </w:tc>
      </w:tr>
      <w:tr w:rsidR="00C830F1" w:rsidRPr="00C830F1" w14:paraId="37AD52EE" w14:textId="77777777" w:rsidTr="00CD6D42">
        <w:trPr>
          <w:trHeight w:val="300"/>
        </w:trPr>
        <w:tc>
          <w:tcPr>
            <w:tcW w:w="1129" w:type="dxa"/>
            <w:noWrap/>
            <w:vAlign w:val="top"/>
            <w:hideMark/>
          </w:tcPr>
          <w:p w14:paraId="62607873" w14:textId="23E9EE79" w:rsidR="006A403D" w:rsidRPr="00C830F1" w:rsidRDefault="006A403D" w:rsidP="006A403D">
            <w:r w:rsidRPr="00C830F1">
              <w:t>0.0.1.</w:t>
            </w:r>
            <w:r w:rsidRPr="00C830F1">
              <w:rPr>
                <w:rFonts w:hint="eastAsia"/>
              </w:rPr>
              <w:t>4</w:t>
            </w:r>
          </w:p>
        </w:tc>
        <w:tc>
          <w:tcPr>
            <w:tcW w:w="1276" w:type="dxa"/>
            <w:noWrap/>
            <w:vAlign w:val="top"/>
            <w:hideMark/>
          </w:tcPr>
          <w:p w14:paraId="29F9C200" w14:textId="428A2ED2" w:rsidR="006A403D" w:rsidRPr="00C830F1" w:rsidRDefault="006A403D" w:rsidP="006A403D">
            <w:r w:rsidRPr="00C830F1">
              <w:rPr>
                <w:rFonts w:hint="eastAsia"/>
              </w:rPr>
              <w:t>2020/7/22</w:t>
            </w:r>
          </w:p>
        </w:tc>
        <w:tc>
          <w:tcPr>
            <w:tcW w:w="1134" w:type="dxa"/>
            <w:noWrap/>
            <w:hideMark/>
          </w:tcPr>
          <w:p w14:paraId="6D9434E4" w14:textId="77777777" w:rsidR="006A403D" w:rsidRPr="00C830F1" w:rsidRDefault="006A403D" w:rsidP="006A403D">
            <w:r w:rsidRPr="00C830F1">
              <w:t>5.3.2.9.1</w:t>
            </w:r>
          </w:p>
        </w:tc>
        <w:tc>
          <w:tcPr>
            <w:tcW w:w="4536" w:type="dxa"/>
            <w:noWrap/>
            <w:hideMark/>
          </w:tcPr>
          <w:p w14:paraId="69BE0630" w14:textId="77777777" w:rsidR="006A403D" w:rsidRPr="00C830F1" w:rsidRDefault="006A403D" w:rsidP="006A403D">
            <w:r w:rsidRPr="00C830F1">
              <w:t>增加了判断未挺稳即挂挡的</w:t>
            </w:r>
            <w:r w:rsidRPr="00C830F1">
              <w:t>CLEA</w:t>
            </w:r>
            <w:r w:rsidRPr="00C830F1">
              <w:t>信号</w:t>
            </w:r>
          </w:p>
        </w:tc>
        <w:tc>
          <w:tcPr>
            <w:tcW w:w="1667" w:type="dxa"/>
            <w:noWrap/>
            <w:hideMark/>
          </w:tcPr>
          <w:p w14:paraId="3A0046EA" w14:textId="77777777" w:rsidR="006A403D" w:rsidRPr="00C830F1" w:rsidRDefault="006A403D" w:rsidP="006A403D">
            <w:r w:rsidRPr="00C830F1">
              <w:t>Chen Deliao</w:t>
            </w:r>
          </w:p>
        </w:tc>
      </w:tr>
      <w:tr w:rsidR="00C830F1" w:rsidRPr="00C830F1" w14:paraId="0D46B93D" w14:textId="77777777" w:rsidTr="00CD6D42">
        <w:trPr>
          <w:trHeight w:val="300"/>
        </w:trPr>
        <w:tc>
          <w:tcPr>
            <w:tcW w:w="1129" w:type="dxa"/>
            <w:noWrap/>
            <w:vAlign w:val="top"/>
            <w:hideMark/>
          </w:tcPr>
          <w:p w14:paraId="0F5338B9" w14:textId="05758ECA" w:rsidR="006A403D" w:rsidRPr="00C830F1" w:rsidRDefault="006A403D" w:rsidP="006A403D">
            <w:r w:rsidRPr="00C830F1">
              <w:t>0.0.1.</w:t>
            </w:r>
            <w:r w:rsidRPr="00C830F1">
              <w:rPr>
                <w:rFonts w:hint="eastAsia"/>
              </w:rPr>
              <w:t>4</w:t>
            </w:r>
          </w:p>
        </w:tc>
        <w:tc>
          <w:tcPr>
            <w:tcW w:w="1276" w:type="dxa"/>
            <w:noWrap/>
            <w:vAlign w:val="top"/>
            <w:hideMark/>
          </w:tcPr>
          <w:p w14:paraId="06B3D6E5" w14:textId="22DCEAE3" w:rsidR="006A403D" w:rsidRPr="00C830F1" w:rsidRDefault="006A403D" w:rsidP="006A403D">
            <w:r w:rsidRPr="00C830F1">
              <w:rPr>
                <w:rFonts w:hint="eastAsia"/>
              </w:rPr>
              <w:t>2020/7/22</w:t>
            </w:r>
          </w:p>
        </w:tc>
        <w:tc>
          <w:tcPr>
            <w:tcW w:w="1134" w:type="dxa"/>
            <w:noWrap/>
            <w:hideMark/>
          </w:tcPr>
          <w:p w14:paraId="3C47BFD2" w14:textId="77777777" w:rsidR="006A403D" w:rsidRPr="00C830F1" w:rsidRDefault="006A403D" w:rsidP="006A403D">
            <w:r w:rsidRPr="00C830F1">
              <w:t>5.3.2.9.2</w:t>
            </w:r>
          </w:p>
        </w:tc>
        <w:tc>
          <w:tcPr>
            <w:tcW w:w="4536" w:type="dxa"/>
            <w:noWrap/>
            <w:hideMark/>
          </w:tcPr>
          <w:p w14:paraId="2796B0B6" w14:textId="77777777" w:rsidR="006A403D" w:rsidRPr="00C830F1" w:rsidRDefault="006A403D" w:rsidP="006A403D">
            <w:r w:rsidRPr="00C830F1">
              <w:t>增加了判断未挺稳即挂挡的</w:t>
            </w:r>
            <w:r w:rsidRPr="00C830F1">
              <w:t>GB</w:t>
            </w:r>
            <w:r w:rsidRPr="00C830F1">
              <w:t>信号</w:t>
            </w:r>
          </w:p>
        </w:tc>
        <w:tc>
          <w:tcPr>
            <w:tcW w:w="1667" w:type="dxa"/>
            <w:noWrap/>
            <w:hideMark/>
          </w:tcPr>
          <w:p w14:paraId="5B05EC4A" w14:textId="77777777" w:rsidR="006A403D" w:rsidRPr="00C830F1" w:rsidRDefault="006A403D" w:rsidP="006A403D">
            <w:r w:rsidRPr="00C830F1">
              <w:t>Chen Deliao</w:t>
            </w:r>
          </w:p>
        </w:tc>
      </w:tr>
      <w:tr w:rsidR="00C830F1" w:rsidRPr="00C830F1" w14:paraId="56BC4FD9" w14:textId="77777777" w:rsidTr="00CD6D42">
        <w:trPr>
          <w:trHeight w:val="300"/>
        </w:trPr>
        <w:tc>
          <w:tcPr>
            <w:tcW w:w="1129" w:type="dxa"/>
            <w:noWrap/>
            <w:vAlign w:val="top"/>
            <w:hideMark/>
          </w:tcPr>
          <w:p w14:paraId="6D3D1147" w14:textId="5F38258B" w:rsidR="006A403D" w:rsidRPr="00C830F1" w:rsidRDefault="006A403D" w:rsidP="006A403D">
            <w:r w:rsidRPr="00C830F1">
              <w:t>0.0.1.</w:t>
            </w:r>
            <w:r w:rsidRPr="00C830F1">
              <w:rPr>
                <w:rFonts w:hint="eastAsia"/>
              </w:rPr>
              <w:t>4</w:t>
            </w:r>
          </w:p>
        </w:tc>
        <w:tc>
          <w:tcPr>
            <w:tcW w:w="1276" w:type="dxa"/>
            <w:noWrap/>
            <w:vAlign w:val="top"/>
            <w:hideMark/>
          </w:tcPr>
          <w:p w14:paraId="5ACCD2DE" w14:textId="7A830D75" w:rsidR="006A403D" w:rsidRPr="00C830F1" w:rsidRDefault="006A403D" w:rsidP="006A403D">
            <w:r w:rsidRPr="00C830F1">
              <w:rPr>
                <w:rFonts w:hint="eastAsia"/>
              </w:rPr>
              <w:t>2020/7/22</w:t>
            </w:r>
          </w:p>
        </w:tc>
        <w:tc>
          <w:tcPr>
            <w:tcW w:w="1134" w:type="dxa"/>
            <w:noWrap/>
            <w:hideMark/>
          </w:tcPr>
          <w:p w14:paraId="7EC27512" w14:textId="77777777" w:rsidR="006A403D" w:rsidRPr="00C830F1" w:rsidRDefault="006A403D" w:rsidP="006A403D">
            <w:r w:rsidRPr="00C830F1">
              <w:t>5.3.2.9.3</w:t>
            </w:r>
          </w:p>
        </w:tc>
        <w:tc>
          <w:tcPr>
            <w:tcW w:w="4536" w:type="dxa"/>
            <w:noWrap/>
            <w:hideMark/>
          </w:tcPr>
          <w:p w14:paraId="05123F5C" w14:textId="77777777" w:rsidR="006A403D" w:rsidRPr="00C830F1" w:rsidRDefault="006A403D" w:rsidP="006A403D">
            <w:r w:rsidRPr="00C830F1">
              <w:t>增加了判断未挺稳即挂挡的标定信息</w:t>
            </w:r>
          </w:p>
        </w:tc>
        <w:tc>
          <w:tcPr>
            <w:tcW w:w="1667" w:type="dxa"/>
            <w:noWrap/>
            <w:hideMark/>
          </w:tcPr>
          <w:p w14:paraId="28155DCD" w14:textId="77777777" w:rsidR="006A403D" w:rsidRPr="00C830F1" w:rsidRDefault="006A403D" w:rsidP="006A403D">
            <w:r w:rsidRPr="00C830F1">
              <w:t>Chen Deliao</w:t>
            </w:r>
          </w:p>
        </w:tc>
      </w:tr>
      <w:tr w:rsidR="00C830F1" w:rsidRPr="00C830F1" w14:paraId="4F921B6D" w14:textId="77777777" w:rsidTr="00CD6D42">
        <w:trPr>
          <w:trHeight w:val="300"/>
        </w:trPr>
        <w:tc>
          <w:tcPr>
            <w:tcW w:w="1129" w:type="dxa"/>
            <w:noWrap/>
            <w:vAlign w:val="top"/>
            <w:hideMark/>
          </w:tcPr>
          <w:p w14:paraId="11501186" w14:textId="47287C92" w:rsidR="006A403D" w:rsidRPr="00C830F1" w:rsidRDefault="006A403D" w:rsidP="006A403D">
            <w:r w:rsidRPr="00C830F1">
              <w:t>0.0.1.</w:t>
            </w:r>
            <w:r w:rsidRPr="00C830F1">
              <w:rPr>
                <w:rFonts w:hint="eastAsia"/>
              </w:rPr>
              <w:t>4</w:t>
            </w:r>
          </w:p>
        </w:tc>
        <w:tc>
          <w:tcPr>
            <w:tcW w:w="1276" w:type="dxa"/>
            <w:noWrap/>
            <w:vAlign w:val="top"/>
            <w:hideMark/>
          </w:tcPr>
          <w:p w14:paraId="47BD056A" w14:textId="22664912" w:rsidR="006A403D" w:rsidRPr="00C830F1" w:rsidRDefault="006A403D" w:rsidP="006A403D">
            <w:r w:rsidRPr="00C830F1">
              <w:rPr>
                <w:rFonts w:hint="eastAsia"/>
              </w:rPr>
              <w:t>2020/7/22</w:t>
            </w:r>
          </w:p>
        </w:tc>
        <w:tc>
          <w:tcPr>
            <w:tcW w:w="1134" w:type="dxa"/>
            <w:noWrap/>
            <w:hideMark/>
          </w:tcPr>
          <w:p w14:paraId="39859524" w14:textId="77777777" w:rsidR="006A403D" w:rsidRPr="00C830F1" w:rsidRDefault="006A403D" w:rsidP="006A403D">
            <w:r w:rsidRPr="00C830F1">
              <w:t>5.3.2.10.1</w:t>
            </w:r>
          </w:p>
        </w:tc>
        <w:tc>
          <w:tcPr>
            <w:tcW w:w="4536" w:type="dxa"/>
            <w:noWrap/>
            <w:hideMark/>
          </w:tcPr>
          <w:p w14:paraId="54B7538E" w14:textId="77777777" w:rsidR="006A403D" w:rsidRPr="00C830F1" w:rsidRDefault="006A403D" w:rsidP="006A403D">
            <w:r w:rsidRPr="00C830F1">
              <w:t>增加了判断超速事件需要的</w:t>
            </w:r>
            <w:r w:rsidRPr="00C830F1">
              <w:t>CLEA</w:t>
            </w:r>
            <w:r w:rsidRPr="00C830F1">
              <w:t>信号</w:t>
            </w:r>
          </w:p>
        </w:tc>
        <w:tc>
          <w:tcPr>
            <w:tcW w:w="1667" w:type="dxa"/>
            <w:noWrap/>
            <w:hideMark/>
          </w:tcPr>
          <w:p w14:paraId="180D4162" w14:textId="77777777" w:rsidR="006A403D" w:rsidRPr="00C830F1" w:rsidRDefault="006A403D" w:rsidP="006A403D">
            <w:r w:rsidRPr="00C830F1">
              <w:t>Chen Deliao</w:t>
            </w:r>
          </w:p>
        </w:tc>
      </w:tr>
      <w:tr w:rsidR="00C830F1" w:rsidRPr="00C830F1" w14:paraId="081F4294" w14:textId="77777777" w:rsidTr="00CD6D42">
        <w:trPr>
          <w:trHeight w:val="300"/>
        </w:trPr>
        <w:tc>
          <w:tcPr>
            <w:tcW w:w="1129" w:type="dxa"/>
            <w:noWrap/>
            <w:vAlign w:val="top"/>
            <w:hideMark/>
          </w:tcPr>
          <w:p w14:paraId="333301BC" w14:textId="63E8C0FA" w:rsidR="006A403D" w:rsidRPr="00C830F1" w:rsidRDefault="006A403D" w:rsidP="006A403D">
            <w:r w:rsidRPr="00C830F1">
              <w:t>0.0.1.</w:t>
            </w:r>
            <w:r w:rsidRPr="00C830F1">
              <w:rPr>
                <w:rFonts w:hint="eastAsia"/>
              </w:rPr>
              <w:t>4</w:t>
            </w:r>
          </w:p>
        </w:tc>
        <w:tc>
          <w:tcPr>
            <w:tcW w:w="1276" w:type="dxa"/>
            <w:noWrap/>
            <w:vAlign w:val="top"/>
            <w:hideMark/>
          </w:tcPr>
          <w:p w14:paraId="46D65AAB" w14:textId="39C67E8B" w:rsidR="006A403D" w:rsidRPr="00C830F1" w:rsidRDefault="006A403D" w:rsidP="006A403D">
            <w:r w:rsidRPr="00C830F1">
              <w:rPr>
                <w:rFonts w:hint="eastAsia"/>
              </w:rPr>
              <w:t>2020/7/22</w:t>
            </w:r>
          </w:p>
        </w:tc>
        <w:tc>
          <w:tcPr>
            <w:tcW w:w="1134" w:type="dxa"/>
            <w:noWrap/>
            <w:hideMark/>
          </w:tcPr>
          <w:p w14:paraId="28613601" w14:textId="77777777" w:rsidR="006A403D" w:rsidRPr="00C830F1" w:rsidRDefault="006A403D" w:rsidP="006A403D">
            <w:r w:rsidRPr="00C830F1">
              <w:t>5.3.2.10.2</w:t>
            </w:r>
          </w:p>
        </w:tc>
        <w:tc>
          <w:tcPr>
            <w:tcW w:w="4536" w:type="dxa"/>
            <w:noWrap/>
            <w:hideMark/>
          </w:tcPr>
          <w:p w14:paraId="34617CB6" w14:textId="77777777" w:rsidR="006A403D" w:rsidRPr="00C830F1" w:rsidRDefault="006A403D" w:rsidP="006A403D">
            <w:r w:rsidRPr="00C830F1">
              <w:t>增加了判断超速事件需要的</w:t>
            </w:r>
            <w:r w:rsidRPr="00C830F1">
              <w:t>GB</w:t>
            </w:r>
            <w:r w:rsidRPr="00C830F1">
              <w:t>信号</w:t>
            </w:r>
          </w:p>
        </w:tc>
        <w:tc>
          <w:tcPr>
            <w:tcW w:w="1667" w:type="dxa"/>
            <w:noWrap/>
            <w:hideMark/>
          </w:tcPr>
          <w:p w14:paraId="1AFA1C60" w14:textId="77777777" w:rsidR="006A403D" w:rsidRPr="00C830F1" w:rsidRDefault="006A403D" w:rsidP="006A403D">
            <w:r w:rsidRPr="00C830F1">
              <w:t>Chen Deliao</w:t>
            </w:r>
          </w:p>
        </w:tc>
      </w:tr>
      <w:tr w:rsidR="00C830F1" w:rsidRPr="00C830F1" w14:paraId="7EC9E37F" w14:textId="77777777" w:rsidTr="00CD6D42">
        <w:trPr>
          <w:trHeight w:val="300"/>
        </w:trPr>
        <w:tc>
          <w:tcPr>
            <w:tcW w:w="1129" w:type="dxa"/>
            <w:noWrap/>
            <w:vAlign w:val="top"/>
            <w:hideMark/>
          </w:tcPr>
          <w:p w14:paraId="3249E7FB" w14:textId="012FB6FE" w:rsidR="006A403D" w:rsidRPr="00C830F1" w:rsidRDefault="006A403D" w:rsidP="006A403D">
            <w:r w:rsidRPr="00C830F1">
              <w:t>0.0.1.</w:t>
            </w:r>
            <w:r w:rsidRPr="00C830F1">
              <w:rPr>
                <w:rFonts w:hint="eastAsia"/>
              </w:rPr>
              <w:t>4</w:t>
            </w:r>
          </w:p>
        </w:tc>
        <w:tc>
          <w:tcPr>
            <w:tcW w:w="1276" w:type="dxa"/>
            <w:noWrap/>
            <w:vAlign w:val="top"/>
            <w:hideMark/>
          </w:tcPr>
          <w:p w14:paraId="58555535" w14:textId="5ECF8702" w:rsidR="006A403D" w:rsidRPr="00C830F1" w:rsidRDefault="006A403D" w:rsidP="006A403D">
            <w:r w:rsidRPr="00C830F1">
              <w:rPr>
                <w:rFonts w:hint="eastAsia"/>
              </w:rPr>
              <w:t>2020/7/22</w:t>
            </w:r>
          </w:p>
        </w:tc>
        <w:tc>
          <w:tcPr>
            <w:tcW w:w="1134" w:type="dxa"/>
            <w:noWrap/>
            <w:hideMark/>
          </w:tcPr>
          <w:p w14:paraId="5CB2C7F7" w14:textId="77777777" w:rsidR="006A403D" w:rsidRPr="00C830F1" w:rsidRDefault="006A403D" w:rsidP="006A403D">
            <w:r w:rsidRPr="00C830F1">
              <w:t>5.3.2.10.3</w:t>
            </w:r>
          </w:p>
        </w:tc>
        <w:tc>
          <w:tcPr>
            <w:tcW w:w="4536" w:type="dxa"/>
            <w:noWrap/>
            <w:hideMark/>
          </w:tcPr>
          <w:p w14:paraId="51AE3648" w14:textId="77777777" w:rsidR="006A403D" w:rsidRPr="00C830F1" w:rsidRDefault="006A403D" w:rsidP="006A403D">
            <w:r w:rsidRPr="00C830F1">
              <w:t>增加了判断超速事件需要标定信息</w:t>
            </w:r>
          </w:p>
        </w:tc>
        <w:tc>
          <w:tcPr>
            <w:tcW w:w="1667" w:type="dxa"/>
            <w:noWrap/>
            <w:hideMark/>
          </w:tcPr>
          <w:p w14:paraId="2365430C" w14:textId="77777777" w:rsidR="006A403D" w:rsidRPr="00C830F1" w:rsidRDefault="006A403D" w:rsidP="006A403D">
            <w:r w:rsidRPr="00C830F1">
              <w:t>Chen Deliao</w:t>
            </w:r>
          </w:p>
        </w:tc>
      </w:tr>
      <w:tr w:rsidR="00C830F1" w:rsidRPr="00C830F1" w14:paraId="7898949D" w14:textId="77777777" w:rsidTr="00CD6D42">
        <w:trPr>
          <w:trHeight w:val="600"/>
        </w:trPr>
        <w:tc>
          <w:tcPr>
            <w:tcW w:w="1129" w:type="dxa"/>
            <w:noWrap/>
            <w:vAlign w:val="top"/>
            <w:hideMark/>
          </w:tcPr>
          <w:p w14:paraId="22296B8F" w14:textId="79D8B7F8" w:rsidR="006A403D" w:rsidRPr="00C830F1" w:rsidRDefault="006A403D" w:rsidP="006A403D">
            <w:r w:rsidRPr="00C830F1">
              <w:t>0.0.1.</w:t>
            </w:r>
            <w:r w:rsidRPr="00C830F1">
              <w:rPr>
                <w:rFonts w:hint="eastAsia"/>
              </w:rPr>
              <w:t>4</w:t>
            </w:r>
          </w:p>
        </w:tc>
        <w:tc>
          <w:tcPr>
            <w:tcW w:w="1276" w:type="dxa"/>
            <w:noWrap/>
            <w:vAlign w:val="top"/>
            <w:hideMark/>
          </w:tcPr>
          <w:p w14:paraId="2A10207F" w14:textId="472B8B2E" w:rsidR="006A403D" w:rsidRPr="00C830F1" w:rsidRDefault="006A403D" w:rsidP="006A403D">
            <w:r w:rsidRPr="00C830F1">
              <w:rPr>
                <w:rFonts w:hint="eastAsia"/>
              </w:rPr>
              <w:t>2020/7/22</w:t>
            </w:r>
          </w:p>
        </w:tc>
        <w:tc>
          <w:tcPr>
            <w:tcW w:w="1134" w:type="dxa"/>
            <w:noWrap/>
            <w:hideMark/>
          </w:tcPr>
          <w:p w14:paraId="47BB6FEB" w14:textId="77777777" w:rsidR="006A403D" w:rsidRPr="00C830F1" w:rsidRDefault="006A403D" w:rsidP="006A403D">
            <w:r w:rsidRPr="00C830F1">
              <w:t>5.3.11</w:t>
            </w:r>
          </w:p>
        </w:tc>
        <w:tc>
          <w:tcPr>
            <w:tcW w:w="4536" w:type="dxa"/>
            <w:hideMark/>
          </w:tcPr>
          <w:p w14:paraId="7CC164A8" w14:textId="77777777" w:rsidR="006A403D" w:rsidRPr="00C830F1" w:rsidRDefault="006A403D" w:rsidP="006A403D">
            <w:r w:rsidRPr="00C830F1">
              <w:t>驾驶攻略中，补充了疲劳驾驶对应的时间阈值标定信息和最小有效行驶里程的标定信息</w:t>
            </w:r>
          </w:p>
        </w:tc>
        <w:tc>
          <w:tcPr>
            <w:tcW w:w="1667" w:type="dxa"/>
            <w:noWrap/>
            <w:hideMark/>
          </w:tcPr>
          <w:p w14:paraId="223F7C84" w14:textId="77777777" w:rsidR="006A403D" w:rsidRPr="00C830F1" w:rsidRDefault="006A403D" w:rsidP="006A403D">
            <w:r w:rsidRPr="00C830F1">
              <w:t>Chen Deliao</w:t>
            </w:r>
          </w:p>
        </w:tc>
      </w:tr>
      <w:tr w:rsidR="00C830F1" w:rsidRPr="00C830F1" w14:paraId="106D6BEA" w14:textId="77777777" w:rsidTr="00CD6D42">
        <w:trPr>
          <w:trHeight w:val="300"/>
        </w:trPr>
        <w:tc>
          <w:tcPr>
            <w:tcW w:w="1129" w:type="dxa"/>
            <w:noWrap/>
            <w:vAlign w:val="top"/>
            <w:hideMark/>
          </w:tcPr>
          <w:p w14:paraId="108A41E0" w14:textId="1FD4CD39" w:rsidR="006A403D" w:rsidRPr="00C830F1" w:rsidRDefault="006A403D" w:rsidP="006A403D">
            <w:r w:rsidRPr="00C830F1">
              <w:t>0.0.1.</w:t>
            </w:r>
            <w:r w:rsidRPr="00C830F1">
              <w:rPr>
                <w:rFonts w:hint="eastAsia"/>
              </w:rPr>
              <w:t>4</w:t>
            </w:r>
          </w:p>
        </w:tc>
        <w:tc>
          <w:tcPr>
            <w:tcW w:w="1276" w:type="dxa"/>
            <w:noWrap/>
            <w:vAlign w:val="top"/>
            <w:hideMark/>
          </w:tcPr>
          <w:p w14:paraId="230DE526" w14:textId="193D53D3" w:rsidR="006A403D" w:rsidRPr="00C830F1" w:rsidRDefault="006A403D" w:rsidP="006A403D">
            <w:r w:rsidRPr="00C830F1">
              <w:rPr>
                <w:rFonts w:hint="eastAsia"/>
              </w:rPr>
              <w:t>2020/7/22</w:t>
            </w:r>
          </w:p>
        </w:tc>
        <w:tc>
          <w:tcPr>
            <w:tcW w:w="1134" w:type="dxa"/>
            <w:noWrap/>
            <w:hideMark/>
          </w:tcPr>
          <w:p w14:paraId="671CB42D" w14:textId="77777777" w:rsidR="006A403D" w:rsidRPr="00C830F1" w:rsidRDefault="006A403D" w:rsidP="006A403D">
            <w:r w:rsidRPr="00C830F1">
              <w:t>9</w:t>
            </w:r>
          </w:p>
        </w:tc>
        <w:tc>
          <w:tcPr>
            <w:tcW w:w="4536" w:type="dxa"/>
            <w:noWrap/>
            <w:hideMark/>
          </w:tcPr>
          <w:p w14:paraId="5339063A" w14:textId="77777777" w:rsidR="006A403D" w:rsidRPr="00C830F1" w:rsidRDefault="006A403D" w:rsidP="006A403D">
            <w:r w:rsidRPr="00C830F1">
              <w:t>补充</w:t>
            </w:r>
            <w:r w:rsidRPr="00C830F1">
              <w:t>CAN</w:t>
            </w:r>
            <w:r w:rsidRPr="00C830F1">
              <w:t>信号列表，附件，版本</w:t>
            </w:r>
            <w:r w:rsidRPr="00C830F1">
              <w:t xml:space="preserve"> V0.0.1</w:t>
            </w:r>
          </w:p>
        </w:tc>
        <w:tc>
          <w:tcPr>
            <w:tcW w:w="1667" w:type="dxa"/>
            <w:noWrap/>
            <w:hideMark/>
          </w:tcPr>
          <w:p w14:paraId="4DB0BDC7" w14:textId="77777777" w:rsidR="006A403D" w:rsidRPr="00C830F1" w:rsidRDefault="006A403D" w:rsidP="006A403D">
            <w:r w:rsidRPr="00C830F1">
              <w:t>Chen Deliao</w:t>
            </w:r>
          </w:p>
        </w:tc>
      </w:tr>
      <w:tr w:rsidR="00C830F1" w:rsidRPr="00C830F1" w14:paraId="16FA2786" w14:textId="77777777" w:rsidTr="00CD6D42">
        <w:trPr>
          <w:trHeight w:val="300"/>
        </w:trPr>
        <w:tc>
          <w:tcPr>
            <w:tcW w:w="1129" w:type="dxa"/>
            <w:noWrap/>
            <w:vAlign w:val="top"/>
            <w:hideMark/>
          </w:tcPr>
          <w:p w14:paraId="50D1A3B5" w14:textId="26B22922" w:rsidR="006A403D" w:rsidRPr="00C830F1" w:rsidRDefault="006A403D" w:rsidP="006A403D">
            <w:r w:rsidRPr="00C830F1">
              <w:t>0.0.1.</w:t>
            </w:r>
            <w:r w:rsidRPr="00C830F1">
              <w:rPr>
                <w:rFonts w:hint="eastAsia"/>
              </w:rPr>
              <w:t>4</w:t>
            </w:r>
          </w:p>
        </w:tc>
        <w:tc>
          <w:tcPr>
            <w:tcW w:w="1276" w:type="dxa"/>
            <w:noWrap/>
            <w:vAlign w:val="top"/>
            <w:hideMark/>
          </w:tcPr>
          <w:p w14:paraId="15823D55" w14:textId="11FB81B7" w:rsidR="006A403D" w:rsidRPr="00C830F1" w:rsidRDefault="006A403D" w:rsidP="006A403D">
            <w:r w:rsidRPr="00C830F1">
              <w:rPr>
                <w:rFonts w:hint="eastAsia"/>
              </w:rPr>
              <w:t>2020/7/22</w:t>
            </w:r>
          </w:p>
        </w:tc>
        <w:tc>
          <w:tcPr>
            <w:tcW w:w="1134" w:type="dxa"/>
            <w:noWrap/>
            <w:hideMark/>
          </w:tcPr>
          <w:p w14:paraId="4077B2E8" w14:textId="77777777" w:rsidR="006A403D" w:rsidRPr="00C830F1" w:rsidRDefault="006A403D" w:rsidP="006A403D">
            <w:r w:rsidRPr="00C830F1">
              <w:t>10</w:t>
            </w:r>
          </w:p>
        </w:tc>
        <w:tc>
          <w:tcPr>
            <w:tcW w:w="4536" w:type="dxa"/>
            <w:noWrap/>
            <w:hideMark/>
          </w:tcPr>
          <w:p w14:paraId="4B173DA1" w14:textId="77777777" w:rsidR="006A403D" w:rsidRPr="00C830F1" w:rsidRDefault="006A403D" w:rsidP="006A403D">
            <w:r w:rsidRPr="00C830F1">
              <w:t>补充标定项信息</w:t>
            </w:r>
          </w:p>
        </w:tc>
        <w:tc>
          <w:tcPr>
            <w:tcW w:w="1667" w:type="dxa"/>
            <w:noWrap/>
            <w:hideMark/>
          </w:tcPr>
          <w:p w14:paraId="55A4310A" w14:textId="77777777" w:rsidR="006A403D" w:rsidRPr="00C830F1" w:rsidRDefault="006A403D" w:rsidP="006A403D">
            <w:r w:rsidRPr="00C830F1">
              <w:t>Chen Deliao</w:t>
            </w:r>
          </w:p>
        </w:tc>
      </w:tr>
      <w:tr w:rsidR="00C830F1" w:rsidRPr="00C830F1" w14:paraId="013C758E" w14:textId="77777777" w:rsidTr="00CD6D42">
        <w:trPr>
          <w:trHeight w:val="300"/>
        </w:trPr>
        <w:tc>
          <w:tcPr>
            <w:tcW w:w="1129" w:type="dxa"/>
            <w:noWrap/>
            <w:hideMark/>
          </w:tcPr>
          <w:p w14:paraId="7005FA43"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305ED653" w14:textId="1A660789"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50FCE7" w14:textId="1A314FA1" w:rsidR="006A403D" w:rsidRPr="00C830F1" w:rsidRDefault="006A403D" w:rsidP="006A403D">
            <w:pPr>
              <w:jc w:val="left"/>
            </w:pPr>
            <w:r w:rsidRPr="00C830F1">
              <w:rPr>
                <w:rFonts w:hint="eastAsia"/>
              </w:rPr>
              <w:t>N/A</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5B030016" w14:textId="095F57B9" w:rsidR="006A403D" w:rsidRPr="00C830F1" w:rsidRDefault="006A403D" w:rsidP="006A403D">
            <w:r w:rsidRPr="00C830F1">
              <w:rPr>
                <w:rFonts w:hint="eastAsia"/>
              </w:rPr>
              <w:t>V0.0.1.3 is</w:t>
            </w:r>
            <w:r w:rsidRPr="00C830F1">
              <w:t xml:space="preserve"> tracked by </w:t>
            </w:r>
            <w:r w:rsidRPr="00C830F1">
              <w:rPr>
                <w:rFonts w:hint="eastAsia"/>
              </w:rPr>
              <w:t>VCS</w:t>
            </w:r>
            <w:r w:rsidRPr="00C830F1">
              <w:t xml:space="preserve"> </w:t>
            </w:r>
            <w:r w:rsidRPr="00C830F1">
              <w:rPr>
                <w:rFonts w:hint="eastAsia"/>
              </w:rPr>
              <w:t>CR#42433</w:t>
            </w:r>
          </w:p>
        </w:tc>
        <w:tc>
          <w:tcPr>
            <w:tcW w:w="1667" w:type="dxa"/>
            <w:noWrap/>
            <w:hideMark/>
          </w:tcPr>
          <w:p w14:paraId="1D27217D" w14:textId="77777777" w:rsidR="006A403D" w:rsidRPr="00C830F1" w:rsidRDefault="006A403D" w:rsidP="006A403D">
            <w:r w:rsidRPr="00C830F1">
              <w:t>Chen Deliao</w:t>
            </w:r>
          </w:p>
        </w:tc>
      </w:tr>
      <w:tr w:rsidR="00C830F1" w:rsidRPr="00C830F1" w14:paraId="0906D8E6" w14:textId="77777777" w:rsidTr="00CD6D42">
        <w:trPr>
          <w:trHeight w:val="300"/>
        </w:trPr>
        <w:tc>
          <w:tcPr>
            <w:tcW w:w="1129" w:type="dxa"/>
            <w:noWrap/>
          </w:tcPr>
          <w:p w14:paraId="244FC833" w14:textId="7F0565DB"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23C023D2" w14:textId="0D217C78" w:rsidR="006A403D" w:rsidRPr="00C830F1" w:rsidRDefault="006A403D" w:rsidP="006A403D">
            <w:pPr>
              <w:jc w:val="left"/>
              <w:rPr>
                <w:rFonts w:ascii="Calibri" w:hAnsi="Calibri"/>
                <w:sz w:val="22"/>
              </w:rPr>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2AFA38" w14:textId="58B0CF73" w:rsidR="006A403D" w:rsidRPr="00C830F1" w:rsidRDefault="006A403D" w:rsidP="006A403D">
            <w:pPr>
              <w:jc w:val="left"/>
              <w:rPr>
                <w:rFonts w:ascii="Calibri" w:hAnsi="Calibri"/>
                <w:sz w:val="22"/>
              </w:rPr>
            </w:pPr>
            <w:r w:rsidRPr="00C830F1">
              <w:rPr>
                <w:rFonts w:ascii="Calibri" w:hAnsi="Calibri"/>
                <w:sz w:val="22"/>
              </w:rPr>
              <w:t>2.1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14CE0266" w14:textId="1213500A" w:rsidR="006A403D" w:rsidRPr="00C830F1" w:rsidRDefault="006A403D" w:rsidP="006A403D">
            <w:r w:rsidRPr="00C830F1">
              <w:rPr>
                <w:rFonts w:hint="eastAsia"/>
              </w:rPr>
              <w:t>未认领数据说明</w:t>
            </w:r>
            <w:r w:rsidRPr="00C830F1">
              <w:t>/Unclaimed data description</w:t>
            </w:r>
          </w:p>
        </w:tc>
        <w:tc>
          <w:tcPr>
            <w:tcW w:w="1667" w:type="dxa"/>
            <w:noWrap/>
          </w:tcPr>
          <w:p w14:paraId="3E3EC48B" w14:textId="09F23A45" w:rsidR="006A403D" w:rsidRPr="00C830F1" w:rsidRDefault="006A403D" w:rsidP="006A403D">
            <w:r w:rsidRPr="00C830F1">
              <w:t>Chen Deliao</w:t>
            </w:r>
          </w:p>
        </w:tc>
      </w:tr>
      <w:tr w:rsidR="00C830F1" w:rsidRPr="00C830F1" w14:paraId="4A2B2169" w14:textId="77777777" w:rsidTr="00CD6D42">
        <w:trPr>
          <w:trHeight w:val="300"/>
        </w:trPr>
        <w:tc>
          <w:tcPr>
            <w:tcW w:w="1129" w:type="dxa"/>
            <w:noWrap/>
            <w:hideMark/>
          </w:tcPr>
          <w:p w14:paraId="07768475"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8C43500" w14:textId="4004545D"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3224B1" w14:textId="01255891" w:rsidR="006A403D" w:rsidRPr="00C830F1" w:rsidRDefault="006A403D" w:rsidP="006A403D">
            <w:pPr>
              <w:jc w:val="left"/>
            </w:pPr>
            <w:r w:rsidRPr="00C830F1">
              <w:rPr>
                <w:rFonts w:ascii="Calibri" w:hAnsi="Calibri"/>
                <w:sz w:val="22"/>
              </w:rPr>
              <w:t>2.2</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00B67AD0" w14:textId="10C371EB" w:rsidR="006A403D" w:rsidRPr="00C830F1" w:rsidRDefault="006A403D" w:rsidP="006A403D">
            <w:r w:rsidRPr="00C830F1">
              <w:rPr>
                <w:rFonts w:hint="eastAsia"/>
              </w:rPr>
              <w:t>增加账户切换时的数据归属问题</w:t>
            </w:r>
            <w:r w:rsidRPr="00C830F1">
              <w:t>/Adding Data Attribution in Account Switching</w:t>
            </w:r>
          </w:p>
        </w:tc>
        <w:tc>
          <w:tcPr>
            <w:tcW w:w="1667" w:type="dxa"/>
            <w:noWrap/>
            <w:hideMark/>
          </w:tcPr>
          <w:p w14:paraId="73922F3D" w14:textId="77777777" w:rsidR="006A403D" w:rsidRPr="00C830F1" w:rsidRDefault="006A403D" w:rsidP="006A403D">
            <w:r w:rsidRPr="00C830F1">
              <w:t>Chen Deliao</w:t>
            </w:r>
          </w:p>
        </w:tc>
      </w:tr>
      <w:tr w:rsidR="00C830F1" w:rsidRPr="00C830F1" w14:paraId="1BB4F312" w14:textId="77777777" w:rsidTr="00CD6D42">
        <w:trPr>
          <w:trHeight w:val="300"/>
        </w:trPr>
        <w:tc>
          <w:tcPr>
            <w:tcW w:w="1129" w:type="dxa"/>
            <w:noWrap/>
            <w:hideMark/>
          </w:tcPr>
          <w:p w14:paraId="73AD8DE3"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4292803" w14:textId="34F6038A"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F0E052" w14:textId="5CF288D4" w:rsidR="006A403D" w:rsidRPr="00C830F1" w:rsidRDefault="006A403D" w:rsidP="006A403D">
            <w:pPr>
              <w:jc w:val="left"/>
            </w:pPr>
            <w:r w:rsidRPr="00C830F1">
              <w:rPr>
                <w:rFonts w:ascii="Calibri" w:hAnsi="Calibri"/>
                <w:sz w:val="22"/>
              </w:rPr>
              <w:t>3.1/3.2/3.3</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48DA6C7A" w14:textId="5F781E58" w:rsidR="006A403D" w:rsidRPr="00C830F1" w:rsidRDefault="006A403D" w:rsidP="006A403D">
            <w:r w:rsidRPr="00C830F1">
              <w:rPr>
                <w:rFonts w:hint="eastAsia"/>
              </w:rPr>
              <w:t>补充数据上传下载的说明</w:t>
            </w:r>
            <w:r w:rsidRPr="00C830F1">
              <w:t>/Instructions for uploading and downloading supplementary data</w:t>
            </w:r>
          </w:p>
        </w:tc>
        <w:tc>
          <w:tcPr>
            <w:tcW w:w="1667" w:type="dxa"/>
            <w:noWrap/>
            <w:hideMark/>
          </w:tcPr>
          <w:p w14:paraId="7E80511E" w14:textId="77777777" w:rsidR="006A403D" w:rsidRPr="00C830F1" w:rsidRDefault="006A403D" w:rsidP="006A403D">
            <w:r w:rsidRPr="00C830F1">
              <w:t>Chen Deliao</w:t>
            </w:r>
          </w:p>
        </w:tc>
      </w:tr>
      <w:tr w:rsidR="00C830F1" w:rsidRPr="00C830F1" w14:paraId="785F0539" w14:textId="77777777" w:rsidTr="00CD6D42">
        <w:trPr>
          <w:trHeight w:val="738"/>
        </w:trPr>
        <w:tc>
          <w:tcPr>
            <w:tcW w:w="1129" w:type="dxa"/>
            <w:noWrap/>
            <w:hideMark/>
          </w:tcPr>
          <w:p w14:paraId="07DDC718"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22B971E" w14:textId="1E30F8BA" w:rsidR="006A403D" w:rsidRPr="00C830F1" w:rsidRDefault="006A403D" w:rsidP="006A403D">
            <w:pPr>
              <w:jc w:val="left"/>
            </w:pPr>
            <w:r w:rsidRPr="00C830F1">
              <w:rPr>
                <w:rFonts w:ascii="Calibri" w:hAnsi="Calibri"/>
                <w:sz w:val="22"/>
              </w:rPr>
              <w:t>2020/6/11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514AF7" w14:textId="57C2BA7B" w:rsidR="006A403D" w:rsidRPr="00C830F1" w:rsidRDefault="006A403D" w:rsidP="006A403D">
            <w:pPr>
              <w:jc w:val="left"/>
            </w:pPr>
            <w:r w:rsidRPr="00C830F1">
              <w:rPr>
                <w:rFonts w:ascii="Calibri" w:hAnsi="Calibri"/>
                <w:sz w:val="22"/>
              </w:rPr>
              <w:t>3.4</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72B5C33D" w14:textId="6478E263" w:rsidR="006A403D" w:rsidRPr="00C830F1" w:rsidRDefault="006A403D" w:rsidP="006A403D">
            <w:r w:rsidRPr="00C830F1">
              <w:rPr>
                <w:rFonts w:hint="eastAsia"/>
              </w:rPr>
              <w:t>增加</w:t>
            </w:r>
            <w:r w:rsidRPr="00C830F1">
              <w:t>DBA</w:t>
            </w:r>
            <w:r w:rsidRPr="00C830F1">
              <w:rPr>
                <w:rFonts w:hint="eastAsia"/>
              </w:rPr>
              <w:t>开关状态同步</w:t>
            </w:r>
            <w:r w:rsidRPr="00C830F1">
              <w:t>/Add DBA On-off State Synchronization</w:t>
            </w:r>
          </w:p>
        </w:tc>
        <w:tc>
          <w:tcPr>
            <w:tcW w:w="1667" w:type="dxa"/>
            <w:noWrap/>
            <w:hideMark/>
          </w:tcPr>
          <w:p w14:paraId="420FEF60" w14:textId="77777777" w:rsidR="006A403D" w:rsidRPr="00C830F1" w:rsidRDefault="006A403D" w:rsidP="006A403D">
            <w:r w:rsidRPr="00C830F1">
              <w:t>Chen Deliao</w:t>
            </w:r>
          </w:p>
        </w:tc>
      </w:tr>
      <w:tr w:rsidR="00C830F1" w:rsidRPr="00C830F1" w14:paraId="69282A6E" w14:textId="77777777" w:rsidTr="00CD6D42">
        <w:trPr>
          <w:trHeight w:val="300"/>
        </w:trPr>
        <w:tc>
          <w:tcPr>
            <w:tcW w:w="1129" w:type="dxa"/>
            <w:noWrap/>
            <w:hideMark/>
          </w:tcPr>
          <w:p w14:paraId="70584341"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5191605" w14:textId="0C91EAC7"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6E659B" w14:textId="54E87C9A" w:rsidR="006A403D" w:rsidRPr="00C830F1" w:rsidRDefault="006A403D" w:rsidP="006A403D">
            <w:pPr>
              <w:jc w:val="left"/>
            </w:pPr>
            <w:r w:rsidRPr="00C830F1">
              <w:rPr>
                <w:rFonts w:ascii="Calibri" w:hAnsi="Calibri"/>
                <w:sz w:val="22"/>
              </w:rPr>
              <w:t>4</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5C3CB017" w14:textId="76011581" w:rsidR="006A403D" w:rsidRPr="00C830F1" w:rsidRDefault="006A403D" w:rsidP="006A403D">
            <w:r w:rsidRPr="00C830F1">
              <w:rPr>
                <w:rFonts w:hint="eastAsia"/>
              </w:rPr>
              <w:t>行程结束条件进行变更，由原来的</w:t>
            </w:r>
            <w:r w:rsidRPr="00C830F1">
              <w:t>P</w:t>
            </w:r>
            <w:r w:rsidRPr="00C830F1">
              <w:rPr>
                <w:rFonts w:hint="eastAsia"/>
              </w:rPr>
              <w:t>挡结束改为熄火为判断条件；</w:t>
            </w:r>
            <w:r w:rsidRPr="00C830F1">
              <w:t>/The end of travel condition is changed from the original P gear end to flameout as the judgment condition.</w:t>
            </w:r>
          </w:p>
        </w:tc>
        <w:tc>
          <w:tcPr>
            <w:tcW w:w="1667" w:type="dxa"/>
            <w:noWrap/>
            <w:hideMark/>
          </w:tcPr>
          <w:p w14:paraId="1F3C58D2" w14:textId="77777777" w:rsidR="006A403D" w:rsidRPr="00C830F1" w:rsidRDefault="006A403D" w:rsidP="006A403D">
            <w:r w:rsidRPr="00C830F1">
              <w:t>Chen Deliao</w:t>
            </w:r>
          </w:p>
        </w:tc>
      </w:tr>
      <w:tr w:rsidR="00C830F1" w:rsidRPr="00C830F1" w14:paraId="1CD89423" w14:textId="77777777" w:rsidTr="00CD6D42">
        <w:trPr>
          <w:trHeight w:val="300"/>
        </w:trPr>
        <w:tc>
          <w:tcPr>
            <w:tcW w:w="1129" w:type="dxa"/>
            <w:noWrap/>
            <w:hideMark/>
          </w:tcPr>
          <w:p w14:paraId="44F0BC5D"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2772608" w14:textId="22A2F5D8"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FAF07A" w14:textId="60BE1C3C" w:rsidR="006A403D" w:rsidRPr="00C830F1" w:rsidRDefault="006A403D" w:rsidP="006A403D">
            <w:pPr>
              <w:jc w:val="left"/>
            </w:pPr>
            <w:r w:rsidRPr="00C830F1">
              <w:rPr>
                <w:rFonts w:ascii="Calibri" w:hAnsi="Calibri"/>
                <w:sz w:val="22"/>
              </w:rPr>
              <w:t>4.1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28E83D8E" w14:textId="784E0F8C" w:rsidR="006A403D" w:rsidRPr="00C830F1" w:rsidRDefault="006A403D" w:rsidP="006A403D">
            <w:r w:rsidRPr="00C830F1">
              <w:rPr>
                <w:rFonts w:hint="eastAsia"/>
              </w:rPr>
              <w:t>补充驾驶评分自动提示</w:t>
            </w:r>
            <w:r w:rsidRPr="00C830F1">
              <w:t>/Add Automatic Prompt for Driving Score</w:t>
            </w:r>
          </w:p>
        </w:tc>
        <w:tc>
          <w:tcPr>
            <w:tcW w:w="1667" w:type="dxa"/>
            <w:noWrap/>
            <w:hideMark/>
          </w:tcPr>
          <w:p w14:paraId="708E4421" w14:textId="77777777" w:rsidR="006A403D" w:rsidRPr="00C830F1" w:rsidRDefault="006A403D" w:rsidP="006A403D">
            <w:r w:rsidRPr="00C830F1">
              <w:t>Chen Deliao</w:t>
            </w:r>
          </w:p>
        </w:tc>
      </w:tr>
      <w:tr w:rsidR="00C830F1" w:rsidRPr="00C830F1" w14:paraId="19BBB39F" w14:textId="77777777" w:rsidTr="00CD6D42">
        <w:trPr>
          <w:trHeight w:val="300"/>
        </w:trPr>
        <w:tc>
          <w:tcPr>
            <w:tcW w:w="1129" w:type="dxa"/>
            <w:noWrap/>
            <w:hideMark/>
          </w:tcPr>
          <w:p w14:paraId="3BB7B6CA"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11EC4671" w14:textId="65B76152"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571579" w14:textId="471D838B" w:rsidR="006A403D" w:rsidRPr="00C830F1" w:rsidRDefault="006A403D" w:rsidP="006A403D">
            <w:pPr>
              <w:jc w:val="left"/>
            </w:pPr>
            <w:r w:rsidRPr="00C830F1">
              <w:rPr>
                <w:rFonts w:ascii="Calibri" w:hAnsi="Calibri"/>
                <w:sz w:val="22"/>
              </w:rPr>
              <w:t>4.2</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17DF942F" w14:textId="524C55E5" w:rsidR="006A403D" w:rsidRPr="00C830F1" w:rsidRDefault="006A403D" w:rsidP="006A403D">
            <w:r w:rsidRPr="00C830F1">
              <w:rPr>
                <w:rFonts w:hint="eastAsia"/>
              </w:rPr>
              <w:t>补充其他情况对行程划分的影响</w:t>
            </w:r>
            <w:r w:rsidRPr="00C830F1">
              <w:t>/Add Influence of Other Conditions on Trip Division</w:t>
            </w:r>
          </w:p>
        </w:tc>
        <w:tc>
          <w:tcPr>
            <w:tcW w:w="1667" w:type="dxa"/>
            <w:noWrap/>
            <w:hideMark/>
          </w:tcPr>
          <w:p w14:paraId="77447EA7" w14:textId="77777777" w:rsidR="006A403D" w:rsidRPr="00C830F1" w:rsidRDefault="006A403D" w:rsidP="006A403D">
            <w:r w:rsidRPr="00C830F1">
              <w:t>Chen Deliao</w:t>
            </w:r>
          </w:p>
        </w:tc>
      </w:tr>
      <w:tr w:rsidR="00C830F1" w:rsidRPr="00C830F1" w14:paraId="73F5CBDB" w14:textId="77777777" w:rsidTr="00CD6D42">
        <w:trPr>
          <w:trHeight w:val="300"/>
        </w:trPr>
        <w:tc>
          <w:tcPr>
            <w:tcW w:w="1129" w:type="dxa"/>
            <w:noWrap/>
            <w:hideMark/>
          </w:tcPr>
          <w:p w14:paraId="50E6A46A" w14:textId="77777777" w:rsidR="006A403D" w:rsidRPr="00C830F1" w:rsidRDefault="006A403D" w:rsidP="006A403D">
            <w:r w:rsidRPr="00C830F1">
              <w:lastRenderedPageBreak/>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3B3E658D" w14:textId="55880955"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CAB367" w14:textId="5EDAE53B" w:rsidR="006A403D" w:rsidRPr="00C830F1" w:rsidRDefault="006A403D" w:rsidP="006A403D">
            <w:pPr>
              <w:jc w:val="left"/>
            </w:pPr>
            <w:r w:rsidRPr="00C830F1">
              <w:rPr>
                <w:rFonts w:ascii="Calibri" w:hAnsi="Calibri"/>
                <w:sz w:val="22"/>
              </w:rPr>
              <w:t>5.3.1.2</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725166CF" w14:textId="0E990318" w:rsidR="006A403D" w:rsidRPr="00C830F1" w:rsidRDefault="006A403D" w:rsidP="006A403D">
            <w:r w:rsidRPr="00C830F1">
              <w:rPr>
                <w:rFonts w:hint="eastAsia"/>
              </w:rPr>
              <w:t>补充行程结束时定位信息异常的说明</w:t>
            </w:r>
            <w:r w:rsidRPr="00C830F1">
              <w:t>/Explanation of Abnormal Positioning Information at End of Supplementary Travel</w:t>
            </w:r>
          </w:p>
        </w:tc>
        <w:tc>
          <w:tcPr>
            <w:tcW w:w="1667" w:type="dxa"/>
            <w:noWrap/>
            <w:hideMark/>
          </w:tcPr>
          <w:p w14:paraId="37E1FEB9" w14:textId="77777777" w:rsidR="006A403D" w:rsidRPr="00C830F1" w:rsidRDefault="006A403D" w:rsidP="006A403D">
            <w:r w:rsidRPr="00C830F1">
              <w:t>Chen Deliao</w:t>
            </w:r>
          </w:p>
        </w:tc>
      </w:tr>
      <w:tr w:rsidR="00C830F1" w:rsidRPr="00C830F1" w14:paraId="01688DFA" w14:textId="77777777" w:rsidTr="00CD6D42">
        <w:trPr>
          <w:trHeight w:val="300"/>
        </w:trPr>
        <w:tc>
          <w:tcPr>
            <w:tcW w:w="1129" w:type="dxa"/>
            <w:noWrap/>
            <w:hideMark/>
          </w:tcPr>
          <w:p w14:paraId="379A89CB"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3EA506B0" w14:textId="1F187076" w:rsidR="006A403D" w:rsidRPr="00C830F1" w:rsidRDefault="006A403D" w:rsidP="006A403D">
            <w:pPr>
              <w:jc w:val="left"/>
            </w:pPr>
            <w:r w:rsidRPr="00C830F1">
              <w:rPr>
                <w:rFonts w:ascii="Calibri" w:hAnsi="Calibri"/>
                <w:sz w:val="22"/>
              </w:rPr>
              <w:t>2020/6/11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FE74E3" w14:textId="079F0FF3" w:rsidR="006A403D" w:rsidRPr="00C830F1" w:rsidRDefault="006A403D" w:rsidP="006A403D">
            <w:pPr>
              <w:jc w:val="left"/>
            </w:pPr>
            <w:r w:rsidRPr="00C830F1">
              <w:rPr>
                <w:rFonts w:ascii="Calibri" w:hAnsi="Calibri"/>
                <w:sz w:val="22"/>
              </w:rPr>
              <w:t>5.3.1.6</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4BD71855" w14:textId="7C338FC7" w:rsidR="006A403D" w:rsidRPr="00C830F1" w:rsidRDefault="006A403D" w:rsidP="006A403D">
            <w:r w:rsidRPr="00C830F1">
              <w:rPr>
                <w:rFonts w:hint="eastAsia"/>
              </w:rPr>
              <w:t>补充行程平均油耗，标注</w:t>
            </w:r>
            <w:r w:rsidRPr="00C830F1">
              <w:t>(ICE Only)/Add  Average Trip Power Consumption (EV Only)</w:t>
            </w:r>
          </w:p>
        </w:tc>
        <w:tc>
          <w:tcPr>
            <w:tcW w:w="1667" w:type="dxa"/>
            <w:noWrap/>
            <w:hideMark/>
          </w:tcPr>
          <w:p w14:paraId="15CD55FD" w14:textId="77777777" w:rsidR="006A403D" w:rsidRPr="00C830F1" w:rsidRDefault="006A403D" w:rsidP="006A403D">
            <w:r w:rsidRPr="00C830F1">
              <w:t>Chen Deliao</w:t>
            </w:r>
          </w:p>
        </w:tc>
      </w:tr>
      <w:tr w:rsidR="00C830F1" w:rsidRPr="00C830F1" w14:paraId="47279209" w14:textId="77777777" w:rsidTr="00CD6D42">
        <w:trPr>
          <w:trHeight w:val="300"/>
        </w:trPr>
        <w:tc>
          <w:tcPr>
            <w:tcW w:w="1129" w:type="dxa"/>
            <w:noWrap/>
            <w:hideMark/>
          </w:tcPr>
          <w:p w14:paraId="231B52BD"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A41E8DC" w14:textId="611FAF77"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8F4135" w14:textId="179B50E8" w:rsidR="006A403D" w:rsidRPr="00C830F1" w:rsidRDefault="006A403D" w:rsidP="006A403D">
            <w:pPr>
              <w:jc w:val="left"/>
            </w:pPr>
            <w:r w:rsidRPr="00C830F1">
              <w:rPr>
                <w:rFonts w:ascii="Calibri" w:hAnsi="Calibri"/>
                <w:sz w:val="22"/>
              </w:rPr>
              <w:t>5.3.1.10</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7BC58B61" w14:textId="3C7BA49B" w:rsidR="006A403D" w:rsidRPr="00C830F1" w:rsidRDefault="006A403D" w:rsidP="006A403D">
            <w:r w:rsidRPr="00C830F1">
              <w:rPr>
                <w:rFonts w:hint="eastAsia"/>
              </w:rPr>
              <w:t>需求改为</w:t>
            </w:r>
            <w:r w:rsidRPr="00C830F1">
              <w:t xml:space="preserve"> MY TBD</w:t>
            </w:r>
            <w:r w:rsidRPr="00C830F1">
              <w:rPr>
                <w:rFonts w:hint="eastAsia"/>
              </w:rPr>
              <w:t>，可穿戴设备目前无规划</w:t>
            </w:r>
            <w:r w:rsidRPr="00C830F1">
              <w:t>/Requirements changed to MY TBD, wearable devices are currently not planned.</w:t>
            </w:r>
          </w:p>
        </w:tc>
        <w:tc>
          <w:tcPr>
            <w:tcW w:w="1667" w:type="dxa"/>
            <w:noWrap/>
            <w:hideMark/>
          </w:tcPr>
          <w:p w14:paraId="648115A0" w14:textId="77777777" w:rsidR="006A403D" w:rsidRPr="00C830F1" w:rsidRDefault="006A403D" w:rsidP="006A403D">
            <w:r w:rsidRPr="00C830F1">
              <w:t>Chen Deliao</w:t>
            </w:r>
          </w:p>
        </w:tc>
      </w:tr>
      <w:tr w:rsidR="00C830F1" w:rsidRPr="00C830F1" w14:paraId="517C604C" w14:textId="77777777" w:rsidTr="00CD6D42">
        <w:trPr>
          <w:trHeight w:val="300"/>
        </w:trPr>
        <w:tc>
          <w:tcPr>
            <w:tcW w:w="1129" w:type="dxa"/>
            <w:noWrap/>
            <w:hideMark/>
          </w:tcPr>
          <w:p w14:paraId="541A4739"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F2B3B63" w14:textId="6E669D5B" w:rsidR="006A403D" w:rsidRPr="00C830F1" w:rsidRDefault="006A403D" w:rsidP="006A403D">
            <w:pPr>
              <w:jc w:val="left"/>
            </w:pPr>
            <w:r w:rsidRPr="00C830F1">
              <w:rPr>
                <w:rFonts w:ascii="Calibri" w:hAnsi="Calibri"/>
                <w:sz w:val="22"/>
              </w:rPr>
              <w:t>2020/6/11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920B1A" w14:textId="71AF9E19" w:rsidR="006A403D" w:rsidRPr="00C830F1" w:rsidRDefault="006A403D" w:rsidP="006A403D">
            <w:pPr>
              <w:jc w:val="left"/>
            </w:pPr>
            <w:r w:rsidRPr="00C830F1">
              <w:rPr>
                <w:rFonts w:ascii="Calibri" w:hAnsi="Calibri"/>
                <w:sz w:val="22"/>
              </w:rPr>
              <w:t>5.3.1.11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65C09885" w14:textId="7951109A" w:rsidR="006A403D" w:rsidRPr="00C830F1" w:rsidRDefault="006A403D" w:rsidP="006A403D">
            <w:r w:rsidRPr="00C830F1">
              <w:rPr>
                <w:rFonts w:hint="eastAsia"/>
              </w:rPr>
              <w:t>补充电动车的平均电耗需求</w:t>
            </w:r>
            <w:r w:rsidRPr="00C830F1">
              <w:t>/Supplement the average power consumption demand of electric vehicles</w:t>
            </w:r>
          </w:p>
        </w:tc>
        <w:tc>
          <w:tcPr>
            <w:tcW w:w="1667" w:type="dxa"/>
            <w:noWrap/>
            <w:hideMark/>
          </w:tcPr>
          <w:p w14:paraId="28A80960" w14:textId="77777777" w:rsidR="006A403D" w:rsidRPr="00C830F1" w:rsidRDefault="006A403D" w:rsidP="006A403D">
            <w:r w:rsidRPr="00C830F1">
              <w:t>Chen Deliao</w:t>
            </w:r>
          </w:p>
        </w:tc>
      </w:tr>
      <w:tr w:rsidR="00C830F1" w:rsidRPr="00C830F1" w14:paraId="70DC51F4" w14:textId="77777777" w:rsidTr="00CD6D42">
        <w:trPr>
          <w:trHeight w:val="300"/>
        </w:trPr>
        <w:tc>
          <w:tcPr>
            <w:tcW w:w="1129" w:type="dxa"/>
            <w:noWrap/>
            <w:hideMark/>
          </w:tcPr>
          <w:p w14:paraId="2B8714D5"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8370552" w14:textId="35F6D6F6"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D401BD" w14:textId="59A16E50" w:rsidR="006A403D" w:rsidRPr="00C830F1" w:rsidRDefault="006A403D" w:rsidP="006A403D">
            <w:pPr>
              <w:jc w:val="left"/>
            </w:pPr>
            <w:r w:rsidRPr="00C830F1">
              <w:rPr>
                <w:rFonts w:ascii="Calibri" w:hAnsi="Calibri"/>
                <w:sz w:val="22"/>
              </w:rPr>
              <w:t>5.3.2.1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6D539FAD" w14:textId="2111CFD3" w:rsidR="006A403D" w:rsidRPr="00C830F1" w:rsidRDefault="006A403D" w:rsidP="006A403D">
            <w:r w:rsidRPr="00C830F1">
              <w:rPr>
                <w:rFonts w:hint="eastAsia"/>
              </w:rPr>
              <w:t>优化急转弯算法</w:t>
            </w:r>
            <w:r w:rsidRPr="00C830F1">
              <w:t>/Optimization of Sharp Turn Algorithm</w:t>
            </w:r>
          </w:p>
        </w:tc>
        <w:tc>
          <w:tcPr>
            <w:tcW w:w="1667" w:type="dxa"/>
            <w:noWrap/>
            <w:hideMark/>
          </w:tcPr>
          <w:p w14:paraId="3C219EF8" w14:textId="77777777" w:rsidR="006A403D" w:rsidRPr="00C830F1" w:rsidRDefault="006A403D" w:rsidP="006A403D">
            <w:r w:rsidRPr="00C830F1">
              <w:t>Chen Deliao</w:t>
            </w:r>
          </w:p>
        </w:tc>
      </w:tr>
      <w:tr w:rsidR="00C830F1" w:rsidRPr="00C830F1" w14:paraId="77E80DE5" w14:textId="77777777" w:rsidTr="00CD6D42">
        <w:trPr>
          <w:trHeight w:val="300"/>
        </w:trPr>
        <w:tc>
          <w:tcPr>
            <w:tcW w:w="1129" w:type="dxa"/>
            <w:noWrap/>
            <w:hideMark/>
          </w:tcPr>
          <w:p w14:paraId="4F40F0E1"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965CFAB" w14:textId="435EA68C"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DC8420" w14:textId="21281AFC" w:rsidR="006A403D" w:rsidRPr="00C830F1" w:rsidRDefault="006A403D" w:rsidP="006A403D">
            <w:pPr>
              <w:jc w:val="left"/>
            </w:pPr>
            <w:r w:rsidRPr="00C830F1">
              <w:rPr>
                <w:rFonts w:ascii="Calibri" w:hAnsi="Calibri"/>
                <w:sz w:val="22"/>
              </w:rPr>
              <w:t>5.3.2.2</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23C59186" w14:textId="1A9FEC06" w:rsidR="006A403D" w:rsidRPr="00C830F1" w:rsidRDefault="006A403D" w:rsidP="006A403D">
            <w:r w:rsidRPr="00C830F1">
              <w:rPr>
                <w:rFonts w:hint="eastAsia"/>
              </w:rPr>
              <w:t>优化变道未打灯算法</w:t>
            </w:r>
            <w:r w:rsidRPr="00C830F1">
              <w:t>/Optimization of lane change without lighting algorithm</w:t>
            </w:r>
          </w:p>
        </w:tc>
        <w:tc>
          <w:tcPr>
            <w:tcW w:w="1667" w:type="dxa"/>
            <w:noWrap/>
            <w:hideMark/>
          </w:tcPr>
          <w:p w14:paraId="6D6C899C" w14:textId="77777777" w:rsidR="006A403D" w:rsidRPr="00C830F1" w:rsidRDefault="006A403D" w:rsidP="006A403D">
            <w:r w:rsidRPr="00C830F1">
              <w:t>Chen Deliao</w:t>
            </w:r>
          </w:p>
        </w:tc>
      </w:tr>
      <w:tr w:rsidR="00C830F1" w:rsidRPr="00C830F1" w14:paraId="22BBA3F9" w14:textId="77777777" w:rsidTr="00CD6D42">
        <w:trPr>
          <w:trHeight w:val="300"/>
        </w:trPr>
        <w:tc>
          <w:tcPr>
            <w:tcW w:w="1129" w:type="dxa"/>
            <w:noWrap/>
            <w:hideMark/>
          </w:tcPr>
          <w:p w14:paraId="1C69FD82"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292F2CAF" w14:textId="042E57AF"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D201DB" w14:textId="00E67C37" w:rsidR="006A403D" w:rsidRPr="00C830F1" w:rsidRDefault="006A403D" w:rsidP="006A403D">
            <w:pPr>
              <w:jc w:val="left"/>
            </w:pPr>
            <w:r w:rsidRPr="00C830F1">
              <w:rPr>
                <w:rFonts w:ascii="Calibri" w:hAnsi="Calibri"/>
                <w:sz w:val="22"/>
              </w:rPr>
              <w:t>5.3.2.3</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409DDE97" w14:textId="253800D4" w:rsidR="006A403D" w:rsidRPr="00C830F1" w:rsidRDefault="006A403D" w:rsidP="006A403D">
            <w:r w:rsidRPr="00C830F1">
              <w:rPr>
                <w:rFonts w:hint="eastAsia"/>
              </w:rPr>
              <w:t>优化急加速算法</w:t>
            </w:r>
            <w:r w:rsidRPr="00C830F1">
              <w:t>/Optimization of Fast Acceleration Algorithm</w:t>
            </w:r>
          </w:p>
        </w:tc>
        <w:tc>
          <w:tcPr>
            <w:tcW w:w="1667" w:type="dxa"/>
            <w:noWrap/>
            <w:hideMark/>
          </w:tcPr>
          <w:p w14:paraId="03710AE5" w14:textId="77777777" w:rsidR="006A403D" w:rsidRPr="00C830F1" w:rsidRDefault="006A403D" w:rsidP="006A403D">
            <w:r w:rsidRPr="00C830F1">
              <w:t>Chen Deliao</w:t>
            </w:r>
          </w:p>
        </w:tc>
      </w:tr>
      <w:tr w:rsidR="00C830F1" w:rsidRPr="00C830F1" w14:paraId="137D3963" w14:textId="77777777" w:rsidTr="00CD6D42">
        <w:trPr>
          <w:trHeight w:val="300"/>
        </w:trPr>
        <w:tc>
          <w:tcPr>
            <w:tcW w:w="1129" w:type="dxa"/>
            <w:noWrap/>
            <w:hideMark/>
          </w:tcPr>
          <w:p w14:paraId="138E4474"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53E4C412" w14:textId="70849D5B"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42CDA5" w14:textId="2A959752" w:rsidR="006A403D" w:rsidRPr="00C830F1" w:rsidRDefault="006A403D" w:rsidP="006A403D">
            <w:pPr>
              <w:jc w:val="left"/>
            </w:pPr>
            <w:r w:rsidRPr="00C830F1">
              <w:rPr>
                <w:rFonts w:ascii="Calibri" w:hAnsi="Calibri"/>
                <w:sz w:val="22"/>
              </w:rPr>
              <w:t>5.3.2.4</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3FD7E405" w14:textId="47DAEC32" w:rsidR="006A403D" w:rsidRPr="00C830F1" w:rsidRDefault="006A403D" w:rsidP="006A403D">
            <w:r w:rsidRPr="00C830F1">
              <w:rPr>
                <w:rFonts w:hint="eastAsia"/>
              </w:rPr>
              <w:t>优化急减速算法</w:t>
            </w:r>
            <w:r w:rsidRPr="00C830F1">
              <w:t>/Optimization of Fast Deceleration Algorithm</w:t>
            </w:r>
          </w:p>
        </w:tc>
        <w:tc>
          <w:tcPr>
            <w:tcW w:w="1667" w:type="dxa"/>
            <w:noWrap/>
            <w:hideMark/>
          </w:tcPr>
          <w:p w14:paraId="58536CAE" w14:textId="77777777" w:rsidR="006A403D" w:rsidRPr="00C830F1" w:rsidRDefault="006A403D" w:rsidP="006A403D">
            <w:r w:rsidRPr="00C830F1">
              <w:t>Chen Deliao</w:t>
            </w:r>
          </w:p>
        </w:tc>
      </w:tr>
      <w:tr w:rsidR="00C830F1" w:rsidRPr="00C830F1" w14:paraId="43D33C30" w14:textId="77777777" w:rsidTr="00CD6D42">
        <w:trPr>
          <w:trHeight w:val="300"/>
        </w:trPr>
        <w:tc>
          <w:tcPr>
            <w:tcW w:w="1129" w:type="dxa"/>
            <w:noWrap/>
            <w:hideMark/>
          </w:tcPr>
          <w:p w14:paraId="460F4D34"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54118D3F" w14:textId="34A417FA"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647D0F" w14:textId="1638952F" w:rsidR="006A403D" w:rsidRPr="00C830F1" w:rsidRDefault="006A403D" w:rsidP="006A403D">
            <w:pPr>
              <w:jc w:val="left"/>
            </w:pPr>
            <w:r w:rsidRPr="00C830F1">
              <w:rPr>
                <w:rFonts w:ascii="Calibri" w:hAnsi="Calibri"/>
                <w:sz w:val="22"/>
              </w:rPr>
              <w:t>5.3.2.5</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6A1E73C0" w14:textId="13BFEADE" w:rsidR="006A403D" w:rsidRPr="00C830F1" w:rsidRDefault="006A403D" w:rsidP="006A403D">
            <w:r w:rsidRPr="00C830F1">
              <w:rPr>
                <w:rFonts w:hint="eastAsia"/>
              </w:rPr>
              <w:t>补充疲劳驾驶判断条件说明</w:t>
            </w:r>
            <w:r w:rsidRPr="00C830F1">
              <w:t>/Supplementary description of fatigue driving judgment conditions</w:t>
            </w:r>
          </w:p>
        </w:tc>
        <w:tc>
          <w:tcPr>
            <w:tcW w:w="1667" w:type="dxa"/>
            <w:noWrap/>
            <w:hideMark/>
          </w:tcPr>
          <w:p w14:paraId="2D4B7BA5" w14:textId="77777777" w:rsidR="006A403D" w:rsidRPr="00C830F1" w:rsidRDefault="006A403D" w:rsidP="006A403D">
            <w:r w:rsidRPr="00C830F1">
              <w:t>Chen Deliao</w:t>
            </w:r>
          </w:p>
        </w:tc>
      </w:tr>
      <w:tr w:rsidR="00C830F1" w:rsidRPr="00C830F1" w14:paraId="347FE00E" w14:textId="77777777" w:rsidTr="00CD6D42">
        <w:trPr>
          <w:trHeight w:val="300"/>
        </w:trPr>
        <w:tc>
          <w:tcPr>
            <w:tcW w:w="1129" w:type="dxa"/>
            <w:noWrap/>
            <w:hideMark/>
          </w:tcPr>
          <w:p w14:paraId="19B8CFB6"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2053D86" w14:textId="44A2025E"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1637A9" w14:textId="1641A113" w:rsidR="006A403D" w:rsidRPr="00C830F1" w:rsidRDefault="006A403D" w:rsidP="006A403D">
            <w:pPr>
              <w:jc w:val="left"/>
            </w:pPr>
            <w:r w:rsidRPr="00C830F1">
              <w:rPr>
                <w:rFonts w:ascii="Calibri" w:hAnsi="Calibri"/>
                <w:sz w:val="22"/>
              </w:rPr>
              <w:t>5.3.2.6</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35624382" w14:textId="6ECD0FF8" w:rsidR="006A403D" w:rsidRPr="00C830F1" w:rsidRDefault="006A403D" w:rsidP="006A403D">
            <w:r w:rsidRPr="00C830F1">
              <w:rPr>
                <w:rFonts w:hint="eastAsia"/>
              </w:rPr>
              <w:t>调整怠速过久判断条件</w:t>
            </w:r>
            <w:r w:rsidRPr="00C830F1">
              <w:t>/Adjust the judging condition of idling too long</w:t>
            </w:r>
          </w:p>
        </w:tc>
        <w:tc>
          <w:tcPr>
            <w:tcW w:w="1667" w:type="dxa"/>
            <w:noWrap/>
            <w:hideMark/>
          </w:tcPr>
          <w:p w14:paraId="15C4A879" w14:textId="77777777" w:rsidR="006A403D" w:rsidRPr="00C830F1" w:rsidRDefault="006A403D" w:rsidP="006A403D">
            <w:r w:rsidRPr="00C830F1">
              <w:t>Chen Deliao</w:t>
            </w:r>
          </w:p>
        </w:tc>
      </w:tr>
      <w:tr w:rsidR="00C830F1" w:rsidRPr="00C830F1" w14:paraId="02C0DD3D" w14:textId="77777777" w:rsidTr="00CD6D42">
        <w:trPr>
          <w:trHeight w:val="300"/>
        </w:trPr>
        <w:tc>
          <w:tcPr>
            <w:tcW w:w="1129" w:type="dxa"/>
            <w:noWrap/>
            <w:hideMark/>
          </w:tcPr>
          <w:p w14:paraId="28C35879"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925D632" w14:textId="4BEA9487"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973DDD" w14:textId="0150ED91" w:rsidR="006A403D" w:rsidRPr="00C830F1" w:rsidRDefault="006A403D" w:rsidP="006A403D">
            <w:pPr>
              <w:jc w:val="left"/>
            </w:pPr>
            <w:r w:rsidRPr="00C830F1">
              <w:rPr>
                <w:rFonts w:ascii="Calibri" w:hAnsi="Calibri"/>
                <w:sz w:val="22"/>
              </w:rPr>
              <w:t>5.3.2.7</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242D313C" w14:textId="18B68415" w:rsidR="006A403D" w:rsidRPr="00C830F1" w:rsidRDefault="006A403D" w:rsidP="006A403D">
            <w:r w:rsidRPr="00C830F1">
              <w:rPr>
                <w:rFonts w:hint="eastAsia"/>
              </w:rPr>
              <w:t>调整停车轰油门判断条件</w:t>
            </w:r>
            <w:r w:rsidRPr="00C830F1">
              <w:t>/Adjust the judging conditions for stopping and throttling</w:t>
            </w:r>
          </w:p>
        </w:tc>
        <w:tc>
          <w:tcPr>
            <w:tcW w:w="1667" w:type="dxa"/>
            <w:noWrap/>
            <w:hideMark/>
          </w:tcPr>
          <w:p w14:paraId="74C69EA4" w14:textId="77777777" w:rsidR="006A403D" w:rsidRPr="00C830F1" w:rsidRDefault="006A403D" w:rsidP="006A403D">
            <w:r w:rsidRPr="00C830F1">
              <w:t>Chen Deliao</w:t>
            </w:r>
          </w:p>
        </w:tc>
      </w:tr>
      <w:tr w:rsidR="00C830F1" w:rsidRPr="00C830F1" w14:paraId="37F4A5FE" w14:textId="77777777" w:rsidTr="00CD6D42">
        <w:trPr>
          <w:trHeight w:val="300"/>
        </w:trPr>
        <w:tc>
          <w:tcPr>
            <w:tcW w:w="1129" w:type="dxa"/>
            <w:noWrap/>
            <w:hideMark/>
          </w:tcPr>
          <w:p w14:paraId="3BF410C0"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1D337A4F" w14:textId="2CF5DA25"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E7EA09" w14:textId="6EBE8B7A" w:rsidR="006A403D" w:rsidRPr="00C830F1" w:rsidRDefault="006A403D" w:rsidP="006A403D">
            <w:pPr>
              <w:jc w:val="left"/>
            </w:pPr>
            <w:r w:rsidRPr="00C830F1">
              <w:rPr>
                <w:rFonts w:ascii="Calibri" w:hAnsi="Calibri"/>
                <w:sz w:val="22"/>
              </w:rPr>
              <w:t>5.3.3</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0E0A4419" w14:textId="1EF9BB33" w:rsidR="006A403D" w:rsidRPr="00C830F1" w:rsidRDefault="006A403D" w:rsidP="006A403D">
            <w:r w:rsidRPr="00C830F1">
              <w:rPr>
                <w:rFonts w:hint="eastAsia"/>
              </w:rPr>
              <w:t>补充说明评分的四舍五入取整的要求</w:t>
            </w:r>
            <w:r w:rsidRPr="00C830F1">
              <w:t>/Supplementary explanation of rounding requirements for scoring</w:t>
            </w:r>
          </w:p>
        </w:tc>
        <w:tc>
          <w:tcPr>
            <w:tcW w:w="1667" w:type="dxa"/>
            <w:noWrap/>
            <w:hideMark/>
          </w:tcPr>
          <w:p w14:paraId="3AE32AFB" w14:textId="77777777" w:rsidR="006A403D" w:rsidRPr="00C830F1" w:rsidRDefault="006A403D" w:rsidP="006A403D">
            <w:r w:rsidRPr="00C830F1">
              <w:t>Chen Deliao</w:t>
            </w:r>
          </w:p>
        </w:tc>
      </w:tr>
      <w:tr w:rsidR="00C830F1" w:rsidRPr="00C830F1" w14:paraId="1BEE8846" w14:textId="77777777" w:rsidTr="00CD6D42">
        <w:trPr>
          <w:trHeight w:val="300"/>
        </w:trPr>
        <w:tc>
          <w:tcPr>
            <w:tcW w:w="1129" w:type="dxa"/>
            <w:noWrap/>
            <w:vAlign w:val="top"/>
          </w:tcPr>
          <w:p w14:paraId="74D5C38B" w14:textId="714E1DAE"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47BB93F2" w14:textId="6D8F56BC"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278CD9" w14:textId="2EFF67E1" w:rsidR="006A403D" w:rsidRPr="00C830F1" w:rsidRDefault="006A403D" w:rsidP="006A403D">
            <w:pPr>
              <w:jc w:val="left"/>
            </w:pPr>
            <w:r w:rsidRPr="00C830F1">
              <w:rPr>
                <w:rFonts w:ascii="Calibri" w:hAnsi="Calibri"/>
                <w:sz w:val="22"/>
              </w:rPr>
              <w:t>5.3.3.1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425323D1" w14:textId="1740E6B3" w:rsidR="006A403D" w:rsidRPr="00C830F1" w:rsidRDefault="006A403D" w:rsidP="006A403D">
            <w:r w:rsidRPr="00C830F1">
              <w:rPr>
                <w:rFonts w:hint="eastAsia"/>
              </w:rPr>
              <w:t>增加章节，描述对于不同车型，不支持评分项的评分规则</w:t>
            </w:r>
            <w:r w:rsidRPr="00C830F1">
              <w:t>/Add chapters to describe the scoring rules of scoring items that are not supported for different models.</w:t>
            </w:r>
          </w:p>
        </w:tc>
        <w:tc>
          <w:tcPr>
            <w:tcW w:w="1667" w:type="dxa"/>
            <w:noWrap/>
            <w:vAlign w:val="top"/>
          </w:tcPr>
          <w:p w14:paraId="0A91F19B" w14:textId="374CE7E2" w:rsidR="006A403D" w:rsidRPr="00C830F1" w:rsidRDefault="006A403D" w:rsidP="006A403D">
            <w:r w:rsidRPr="00C830F1">
              <w:t>Chen Deliao</w:t>
            </w:r>
          </w:p>
        </w:tc>
      </w:tr>
      <w:tr w:rsidR="00C830F1" w:rsidRPr="00C830F1" w14:paraId="2AE471AE" w14:textId="77777777" w:rsidTr="00CD6D42">
        <w:trPr>
          <w:trHeight w:val="300"/>
        </w:trPr>
        <w:tc>
          <w:tcPr>
            <w:tcW w:w="1129" w:type="dxa"/>
            <w:noWrap/>
            <w:vAlign w:val="top"/>
          </w:tcPr>
          <w:p w14:paraId="28EEAB6A" w14:textId="5CD59D03"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732CE02" w14:textId="2FDF3134"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0E07" w14:textId="206F5901" w:rsidR="006A403D" w:rsidRPr="00C830F1" w:rsidRDefault="006A403D" w:rsidP="006A403D">
            <w:pPr>
              <w:jc w:val="left"/>
            </w:pPr>
            <w:r w:rsidRPr="00C830F1">
              <w:rPr>
                <w:rFonts w:ascii="Calibri" w:hAnsi="Calibri"/>
                <w:sz w:val="22"/>
              </w:rPr>
              <w:t>5.3.4.1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2024DA38" w14:textId="6AB64F48" w:rsidR="006A403D" w:rsidRPr="00C830F1" w:rsidRDefault="006A403D" w:rsidP="006A403D">
            <w:r w:rsidRPr="00C830F1">
              <w:rPr>
                <w:rFonts w:hint="eastAsia"/>
              </w:rPr>
              <w:t>补充描述驾驶排名不区分车型和品牌</w:t>
            </w:r>
            <w:r w:rsidRPr="00C830F1">
              <w:t>/Supplementary description driving ranking does not distinguish between models and brands</w:t>
            </w:r>
          </w:p>
        </w:tc>
        <w:tc>
          <w:tcPr>
            <w:tcW w:w="1667" w:type="dxa"/>
            <w:noWrap/>
            <w:vAlign w:val="top"/>
          </w:tcPr>
          <w:p w14:paraId="40D4483F" w14:textId="1C68AA70" w:rsidR="006A403D" w:rsidRPr="00C830F1" w:rsidRDefault="006A403D" w:rsidP="006A403D">
            <w:r w:rsidRPr="00C830F1">
              <w:t>Chen Deliao</w:t>
            </w:r>
          </w:p>
        </w:tc>
      </w:tr>
      <w:tr w:rsidR="00C830F1" w:rsidRPr="00C830F1" w14:paraId="10D8DA40" w14:textId="77777777" w:rsidTr="00CD6D42">
        <w:trPr>
          <w:trHeight w:val="300"/>
        </w:trPr>
        <w:tc>
          <w:tcPr>
            <w:tcW w:w="1129" w:type="dxa"/>
            <w:noWrap/>
            <w:vAlign w:val="top"/>
          </w:tcPr>
          <w:p w14:paraId="18E9DD0E" w14:textId="09F55F39"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5ED22871" w14:textId="6F0C67C7"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666665" w14:textId="49F62957" w:rsidR="006A403D" w:rsidRPr="00C830F1" w:rsidRDefault="006A403D" w:rsidP="006A403D">
            <w:pPr>
              <w:jc w:val="left"/>
            </w:pPr>
            <w:r w:rsidRPr="00C830F1">
              <w:rPr>
                <w:rFonts w:ascii="Calibri" w:hAnsi="Calibri"/>
                <w:sz w:val="22"/>
              </w:rPr>
              <w:t>5.3.4.1.1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56730762" w14:textId="039CC5C0" w:rsidR="006A403D" w:rsidRPr="00C830F1" w:rsidRDefault="006A403D" w:rsidP="006A403D">
            <w:r w:rsidRPr="00C830F1">
              <w:rPr>
                <w:rFonts w:hint="eastAsia"/>
              </w:rPr>
              <w:t>补充单次行程评分排名</w:t>
            </w:r>
            <w:r w:rsidRPr="00C830F1">
              <w:t>/Add single trip scoring ranking</w:t>
            </w:r>
          </w:p>
        </w:tc>
        <w:tc>
          <w:tcPr>
            <w:tcW w:w="1667" w:type="dxa"/>
            <w:noWrap/>
            <w:vAlign w:val="top"/>
          </w:tcPr>
          <w:p w14:paraId="15EF1A83" w14:textId="765F3C49" w:rsidR="006A403D" w:rsidRPr="00C830F1" w:rsidRDefault="006A403D" w:rsidP="006A403D">
            <w:r w:rsidRPr="00C830F1">
              <w:t>Chen Deliao</w:t>
            </w:r>
          </w:p>
        </w:tc>
      </w:tr>
      <w:tr w:rsidR="00C830F1" w:rsidRPr="00C830F1" w14:paraId="7F517071" w14:textId="77777777" w:rsidTr="00CD6D42">
        <w:trPr>
          <w:trHeight w:val="300"/>
        </w:trPr>
        <w:tc>
          <w:tcPr>
            <w:tcW w:w="1129" w:type="dxa"/>
            <w:noWrap/>
            <w:vAlign w:val="top"/>
          </w:tcPr>
          <w:p w14:paraId="6A3987BD" w14:textId="2552CD19"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3C194A3B" w14:textId="305B13BE"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419AD7" w14:textId="31113452" w:rsidR="006A403D" w:rsidRPr="00C830F1" w:rsidRDefault="006A403D" w:rsidP="006A403D">
            <w:pPr>
              <w:jc w:val="left"/>
            </w:pPr>
            <w:r w:rsidRPr="00C830F1">
              <w:rPr>
                <w:rFonts w:ascii="Calibri" w:hAnsi="Calibri"/>
                <w:sz w:val="22"/>
              </w:rPr>
              <w:t>5.3.4.1.2</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3CDE090A" w14:textId="7C10EE86" w:rsidR="006A403D" w:rsidRPr="00C830F1" w:rsidRDefault="006A403D" w:rsidP="006A403D">
            <w:r w:rsidRPr="00C830F1">
              <w:rPr>
                <w:rFonts w:hint="eastAsia"/>
              </w:rPr>
              <w:t>补充前一日驾驶评分排名</w:t>
            </w:r>
            <w:r w:rsidRPr="00C830F1">
              <w:t>/Supplement the previous day's ranking of driving scores.</w:t>
            </w:r>
          </w:p>
        </w:tc>
        <w:tc>
          <w:tcPr>
            <w:tcW w:w="1667" w:type="dxa"/>
            <w:noWrap/>
            <w:vAlign w:val="top"/>
          </w:tcPr>
          <w:p w14:paraId="2D0DA3CB" w14:textId="3E98C62A" w:rsidR="006A403D" w:rsidRPr="00C830F1" w:rsidRDefault="006A403D" w:rsidP="006A403D">
            <w:r w:rsidRPr="00C830F1">
              <w:t>Chen Deliao</w:t>
            </w:r>
          </w:p>
        </w:tc>
      </w:tr>
      <w:tr w:rsidR="00C830F1" w:rsidRPr="00C830F1" w14:paraId="321ACA13" w14:textId="77777777" w:rsidTr="00CD6D42">
        <w:trPr>
          <w:trHeight w:val="300"/>
        </w:trPr>
        <w:tc>
          <w:tcPr>
            <w:tcW w:w="1129" w:type="dxa"/>
            <w:noWrap/>
            <w:vAlign w:val="top"/>
          </w:tcPr>
          <w:p w14:paraId="7253AD1D" w14:textId="7493052E"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F251A5D" w14:textId="309B887C"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7119C2" w14:textId="59CFD5FC" w:rsidR="006A403D" w:rsidRPr="00C830F1" w:rsidRDefault="006A403D" w:rsidP="006A403D">
            <w:pPr>
              <w:jc w:val="left"/>
            </w:pPr>
            <w:r w:rsidRPr="00C830F1">
              <w:rPr>
                <w:rFonts w:ascii="Calibri" w:hAnsi="Calibri"/>
                <w:sz w:val="22"/>
              </w:rPr>
              <w:t>5.3.4.1.3</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16F5F541" w14:textId="155115B1" w:rsidR="006A403D" w:rsidRPr="00C830F1" w:rsidRDefault="006A403D" w:rsidP="006A403D">
            <w:r w:rsidRPr="00C830F1">
              <w:rPr>
                <w:rFonts w:hint="eastAsia"/>
              </w:rPr>
              <w:t>补充驾驶评分排名规则说明要求</w:t>
            </w:r>
            <w:r w:rsidRPr="00C830F1">
              <w:t>/Supplementary requirements for driving scoring and ranking rules</w:t>
            </w:r>
          </w:p>
        </w:tc>
        <w:tc>
          <w:tcPr>
            <w:tcW w:w="1667" w:type="dxa"/>
            <w:noWrap/>
            <w:vAlign w:val="top"/>
          </w:tcPr>
          <w:p w14:paraId="74CE86EB" w14:textId="05F706AA" w:rsidR="006A403D" w:rsidRPr="00C830F1" w:rsidRDefault="006A403D" w:rsidP="006A403D">
            <w:r w:rsidRPr="00C830F1">
              <w:t>Chen Deliao</w:t>
            </w:r>
          </w:p>
        </w:tc>
      </w:tr>
      <w:tr w:rsidR="00C830F1" w:rsidRPr="00C830F1" w14:paraId="42955299" w14:textId="77777777" w:rsidTr="00CD6D42">
        <w:trPr>
          <w:trHeight w:val="300"/>
        </w:trPr>
        <w:tc>
          <w:tcPr>
            <w:tcW w:w="1129" w:type="dxa"/>
            <w:noWrap/>
            <w:hideMark/>
          </w:tcPr>
          <w:p w14:paraId="3F90CDB3"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3130305C" w14:textId="62B9E56A" w:rsidR="006A403D" w:rsidRPr="00C830F1" w:rsidRDefault="006A403D" w:rsidP="006A403D">
            <w:pPr>
              <w:jc w:val="left"/>
            </w:pPr>
            <w:r w:rsidRPr="00C830F1">
              <w:rPr>
                <w:rFonts w:ascii="Calibri" w:hAnsi="Calibri"/>
                <w:sz w:val="22"/>
              </w:rPr>
              <w:t>2020/6/11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BBF538" w14:textId="10A3039B" w:rsidR="006A403D" w:rsidRPr="00C830F1" w:rsidRDefault="006A403D" w:rsidP="006A403D">
            <w:pPr>
              <w:jc w:val="left"/>
            </w:pPr>
            <w:r w:rsidRPr="00C830F1">
              <w:rPr>
                <w:rFonts w:ascii="Calibri" w:hAnsi="Calibri"/>
                <w:sz w:val="22"/>
              </w:rPr>
              <w:t>5.3.4.1.4</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65BB16DF" w14:textId="58CDFA98" w:rsidR="006A403D" w:rsidRPr="00C830F1" w:rsidRDefault="006A403D" w:rsidP="006A403D">
            <w:r w:rsidRPr="00C830F1">
              <w:rPr>
                <w:rFonts w:hint="eastAsia"/>
              </w:rPr>
              <w:t>增加驾驶评分排名规则说明</w:t>
            </w:r>
            <w:r w:rsidRPr="00C830F1">
              <w:t xml:space="preserve">/Add Explanation of </w:t>
            </w:r>
            <w:r w:rsidRPr="00C830F1">
              <w:lastRenderedPageBreak/>
              <w:t>Driving Rating Ranking Rules</w:t>
            </w:r>
          </w:p>
        </w:tc>
        <w:tc>
          <w:tcPr>
            <w:tcW w:w="1667" w:type="dxa"/>
            <w:noWrap/>
            <w:hideMark/>
          </w:tcPr>
          <w:p w14:paraId="55694553" w14:textId="77777777" w:rsidR="006A403D" w:rsidRPr="00C830F1" w:rsidRDefault="006A403D" w:rsidP="006A403D">
            <w:r w:rsidRPr="00C830F1">
              <w:lastRenderedPageBreak/>
              <w:t>Chen Deliao</w:t>
            </w:r>
          </w:p>
        </w:tc>
      </w:tr>
      <w:tr w:rsidR="00C830F1" w:rsidRPr="00C830F1" w14:paraId="4CCBF3D8" w14:textId="77777777" w:rsidTr="00CD6D42">
        <w:trPr>
          <w:trHeight w:val="300"/>
        </w:trPr>
        <w:tc>
          <w:tcPr>
            <w:tcW w:w="1129" w:type="dxa"/>
            <w:noWrap/>
            <w:hideMark/>
          </w:tcPr>
          <w:p w14:paraId="758EA26D"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BFA308C" w14:textId="71137647"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255BED" w14:textId="12AD7290" w:rsidR="006A403D" w:rsidRPr="00C830F1" w:rsidRDefault="006A403D" w:rsidP="006A403D">
            <w:pPr>
              <w:jc w:val="left"/>
            </w:pPr>
            <w:r w:rsidRPr="00C830F1">
              <w:rPr>
                <w:rFonts w:ascii="Calibri" w:hAnsi="Calibri"/>
                <w:sz w:val="22"/>
              </w:rPr>
              <w:t>5.3.4.2</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5C4470AF" w14:textId="2310C007" w:rsidR="006A403D" w:rsidRPr="00C830F1" w:rsidRDefault="006A403D" w:rsidP="006A403D">
            <w:r w:rsidRPr="00C830F1">
              <w:rPr>
                <w:rFonts w:hint="eastAsia"/>
              </w:rPr>
              <w:t>评分排名分享需求改为</w:t>
            </w:r>
            <w:r w:rsidRPr="00C830F1">
              <w:t>MY TBD/Fuel consumption ranking requirements changed to MY TBD.</w:t>
            </w:r>
          </w:p>
        </w:tc>
        <w:tc>
          <w:tcPr>
            <w:tcW w:w="1667" w:type="dxa"/>
            <w:noWrap/>
            <w:hideMark/>
          </w:tcPr>
          <w:p w14:paraId="48A3BE65" w14:textId="77777777" w:rsidR="006A403D" w:rsidRPr="00C830F1" w:rsidRDefault="006A403D" w:rsidP="006A403D">
            <w:r w:rsidRPr="00C830F1">
              <w:t>Chen Deliao</w:t>
            </w:r>
          </w:p>
        </w:tc>
      </w:tr>
      <w:tr w:rsidR="00C830F1" w:rsidRPr="00C830F1" w14:paraId="022D9C7F" w14:textId="77777777" w:rsidTr="00CD6D42">
        <w:trPr>
          <w:trHeight w:val="300"/>
        </w:trPr>
        <w:tc>
          <w:tcPr>
            <w:tcW w:w="1129" w:type="dxa"/>
            <w:noWrap/>
            <w:vAlign w:val="top"/>
          </w:tcPr>
          <w:p w14:paraId="69909DA0" w14:textId="345958EE"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BFC04F4" w14:textId="54A38B7B" w:rsidR="006A403D" w:rsidRPr="00C830F1" w:rsidRDefault="006A403D" w:rsidP="006A403D">
            <w:pPr>
              <w:jc w:val="left"/>
            </w:pPr>
            <w:r w:rsidRPr="00C830F1">
              <w:rPr>
                <w:rFonts w:ascii="Calibri" w:hAnsi="Calibri"/>
                <w:sz w:val="22"/>
              </w:rPr>
              <w:t>2020/6/11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570465" w14:textId="212ADDB4" w:rsidR="006A403D" w:rsidRPr="00C830F1" w:rsidRDefault="006A403D" w:rsidP="006A403D">
            <w:pPr>
              <w:jc w:val="left"/>
            </w:pPr>
            <w:r w:rsidRPr="00C830F1">
              <w:rPr>
                <w:rFonts w:ascii="Calibri" w:hAnsi="Calibri"/>
                <w:sz w:val="22"/>
              </w:rPr>
              <w:t>5.3.4.3</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2B5064FE" w14:textId="04880B13" w:rsidR="006A403D" w:rsidRPr="00C830F1" w:rsidRDefault="006A403D" w:rsidP="006A403D">
            <w:r w:rsidRPr="00C830F1">
              <w:rPr>
                <w:rFonts w:hint="eastAsia"/>
              </w:rPr>
              <w:t>增加驾驶评分排名信息脱敏处理</w:t>
            </w:r>
            <w:r w:rsidRPr="00C830F1">
              <w:t>/Add Desensitization of Driving Score Ranking Information</w:t>
            </w:r>
          </w:p>
        </w:tc>
        <w:tc>
          <w:tcPr>
            <w:tcW w:w="1667" w:type="dxa"/>
            <w:noWrap/>
            <w:vAlign w:val="top"/>
          </w:tcPr>
          <w:p w14:paraId="463F36FF" w14:textId="2B27566B" w:rsidR="006A403D" w:rsidRPr="00C830F1" w:rsidRDefault="006A403D" w:rsidP="006A403D">
            <w:r w:rsidRPr="00C830F1">
              <w:t>Chen Deliao</w:t>
            </w:r>
          </w:p>
        </w:tc>
      </w:tr>
      <w:tr w:rsidR="00C830F1" w:rsidRPr="00C830F1" w14:paraId="5CC4B399" w14:textId="77777777" w:rsidTr="00CD6D42">
        <w:trPr>
          <w:trHeight w:val="300"/>
        </w:trPr>
        <w:tc>
          <w:tcPr>
            <w:tcW w:w="1129" w:type="dxa"/>
            <w:noWrap/>
            <w:vAlign w:val="top"/>
          </w:tcPr>
          <w:p w14:paraId="2AD96F08" w14:textId="62B573C2"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28556E7" w14:textId="721D92B8"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63DA54" w14:textId="73928D3C" w:rsidR="006A403D" w:rsidRPr="00C830F1" w:rsidRDefault="006A403D" w:rsidP="006A403D">
            <w:pPr>
              <w:jc w:val="left"/>
            </w:pPr>
            <w:r w:rsidRPr="00C830F1">
              <w:rPr>
                <w:rFonts w:ascii="Calibri" w:hAnsi="Calibri"/>
                <w:sz w:val="22"/>
              </w:rPr>
              <w:t>5.3.5.1.1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11BB661E" w14:textId="58412251" w:rsidR="006A403D" w:rsidRPr="00C830F1" w:rsidRDefault="006A403D" w:rsidP="006A403D">
            <w:r w:rsidRPr="00C830F1">
              <w:rPr>
                <w:rFonts w:hint="eastAsia"/>
              </w:rPr>
              <w:t>补充油耗周排名要求</w:t>
            </w:r>
            <w:r w:rsidRPr="00C830F1">
              <w:t>/Supplementary Fuel Consumption Week Ranking Requirements</w:t>
            </w:r>
          </w:p>
        </w:tc>
        <w:tc>
          <w:tcPr>
            <w:tcW w:w="1667" w:type="dxa"/>
            <w:noWrap/>
            <w:vAlign w:val="top"/>
          </w:tcPr>
          <w:p w14:paraId="5D4936B5" w14:textId="1F2B0B6F" w:rsidR="006A403D" w:rsidRPr="00C830F1" w:rsidRDefault="006A403D" w:rsidP="006A403D">
            <w:r w:rsidRPr="00C830F1">
              <w:t>Chen Deliao</w:t>
            </w:r>
          </w:p>
        </w:tc>
      </w:tr>
      <w:tr w:rsidR="00C830F1" w:rsidRPr="00C830F1" w14:paraId="43E3B9D1" w14:textId="77777777" w:rsidTr="00CD6D42">
        <w:trPr>
          <w:trHeight w:val="300"/>
        </w:trPr>
        <w:tc>
          <w:tcPr>
            <w:tcW w:w="1129" w:type="dxa"/>
            <w:noWrap/>
            <w:vAlign w:val="top"/>
          </w:tcPr>
          <w:p w14:paraId="012ACB94" w14:textId="6626B663"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1D09BD2" w14:textId="55CE7071"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F6A3D4" w14:textId="6BBC71EB" w:rsidR="006A403D" w:rsidRPr="00C830F1" w:rsidRDefault="006A403D" w:rsidP="006A403D">
            <w:pPr>
              <w:jc w:val="left"/>
            </w:pPr>
            <w:r w:rsidRPr="00C830F1">
              <w:rPr>
                <w:rFonts w:ascii="Calibri" w:hAnsi="Calibri"/>
                <w:sz w:val="22"/>
              </w:rPr>
              <w:t>5.3.5.1.2</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02F7C779" w14:textId="376B4087" w:rsidR="006A403D" w:rsidRPr="00C830F1" w:rsidRDefault="006A403D" w:rsidP="006A403D">
            <w:r w:rsidRPr="00C830F1">
              <w:rPr>
                <w:rFonts w:hint="eastAsia"/>
              </w:rPr>
              <w:t>补充油耗月排名要求</w:t>
            </w:r>
            <w:r w:rsidRPr="00C830F1">
              <w:t>/Monthly Ranking Requirements for Supplementary Fuel Consumption</w:t>
            </w:r>
          </w:p>
        </w:tc>
        <w:tc>
          <w:tcPr>
            <w:tcW w:w="1667" w:type="dxa"/>
            <w:noWrap/>
            <w:vAlign w:val="top"/>
          </w:tcPr>
          <w:p w14:paraId="76AC1D0F" w14:textId="51625C84" w:rsidR="006A403D" w:rsidRPr="00C830F1" w:rsidRDefault="006A403D" w:rsidP="006A403D">
            <w:r w:rsidRPr="00C830F1">
              <w:t>Chen Deliao</w:t>
            </w:r>
          </w:p>
        </w:tc>
      </w:tr>
      <w:tr w:rsidR="00C830F1" w:rsidRPr="00C830F1" w14:paraId="41B85824" w14:textId="77777777" w:rsidTr="00CD6D42">
        <w:trPr>
          <w:trHeight w:val="300"/>
        </w:trPr>
        <w:tc>
          <w:tcPr>
            <w:tcW w:w="1129" w:type="dxa"/>
            <w:noWrap/>
            <w:vAlign w:val="top"/>
          </w:tcPr>
          <w:p w14:paraId="125C70F4" w14:textId="762FD6CB"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F65F4F0" w14:textId="28975422"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729327" w14:textId="50837511" w:rsidR="006A403D" w:rsidRPr="00C830F1" w:rsidRDefault="006A403D" w:rsidP="006A403D">
            <w:pPr>
              <w:jc w:val="left"/>
            </w:pPr>
            <w:r w:rsidRPr="00C830F1">
              <w:rPr>
                <w:rFonts w:ascii="Calibri" w:hAnsi="Calibri"/>
                <w:sz w:val="22"/>
              </w:rPr>
              <w:t>5.3.5.1.3</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1783EB4E" w14:textId="5E2EE969" w:rsidR="006A403D" w:rsidRPr="00C830F1" w:rsidRDefault="006A403D" w:rsidP="006A403D">
            <w:r w:rsidRPr="00C830F1">
              <w:rPr>
                <w:rFonts w:hint="eastAsia"/>
              </w:rPr>
              <w:t>补充油耗半年排名要求</w:t>
            </w:r>
            <w:r w:rsidRPr="00C830F1">
              <w:t>/Supplementary Fuel Consumption Ranking Requirements for Half a Year</w:t>
            </w:r>
          </w:p>
        </w:tc>
        <w:tc>
          <w:tcPr>
            <w:tcW w:w="1667" w:type="dxa"/>
            <w:noWrap/>
            <w:vAlign w:val="top"/>
          </w:tcPr>
          <w:p w14:paraId="3AE6C24A" w14:textId="458420D3" w:rsidR="006A403D" w:rsidRPr="00C830F1" w:rsidRDefault="006A403D" w:rsidP="006A403D">
            <w:r w:rsidRPr="00C830F1">
              <w:t>Chen Deliao</w:t>
            </w:r>
          </w:p>
        </w:tc>
      </w:tr>
      <w:tr w:rsidR="00C830F1" w:rsidRPr="00C830F1" w14:paraId="0F8E9E03" w14:textId="77777777" w:rsidTr="00CD6D42">
        <w:trPr>
          <w:trHeight w:val="300"/>
        </w:trPr>
        <w:tc>
          <w:tcPr>
            <w:tcW w:w="1129" w:type="dxa"/>
            <w:noWrap/>
            <w:vAlign w:val="top"/>
          </w:tcPr>
          <w:p w14:paraId="581A2CF3" w14:textId="245019FE"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F3B583D" w14:textId="48BD51FD"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B526EE" w14:textId="21FF1F85" w:rsidR="006A403D" w:rsidRPr="00C830F1" w:rsidRDefault="006A403D" w:rsidP="006A403D">
            <w:pPr>
              <w:jc w:val="left"/>
            </w:pPr>
            <w:r w:rsidRPr="00C830F1">
              <w:rPr>
                <w:rFonts w:ascii="Calibri" w:hAnsi="Calibri"/>
                <w:sz w:val="22"/>
              </w:rPr>
              <w:t>5.3.5.1.4</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1AA33B3A" w14:textId="5368E52A" w:rsidR="006A403D" w:rsidRPr="00C830F1" w:rsidRDefault="006A403D" w:rsidP="006A403D">
            <w:r w:rsidRPr="00C830F1">
              <w:rPr>
                <w:rFonts w:hint="eastAsia"/>
              </w:rPr>
              <w:t>补充油耗排名规则说明的需求</w:t>
            </w:r>
            <w:r w:rsidRPr="00C830F1">
              <w:t>/Demand for Supplementing Fuel Consumption Ranking Rules</w:t>
            </w:r>
          </w:p>
        </w:tc>
        <w:tc>
          <w:tcPr>
            <w:tcW w:w="1667" w:type="dxa"/>
            <w:noWrap/>
            <w:vAlign w:val="top"/>
          </w:tcPr>
          <w:p w14:paraId="0323CD7B" w14:textId="78EC1591" w:rsidR="006A403D" w:rsidRPr="00C830F1" w:rsidRDefault="006A403D" w:rsidP="006A403D">
            <w:r w:rsidRPr="00C830F1">
              <w:t>Chen Deliao</w:t>
            </w:r>
          </w:p>
        </w:tc>
      </w:tr>
      <w:tr w:rsidR="00C830F1" w:rsidRPr="00C830F1" w14:paraId="6292A940" w14:textId="77777777" w:rsidTr="00CD6D42">
        <w:trPr>
          <w:trHeight w:val="300"/>
        </w:trPr>
        <w:tc>
          <w:tcPr>
            <w:tcW w:w="1129" w:type="dxa"/>
            <w:noWrap/>
            <w:hideMark/>
          </w:tcPr>
          <w:p w14:paraId="4756866D"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5D6FDF15" w14:textId="7A2C70C5" w:rsidR="006A403D" w:rsidRPr="00C830F1" w:rsidRDefault="006A403D" w:rsidP="006A403D">
            <w:pPr>
              <w:jc w:val="left"/>
            </w:pPr>
            <w:r w:rsidRPr="00C830F1">
              <w:rPr>
                <w:rFonts w:ascii="Calibri" w:hAnsi="Calibri"/>
                <w:sz w:val="22"/>
              </w:rPr>
              <w:t>2020/6/11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CE2084" w14:textId="15EF20B7" w:rsidR="006A403D" w:rsidRPr="00C830F1" w:rsidRDefault="006A403D" w:rsidP="006A403D">
            <w:pPr>
              <w:jc w:val="left"/>
            </w:pPr>
            <w:r w:rsidRPr="00C830F1">
              <w:rPr>
                <w:rFonts w:ascii="Calibri" w:hAnsi="Calibri"/>
                <w:sz w:val="22"/>
              </w:rPr>
              <w:t>5.3.5.3</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29C23368" w14:textId="11C6DCBB" w:rsidR="006A403D" w:rsidRPr="00C830F1" w:rsidRDefault="006A403D" w:rsidP="006A403D">
            <w:r w:rsidRPr="00C830F1">
              <w:rPr>
                <w:rFonts w:hint="eastAsia"/>
              </w:rPr>
              <w:t>增加油耗排名用户信息脱敏处理</w:t>
            </w:r>
            <w:r w:rsidRPr="00C830F1">
              <w:t>/Add Desensitization of Fuel Consumption Ranking User Information</w:t>
            </w:r>
          </w:p>
        </w:tc>
        <w:tc>
          <w:tcPr>
            <w:tcW w:w="1667" w:type="dxa"/>
            <w:noWrap/>
            <w:hideMark/>
          </w:tcPr>
          <w:p w14:paraId="1A3AF340" w14:textId="77777777" w:rsidR="006A403D" w:rsidRPr="00C830F1" w:rsidRDefault="006A403D" w:rsidP="006A403D">
            <w:r w:rsidRPr="00C830F1">
              <w:t>Chen Deliao</w:t>
            </w:r>
          </w:p>
        </w:tc>
      </w:tr>
      <w:tr w:rsidR="00C830F1" w:rsidRPr="00C830F1" w14:paraId="47A013E9" w14:textId="77777777" w:rsidTr="00CD6D42">
        <w:trPr>
          <w:trHeight w:val="300"/>
        </w:trPr>
        <w:tc>
          <w:tcPr>
            <w:tcW w:w="1129" w:type="dxa"/>
            <w:noWrap/>
            <w:hideMark/>
          </w:tcPr>
          <w:p w14:paraId="2F73F5A3"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EA32B96" w14:textId="150EBA04"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CBC3E7" w14:textId="7102FB40" w:rsidR="006A403D" w:rsidRPr="00C830F1" w:rsidRDefault="006A403D" w:rsidP="006A403D">
            <w:pPr>
              <w:jc w:val="left"/>
            </w:pPr>
            <w:r w:rsidRPr="00C830F1">
              <w:rPr>
                <w:rFonts w:ascii="Calibri" w:hAnsi="Calibri"/>
                <w:sz w:val="22"/>
              </w:rPr>
              <w:t>5.3.6.1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3827476A" w14:textId="1A6DB140" w:rsidR="006A403D" w:rsidRPr="00C830F1" w:rsidRDefault="006A403D" w:rsidP="006A403D">
            <w:r w:rsidRPr="00C830F1">
              <w:rPr>
                <w:rFonts w:hint="eastAsia"/>
              </w:rPr>
              <w:t>补充位置信息无效处理</w:t>
            </w:r>
            <w:r w:rsidRPr="00C830F1">
              <w:t>/Invalid processing of supplementary location information</w:t>
            </w:r>
          </w:p>
        </w:tc>
        <w:tc>
          <w:tcPr>
            <w:tcW w:w="1667" w:type="dxa"/>
            <w:noWrap/>
            <w:hideMark/>
          </w:tcPr>
          <w:p w14:paraId="55EB86D2" w14:textId="77777777" w:rsidR="006A403D" w:rsidRPr="00C830F1" w:rsidRDefault="006A403D" w:rsidP="006A403D">
            <w:r w:rsidRPr="00C830F1">
              <w:t>Chen Deliao</w:t>
            </w:r>
          </w:p>
        </w:tc>
      </w:tr>
      <w:tr w:rsidR="00C830F1" w:rsidRPr="00C830F1" w14:paraId="75190464" w14:textId="77777777" w:rsidTr="00CD6D42">
        <w:trPr>
          <w:trHeight w:val="300"/>
        </w:trPr>
        <w:tc>
          <w:tcPr>
            <w:tcW w:w="1129" w:type="dxa"/>
            <w:noWrap/>
            <w:hideMark/>
          </w:tcPr>
          <w:p w14:paraId="6328A184"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28C936EC" w14:textId="7D35A669"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4CB9C6" w14:textId="0E3DF2E6" w:rsidR="006A403D" w:rsidRPr="00C830F1" w:rsidRDefault="006A403D" w:rsidP="006A403D">
            <w:pPr>
              <w:jc w:val="left"/>
            </w:pPr>
            <w:r w:rsidRPr="00C830F1">
              <w:rPr>
                <w:rFonts w:ascii="Calibri" w:hAnsi="Calibri"/>
                <w:sz w:val="22"/>
              </w:rPr>
              <w:t>5.3.7</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7C7FCA0D" w14:textId="799C12A1" w:rsidR="006A403D" w:rsidRPr="00C830F1" w:rsidRDefault="006A403D" w:rsidP="006A403D">
            <w:r w:rsidRPr="00C830F1">
              <w:rPr>
                <w:rFonts w:hint="eastAsia"/>
              </w:rPr>
              <w:t>含子章节，补充历史行程和排名显示的信息要求</w:t>
            </w:r>
            <w:r w:rsidRPr="00C830F1">
              <w:t>/It contains sub-chapters to supplement the information requirements shown in historical itinerary and ranking</w:t>
            </w:r>
          </w:p>
        </w:tc>
        <w:tc>
          <w:tcPr>
            <w:tcW w:w="1667" w:type="dxa"/>
            <w:noWrap/>
            <w:hideMark/>
          </w:tcPr>
          <w:p w14:paraId="4D774EDB" w14:textId="77777777" w:rsidR="006A403D" w:rsidRPr="00C830F1" w:rsidRDefault="006A403D" w:rsidP="006A403D">
            <w:r w:rsidRPr="00C830F1">
              <w:t>Chen Deliao</w:t>
            </w:r>
          </w:p>
        </w:tc>
      </w:tr>
      <w:tr w:rsidR="00C830F1" w:rsidRPr="00C830F1" w14:paraId="389DFC46" w14:textId="77777777" w:rsidTr="00CD6D42">
        <w:trPr>
          <w:trHeight w:val="300"/>
        </w:trPr>
        <w:tc>
          <w:tcPr>
            <w:tcW w:w="1129" w:type="dxa"/>
            <w:noWrap/>
            <w:hideMark/>
          </w:tcPr>
          <w:p w14:paraId="5BCA728D"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0997FBE" w14:textId="7383A9B7"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C63A72" w14:textId="1D12BBCE" w:rsidR="006A403D" w:rsidRPr="00C830F1" w:rsidRDefault="006A403D" w:rsidP="006A403D">
            <w:pPr>
              <w:jc w:val="left"/>
            </w:pPr>
            <w:r w:rsidRPr="00C830F1">
              <w:rPr>
                <w:rFonts w:ascii="Calibri" w:hAnsi="Calibri"/>
                <w:sz w:val="22"/>
              </w:rPr>
              <w:t>5.3.8</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1EBCF784" w14:textId="72BB9E15" w:rsidR="006A403D" w:rsidRPr="00C830F1" w:rsidRDefault="006A403D" w:rsidP="006A403D">
            <w:r w:rsidRPr="00C830F1">
              <w:rPr>
                <w:rFonts w:hint="eastAsia"/>
              </w:rPr>
              <w:t>含子章节，补充用户城市归属说明</w:t>
            </w:r>
            <w:r w:rsidRPr="00C830F1">
              <w:t>/Including sub-chapters to supplement the description of the user's city affiliation.</w:t>
            </w:r>
          </w:p>
        </w:tc>
        <w:tc>
          <w:tcPr>
            <w:tcW w:w="1667" w:type="dxa"/>
            <w:noWrap/>
            <w:hideMark/>
          </w:tcPr>
          <w:p w14:paraId="52704899" w14:textId="77777777" w:rsidR="006A403D" w:rsidRPr="00C830F1" w:rsidRDefault="006A403D" w:rsidP="006A403D">
            <w:r w:rsidRPr="00C830F1">
              <w:t>Chen Deliao</w:t>
            </w:r>
          </w:p>
        </w:tc>
      </w:tr>
      <w:tr w:rsidR="00C830F1" w:rsidRPr="00C830F1" w14:paraId="1334D1F4" w14:textId="77777777" w:rsidTr="00CD6D42">
        <w:trPr>
          <w:trHeight w:val="300"/>
        </w:trPr>
        <w:tc>
          <w:tcPr>
            <w:tcW w:w="1129" w:type="dxa"/>
            <w:noWrap/>
            <w:hideMark/>
          </w:tcPr>
          <w:p w14:paraId="1FE3CDC4"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159A4DC" w14:textId="22AC7A13"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16386D" w14:textId="4DD3FADA" w:rsidR="006A403D" w:rsidRPr="00C830F1" w:rsidRDefault="006A403D" w:rsidP="006A403D">
            <w:pPr>
              <w:jc w:val="left"/>
            </w:pPr>
            <w:r w:rsidRPr="00C830F1">
              <w:rPr>
                <w:rFonts w:ascii="Calibri" w:hAnsi="Calibri"/>
                <w:sz w:val="22"/>
              </w:rPr>
              <w:t>5.3.9</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5A7FA9C1" w14:textId="584B4FC4" w:rsidR="006A403D" w:rsidRPr="00C830F1" w:rsidRDefault="006A403D" w:rsidP="006A403D">
            <w:r w:rsidRPr="00C830F1">
              <w:rPr>
                <w:rFonts w:hint="eastAsia"/>
              </w:rPr>
              <w:t>增加关闭驾驶行为分析的功能</w:t>
            </w:r>
            <w:r w:rsidRPr="00C830F1">
              <w:t>/Add the function of turning off driving behavior analysis.</w:t>
            </w:r>
          </w:p>
        </w:tc>
        <w:tc>
          <w:tcPr>
            <w:tcW w:w="1667" w:type="dxa"/>
            <w:noWrap/>
            <w:hideMark/>
          </w:tcPr>
          <w:p w14:paraId="6EA03597" w14:textId="77777777" w:rsidR="006A403D" w:rsidRPr="00C830F1" w:rsidRDefault="006A403D" w:rsidP="006A403D">
            <w:r w:rsidRPr="00C830F1">
              <w:t>Chen Deliao</w:t>
            </w:r>
          </w:p>
        </w:tc>
      </w:tr>
      <w:tr w:rsidR="00C830F1" w:rsidRPr="00C830F1" w14:paraId="119F8AE9" w14:textId="77777777" w:rsidTr="00CD6D42">
        <w:trPr>
          <w:trHeight w:val="300"/>
        </w:trPr>
        <w:tc>
          <w:tcPr>
            <w:tcW w:w="1129" w:type="dxa"/>
            <w:noWrap/>
            <w:hideMark/>
          </w:tcPr>
          <w:p w14:paraId="6C6726EC"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4C4D2F28" w14:textId="5C3FF27C"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170273" w14:textId="1C46688C" w:rsidR="006A403D" w:rsidRPr="00C830F1" w:rsidRDefault="006A403D" w:rsidP="006A403D">
            <w:pPr>
              <w:jc w:val="left"/>
            </w:pPr>
            <w:r w:rsidRPr="00C830F1">
              <w:rPr>
                <w:rFonts w:ascii="Calibri" w:hAnsi="Calibri"/>
                <w:sz w:val="22"/>
              </w:rPr>
              <w:t>5.3.10</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35C5C55A" w14:textId="5425931B" w:rsidR="006A403D" w:rsidRPr="00C830F1" w:rsidRDefault="006A403D" w:rsidP="006A403D">
            <w:r w:rsidRPr="00C830F1">
              <w:rPr>
                <w:rFonts w:hint="eastAsia"/>
              </w:rPr>
              <w:t>增加关驾驶评分主动提示的功能开关</w:t>
            </w:r>
            <w:r w:rsidRPr="00C830F1">
              <w:t>/Add a function switch for driving score active prompt</w:t>
            </w:r>
          </w:p>
        </w:tc>
        <w:tc>
          <w:tcPr>
            <w:tcW w:w="1667" w:type="dxa"/>
            <w:noWrap/>
            <w:hideMark/>
          </w:tcPr>
          <w:p w14:paraId="7F30E3C9" w14:textId="77777777" w:rsidR="006A403D" w:rsidRPr="00C830F1" w:rsidRDefault="006A403D" w:rsidP="006A403D">
            <w:r w:rsidRPr="00C830F1">
              <w:t>Chen Deliao</w:t>
            </w:r>
          </w:p>
        </w:tc>
      </w:tr>
      <w:tr w:rsidR="00C830F1" w:rsidRPr="00C830F1" w14:paraId="6CD6AC7D" w14:textId="77777777" w:rsidTr="00CD6D42">
        <w:trPr>
          <w:trHeight w:val="300"/>
        </w:trPr>
        <w:tc>
          <w:tcPr>
            <w:tcW w:w="1129" w:type="dxa"/>
            <w:noWrap/>
            <w:hideMark/>
          </w:tcPr>
          <w:p w14:paraId="30A0CDE9" w14:textId="77777777" w:rsidR="006A403D" w:rsidRPr="00C830F1" w:rsidRDefault="006A403D" w:rsidP="006A403D">
            <w:r w:rsidRPr="00C830F1">
              <w:t>0.0.1.3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24081F24" w14:textId="40896141" w:rsidR="006A403D" w:rsidRPr="00C830F1" w:rsidRDefault="006A403D" w:rsidP="006A403D">
            <w:pPr>
              <w:jc w:val="left"/>
            </w:pPr>
            <w:r w:rsidRPr="00C830F1">
              <w:rPr>
                <w:rFonts w:ascii="Calibri" w:hAnsi="Calibri"/>
                <w:sz w:val="22"/>
              </w:rPr>
              <w:t>2020/6/1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9F6418" w14:textId="7164CA69" w:rsidR="006A403D" w:rsidRPr="00C830F1" w:rsidRDefault="006A403D" w:rsidP="006A403D">
            <w:pPr>
              <w:jc w:val="left"/>
            </w:pPr>
            <w:r w:rsidRPr="00C830F1">
              <w:rPr>
                <w:rFonts w:ascii="Calibri" w:hAnsi="Calibri"/>
                <w:sz w:val="22"/>
              </w:rPr>
              <w:t>5.3.11</w:t>
            </w:r>
          </w:p>
        </w:tc>
        <w:tc>
          <w:tcPr>
            <w:tcW w:w="4536" w:type="dxa"/>
            <w:tcBorders>
              <w:top w:val="single" w:sz="4" w:space="0" w:color="auto"/>
              <w:left w:val="single" w:sz="4" w:space="0" w:color="auto"/>
              <w:bottom w:val="single" w:sz="4" w:space="0" w:color="auto"/>
              <w:right w:val="nil"/>
            </w:tcBorders>
            <w:shd w:val="clear" w:color="auto" w:fill="auto"/>
            <w:noWrap/>
            <w:vAlign w:val="bottom"/>
          </w:tcPr>
          <w:p w14:paraId="0BCFD985" w14:textId="42B60924" w:rsidR="006A403D" w:rsidRPr="00C830F1" w:rsidRDefault="006A403D" w:rsidP="006A403D">
            <w:r w:rsidRPr="00C830F1">
              <w:rPr>
                <w:rFonts w:hint="eastAsia"/>
              </w:rPr>
              <w:t>驾驶攻略，引导用户如何提升驾驶评分</w:t>
            </w:r>
            <w:r w:rsidRPr="00C830F1">
              <w:t>/Driving strategy to guide users how to improve driving scores</w:t>
            </w:r>
          </w:p>
        </w:tc>
        <w:tc>
          <w:tcPr>
            <w:tcW w:w="1667" w:type="dxa"/>
            <w:noWrap/>
            <w:hideMark/>
          </w:tcPr>
          <w:p w14:paraId="3FD86CE7" w14:textId="77777777" w:rsidR="006A403D" w:rsidRPr="00C830F1" w:rsidRDefault="006A403D" w:rsidP="006A403D">
            <w:r w:rsidRPr="00C830F1">
              <w:t>Chen Deliao</w:t>
            </w:r>
          </w:p>
        </w:tc>
      </w:tr>
      <w:tr w:rsidR="00C830F1" w:rsidRPr="00C830F1" w14:paraId="5811545C" w14:textId="77777777" w:rsidTr="00CD6D42">
        <w:tc>
          <w:tcPr>
            <w:tcW w:w="1129" w:type="dxa"/>
          </w:tcPr>
          <w:p w14:paraId="070DC6EA" w14:textId="4111B8AC" w:rsidR="006A403D" w:rsidRPr="00C830F1" w:rsidRDefault="006A403D" w:rsidP="006A403D">
            <w:r w:rsidRPr="00C830F1">
              <w:t>0.0.1.2</w:t>
            </w:r>
          </w:p>
        </w:tc>
        <w:tc>
          <w:tcPr>
            <w:tcW w:w="1276" w:type="dxa"/>
            <w:tcBorders>
              <w:top w:val="single" w:sz="4" w:space="0" w:color="auto"/>
            </w:tcBorders>
          </w:tcPr>
          <w:p w14:paraId="3694C165" w14:textId="5FE67061" w:rsidR="006A403D" w:rsidRPr="00C830F1" w:rsidRDefault="006A403D" w:rsidP="006A403D">
            <w:r w:rsidRPr="00C830F1">
              <w:t>Oct 15th, 2019</w:t>
            </w:r>
          </w:p>
        </w:tc>
        <w:tc>
          <w:tcPr>
            <w:tcW w:w="1134" w:type="dxa"/>
            <w:tcBorders>
              <w:top w:val="single" w:sz="4" w:space="0" w:color="auto"/>
            </w:tcBorders>
          </w:tcPr>
          <w:p w14:paraId="03CC16FD" w14:textId="26722789" w:rsidR="006A403D" w:rsidRPr="00C830F1" w:rsidRDefault="006A403D" w:rsidP="006A403D">
            <w:r w:rsidRPr="00C830F1">
              <w:t>5.3.3</w:t>
            </w:r>
          </w:p>
        </w:tc>
        <w:tc>
          <w:tcPr>
            <w:tcW w:w="4536" w:type="dxa"/>
            <w:tcBorders>
              <w:top w:val="single" w:sz="4" w:space="0" w:color="auto"/>
            </w:tcBorders>
          </w:tcPr>
          <w:p w14:paraId="479A8C7A" w14:textId="046374A3" w:rsidR="006A403D" w:rsidRPr="00C830F1" w:rsidRDefault="006A403D" w:rsidP="006A403D">
            <w:r w:rsidRPr="00C830F1">
              <w:t>Add grades</w:t>
            </w:r>
          </w:p>
        </w:tc>
        <w:tc>
          <w:tcPr>
            <w:tcW w:w="1667" w:type="dxa"/>
          </w:tcPr>
          <w:p w14:paraId="0F0BF060" w14:textId="767E37BA" w:rsidR="006A403D" w:rsidRPr="00C830F1" w:rsidRDefault="006A403D" w:rsidP="006A403D">
            <w:r w:rsidRPr="00C830F1">
              <w:t>Jie Gu</w:t>
            </w:r>
          </w:p>
        </w:tc>
      </w:tr>
      <w:tr w:rsidR="00C830F1" w:rsidRPr="00C830F1" w14:paraId="35545B00" w14:textId="77777777" w:rsidTr="00CD6D42">
        <w:tc>
          <w:tcPr>
            <w:tcW w:w="1129" w:type="dxa"/>
          </w:tcPr>
          <w:p w14:paraId="6B8A6A0C" w14:textId="0033E2A0" w:rsidR="006A403D" w:rsidRPr="00C830F1" w:rsidRDefault="006A403D" w:rsidP="006A403D">
            <w:r w:rsidRPr="00C830F1">
              <w:t>0.0.1.1</w:t>
            </w:r>
          </w:p>
        </w:tc>
        <w:tc>
          <w:tcPr>
            <w:tcW w:w="1276" w:type="dxa"/>
          </w:tcPr>
          <w:p w14:paraId="38134007" w14:textId="6189BC82" w:rsidR="006A403D" w:rsidRPr="00C830F1" w:rsidRDefault="006A403D" w:rsidP="006A403D">
            <w:r w:rsidRPr="00C830F1">
              <w:rPr>
                <w:rFonts w:hint="eastAsia"/>
              </w:rPr>
              <w:t>Sep</w:t>
            </w:r>
            <w:r w:rsidRPr="00C830F1">
              <w:t xml:space="preserve"> </w:t>
            </w:r>
            <w:r w:rsidRPr="00C830F1">
              <w:rPr>
                <w:rFonts w:hint="eastAsia"/>
              </w:rPr>
              <w:t>24</w:t>
            </w:r>
            <w:r w:rsidRPr="00C830F1">
              <w:t xml:space="preserve">th, 2019 </w:t>
            </w:r>
          </w:p>
        </w:tc>
        <w:tc>
          <w:tcPr>
            <w:tcW w:w="1134" w:type="dxa"/>
          </w:tcPr>
          <w:p w14:paraId="558C2C13" w14:textId="7C11C3C1" w:rsidR="006A403D" w:rsidRPr="00C830F1" w:rsidRDefault="006A403D" w:rsidP="006A403D">
            <w:r w:rsidRPr="00C830F1">
              <w:t>5.3.4.2/5.3.5.2/8</w:t>
            </w:r>
          </w:p>
        </w:tc>
        <w:tc>
          <w:tcPr>
            <w:tcW w:w="4536" w:type="dxa"/>
          </w:tcPr>
          <w:p w14:paraId="7D83C571" w14:textId="508FCD5B" w:rsidR="006A403D" w:rsidRPr="00C830F1" w:rsidRDefault="006A403D" w:rsidP="006A403D">
            <w:r w:rsidRPr="00C830F1">
              <w:t>Add ranking sharing description and exception handling</w:t>
            </w:r>
          </w:p>
        </w:tc>
        <w:tc>
          <w:tcPr>
            <w:tcW w:w="1667" w:type="dxa"/>
          </w:tcPr>
          <w:p w14:paraId="433A7982" w14:textId="37C5FAD8" w:rsidR="006A403D" w:rsidRPr="00C830F1" w:rsidRDefault="006A403D" w:rsidP="006A403D">
            <w:r w:rsidRPr="00C830F1">
              <w:t>Jie Gu</w:t>
            </w:r>
          </w:p>
        </w:tc>
      </w:tr>
      <w:tr w:rsidR="006A403D" w:rsidRPr="00C830F1" w14:paraId="70048688" w14:textId="77777777" w:rsidTr="00CD6D42">
        <w:tc>
          <w:tcPr>
            <w:tcW w:w="1129" w:type="dxa"/>
          </w:tcPr>
          <w:p w14:paraId="39CA75E7" w14:textId="78A9F648" w:rsidR="006A403D" w:rsidRPr="00C830F1" w:rsidRDefault="006A403D" w:rsidP="006A403D">
            <w:r w:rsidRPr="00C830F1">
              <w:t>0.0.1.0</w:t>
            </w:r>
          </w:p>
        </w:tc>
        <w:tc>
          <w:tcPr>
            <w:tcW w:w="1276" w:type="dxa"/>
          </w:tcPr>
          <w:p w14:paraId="2719E833" w14:textId="2B5A1122" w:rsidR="006A403D" w:rsidRPr="00C830F1" w:rsidRDefault="006A403D" w:rsidP="006A403D">
            <w:r w:rsidRPr="00C830F1">
              <w:t xml:space="preserve">Aug 19th, 2019 </w:t>
            </w:r>
          </w:p>
        </w:tc>
        <w:tc>
          <w:tcPr>
            <w:tcW w:w="1134" w:type="dxa"/>
          </w:tcPr>
          <w:p w14:paraId="27EDB8BB" w14:textId="39500B43" w:rsidR="006A403D" w:rsidRPr="00C830F1" w:rsidRDefault="006A403D" w:rsidP="006A403D">
            <w:r w:rsidRPr="00C830F1">
              <w:t>All</w:t>
            </w:r>
          </w:p>
        </w:tc>
        <w:tc>
          <w:tcPr>
            <w:tcW w:w="4536" w:type="dxa"/>
          </w:tcPr>
          <w:p w14:paraId="65D4AD5B" w14:textId="4ECCCEDF" w:rsidR="006A403D" w:rsidRPr="00C830F1" w:rsidRDefault="006A403D" w:rsidP="006A403D">
            <w:r w:rsidRPr="00C830F1">
              <w:t>New creation</w:t>
            </w:r>
          </w:p>
        </w:tc>
        <w:tc>
          <w:tcPr>
            <w:tcW w:w="1667" w:type="dxa"/>
          </w:tcPr>
          <w:p w14:paraId="2B0B6A94" w14:textId="2229306F" w:rsidR="006A403D" w:rsidRPr="00C830F1" w:rsidRDefault="006A403D" w:rsidP="006A403D">
            <w:r w:rsidRPr="00C830F1">
              <w:t>Jie Gu</w:t>
            </w:r>
          </w:p>
        </w:tc>
      </w:tr>
    </w:tbl>
    <w:p w14:paraId="707F28E0" w14:textId="77777777" w:rsidR="00AE32F4" w:rsidRPr="00C830F1" w:rsidRDefault="00AE32F4">
      <w:pPr>
        <w:pStyle w:val="a0"/>
        <w:spacing w:after="156"/>
        <w:rPr>
          <w:rFonts w:ascii="Arial" w:hAnsi="Arial" w:cs="Arial"/>
        </w:rPr>
      </w:pPr>
    </w:p>
    <w:sectPr w:rsidR="00AE32F4" w:rsidRPr="00C830F1">
      <w:headerReference w:type="default" r:id="rId16"/>
      <w:footerReference w:type="default" r:id="rId17"/>
      <w:pgSz w:w="11906" w:h="16838"/>
      <w:pgMar w:top="1440" w:right="1077" w:bottom="1440" w:left="1077" w:header="709" w:footer="709"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Xiao Qiaoni" w:date="2020-06-02T14:32:00Z" w:initials="XQ">
    <w:p w14:paraId="0ABF2C43" w14:textId="2C778D0E" w:rsidR="007F4862" w:rsidRDefault="007F4862">
      <w:pPr>
        <w:pStyle w:val="CommentText"/>
      </w:pPr>
      <w:r>
        <w:rPr>
          <w:rStyle w:val="CommentReference"/>
        </w:rPr>
        <w:annotationRef/>
      </w:r>
      <w:r>
        <w:rPr>
          <w:rFonts w:hint="eastAsia"/>
        </w:rPr>
        <w:t>补充分数精度</w:t>
      </w:r>
    </w:p>
  </w:comment>
  <w:comment w:id="14" w:author="Wang Manyi 王曼伊(ESS,PATAC)" w:date="2020-12-11T11:08:00Z" w:initials="WM王">
    <w:p w14:paraId="2CDD9486" w14:textId="1BE4712D" w:rsidR="007F4862" w:rsidRDefault="007F4862">
      <w:pPr>
        <w:pStyle w:val="CommentText"/>
      </w:pPr>
      <w:r>
        <w:rPr>
          <w:rStyle w:val="CommentReference"/>
        </w:rPr>
        <w:annotationRef/>
      </w:r>
      <w:r>
        <w:rPr>
          <w:rFonts w:hint="eastAsia"/>
        </w:rPr>
        <w:t>该数据是巡航的总里程</w:t>
      </w:r>
    </w:p>
  </w:comment>
  <w:comment w:id="15" w:author="Wang Manyi 王曼伊(ESS,PATAC)" w:date="2020-11-02T16:04:00Z" w:initials="WM王">
    <w:p w14:paraId="2A254B76" w14:textId="4B98C675" w:rsidR="007F4862" w:rsidRDefault="007F4862">
      <w:pPr>
        <w:pStyle w:val="CommentText"/>
      </w:pPr>
      <w:r>
        <w:rPr>
          <w:rStyle w:val="CommentReference"/>
        </w:rPr>
        <w:annotationRef/>
      </w:r>
      <w:r>
        <w:rPr>
          <w:rFonts w:hint="eastAsia"/>
        </w:rPr>
        <w:t>这个数字超过上限怎么显示？</w:t>
      </w:r>
    </w:p>
  </w:comment>
  <w:comment w:id="16" w:author="Wang Manyi 王曼伊(ESS,PATAC)" w:date="2020-11-02T17:12:00Z" w:initials="WM王">
    <w:p w14:paraId="7A7FA067" w14:textId="4091E272" w:rsidR="007F4862" w:rsidRDefault="007F4862">
      <w:pPr>
        <w:pStyle w:val="CommentText"/>
      </w:pPr>
      <w:r>
        <w:rPr>
          <w:rStyle w:val="CommentReference"/>
        </w:rPr>
        <w:annotationRef/>
      </w:r>
      <w:r>
        <w:rPr>
          <w:rFonts w:hint="eastAsia"/>
        </w:rPr>
        <w:t>当前方式为超过一定时间持续地低速行驶</w:t>
      </w:r>
    </w:p>
  </w:comment>
  <w:comment w:id="17" w:author="Wang Manyi 王曼伊(ESS,PATAC)" w:date="2020-12-11T11:13:00Z" w:initials="WM王">
    <w:p w14:paraId="28836960" w14:textId="25B5E43A" w:rsidR="007F4862" w:rsidRDefault="007F4862">
      <w:pPr>
        <w:pStyle w:val="CommentText"/>
      </w:pPr>
      <w:r>
        <w:rPr>
          <w:rStyle w:val="CommentReference"/>
        </w:rPr>
        <w:annotationRef/>
      </w:r>
      <w:r>
        <w:rPr>
          <w:rFonts w:hint="eastAsia"/>
        </w:rPr>
        <w:t>开始时刻记录到的加速度值</w:t>
      </w:r>
    </w:p>
  </w:comment>
  <w:comment w:id="18" w:author="Wang Manyi 王曼伊(ESS,PATAC)" w:date="2020-12-11T11:14:00Z" w:initials="WM王">
    <w:p w14:paraId="00B95193" w14:textId="75B42A78" w:rsidR="007F4862" w:rsidRDefault="007F4862">
      <w:pPr>
        <w:pStyle w:val="CommentText"/>
      </w:pPr>
      <w:r>
        <w:rPr>
          <w:rStyle w:val="CommentReference"/>
        </w:rPr>
        <w:annotationRef/>
      </w:r>
      <w:r>
        <w:rPr>
          <w:rFonts w:hint="eastAsia"/>
        </w:rPr>
        <w:t>开始时刻记录到的加速度值</w:t>
      </w:r>
    </w:p>
  </w:comment>
  <w:comment w:id="19" w:author="Wang Manyi 王曼伊(ESS,PATAC)" w:date="2020-12-11T11:15:00Z" w:initials="WM王">
    <w:p w14:paraId="47C90626" w14:textId="328FAE3C" w:rsidR="007F4862" w:rsidRDefault="007F4862">
      <w:pPr>
        <w:pStyle w:val="CommentText"/>
      </w:pPr>
      <w:r>
        <w:rPr>
          <w:rStyle w:val="CommentReference"/>
        </w:rPr>
        <w:annotationRef/>
      </w:r>
      <w:r>
        <w:rPr>
          <w:rFonts w:hint="eastAsia"/>
        </w:rPr>
        <w:t>开始时刻记录到的加速度值</w:t>
      </w:r>
    </w:p>
  </w:comment>
  <w:comment w:id="20" w:author="Wang Manyi 王曼伊(ESS,PATAC)" w:date="2020-12-11T11:12:00Z" w:initials="WM王">
    <w:p w14:paraId="581BC3D2" w14:textId="54593718" w:rsidR="007F4862" w:rsidRDefault="007F4862">
      <w:pPr>
        <w:pStyle w:val="CommentText"/>
      </w:pPr>
      <w:r>
        <w:rPr>
          <w:rStyle w:val="CommentReference"/>
        </w:rPr>
        <w:annotationRef/>
      </w:r>
      <w:r>
        <w:rPr>
          <w:rFonts w:hint="eastAsia"/>
        </w:rPr>
        <w:t>指开始时间</w:t>
      </w:r>
    </w:p>
  </w:comment>
  <w:comment w:id="22" w:author="Wang Manyi 王曼伊(ESS,PATAC)" w:date="2020-12-03T10:58:00Z" w:initials="WM王">
    <w:p w14:paraId="149F15AB" w14:textId="73960226" w:rsidR="007F4862" w:rsidRDefault="007F4862">
      <w:pPr>
        <w:pStyle w:val="CommentText"/>
      </w:pPr>
      <w:r>
        <w:rPr>
          <w:rStyle w:val="CommentReference"/>
        </w:rPr>
        <w:annotationRef/>
      </w:r>
      <w:r>
        <w:t>DBA</w:t>
      </w:r>
      <w:r>
        <w:rPr>
          <w:rFonts w:hint="eastAsia"/>
        </w:rPr>
        <w:t>整个功能的开关与后台（手机端）同步，但是车端</w:t>
      </w:r>
      <w:r>
        <w:rPr>
          <w:rFonts w:hint="eastAsia"/>
        </w:rPr>
        <w:t>p</w:t>
      </w:r>
      <w:r>
        <w:t>op-up</w:t>
      </w:r>
      <w:r>
        <w:rPr>
          <w:rFonts w:hint="eastAsia"/>
        </w:rPr>
        <w:t>的开关只与</w:t>
      </w:r>
      <w:r>
        <w:rPr>
          <w:rFonts w:hint="eastAsia"/>
        </w:rPr>
        <w:t>I</w:t>
      </w:r>
      <w:r>
        <w:t xml:space="preserve">T </w:t>
      </w:r>
      <w:r>
        <w:rPr>
          <w:rFonts w:hint="eastAsia"/>
        </w:rPr>
        <w:t>app</w:t>
      </w:r>
      <w:r>
        <w:rPr>
          <w:rFonts w:hint="eastAsia"/>
        </w:rPr>
        <w:t>同步不与后台同步。</w:t>
      </w:r>
    </w:p>
  </w:comment>
  <w:comment w:id="25" w:author="Chen Deliao 陈德燎(ESS,PATAC)" w:date="2020-06-01T18:53:00Z" w:initials="CD陈">
    <w:p w14:paraId="04647E91" w14:textId="60EFB799" w:rsidR="007F4862" w:rsidRDefault="007F4862">
      <w:pPr>
        <w:pStyle w:val="CommentText"/>
      </w:pPr>
      <w:r>
        <w:rPr>
          <w:rStyle w:val="CommentReference"/>
        </w:rPr>
        <w:annotationRef/>
      </w:r>
      <w:r w:rsidRPr="004D0BB9">
        <w:rPr>
          <w:rFonts w:hint="eastAsia"/>
          <w:color w:val="FF0000"/>
        </w:rPr>
        <w:t>需要评估单次驾驶行为分析需要的数据量</w:t>
      </w:r>
    </w:p>
  </w:comment>
  <w:comment w:id="30" w:author="Wang Manyi 王曼伊(ESS,PATAC)" w:date="2020-12-10T11:21:00Z" w:initials="WM王">
    <w:p w14:paraId="5ADC1F72" w14:textId="57F8E285" w:rsidR="007F4862" w:rsidRDefault="007F4862">
      <w:pPr>
        <w:pStyle w:val="CommentText"/>
      </w:pPr>
      <w:r>
        <w:rPr>
          <w:rStyle w:val="CommentReference"/>
        </w:rPr>
        <w:annotationRef/>
      </w:r>
      <w:r>
        <w:rPr>
          <w:rFonts w:hint="eastAsia"/>
        </w:rPr>
        <w:t>总开关状态变成每次启动车辆就去同步一次，安吉星不下发了</w:t>
      </w:r>
    </w:p>
  </w:comment>
  <w:comment w:id="31" w:author="Wang Manyi 王曼伊(ESS,PATAC)" w:date="2020-12-17T11:42:00Z" w:initials="WM王">
    <w:p w14:paraId="5A7748F2" w14:textId="3969033B" w:rsidR="007F4862" w:rsidRDefault="007F4862">
      <w:pPr>
        <w:pStyle w:val="CommentText"/>
      </w:pPr>
      <w:r>
        <w:rPr>
          <w:rStyle w:val="CommentReference"/>
        </w:rPr>
        <w:annotationRef/>
      </w:r>
      <w:r>
        <w:rPr>
          <w:rFonts w:hint="eastAsia"/>
        </w:rPr>
        <w:t>为减少不必要的梯度表获取，可以在行程开始后首先判断是否成功从后台获取到最新开关状态，再判断该开关状态是否为打开。</w:t>
      </w:r>
    </w:p>
  </w:comment>
  <w:comment w:id="32" w:author="Wang Manyi 王曼伊(ESS,PATAC)" w:date="2020-12-22T10:11:00Z" w:initials="WM王">
    <w:p w14:paraId="5353923F" w14:textId="72DF1E63" w:rsidR="007F4862" w:rsidRDefault="007F4862">
      <w:pPr>
        <w:pStyle w:val="CommentText"/>
      </w:pPr>
      <w:r>
        <w:rPr>
          <w:rStyle w:val="CommentReference"/>
        </w:rPr>
        <w:annotationRef/>
      </w:r>
      <w:r w:rsidRPr="0020710F">
        <w:rPr>
          <w:rFonts w:hint="eastAsia"/>
        </w:rPr>
        <w:t>在行程结束时获取梯度表应遵循超时机制，若超过</w:t>
      </w:r>
      <w:r w:rsidRPr="0020710F">
        <w:rPr>
          <w:rFonts w:hint="eastAsia"/>
        </w:rPr>
        <w:t>1000ms</w:t>
      </w:r>
      <w:r w:rsidRPr="0020710F">
        <w:rPr>
          <w:rFonts w:hint="eastAsia"/>
        </w:rPr>
        <w:t>没有得到梯度表则认为</w:t>
      </w:r>
      <w:r w:rsidRPr="0020710F">
        <w:rPr>
          <w:rFonts w:hint="eastAsia"/>
        </w:rPr>
        <w:t>t</w:t>
      </w:r>
      <w:r w:rsidRPr="0020710F">
        <w:t>ime out</w:t>
      </w:r>
      <w:r w:rsidRPr="0020710F">
        <w:rPr>
          <w:rFonts w:hint="eastAsia"/>
        </w:rPr>
        <w:t>，仍然使用本地保存的梯度表。</w:t>
      </w:r>
    </w:p>
  </w:comment>
  <w:comment w:id="33" w:author="Wang Manyi 王曼伊(ESS,PATAC)" w:date="2020-12-28T15:05:00Z" w:initials="WM王">
    <w:p w14:paraId="13BCCB22" w14:textId="6E767ACB" w:rsidR="007F4862" w:rsidRDefault="007F4862">
      <w:pPr>
        <w:pStyle w:val="CommentText"/>
      </w:pPr>
      <w:r>
        <w:rPr>
          <w:rStyle w:val="CommentReference"/>
        </w:rPr>
        <w:annotationRef/>
      </w:r>
      <w:r>
        <w:rPr>
          <w:rFonts w:hint="eastAsia"/>
        </w:rPr>
        <w:t>根据</w:t>
      </w:r>
      <w:r>
        <w:rPr>
          <w:rFonts w:hint="eastAsia"/>
        </w:rPr>
        <w:t>C</w:t>
      </w:r>
      <w:r>
        <w:t>LE</w:t>
      </w:r>
      <w:r>
        <w:rPr>
          <w:rFonts w:hint="eastAsia"/>
        </w:rPr>
        <w:t>最新</w:t>
      </w:r>
      <w:r>
        <w:rPr>
          <w:rFonts w:hint="eastAsia"/>
        </w:rPr>
        <w:t>narrative</w:t>
      </w:r>
      <w:r>
        <w:rPr>
          <w:rFonts w:hint="eastAsia"/>
        </w:rPr>
        <w:t>要求，弹窗中不再显示“击败用户百分比”，因此</w:t>
      </w:r>
      <w:r>
        <w:rPr>
          <w:rFonts w:hint="eastAsia"/>
        </w:rPr>
        <w:t>c</w:t>
      </w:r>
      <w:r>
        <w:t>al OFF</w:t>
      </w:r>
      <w:r>
        <w:rPr>
          <w:rFonts w:hint="eastAsia"/>
        </w:rPr>
        <w:t>，以防后续再打开。</w:t>
      </w:r>
    </w:p>
  </w:comment>
  <w:comment w:id="35" w:author="Xiao Qiaoni" w:date="2020-06-02T14:33:00Z" w:initials="XQ">
    <w:p w14:paraId="016B124E" w14:textId="184E6D13" w:rsidR="007F4862" w:rsidRDefault="007F4862">
      <w:pPr>
        <w:pStyle w:val="CommentText"/>
      </w:pPr>
      <w:r>
        <w:rPr>
          <w:rStyle w:val="CommentReference"/>
        </w:rPr>
        <w:annotationRef/>
      </w:r>
      <w:r>
        <w:rPr>
          <w:rFonts w:hint="eastAsia"/>
        </w:rPr>
        <w:t>失败情况的判定时间，仅针对当页刷新。切换页面需重新拉去数据。</w:t>
      </w:r>
    </w:p>
  </w:comment>
  <w:comment w:id="36" w:author="Chen Deliao 陈德燎(ESS,PATAC)" w:date="2020-09-21T19:25:00Z" w:initials="CD陈">
    <w:p w14:paraId="6B297D1F" w14:textId="291AAE1B" w:rsidR="007F4862" w:rsidRDefault="007F4862">
      <w:pPr>
        <w:pStyle w:val="CommentText"/>
      </w:pPr>
      <w:r>
        <w:rPr>
          <w:rStyle w:val="CommentReference"/>
        </w:rPr>
        <w:annotationRef/>
      </w:r>
      <w:r>
        <w:rPr>
          <w:rFonts w:hint="eastAsia"/>
        </w:rPr>
        <w:t>Done</w:t>
      </w:r>
    </w:p>
  </w:comment>
  <w:comment w:id="38" w:author="Wang Manyi 王曼伊(ESS,PATAC)" w:date="2020-11-02T16:31:00Z" w:initials="WM王">
    <w:p w14:paraId="75812947" w14:textId="362771B4" w:rsidR="007F4862" w:rsidRDefault="007F4862">
      <w:pPr>
        <w:pStyle w:val="CommentText"/>
      </w:pPr>
      <w:r>
        <w:rPr>
          <w:rStyle w:val="CommentReference"/>
        </w:rPr>
        <w:annotationRef/>
      </w:r>
      <w:r>
        <w:rPr>
          <w:rFonts w:hint="eastAsia"/>
        </w:rPr>
        <w:t>是否还需要</w:t>
      </w:r>
      <w:r>
        <w:rPr>
          <w:rFonts w:hint="eastAsia"/>
        </w:rPr>
        <w:t>D</w:t>
      </w:r>
      <w:r>
        <w:t>BA</w:t>
      </w:r>
      <w:r>
        <w:rPr>
          <w:rFonts w:hint="eastAsia"/>
        </w:rPr>
        <w:t>开关？</w:t>
      </w:r>
    </w:p>
  </w:comment>
  <w:comment w:id="39" w:author="Wang Manyi 王曼伊(ESS,PATAC)" w:date="2020-11-02T17:14:00Z" w:initials="WM王">
    <w:p w14:paraId="30C7F0E7" w14:textId="51E919F7" w:rsidR="007F4862" w:rsidRDefault="007F4862">
      <w:pPr>
        <w:pStyle w:val="CommentText"/>
      </w:pPr>
      <w:r>
        <w:rPr>
          <w:rStyle w:val="CommentReference"/>
        </w:rPr>
        <w:annotationRef/>
      </w:r>
      <w:r>
        <w:rPr>
          <w:rFonts w:hint="eastAsia"/>
        </w:rPr>
        <w:t>和安吉星确认安吉星的方案</w:t>
      </w:r>
    </w:p>
  </w:comment>
  <w:comment w:id="40" w:author="Wang Manyi 王曼伊(ESS,PATAC)" w:date="2020-11-16T14:05:00Z" w:initials="WM王">
    <w:p w14:paraId="0F040D9C" w14:textId="1BF3A66B" w:rsidR="007F4862" w:rsidRDefault="007F4862">
      <w:pPr>
        <w:pStyle w:val="CommentText"/>
      </w:pPr>
      <w:r>
        <w:rPr>
          <w:rStyle w:val="CommentReference"/>
        </w:rPr>
        <w:annotationRef/>
      </w:r>
      <w:r>
        <w:rPr>
          <w:rFonts w:hint="eastAsia"/>
        </w:rPr>
        <w:t>需要开关，</w:t>
      </w:r>
    </w:p>
  </w:comment>
  <w:comment w:id="66" w:author="Wang Manyi 王曼伊(ESS,PATAC)" w:date="2020-10-26T16:50:00Z" w:initials="WM王">
    <w:p w14:paraId="3BEEEF0C" w14:textId="3BAECFD2" w:rsidR="007F4862" w:rsidRDefault="007F4862">
      <w:pPr>
        <w:pStyle w:val="CommentText"/>
      </w:pPr>
      <w:r>
        <w:rPr>
          <w:rStyle w:val="CommentReference"/>
        </w:rPr>
        <w:annotationRef/>
      </w:r>
      <w:r>
        <w:rPr>
          <w:rFonts w:hint="eastAsia"/>
        </w:rPr>
        <w:t>需与逸萧说，需要在安卓上增加该信号的</w:t>
      </w:r>
      <w:r>
        <w:rPr>
          <w:rFonts w:hint="eastAsia"/>
        </w:rPr>
        <w:t>property</w:t>
      </w:r>
    </w:p>
  </w:comment>
  <w:comment w:id="67" w:author="Wang Manyi 王曼伊(ESS,PATAC)" w:date="2020-11-24T21:05:00Z" w:initials="WM王">
    <w:p w14:paraId="4AFB6F6A" w14:textId="6D50DD4E" w:rsidR="007F4862" w:rsidRDefault="007F4862">
      <w:pPr>
        <w:pStyle w:val="CommentText"/>
      </w:pPr>
      <w:r>
        <w:rPr>
          <w:rStyle w:val="CommentReference"/>
        </w:rPr>
        <w:annotationRef/>
      </w:r>
      <w:r>
        <w:rPr>
          <w:rFonts w:hint="eastAsia"/>
        </w:rPr>
        <w:t>已在</w:t>
      </w:r>
      <w:r>
        <w:rPr>
          <w:rFonts w:hint="eastAsia"/>
        </w:rPr>
        <w:t>V</w:t>
      </w:r>
      <w:r>
        <w:t>2.8</w:t>
      </w:r>
      <w:r>
        <w:rPr>
          <w:rFonts w:hint="eastAsia"/>
        </w:rPr>
        <w:t>中添加</w:t>
      </w:r>
      <w:r>
        <w:rPr>
          <w:rFonts w:hint="eastAsia"/>
        </w:rPr>
        <w:t>property</w:t>
      </w:r>
    </w:p>
  </w:comment>
  <w:comment w:id="68" w:author="Chen Deliao 陈德燎(ESS,PATAC)" w:date="2020-07-10T19:53:00Z" w:initials="CD陈">
    <w:p w14:paraId="5746B457" w14:textId="4565C11E" w:rsidR="007F4862" w:rsidRDefault="007F4862">
      <w:pPr>
        <w:pStyle w:val="CommentText"/>
      </w:pPr>
      <w:r>
        <w:rPr>
          <w:rStyle w:val="CommentReference"/>
        </w:rPr>
        <w:annotationRef/>
      </w:r>
      <w:r>
        <w:rPr>
          <w:rFonts w:hint="eastAsia"/>
        </w:rPr>
        <w:t>需要确认是否通过标定开关改功能。</w:t>
      </w:r>
    </w:p>
  </w:comment>
  <w:comment w:id="69" w:author="Chen Deliao 陈德燎(ESS,PATAC)" w:date="2020-09-21T19:18:00Z" w:initials="CD陈">
    <w:p w14:paraId="2CD06284" w14:textId="59A149C5" w:rsidR="007F4862" w:rsidRDefault="007F4862">
      <w:pPr>
        <w:pStyle w:val="CommentText"/>
      </w:pPr>
      <w:r>
        <w:rPr>
          <w:rStyle w:val="CommentReference"/>
        </w:rPr>
        <w:annotationRef/>
      </w:r>
      <w:r>
        <w:rPr>
          <w:rFonts w:hint="eastAsia"/>
        </w:rPr>
        <w:t>暂定不需要</w:t>
      </w:r>
    </w:p>
  </w:comment>
  <w:comment w:id="72" w:author="Xiao Qiaoni" w:date="2020-06-02T14:48:00Z" w:initials="XQ">
    <w:p w14:paraId="4062A5C9" w14:textId="02E804DD" w:rsidR="007F4862" w:rsidRDefault="007F4862">
      <w:pPr>
        <w:pStyle w:val="CommentText"/>
      </w:pPr>
      <w:r>
        <w:rPr>
          <w:rStyle w:val="CommentReference"/>
        </w:rPr>
        <w:annotationRef/>
      </w:r>
      <w:r>
        <w:rPr>
          <w:rFonts w:hint="eastAsia"/>
        </w:rPr>
        <w:t>I</w:t>
      </w:r>
      <w:r>
        <w:t>CE ONLY</w:t>
      </w:r>
      <w:r>
        <w:t>，是否需要增加平均电耗数据</w:t>
      </w:r>
    </w:p>
  </w:comment>
  <w:comment w:id="73" w:author="Chen Deliao 陈德燎(ESS,PATAC)" w:date="2020-09-21T19:18:00Z" w:initials="CD陈">
    <w:p w14:paraId="1FE0ADF4" w14:textId="6548A078" w:rsidR="007F4862" w:rsidRDefault="007F4862">
      <w:pPr>
        <w:pStyle w:val="CommentText"/>
      </w:pPr>
      <w:r>
        <w:rPr>
          <w:rStyle w:val="CommentReference"/>
        </w:rPr>
        <w:annotationRef/>
      </w:r>
      <w:r>
        <w:rPr>
          <w:rFonts w:hint="eastAsia"/>
        </w:rPr>
        <w:t>Done</w:t>
      </w:r>
      <w:r>
        <w:rPr>
          <w:rFonts w:hint="eastAsia"/>
        </w:rPr>
        <w:t>，参考</w:t>
      </w:r>
      <w:r>
        <w:rPr>
          <w:rFonts w:hint="eastAsia"/>
        </w:rPr>
        <w:t>5.3.1.11</w:t>
      </w:r>
    </w:p>
  </w:comment>
  <w:comment w:id="75" w:author="Chen Deliao 陈德燎(ESS,PATAC)" w:date="2020-07-11T13:44:00Z" w:initials="CD陈">
    <w:p w14:paraId="75EA40F5" w14:textId="0381DDA6" w:rsidR="007F4862" w:rsidRDefault="007F4862">
      <w:pPr>
        <w:pStyle w:val="CommentText"/>
      </w:pPr>
      <w:r>
        <w:rPr>
          <w:rStyle w:val="CommentReference"/>
        </w:rPr>
        <w:annotationRef/>
      </w:r>
      <w:r w:rsidRPr="0022126B">
        <w:t>P_DBA_FUEL_TANK_CAPACITY</w:t>
      </w:r>
      <w:r>
        <w:t xml:space="preserve">, </w:t>
      </w:r>
      <w:r>
        <w:rPr>
          <w:rFonts w:hint="eastAsia"/>
        </w:rPr>
        <w:t>这个标定可以删除</w:t>
      </w:r>
    </w:p>
  </w:comment>
  <w:comment w:id="76" w:author="Chen Deliao 陈德燎(ESS,PATAC)" w:date="2020-07-11T13:57:00Z" w:initials="CD陈">
    <w:p w14:paraId="403D5534" w14:textId="77777777" w:rsidR="007F4862" w:rsidRDefault="007F4862" w:rsidP="00FC0F94">
      <w:pPr>
        <w:pStyle w:val="CommentText"/>
      </w:pPr>
      <w:r>
        <w:rPr>
          <w:rStyle w:val="CommentReference"/>
        </w:rPr>
        <w:annotationRef/>
      </w:r>
      <w:r>
        <w:rPr>
          <w:rFonts w:hint="eastAsia"/>
        </w:rPr>
        <w:t>采用驱动轮的车速信号</w:t>
      </w:r>
    </w:p>
  </w:comment>
  <w:comment w:id="84" w:author="Chen Deliao 陈德燎(ESS,PATAC)" w:date="2020-07-13T10:22:00Z" w:initials="CD陈">
    <w:p w14:paraId="4EE16600" w14:textId="60BB19FC" w:rsidR="007F4862" w:rsidRDefault="007F4862">
      <w:pPr>
        <w:pStyle w:val="CommentText"/>
      </w:pPr>
      <w:r>
        <w:rPr>
          <w:rStyle w:val="CommentReference"/>
        </w:rPr>
        <w:annotationRef/>
      </w:r>
      <w:r>
        <w:rPr>
          <w:rFonts w:hint="eastAsia"/>
        </w:rPr>
        <w:t>车辆灯红灯，短暂停车等都会造成这个时间的累加，是否会和用户认知产生冲突？</w:t>
      </w:r>
    </w:p>
  </w:comment>
  <w:comment w:id="95" w:author="Chen Deliao 陈德燎(ESS,PATAC)" w:date="2020-07-11T15:48:00Z" w:initials="CD陈">
    <w:p w14:paraId="616577EA" w14:textId="4C95D9C1" w:rsidR="007F4862" w:rsidRDefault="007F4862">
      <w:pPr>
        <w:pStyle w:val="CommentText"/>
      </w:pPr>
      <w:r>
        <w:rPr>
          <w:rStyle w:val="CommentReference"/>
        </w:rPr>
        <w:annotationRef/>
      </w:r>
      <w:r>
        <w:rPr>
          <w:rFonts w:hint="eastAsia"/>
        </w:rPr>
        <w:t>原地怠速，无法被识别位有效行程，将不会被记录。</w:t>
      </w:r>
    </w:p>
    <w:p w14:paraId="2BCF9EED" w14:textId="42A7ECC3" w:rsidR="007F4862" w:rsidRDefault="007F4862">
      <w:pPr>
        <w:pStyle w:val="CommentText"/>
      </w:pPr>
      <w:r>
        <w:rPr>
          <w:rFonts w:hint="eastAsia"/>
        </w:rPr>
        <w:t>需要确认是否调整有效行程的逻辑。</w:t>
      </w:r>
    </w:p>
  </w:comment>
  <w:comment w:id="96" w:author="Wang Manyi 王曼伊(ESS,PATAC)" w:date="2020-11-24T21:01:00Z" w:initials="WM王">
    <w:p w14:paraId="7BEF799A" w14:textId="5A7CF711" w:rsidR="007F4862" w:rsidRDefault="007F4862">
      <w:pPr>
        <w:pStyle w:val="CommentText"/>
      </w:pPr>
      <w:r>
        <w:rPr>
          <w:rStyle w:val="CommentReference"/>
        </w:rPr>
        <w:annotationRef/>
      </w:r>
      <w:r>
        <w:rPr>
          <w:rFonts w:hint="eastAsia"/>
        </w:rPr>
        <w:t>已在</w:t>
      </w:r>
      <w:r>
        <w:rPr>
          <w:rFonts w:hint="eastAsia"/>
        </w:rPr>
        <w:t>mapping</w:t>
      </w:r>
      <w:r>
        <w:t xml:space="preserve"> </w:t>
      </w:r>
      <w:r>
        <w:rPr>
          <w:rFonts w:hint="eastAsia"/>
        </w:rPr>
        <w:t>v2.8</w:t>
      </w:r>
      <w:r>
        <w:rPr>
          <w:rFonts w:hint="eastAsia"/>
        </w:rPr>
        <w:t>中增加</w:t>
      </w:r>
      <w:r>
        <w:rPr>
          <w:rFonts w:hint="eastAsia"/>
        </w:rPr>
        <w:t>p</w:t>
      </w:r>
      <w:r>
        <w:t>roperty</w:t>
      </w:r>
    </w:p>
  </w:comment>
  <w:comment w:id="101" w:author="Chen Deliao 陈德燎(ESS,PATAC)" w:date="2020-07-02T12:18:00Z" w:initials="CD陈">
    <w:p w14:paraId="60318F1B" w14:textId="6D164CB3" w:rsidR="007F4862" w:rsidRDefault="007F4862">
      <w:pPr>
        <w:pStyle w:val="CommentText"/>
      </w:pPr>
      <w:r>
        <w:rPr>
          <w:rStyle w:val="CommentReference"/>
        </w:rPr>
        <w:annotationRef/>
      </w:r>
      <w:r>
        <w:rPr>
          <w:rFonts w:hint="eastAsia"/>
        </w:rPr>
        <w:t>车速＞</w:t>
      </w:r>
      <w:r>
        <w:rPr>
          <w:rFonts w:hint="eastAsia"/>
        </w:rPr>
        <w:t>5</w:t>
      </w:r>
      <w:r>
        <w:t xml:space="preserve"> </w:t>
      </w:r>
      <w:r>
        <w:rPr>
          <w:rFonts w:hint="eastAsia"/>
        </w:rPr>
        <w:t>的情况下，从前进挡进入</w:t>
      </w:r>
      <w:r>
        <w:rPr>
          <w:rFonts w:hint="eastAsia"/>
        </w:rPr>
        <w:t>P</w:t>
      </w:r>
      <w:r>
        <w:rPr>
          <w:rFonts w:hint="eastAsia"/>
        </w:rPr>
        <w:t>挡，</w:t>
      </w:r>
      <w:r>
        <w:rPr>
          <w:rFonts w:hint="eastAsia"/>
        </w:rPr>
        <w:t>R</w:t>
      </w:r>
      <w:r>
        <w:rPr>
          <w:rFonts w:hint="eastAsia"/>
        </w:rPr>
        <w:t>挡；或者从</w:t>
      </w:r>
      <w:r>
        <w:rPr>
          <w:rFonts w:hint="eastAsia"/>
        </w:rPr>
        <w:t>R</w:t>
      </w:r>
      <w:r>
        <w:rPr>
          <w:rFonts w:hint="eastAsia"/>
        </w:rPr>
        <w:t>挡进入</w:t>
      </w:r>
      <w:r>
        <w:rPr>
          <w:rFonts w:hint="eastAsia"/>
        </w:rPr>
        <w:t>P</w:t>
      </w:r>
      <w:r>
        <w:rPr>
          <w:rFonts w:hint="eastAsia"/>
        </w:rPr>
        <w:t>挡和前进挡；</w:t>
      </w:r>
    </w:p>
  </w:comment>
  <w:comment w:id="106" w:author="Wang Manyi 王曼伊(ESS,PATAC)" w:date="2020-11-18T17:54:00Z" w:initials="WM王">
    <w:p w14:paraId="35E9162C" w14:textId="77777777" w:rsidR="007F4862" w:rsidRDefault="007F4862">
      <w:pPr>
        <w:pStyle w:val="CommentText"/>
      </w:pPr>
      <w:r>
        <w:rPr>
          <w:rStyle w:val="CommentReference"/>
        </w:rPr>
        <w:annotationRef/>
      </w:r>
    </w:p>
    <w:tbl>
      <w:tblPr>
        <w:tblW w:w="0" w:type="auto"/>
        <w:tblCellMar>
          <w:left w:w="0" w:type="dxa"/>
          <w:right w:w="0" w:type="dxa"/>
        </w:tblCellMar>
        <w:tblLook w:val="04A0" w:firstRow="1" w:lastRow="0" w:firstColumn="1" w:lastColumn="0" w:noHBand="0" w:noVBand="1"/>
      </w:tblPr>
      <w:tblGrid>
        <w:gridCol w:w="5755"/>
        <w:gridCol w:w="3987"/>
      </w:tblGrid>
      <w:tr w:rsidR="007F4862" w14:paraId="21D2F328" w14:textId="77777777" w:rsidTr="007C6840">
        <w:tc>
          <w:tcPr>
            <w:tcW w:w="575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047225" w14:textId="77777777" w:rsidR="007F4862" w:rsidRDefault="007F4862" w:rsidP="007C6840">
            <w:pPr>
              <w:jc w:val="center"/>
              <w:rPr>
                <w:rFonts w:ascii="等线" w:eastAsia="等线" w:hAnsi="等线"/>
                <w:b/>
                <w:bCs/>
                <w:kern w:val="0"/>
                <w:sz w:val="24"/>
                <w:szCs w:val="24"/>
              </w:rPr>
            </w:pPr>
            <w:r>
              <w:rPr>
                <w:rFonts w:ascii="等线" w:eastAsia="等线" w:hAnsi="等线" w:hint="eastAsia"/>
                <w:b/>
                <w:bCs/>
                <w:sz w:val="24"/>
                <w:szCs w:val="24"/>
              </w:rPr>
              <w:t>超速百分比</w:t>
            </w:r>
          </w:p>
        </w:tc>
        <w:tc>
          <w:tcPr>
            <w:tcW w:w="39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79BDF51" w14:textId="77777777" w:rsidR="007F4862" w:rsidRDefault="007F4862" w:rsidP="007C6840">
            <w:pPr>
              <w:jc w:val="center"/>
              <w:rPr>
                <w:rFonts w:ascii="等线" w:eastAsia="等线" w:hAnsi="等线"/>
                <w:b/>
                <w:bCs/>
                <w:sz w:val="24"/>
                <w:szCs w:val="24"/>
              </w:rPr>
            </w:pPr>
            <w:r>
              <w:rPr>
                <w:rFonts w:ascii="等线" w:eastAsia="等线" w:hAnsi="等线" w:hint="eastAsia"/>
                <w:b/>
                <w:bCs/>
                <w:sz w:val="24"/>
                <w:szCs w:val="24"/>
              </w:rPr>
              <w:t>扣分值</w:t>
            </w:r>
          </w:p>
        </w:tc>
      </w:tr>
      <w:tr w:rsidR="007F4862" w14:paraId="7E628971" w14:textId="77777777" w:rsidTr="007C6840">
        <w:tc>
          <w:tcPr>
            <w:tcW w:w="57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C6F902" w14:textId="104348C2" w:rsidR="007F4862" w:rsidRDefault="007F4862" w:rsidP="007C6840">
            <w:pPr>
              <w:rPr>
                <w:rFonts w:ascii="等线" w:eastAsia="等线" w:hAnsi="等线"/>
                <w:sz w:val="24"/>
                <w:szCs w:val="24"/>
              </w:rPr>
            </w:pPr>
            <w:r>
              <w:rPr>
                <w:rFonts w:ascii="等线" w:eastAsia="等线" w:hAnsi="等线" w:hint="eastAsia"/>
                <w:color w:val="FF0000"/>
                <w:sz w:val="24"/>
                <w:szCs w:val="24"/>
              </w:rPr>
              <w:t>10%</w:t>
            </w:r>
            <w:r>
              <w:rPr>
                <w:rFonts w:ascii="等线" w:eastAsia="等线" w:hAnsi="等线" w:hint="eastAsia"/>
                <w:sz w:val="24"/>
                <w:szCs w:val="24"/>
              </w:rPr>
              <w:t>以内（含</w:t>
            </w:r>
            <w:r>
              <w:rPr>
                <w:rFonts w:ascii="等线" w:eastAsia="等线" w:hAnsi="等线" w:hint="eastAsia"/>
                <w:color w:val="FF0000"/>
                <w:sz w:val="24"/>
                <w:szCs w:val="24"/>
              </w:rPr>
              <w:t xml:space="preserve"> 10%</w:t>
            </w:r>
            <w:r>
              <w:rPr>
                <w:rFonts w:ascii="等线" w:eastAsia="等线" w:hAnsi="等线" w:hint="eastAsia"/>
                <w:sz w:val="24"/>
                <w:szCs w:val="24"/>
              </w:rPr>
              <w:t>）</w:t>
            </w:r>
          </w:p>
        </w:tc>
        <w:tc>
          <w:tcPr>
            <w:tcW w:w="3987" w:type="dxa"/>
            <w:tcBorders>
              <w:top w:val="nil"/>
              <w:left w:val="nil"/>
              <w:bottom w:val="single" w:sz="8" w:space="0" w:color="auto"/>
              <w:right w:val="single" w:sz="8" w:space="0" w:color="auto"/>
            </w:tcBorders>
            <w:tcMar>
              <w:top w:w="0" w:type="dxa"/>
              <w:left w:w="108" w:type="dxa"/>
              <w:bottom w:w="0" w:type="dxa"/>
              <w:right w:w="108" w:type="dxa"/>
            </w:tcMar>
            <w:hideMark/>
          </w:tcPr>
          <w:p w14:paraId="504B9366" w14:textId="26682178" w:rsidR="007F4862" w:rsidRDefault="007F4862" w:rsidP="007C6840">
            <w:pPr>
              <w:jc w:val="center"/>
              <w:rPr>
                <w:rFonts w:ascii="等线" w:eastAsia="等线" w:hAnsi="等线"/>
                <w:sz w:val="24"/>
                <w:szCs w:val="24"/>
              </w:rPr>
            </w:pPr>
            <w:r>
              <w:rPr>
                <w:rFonts w:ascii="等线" w:eastAsia="等线" w:hAnsi="等线" w:hint="eastAsia"/>
                <w:color w:val="FF0000"/>
                <w:sz w:val="24"/>
                <w:szCs w:val="24"/>
              </w:rPr>
              <w:t>3</w:t>
            </w:r>
          </w:p>
        </w:tc>
      </w:tr>
      <w:tr w:rsidR="007F4862" w14:paraId="19C9F3DC" w14:textId="77777777" w:rsidTr="007C6840">
        <w:tc>
          <w:tcPr>
            <w:tcW w:w="57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FA8A4" w14:textId="77777777" w:rsidR="007F4862" w:rsidRDefault="007F4862" w:rsidP="007C6840">
            <w:pPr>
              <w:jc w:val="center"/>
              <w:rPr>
                <w:rFonts w:ascii="等线" w:eastAsia="等线" w:hAnsi="等线"/>
                <w:sz w:val="24"/>
                <w:szCs w:val="24"/>
              </w:rPr>
            </w:pPr>
            <w:r>
              <w:rPr>
                <w:rFonts w:ascii="等线" w:eastAsia="等线" w:hAnsi="等线" w:hint="eastAsia"/>
                <w:color w:val="FF0000"/>
                <w:sz w:val="24"/>
                <w:szCs w:val="24"/>
              </w:rPr>
              <w:t xml:space="preserve">10% - </w:t>
            </w:r>
            <w:proofErr w:type="gramStart"/>
            <w:r>
              <w:rPr>
                <w:rFonts w:ascii="等线" w:eastAsia="等线" w:hAnsi="等线" w:hint="eastAsia"/>
                <w:color w:val="FF0000"/>
                <w:sz w:val="24"/>
                <w:szCs w:val="24"/>
              </w:rPr>
              <w:t>20%</w:t>
            </w:r>
            <w:proofErr w:type="gramEnd"/>
            <w:r>
              <w:rPr>
                <w:rFonts w:ascii="等线" w:eastAsia="等线" w:hAnsi="等线" w:hint="eastAsia"/>
                <w:color w:val="FF0000"/>
                <w:sz w:val="24"/>
                <w:szCs w:val="24"/>
              </w:rPr>
              <w:t>(含20%)</w:t>
            </w:r>
          </w:p>
        </w:tc>
        <w:tc>
          <w:tcPr>
            <w:tcW w:w="3987" w:type="dxa"/>
            <w:tcBorders>
              <w:top w:val="nil"/>
              <w:left w:val="nil"/>
              <w:bottom w:val="single" w:sz="8" w:space="0" w:color="auto"/>
              <w:right w:val="single" w:sz="8" w:space="0" w:color="auto"/>
            </w:tcBorders>
            <w:tcMar>
              <w:top w:w="0" w:type="dxa"/>
              <w:left w:w="108" w:type="dxa"/>
              <w:bottom w:w="0" w:type="dxa"/>
              <w:right w:w="108" w:type="dxa"/>
            </w:tcMar>
            <w:hideMark/>
          </w:tcPr>
          <w:p w14:paraId="16356755" w14:textId="77777777" w:rsidR="007F4862" w:rsidRDefault="007F4862" w:rsidP="007C6840">
            <w:pPr>
              <w:jc w:val="center"/>
              <w:rPr>
                <w:rFonts w:ascii="等线" w:eastAsia="等线" w:hAnsi="等线"/>
                <w:strike/>
                <w:color w:val="FF0000"/>
                <w:sz w:val="24"/>
                <w:szCs w:val="24"/>
              </w:rPr>
            </w:pPr>
            <w:r>
              <w:rPr>
                <w:rFonts w:ascii="等线" w:eastAsia="等线" w:hAnsi="等线" w:hint="eastAsia"/>
                <w:color w:val="FF0000"/>
                <w:sz w:val="24"/>
                <w:szCs w:val="24"/>
              </w:rPr>
              <w:t>10</w:t>
            </w:r>
          </w:p>
        </w:tc>
      </w:tr>
      <w:tr w:rsidR="007F4862" w14:paraId="50F90EAE" w14:textId="77777777" w:rsidTr="007C6840">
        <w:tc>
          <w:tcPr>
            <w:tcW w:w="57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9CF970" w14:textId="0FA9B4AF" w:rsidR="007F4862" w:rsidRDefault="007F4862" w:rsidP="007C6840">
            <w:pPr>
              <w:jc w:val="center"/>
              <w:rPr>
                <w:rFonts w:ascii="等线" w:eastAsia="等线" w:hAnsi="等线"/>
                <w:sz w:val="24"/>
                <w:szCs w:val="24"/>
              </w:rPr>
            </w:pPr>
            <w:r>
              <w:rPr>
                <w:rFonts w:ascii="等线" w:eastAsia="等线" w:hAnsi="等线" w:hint="eastAsia"/>
                <w:sz w:val="24"/>
                <w:szCs w:val="24"/>
              </w:rPr>
              <w:t xml:space="preserve">20% - </w:t>
            </w:r>
            <w:r>
              <w:rPr>
                <w:rFonts w:ascii="等线" w:eastAsia="等线" w:hAnsi="等线" w:hint="eastAsia"/>
                <w:color w:val="FF0000"/>
                <w:sz w:val="24"/>
                <w:szCs w:val="24"/>
              </w:rPr>
              <w:t>50%</w:t>
            </w:r>
            <w:r>
              <w:rPr>
                <w:rFonts w:ascii="等线" w:eastAsia="等线" w:hAnsi="等线" w:hint="eastAsia"/>
                <w:sz w:val="24"/>
                <w:szCs w:val="24"/>
              </w:rPr>
              <w:t xml:space="preserve"> (含</w:t>
            </w:r>
            <w:r>
              <w:rPr>
                <w:rFonts w:ascii="等线" w:eastAsia="等线" w:hAnsi="等线" w:hint="eastAsia"/>
                <w:color w:val="FF0000"/>
                <w:sz w:val="24"/>
                <w:szCs w:val="24"/>
              </w:rPr>
              <w:t xml:space="preserve"> 50%</w:t>
            </w:r>
            <w:r>
              <w:rPr>
                <w:rFonts w:ascii="等线" w:eastAsia="等线" w:hAnsi="等线" w:hint="eastAsia"/>
                <w:sz w:val="24"/>
                <w:szCs w:val="24"/>
              </w:rPr>
              <w:t>)</w:t>
            </w:r>
          </w:p>
        </w:tc>
        <w:tc>
          <w:tcPr>
            <w:tcW w:w="3987" w:type="dxa"/>
            <w:tcBorders>
              <w:top w:val="nil"/>
              <w:left w:val="nil"/>
              <w:bottom w:val="single" w:sz="8" w:space="0" w:color="auto"/>
              <w:right w:val="single" w:sz="8" w:space="0" w:color="auto"/>
            </w:tcBorders>
            <w:tcMar>
              <w:top w:w="0" w:type="dxa"/>
              <w:left w:w="108" w:type="dxa"/>
              <w:bottom w:w="0" w:type="dxa"/>
              <w:right w:w="108" w:type="dxa"/>
            </w:tcMar>
            <w:hideMark/>
          </w:tcPr>
          <w:p w14:paraId="681A3891" w14:textId="5E15D20A" w:rsidR="007F4862" w:rsidRDefault="007F4862" w:rsidP="007C6840">
            <w:pPr>
              <w:jc w:val="center"/>
              <w:rPr>
                <w:rFonts w:ascii="等线" w:eastAsia="等线" w:hAnsi="等线"/>
                <w:sz w:val="24"/>
                <w:szCs w:val="24"/>
              </w:rPr>
            </w:pPr>
            <w:r>
              <w:rPr>
                <w:rFonts w:ascii="等线" w:eastAsia="等线" w:hAnsi="等线" w:hint="eastAsia"/>
                <w:color w:val="FF0000"/>
                <w:sz w:val="24"/>
                <w:szCs w:val="24"/>
              </w:rPr>
              <w:t>40</w:t>
            </w:r>
          </w:p>
        </w:tc>
      </w:tr>
      <w:tr w:rsidR="007F4862" w14:paraId="648BD6B6" w14:textId="77777777" w:rsidTr="007C6840">
        <w:tc>
          <w:tcPr>
            <w:tcW w:w="57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B51AA6" w14:textId="179EA1A9" w:rsidR="007F4862" w:rsidRDefault="007F4862" w:rsidP="007C6840">
            <w:pPr>
              <w:jc w:val="center"/>
              <w:rPr>
                <w:rFonts w:ascii="等线" w:eastAsia="等线" w:hAnsi="等线"/>
                <w:sz w:val="24"/>
                <w:szCs w:val="24"/>
              </w:rPr>
            </w:pPr>
            <w:r>
              <w:rPr>
                <w:rFonts w:ascii="等线" w:eastAsia="等线" w:hAnsi="等线" w:hint="eastAsia"/>
                <w:color w:val="FF0000"/>
                <w:sz w:val="24"/>
                <w:szCs w:val="24"/>
              </w:rPr>
              <w:t>50%</w:t>
            </w:r>
            <w:r>
              <w:rPr>
                <w:rFonts w:ascii="等线" w:eastAsia="等线" w:hAnsi="等线" w:hint="eastAsia"/>
                <w:sz w:val="24"/>
                <w:szCs w:val="24"/>
              </w:rPr>
              <w:t>以上</w:t>
            </w:r>
          </w:p>
        </w:tc>
        <w:tc>
          <w:tcPr>
            <w:tcW w:w="3987" w:type="dxa"/>
            <w:tcBorders>
              <w:top w:val="nil"/>
              <w:left w:val="nil"/>
              <w:bottom w:val="single" w:sz="8" w:space="0" w:color="auto"/>
              <w:right w:val="single" w:sz="8" w:space="0" w:color="auto"/>
            </w:tcBorders>
            <w:tcMar>
              <w:top w:w="0" w:type="dxa"/>
              <w:left w:w="108" w:type="dxa"/>
              <w:bottom w:w="0" w:type="dxa"/>
              <w:right w:w="108" w:type="dxa"/>
            </w:tcMar>
            <w:hideMark/>
          </w:tcPr>
          <w:p w14:paraId="27CC52A9" w14:textId="29C7F6E3" w:rsidR="007F4862" w:rsidRDefault="007F4862" w:rsidP="007C6840">
            <w:pPr>
              <w:jc w:val="center"/>
              <w:rPr>
                <w:rFonts w:ascii="等线" w:eastAsia="等线" w:hAnsi="等线"/>
                <w:sz w:val="24"/>
                <w:szCs w:val="24"/>
              </w:rPr>
            </w:pPr>
            <w:r>
              <w:rPr>
                <w:rFonts w:ascii="等线" w:eastAsia="等线" w:hAnsi="等线" w:hint="eastAsia"/>
                <w:color w:val="FF0000"/>
                <w:sz w:val="24"/>
                <w:szCs w:val="24"/>
              </w:rPr>
              <w:t>100</w:t>
            </w:r>
          </w:p>
        </w:tc>
      </w:tr>
    </w:tbl>
    <w:p w14:paraId="62EC9411" w14:textId="257FE10A" w:rsidR="007F4862" w:rsidRDefault="007F4862">
      <w:pPr>
        <w:pStyle w:val="CommentText"/>
      </w:pPr>
    </w:p>
  </w:comment>
  <w:comment w:id="108" w:author="Xiao Qiaoni" w:date="2020-06-02T14:49:00Z" w:initials="XQ">
    <w:p w14:paraId="45B069AB" w14:textId="3122FE0B" w:rsidR="007F4862" w:rsidRDefault="007F4862">
      <w:pPr>
        <w:pStyle w:val="CommentText"/>
      </w:pPr>
      <w:r>
        <w:rPr>
          <w:rStyle w:val="CommentReference"/>
        </w:rPr>
        <w:annotationRef/>
      </w:r>
      <w:r>
        <w:rPr>
          <w:rFonts w:hint="eastAsia"/>
        </w:rPr>
        <w:t>根据车型标定是否显示</w:t>
      </w:r>
    </w:p>
  </w:comment>
  <w:comment w:id="110" w:author="Xiao Qiaoni" w:date="2020-06-02T15:01:00Z" w:initials="XQ">
    <w:p w14:paraId="50CD4AA9" w14:textId="77777777" w:rsidR="007F4862" w:rsidRDefault="007F4862" w:rsidP="002561AC">
      <w:pPr>
        <w:pStyle w:val="CommentText"/>
      </w:pPr>
      <w:r>
        <w:rPr>
          <w:rStyle w:val="CommentReference"/>
        </w:rPr>
        <w:annotationRef/>
      </w:r>
      <w:r>
        <w:t>排名设置隐私模式</w:t>
      </w:r>
    </w:p>
  </w:comment>
  <w:comment w:id="111" w:author="Chen Deliao 陈德燎(ESS,PATAC)" w:date="2020-06-10T14:24:00Z" w:initials="CD陈">
    <w:p w14:paraId="6EB60617" w14:textId="77777777" w:rsidR="007F4862" w:rsidRDefault="007F4862" w:rsidP="002561AC">
      <w:pPr>
        <w:pStyle w:val="CommentText"/>
      </w:pPr>
      <w:r>
        <w:rPr>
          <w:rStyle w:val="CommentReference"/>
        </w:rPr>
        <w:annotationRef/>
      </w:r>
      <w:r>
        <w:rPr>
          <w:rFonts w:hint="eastAsia"/>
        </w:rPr>
        <w:t>用户关闭该功能</w:t>
      </w:r>
    </w:p>
  </w:comment>
  <w:comment w:id="112" w:author="Xiao Qiaoni" w:date="2020-06-02T14:57:00Z" w:initials="XQ">
    <w:p w14:paraId="077ED770" w14:textId="77777777" w:rsidR="007F4862" w:rsidRDefault="007F4862" w:rsidP="002561AC">
      <w:pPr>
        <w:pStyle w:val="CommentText"/>
      </w:pPr>
      <w:r>
        <w:rPr>
          <w:rStyle w:val="CommentReference"/>
        </w:rPr>
        <w:annotationRef/>
      </w:r>
      <w:r>
        <w:rPr>
          <w:rFonts w:hint="eastAsia"/>
        </w:rPr>
        <w:t>名次：超过</w:t>
      </w:r>
      <w:r>
        <w:rPr>
          <w:rFonts w:hint="eastAsia"/>
        </w:rPr>
        <w:t>1</w:t>
      </w:r>
      <w:r>
        <w:t>000</w:t>
      </w:r>
      <w:r>
        <w:t>名显示</w:t>
      </w:r>
      <w:r>
        <w:rPr>
          <w:rFonts w:hint="eastAsia"/>
        </w:rPr>
        <w:t>10</w:t>
      </w:r>
      <w:r>
        <w:t>00+</w:t>
      </w:r>
    </w:p>
  </w:comment>
  <w:comment w:id="113" w:author="Xiao Qiaoni" w:date="2020-06-02T15:03:00Z" w:initials="XQ">
    <w:p w14:paraId="37F268CD" w14:textId="77777777" w:rsidR="007F4862" w:rsidRDefault="007F4862" w:rsidP="0068228C">
      <w:pPr>
        <w:pStyle w:val="CommentText"/>
      </w:pPr>
      <w:r>
        <w:t>用户信息</w:t>
      </w:r>
      <w:r>
        <w:rPr>
          <w:rStyle w:val="CommentReference"/>
        </w:rPr>
        <w:annotationRef/>
      </w:r>
      <w:r>
        <w:t>脱敏需求</w:t>
      </w:r>
    </w:p>
  </w:comment>
  <w:comment w:id="114" w:author="Chen Deliao 陈德燎(ESS,PATAC)" w:date="2020-06-08T16:00:00Z" w:initials="CD陈">
    <w:p w14:paraId="69AB40C2" w14:textId="77777777" w:rsidR="007F4862" w:rsidRDefault="007F4862" w:rsidP="0068228C">
      <w:pPr>
        <w:pStyle w:val="CommentText"/>
      </w:pPr>
      <w:r>
        <w:rPr>
          <w:rStyle w:val="CommentReference"/>
        </w:rPr>
        <w:annotationRef/>
      </w:r>
      <w:r>
        <w:rPr>
          <w:rFonts w:hint="eastAsia"/>
        </w:rPr>
        <w:t>已增加，参考</w:t>
      </w:r>
      <w:r>
        <w:rPr>
          <w:rFonts w:hint="eastAsia"/>
        </w:rPr>
        <w:t xml:space="preserve"> 5.3.4.3</w:t>
      </w:r>
      <w:r>
        <w:t xml:space="preserve"> </w:t>
      </w:r>
      <w:r>
        <w:rPr>
          <w:rFonts w:hint="eastAsia"/>
        </w:rPr>
        <w:t>和</w:t>
      </w:r>
      <w:r>
        <w:rPr>
          <w:rFonts w:hint="eastAsia"/>
        </w:rPr>
        <w:t xml:space="preserve"> 5.3.5.3</w:t>
      </w:r>
    </w:p>
  </w:comment>
  <w:comment w:id="127" w:author="Chen Deliao 陈德燎(ESS,PATAC)" w:date="2020-06-08T13:58:00Z" w:initials="CD陈">
    <w:p w14:paraId="11095297" w14:textId="77777777" w:rsidR="007F4862" w:rsidRDefault="007F4862" w:rsidP="00085B9D">
      <w:pPr>
        <w:pStyle w:val="CommentText"/>
      </w:pPr>
      <w:r>
        <w:rPr>
          <w:rStyle w:val="CommentReference"/>
        </w:rPr>
        <w:annotationRef/>
      </w:r>
      <w:r>
        <w:rPr>
          <w:rFonts w:hint="eastAsia"/>
        </w:rPr>
        <w:t>只支持删除用户本地的行程数据，不删除后台的行程数据是否满足用户隐私法的要求？</w:t>
      </w:r>
    </w:p>
  </w:comment>
  <w:comment w:id="129" w:author="Chen Deliao 陈德燎(ESS,PATAC)" w:date="2020-05-31T17:49:00Z" w:initials="CD陈">
    <w:p w14:paraId="450DC074" w14:textId="77777777" w:rsidR="007F4862" w:rsidRDefault="007F4862" w:rsidP="00085B9D">
      <w:pPr>
        <w:pStyle w:val="CommentText"/>
      </w:pPr>
      <w:r>
        <w:rPr>
          <w:rStyle w:val="CommentReference"/>
        </w:rPr>
        <w:annotationRef/>
      </w:r>
      <w:r>
        <w:rPr>
          <w:rFonts w:hint="eastAsia"/>
        </w:rPr>
        <w:t>需要看一下百度提供的</w:t>
      </w:r>
      <w:r>
        <w:rPr>
          <w:rFonts w:hint="eastAsia"/>
        </w:rPr>
        <w:t>City</w:t>
      </w:r>
      <w:r>
        <w:t xml:space="preserve"> </w:t>
      </w:r>
      <w:r>
        <w:rPr>
          <w:rFonts w:hint="eastAsia"/>
        </w:rPr>
        <w:t>C</w:t>
      </w:r>
      <w:r>
        <w:t>ode</w:t>
      </w:r>
    </w:p>
  </w:comment>
  <w:comment w:id="130" w:author="Xiao Qiaoni" w:date="2020-06-02T15:18:00Z" w:initials="XQ">
    <w:p w14:paraId="3B9CF90F" w14:textId="77777777" w:rsidR="007F4862" w:rsidRDefault="007F4862" w:rsidP="00085B9D">
      <w:pPr>
        <w:pStyle w:val="CommentText"/>
      </w:pPr>
      <w:r>
        <w:rPr>
          <w:rStyle w:val="CommentReference"/>
        </w:rPr>
        <w:annotationRef/>
      </w:r>
      <w:r>
        <w:rPr>
          <w:rFonts w:hint="eastAsia"/>
        </w:rPr>
        <w:t>X</w:t>
      </w:r>
      <w:r>
        <w:t>QN</w:t>
      </w:r>
      <w:r>
        <w:t>跟进：示用户暂无数据。</w:t>
      </w:r>
    </w:p>
  </w:comment>
  <w:comment w:id="136" w:author="Wang Manyi 王曼伊(ESS,PATAC)" w:date="2021-01-04T16:56:00Z" w:initials="WM王">
    <w:p w14:paraId="0A2EA1C1" w14:textId="1D8FEB95" w:rsidR="007F4862" w:rsidRDefault="007F4862">
      <w:pPr>
        <w:pStyle w:val="CommentText"/>
      </w:pPr>
      <w:r>
        <w:rPr>
          <w:rStyle w:val="CommentReference"/>
        </w:rPr>
        <w:annotationRef/>
      </w:r>
      <w:r w:rsidRPr="00DE04CB">
        <w:rPr>
          <w:rFonts w:hint="eastAsia"/>
          <w:color w:val="FF0000"/>
        </w:rPr>
        <w:t>需规定总开关的默认值，还待用户协议的具体情况决定。</w:t>
      </w:r>
    </w:p>
  </w:comment>
  <w:comment w:id="137" w:author="Xiao Qiaoni" w:date="2020-06-02T15:23:00Z" w:initials="XQ">
    <w:p w14:paraId="2AB75F44" w14:textId="07EE9D90" w:rsidR="007F4862" w:rsidRDefault="007F4862">
      <w:pPr>
        <w:pStyle w:val="CommentText"/>
      </w:pPr>
      <w:r>
        <w:rPr>
          <w:rStyle w:val="CommentReference"/>
        </w:rPr>
        <w:annotationRef/>
      </w:r>
      <w:r>
        <w:t>关闭行程记录功能。历史数据可查。</w:t>
      </w:r>
    </w:p>
  </w:comment>
  <w:comment w:id="140" w:author="Xiao Qiaoni" w:date="2020-06-02T15:23:00Z" w:initials="XQ">
    <w:p w14:paraId="681F5C40" w14:textId="5D018E91" w:rsidR="007F4862" w:rsidRDefault="007F4862">
      <w:pPr>
        <w:pStyle w:val="CommentText"/>
      </w:pPr>
      <w:r>
        <w:rPr>
          <w:rStyle w:val="CommentReference"/>
        </w:rPr>
        <w:annotationRef/>
      </w:r>
      <w:r>
        <w:t>？？</w:t>
      </w:r>
    </w:p>
  </w:comment>
  <w:comment w:id="141" w:author="Chen Deliao 陈德燎(ESS,PATAC)" w:date="2020-06-10T14:35:00Z" w:initials="CD陈">
    <w:p w14:paraId="535824F8" w14:textId="1B2817E6" w:rsidR="007F4862" w:rsidRDefault="007F4862">
      <w:pPr>
        <w:pStyle w:val="CommentText"/>
      </w:pPr>
      <w:r>
        <w:rPr>
          <w:rStyle w:val="CommentReference"/>
        </w:rPr>
        <w:annotationRef/>
      </w:r>
      <w:r>
        <w:rPr>
          <w:rFonts w:hint="eastAsia"/>
        </w:rPr>
        <w:t>根据法务的要求，该功能在关闭时，不可以再收集用户数据。</w:t>
      </w:r>
    </w:p>
  </w:comment>
  <w:comment w:id="143" w:author="Chen Deliao 陈德燎(ESS,PATAC)" w:date="2020-06-08T15:52:00Z" w:initials="CD陈">
    <w:p w14:paraId="56202198" w14:textId="05AA9955" w:rsidR="007F4862" w:rsidRDefault="007F4862">
      <w:pPr>
        <w:pStyle w:val="CommentText"/>
      </w:pPr>
      <w:r>
        <w:rPr>
          <w:rStyle w:val="CommentReference"/>
        </w:rPr>
        <w:annotationRef/>
      </w:r>
      <w:r>
        <w:rPr>
          <w:rFonts w:hint="eastAsia"/>
        </w:rPr>
        <w:t>6</w:t>
      </w:r>
      <w:r>
        <w:rPr>
          <w:rFonts w:hint="eastAsia"/>
        </w:rPr>
        <w:t>月</w:t>
      </w:r>
      <w:r>
        <w:rPr>
          <w:rFonts w:hint="eastAsia"/>
        </w:rPr>
        <w:t>8</w:t>
      </w:r>
      <w:r>
        <w:rPr>
          <w:rFonts w:hint="eastAsia"/>
        </w:rPr>
        <w:t>日新增</w:t>
      </w:r>
    </w:p>
  </w:comment>
  <w:comment w:id="146" w:author="Wang Manyi 王曼伊(ESS,PATAC)" w:date="2020-12-15T14:51:00Z" w:initials="WM王">
    <w:p w14:paraId="64DAABED" w14:textId="30E9643D" w:rsidR="007F4862" w:rsidRDefault="007F4862">
      <w:pPr>
        <w:pStyle w:val="CommentText"/>
      </w:pPr>
      <w:r>
        <w:rPr>
          <w:rStyle w:val="CommentReference"/>
        </w:rPr>
        <w:annotationRef/>
      </w:r>
      <w:r>
        <w:rPr>
          <w:rFonts w:hint="eastAsia"/>
        </w:rPr>
        <w:t>车端和</w:t>
      </w:r>
      <w:r>
        <w:t>IT APP</w:t>
      </w:r>
      <w:r>
        <w:rPr>
          <w:rFonts w:hint="eastAsia"/>
        </w:rPr>
        <w:t>的开关交互接口建议使用</w:t>
      </w:r>
      <w:r>
        <w:rPr>
          <w:rFonts w:hint="eastAsia"/>
        </w:rPr>
        <w:t>A</w:t>
      </w:r>
      <w:r>
        <w:t>LDL</w:t>
      </w:r>
      <w:r>
        <w:rPr>
          <w:rFonts w:hint="eastAsia"/>
        </w:rPr>
        <w:t>，</w:t>
      </w:r>
      <w:r>
        <w:t>ICI2.5</w:t>
      </w:r>
      <w:r>
        <w:rPr>
          <w:rFonts w:hint="eastAsia"/>
        </w:rPr>
        <w:t>已经和</w:t>
      </w:r>
      <w:r>
        <w:rPr>
          <w:rFonts w:hint="eastAsia"/>
        </w:rPr>
        <w:t>I</w:t>
      </w:r>
      <w:r>
        <w:t>T</w:t>
      </w:r>
      <w:r>
        <w:rPr>
          <w:rFonts w:hint="eastAsia"/>
        </w:rPr>
        <w:t>谈好了。</w:t>
      </w:r>
    </w:p>
  </w:comment>
  <w:comment w:id="147" w:author="Wang Manyi 王曼伊(ESS,PATAC)" w:date="2020-12-10T12:05:00Z" w:initials="WM王">
    <w:p w14:paraId="7B355481" w14:textId="69424E68" w:rsidR="007F4862" w:rsidRDefault="007F4862">
      <w:pPr>
        <w:pStyle w:val="CommentText"/>
      </w:pPr>
      <w:r>
        <w:rPr>
          <w:rStyle w:val="CommentReference"/>
        </w:rPr>
        <w:annotationRef/>
      </w:r>
      <w:r>
        <w:rPr>
          <w:rFonts w:hint="eastAsia"/>
        </w:rPr>
        <w:t>后台不会维持与车机常连接的通道，因此无法实现实时开关状态下发。但</w:t>
      </w:r>
      <w:r>
        <w:rPr>
          <w:rFonts w:hint="eastAsia"/>
        </w:rPr>
        <w:t>I</w:t>
      </w:r>
      <w:r>
        <w:t>T APP</w:t>
      </w:r>
      <w:r>
        <w:rPr>
          <w:rFonts w:hint="eastAsia"/>
        </w:rPr>
        <w:t>每次被打开时都会主动去安吉星后台获取开关状态，获取到后会下发到车端（</w:t>
      </w:r>
      <w:r>
        <w:rPr>
          <w:rFonts w:hint="eastAsia"/>
        </w:rPr>
        <w:t>A</w:t>
      </w:r>
      <w:r>
        <w:t>LDL</w:t>
      </w:r>
      <w:r>
        <w:rPr>
          <w:rFonts w:hint="eastAsia"/>
        </w:rPr>
        <w:t>接口）</w:t>
      </w:r>
    </w:p>
  </w:comment>
  <w:comment w:id="149" w:author="Xiao Qiaoni" w:date="2020-06-02T15:29:00Z" w:initials="XQ">
    <w:p w14:paraId="1FC74112" w14:textId="6591F622" w:rsidR="007F4862" w:rsidRDefault="007F4862">
      <w:pPr>
        <w:pStyle w:val="CommentText"/>
      </w:pPr>
      <w:r>
        <w:rPr>
          <w:rStyle w:val="CommentReference"/>
        </w:rPr>
        <w:annotationRef/>
      </w:r>
      <w:r>
        <w:t>细化补充，退出</w:t>
      </w:r>
      <w:r>
        <w:rPr>
          <w:rFonts w:hint="eastAsia"/>
        </w:rPr>
        <w:t>P</w:t>
      </w:r>
      <w:r>
        <w:t>挡后应自动退出</w:t>
      </w:r>
      <w:r>
        <w:t>Popup</w:t>
      </w:r>
      <w:r>
        <w:t>页面</w:t>
      </w:r>
    </w:p>
  </w:comment>
  <w:comment w:id="151" w:author="Chen Deliao 陈德燎(ESS,PATAC)" w:date="2020-06-08T15:59:00Z" w:initials="CD陈">
    <w:p w14:paraId="04877F6B" w14:textId="147D8534" w:rsidR="007F4862" w:rsidRDefault="007F4862">
      <w:pPr>
        <w:pStyle w:val="CommentText"/>
      </w:pPr>
      <w:r>
        <w:rPr>
          <w:rStyle w:val="CommentReference"/>
        </w:rPr>
        <w:annotationRef/>
      </w:r>
      <w:r>
        <w:rPr>
          <w:rFonts w:hint="eastAsia"/>
        </w:rPr>
        <w:t>6</w:t>
      </w:r>
      <w:r>
        <w:rPr>
          <w:rFonts w:hint="eastAsia"/>
        </w:rPr>
        <w:t>月</w:t>
      </w:r>
      <w:r>
        <w:rPr>
          <w:rFonts w:hint="eastAsia"/>
        </w:rPr>
        <w:t>8</w:t>
      </w:r>
      <w:r>
        <w:rPr>
          <w:rFonts w:hint="eastAsia"/>
        </w:rPr>
        <w:t>日新增</w:t>
      </w:r>
    </w:p>
  </w:comment>
  <w:comment w:id="154" w:author="Wang Manyi 王曼伊(ESS,PATAC)" w:date="2020-11-19T13:30:00Z" w:initials="WM王">
    <w:p w14:paraId="35A4340A" w14:textId="71FBBB3C" w:rsidR="007F4862" w:rsidRDefault="007F4862">
      <w:pPr>
        <w:pStyle w:val="CommentText"/>
      </w:pPr>
      <w:r>
        <w:rPr>
          <w:rStyle w:val="CommentReference"/>
        </w:rPr>
        <w:annotationRef/>
      </w:r>
      <w:r>
        <w:rPr>
          <w:rFonts w:hint="eastAsia"/>
        </w:rPr>
        <w:t>如果按照当前</w:t>
      </w:r>
      <w:r>
        <w:rPr>
          <w:rFonts w:hint="eastAsia"/>
        </w:rPr>
        <w:t>C</w:t>
      </w:r>
      <w:r>
        <w:t>LE</w:t>
      </w:r>
      <w:r>
        <w:rPr>
          <w:rFonts w:hint="eastAsia"/>
        </w:rPr>
        <w:t>分工，</w:t>
      </w:r>
      <w:r>
        <w:t>DBA</w:t>
      </w:r>
      <w:r>
        <w:rPr>
          <w:rFonts w:hint="eastAsia"/>
        </w:rPr>
        <w:t>数据主要由后台接管，用户协议应与设置项一并由后台给出。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BF2C43" w15:done="0"/>
  <w15:commentEx w15:paraId="2CDD9486" w15:done="0"/>
  <w15:commentEx w15:paraId="2A254B76" w15:done="0"/>
  <w15:commentEx w15:paraId="7A7FA067" w15:paraIdParent="2A254B76" w15:done="0"/>
  <w15:commentEx w15:paraId="28836960" w15:done="0"/>
  <w15:commentEx w15:paraId="00B95193" w15:done="0"/>
  <w15:commentEx w15:paraId="47C90626" w15:done="0"/>
  <w15:commentEx w15:paraId="581BC3D2" w15:done="0"/>
  <w15:commentEx w15:paraId="149F15AB" w15:done="0"/>
  <w15:commentEx w15:paraId="04647E91" w15:done="0"/>
  <w15:commentEx w15:paraId="5ADC1F72" w15:done="0"/>
  <w15:commentEx w15:paraId="5A7748F2" w15:done="0"/>
  <w15:commentEx w15:paraId="5353923F" w15:done="0"/>
  <w15:commentEx w15:paraId="13BCCB22" w15:done="0"/>
  <w15:commentEx w15:paraId="016B124E" w15:done="0"/>
  <w15:commentEx w15:paraId="6B297D1F" w15:paraIdParent="016B124E" w15:done="0"/>
  <w15:commentEx w15:paraId="75812947" w15:done="0"/>
  <w15:commentEx w15:paraId="30C7F0E7" w15:paraIdParent="75812947" w15:done="0"/>
  <w15:commentEx w15:paraId="0F040D9C" w15:paraIdParent="75812947" w15:done="0"/>
  <w15:commentEx w15:paraId="3BEEEF0C" w15:done="0"/>
  <w15:commentEx w15:paraId="4AFB6F6A" w15:paraIdParent="3BEEEF0C" w15:done="0"/>
  <w15:commentEx w15:paraId="5746B457" w15:done="0"/>
  <w15:commentEx w15:paraId="2CD06284" w15:paraIdParent="5746B457" w15:done="0"/>
  <w15:commentEx w15:paraId="4062A5C9" w15:done="0"/>
  <w15:commentEx w15:paraId="1FE0ADF4" w15:paraIdParent="4062A5C9" w15:done="0"/>
  <w15:commentEx w15:paraId="75EA40F5" w15:done="0"/>
  <w15:commentEx w15:paraId="403D5534" w15:done="0"/>
  <w15:commentEx w15:paraId="4EE16600" w15:done="0"/>
  <w15:commentEx w15:paraId="2BCF9EED" w15:done="0"/>
  <w15:commentEx w15:paraId="7BEF799A" w15:done="0"/>
  <w15:commentEx w15:paraId="60318F1B" w15:done="0"/>
  <w15:commentEx w15:paraId="62EC9411" w15:done="0"/>
  <w15:commentEx w15:paraId="45B069AB" w15:done="0"/>
  <w15:commentEx w15:paraId="50CD4AA9" w15:done="0"/>
  <w15:commentEx w15:paraId="6EB60617" w15:paraIdParent="50CD4AA9" w15:done="0"/>
  <w15:commentEx w15:paraId="077ED770" w15:done="0"/>
  <w15:commentEx w15:paraId="37F268CD" w15:done="0"/>
  <w15:commentEx w15:paraId="69AB40C2" w15:paraIdParent="37F268CD" w15:done="0"/>
  <w15:commentEx w15:paraId="11095297" w15:done="0"/>
  <w15:commentEx w15:paraId="450DC074" w15:done="0"/>
  <w15:commentEx w15:paraId="3B9CF90F" w15:done="0"/>
  <w15:commentEx w15:paraId="0A2EA1C1" w15:done="0"/>
  <w15:commentEx w15:paraId="2AB75F44" w15:done="0"/>
  <w15:commentEx w15:paraId="681F5C40" w15:done="0"/>
  <w15:commentEx w15:paraId="535824F8" w15:paraIdParent="681F5C40" w15:done="0"/>
  <w15:commentEx w15:paraId="56202198" w15:done="0"/>
  <w15:commentEx w15:paraId="64DAABED" w15:done="0"/>
  <w15:commentEx w15:paraId="7B355481" w15:done="0"/>
  <w15:commentEx w15:paraId="1FC74112" w15:done="0"/>
  <w15:commentEx w15:paraId="04877F6B" w15:done="0"/>
  <w15:commentEx w15:paraId="35A4340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BCCB55" w14:textId="77777777" w:rsidR="006A60D4" w:rsidRDefault="006A60D4">
      <w:r>
        <w:separator/>
      </w:r>
    </w:p>
  </w:endnote>
  <w:endnote w:type="continuationSeparator" w:id="0">
    <w:p w14:paraId="7C2FF0C0" w14:textId="77777777" w:rsidR="006A60D4" w:rsidRDefault="006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653229"/>
    </w:sdtPr>
    <w:sdtContent>
      <w:p w14:paraId="521CCCC7" w14:textId="7F9D7174" w:rsidR="007F4862" w:rsidRDefault="007F4862">
        <w:pPr>
          <w:pStyle w:val="Footer"/>
          <w:jc w:val="center"/>
        </w:pPr>
        <w:r>
          <w:fldChar w:fldCharType="begin"/>
        </w:r>
        <w:r>
          <w:instrText xml:space="preserve"> PAGE   \* MERGEFORMAT </w:instrText>
        </w:r>
        <w:r>
          <w:fldChar w:fldCharType="separate"/>
        </w:r>
        <w:r w:rsidR="00C52F27">
          <w:rPr>
            <w:noProof/>
          </w:rPr>
          <w:t>61</w:t>
        </w:r>
        <w:r>
          <w:fldChar w:fldCharType="end"/>
        </w:r>
      </w:p>
    </w:sdtContent>
  </w:sdt>
  <w:p w14:paraId="35E8E282" w14:textId="77777777" w:rsidR="007F4862" w:rsidRDefault="007F4862">
    <w:pPr>
      <w:pStyle w:val="Footer"/>
    </w:pPr>
  </w:p>
  <w:p w14:paraId="42466480" w14:textId="77777777" w:rsidR="007F4862" w:rsidRDefault="007F4862"/>
  <w:p w14:paraId="218A6316" w14:textId="77777777" w:rsidR="007F4862" w:rsidRDefault="007F486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F0FDE" w14:textId="77777777" w:rsidR="006A60D4" w:rsidRDefault="006A60D4">
      <w:r>
        <w:separator/>
      </w:r>
    </w:p>
  </w:footnote>
  <w:footnote w:type="continuationSeparator" w:id="0">
    <w:p w14:paraId="199C86DF" w14:textId="77777777" w:rsidR="006A60D4" w:rsidRDefault="006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0707C" w14:textId="1184E981" w:rsidR="007F4862" w:rsidRDefault="007F4862">
    <w:pPr>
      <w:pStyle w:val="a3"/>
    </w:pPr>
    <w:r>
      <w:t>Func Spec – PIS2033: Driving Behavior Analysis</w:t>
    </w:r>
    <w:r>
      <w:ptab w:relativeTo="margin" w:alignment="right" w:leader="none"/>
    </w:r>
    <w:r>
      <w:t>Version 0.0.1.</w:t>
    </w:r>
    <w:r>
      <w:rPr>
        <w:color w:val="FF0000"/>
      </w:rPr>
      <w:t>7</w:t>
    </w:r>
  </w:p>
  <w:p w14:paraId="54B81299" w14:textId="77777777" w:rsidR="007F4862" w:rsidRDefault="007F4862"/>
  <w:p w14:paraId="34AE5159" w14:textId="77777777" w:rsidR="007F4862" w:rsidRDefault="007F486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833E2"/>
    <w:multiLevelType w:val="hybridMultilevel"/>
    <w:tmpl w:val="59CC83FC"/>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B5B4BF6"/>
    <w:multiLevelType w:val="hybridMultilevel"/>
    <w:tmpl w:val="E572EC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A2EEA"/>
    <w:multiLevelType w:val="multilevel"/>
    <w:tmpl w:val="0CDA2EEA"/>
    <w:lvl w:ilvl="0">
      <w:start w:val="1"/>
      <w:numFmt w:val="bullet"/>
      <w:lvlText w:val=""/>
      <w:lvlJc w:val="left"/>
      <w:pPr>
        <w:ind w:left="1200" w:hanging="360"/>
      </w:pPr>
      <w:rPr>
        <w:rFonts w:ascii="Symbol" w:hAnsi="Symbol"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3" w15:restartNumberingAfterBreak="0">
    <w:nsid w:val="0D83185B"/>
    <w:multiLevelType w:val="hybridMultilevel"/>
    <w:tmpl w:val="FF0E79D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0E1B50F8"/>
    <w:multiLevelType w:val="hybridMultilevel"/>
    <w:tmpl w:val="85127EA0"/>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10826C9F"/>
    <w:multiLevelType w:val="hybridMultilevel"/>
    <w:tmpl w:val="B8F62D96"/>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6" w15:restartNumberingAfterBreak="0">
    <w:nsid w:val="11AA531C"/>
    <w:multiLevelType w:val="hybridMultilevel"/>
    <w:tmpl w:val="65C6EA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51A3C"/>
    <w:multiLevelType w:val="hybridMultilevel"/>
    <w:tmpl w:val="2FE6F68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154A77B1"/>
    <w:multiLevelType w:val="multilevel"/>
    <w:tmpl w:val="154A77B1"/>
    <w:lvl w:ilvl="0">
      <w:start w:val="1"/>
      <w:numFmt w:val="bullet"/>
      <w:lvlText w:val=""/>
      <w:lvlJc w:val="left"/>
      <w:pPr>
        <w:ind w:left="1200" w:hanging="360"/>
      </w:pPr>
      <w:rPr>
        <w:rFonts w:ascii="Symbol" w:hAnsi="Symbol"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9" w15:restartNumberingAfterBreak="0">
    <w:nsid w:val="1BD26F5E"/>
    <w:multiLevelType w:val="hybridMultilevel"/>
    <w:tmpl w:val="62CCA654"/>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20701EC0"/>
    <w:multiLevelType w:val="hybridMultilevel"/>
    <w:tmpl w:val="1A4893A8"/>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240C22A7"/>
    <w:multiLevelType w:val="hybridMultilevel"/>
    <w:tmpl w:val="06F890D6"/>
    <w:lvl w:ilvl="0" w:tplc="04090019">
      <w:start w:val="1"/>
      <w:numFmt w:val="lowerLetter"/>
      <w:lvlText w:val="%1)"/>
      <w:lvlJc w:val="left"/>
      <w:pPr>
        <w:ind w:left="1200" w:hanging="360"/>
      </w:pPr>
    </w:lvl>
    <w:lvl w:ilvl="1" w:tplc="012E9CC6">
      <w:numFmt w:val="bullet"/>
      <w:lvlText w:val="•"/>
      <w:lvlJc w:val="left"/>
      <w:pPr>
        <w:ind w:left="1920" w:hanging="360"/>
      </w:pPr>
      <w:rPr>
        <w:rFonts w:ascii="宋体" w:eastAsia="宋体" w:hAnsi="宋体" w:cs="Arial" w:hint="eastAsia"/>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2A746695"/>
    <w:multiLevelType w:val="hybridMultilevel"/>
    <w:tmpl w:val="716A6892"/>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2A9D7760"/>
    <w:multiLevelType w:val="hybridMultilevel"/>
    <w:tmpl w:val="3F143E42"/>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C9A5AF3"/>
    <w:multiLevelType w:val="hybridMultilevel"/>
    <w:tmpl w:val="27AAFCA2"/>
    <w:lvl w:ilvl="0" w:tplc="1214CCE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331D2912"/>
    <w:multiLevelType w:val="hybridMultilevel"/>
    <w:tmpl w:val="E5AECBB6"/>
    <w:lvl w:ilvl="0" w:tplc="F246077E">
      <w:numFmt w:val="bullet"/>
      <w:lvlText w:val="·"/>
      <w:lvlJc w:val="left"/>
      <w:pPr>
        <w:ind w:left="720" w:hanging="360"/>
      </w:pPr>
      <w:rPr>
        <w:rFonts w:ascii="宋体" w:eastAsia="宋体" w:hAnsi="宋体"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F1F37"/>
    <w:multiLevelType w:val="hybridMultilevel"/>
    <w:tmpl w:val="6974F5CA"/>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3F3A5B54"/>
    <w:multiLevelType w:val="hybridMultilevel"/>
    <w:tmpl w:val="A9EE7C08"/>
    <w:lvl w:ilvl="0" w:tplc="04090019">
      <w:start w:val="1"/>
      <w:numFmt w:val="lowerLetter"/>
      <w:lvlText w:val="%1)"/>
      <w:lvlJc w:val="left"/>
      <w:pPr>
        <w:ind w:left="780" w:hanging="360"/>
      </w:pPr>
    </w:lvl>
    <w:lvl w:ilvl="1" w:tplc="740C6766">
      <w:start w:val="1"/>
      <w:numFmt w:val="decimalEnclosedCircle"/>
      <w:lvlText w:val="%2"/>
      <w:lvlJc w:val="left"/>
      <w:pPr>
        <w:ind w:left="1500" w:hanging="360"/>
      </w:pPr>
      <w:rPr>
        <w:rFonts w:hint="default"/>
      </w:r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534312C"/>
    <w:multiLevelType w:val="hybridMultilevel"/>
    <w:tmpl w:val="5FD28312"/>
    <w:lvl w:ilvl="0" w:tplc="04090019">
      <w:start w:val="1"/>
      <w:numFmt w:val="lowerLetter"/>
      <w:lvlText w:val="%1)"/>
      <w:lvlJc w:val="left"/>
      <w:pPr>
        <w:ind w:left="1140" w:hanging="360"/>
      </w:pPr>
    </w:lvl>
    <w:lvl w:ilvl="1" w:tplc="740C6766">
      <w:start w:val="1"/>
      <w:numFmt w:val="decimalEnclosedCircle"/>
      <w:lvlText w:val="%2"/>
      <w:lvlJc w:val="left"/>
      <w:pPr>
        <w:ind w:left="1860" w:hanging="360"/>
      </w:pPr>
      <w:rPr>
        <w:rFonts w:hint="default"/>
      </w:r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4A07442D"/>
    <w:multiLevelType w:val="hybridMultilevel"/>
    <w:tmpl w:val="5802DB74"/>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15:restartNumberingAfterBreak="0">
    <w:nsid w:val="5A792507"/>
    <w:multiLevelType w:val="hybridMultilevel"/>
    <w:tmpl w:val="A9EE7C08"/>
    <w:lvl w:ilvl="0" w:tplc="04090019">
      <w:start w:val="1"/>
      <w:numFmt w:val="lowerLetter"/>
      <w:lvlText w:val="%1)"/>
      <w:lvlJc w:val="left"/>
      <w:pPr>
        <w:ind w:left="780" w:hanging="360"/>
      </w:pPr>
    </w:lvl>
    <w:lvl w:ilvl="1" w:tplc="740C6766">
      <w:start w:val="1"/>
      <w:numFmt w:val="decimalEnclosedCircle"/>
      <w:lvlText w:val="%2"/>
      <w:lvlJc w:val="left"/>
      <w:pPr>
        <w:ind w:left="1500" w:hanging="360"/>
      </w:pPr>
      <w:rPr>
        <w:rFonts w:hint="default"/>
      </w:r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65CD351A"/>
    <w:multiLevelType w:val="hybridMultilevel"/>
    <w:tmpl w:val="D1DED02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6FDF1575"/>
    <w:multiLevelType w:val="multilevel"/>
    <w:tmpl w:val="14041EB0"/>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1249" w:hanging="709"/>
      </w:pPr>
      <w:rPr>
        <w:rFonts w:hint="eastAsia"/>
        <w:color w:val="auto"/>
      </w:rPr>
    </w:lvl>
    <w:lvl w:ilvl="3">
      <w:start w:val="1"/>
      <w:numFmt w:val="decimal"/>
      <w:pStyle w:val="Heading4"/>
      <w:suff w:val="space"/>
      <w:lvlText w:val="%1.%2.%3.%4"/>
      <w:lvlJc w:val="left"/>
      <w:pPr>
        <w:ind w:left="851" w:hanging="851"/>
      </w:pPr>
      <w:rPr>
        <w:rFonts w:hint="eastAsia"/>
      </w:rPr>
    </w:lvl>
    <w:lvl w:ilvl="4">
      <w:start w:val="1"/>
      <w:numFmt w:val="decimal"/>
      <w:pStyle w:val="Heading5"/>
      <w:suff w:val="space"/>
      <w:lvlText w:val="%1.%2.%3.%4.%5"/>
      <w:lvlJc w:val="left"/>
      <w:pPr>
        <w:ind w:left="993" w:hanging="993"/>
      </w:pPr>
      <w:rPr>
        <w:rFonts w:hint="eastAsia"/>
      </w:rPr>
    </w:lvl>
    <w:lvl w:ilvl="5">
      <w:start w:val="1"/>
      <w:numFmt w:val="decimal"/>
      <w:pStyle w:val="Heading6"/>
      <w:suff w:val="space"/>
      <w:lvlText w:val="%1.%2.%3.%4.%5.%6"/>
      <w:lvlJc w:val="left"/>
      <w:pPr>
        <w:ind w:left="1135" w:hanging="1135"/>
      </w:pPr>
      <w:rPr>
        <w:rFonts w:hint="eastAsia"/>
      </w:rPr>
    </w:lvl>
    <w:lvl w:ilvl="6">
      <w:start w:val="1"/>
      <w:numFmt w:val="decimal"/>
      <w:pStyle w:val="Heading7"/>
      <w:suff w:val="space"/>
      <w:lvlText w:val="%1.%2.%3.%4.%5.%6.%7"/>
      <w:lvlJc w:val="left"/>
      <w:pPr>
        <w:ind w:left="1277" w:hanging="1277"/>
      </w:pPr>
      <w:rPr>
        <w:rFonts w:hint="eastAsia"/>
      </w:rPr>
    </w:lvl>
    <w:lvl w:ilvl="7">
      <w:start w:val="1"/>
      <w:numFmt w:val="decimal"/>
      <w:pStyle w:val="Heading8"/>
      <w:suff w:val="space"/>
      <w:lvlText w:val="%1.%2.%3.%4.%5.%6.%7.%8"/>
      <w:lvlJc w:val="left"/>
      <w:pPr>
        <w:ind w:left="1419" w:hanging="1419"/>
      </w:pPr>
      <w:rPr>
        <w:rFonts w:hint="eastAsia"/>
      </w:rPr>
    </w:lvl>
    <w:lvl w:ilvl="8">
      <w:start w:val="1"/>
      <w:numFmt w:val="decimal"/>
      <w:pStyle w:val="Heading9"/>
      <w:suff w:val="space"/>
      <w:lvlText w:val="%1.%2.%3.%4.%5.%6.%7.%8.%9"/>
      <w:lvlJc w:val="left"/>
      <w:pPr>
        <w:ind w:left="1561" w:hanging="1561"/>
      </w:pPr>
      <w:rPr>
        <w:rFonts w:hint="eastAsia"/>
      </w:rPr>
    </w:lvl>
  </w:abstractNum>
  <w:abstractNum w:abstractNumId="23" w15:restartNumberingAfterBreak="0">
    <w:nsid w:val="7097335C"/>
    <w:multiLevelType w:val="hybridMultilevel"/>
    <w:tmpl w:val="FE98C4EE"/>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15:restartNumberingAfterBreak="0">
    <w:nsid w:val="72DA56C6"/>
    <w:multiLevelType w:val="hybridMultilevel"/>
    <w:tmpl w:val="4C826A0A"/>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15:restartNumberingAfterBreak="0">
    <w:nsid w:val="7312531A"/>
    <w:multiLevelType w:val="hybridMultilevel"/>
    <w:tmpl w:val="65C6EA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B1695"/>
    <w:multiLevelType w:val="hybridMultilevel"/>
    <w:tmpl w:val="11E8608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787023E3"/>
    <w:multiLevelType w:val="hybridMultilevel"/>
    <w:tmpl w:val="D266154E"/>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15:restartNumberingAfterBreak="0">
    <w:nsid w:val="789955C7"/>
    <w:multiLevelType w:val="hybridMultilevel"/>
    <w:tmpl w:val="F282F2E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798D738D"/>
    <w:multiLevelType w:val="multilevel"/>
    <w:tmpl w:val="8E4EC6F4"/>
    <w:lvl w:ilvl="0">
      <w:start w:val="1"/>
      <w:numFmt w:val="bullet"/>
      <w:lvlText w:val=""/>
      <w:lvlJc w:val="left"/>
      <w:pPr>
        <w:ind w:left="1200" w:hanging="360"/>
      </w:pPr>
      <w:rPr>
        <w:rFonts w:ascii="Symbol" w:hAnsi="Symbol"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30" w15:restartNumberingAfterBreak="0">
    <w:nsid w:val="7CBB75A4"/>
    <w:multiLevelType w:val="hybridMultilevel"/>
    <w:tmpl w:val="BB764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913EC1"/>
    <w:multiLevelType w:val="hybridMultilevel"/>
    <w:tmpl w:val="FA22719E"/>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22"/>
  </w:num>
  <w:num w:numId="2">
    <w:abstractNumId w:val="8"/>
  </w:num>
  <w:num w:numId="3">
    <w:abstractNumId w:val="2"/>
  </w:num>
  <w:num w:numId="4">
    <w:abstractNumId w:val="30"/>
  </w:num>
  <w:num w:numId="5">
    <w:abstractNumId w:val="28"/>
  </w:num>
  <w:num w:numId="6">
    <w:abstractNumId w:val="21"/>
  </w:num>
  <w:num w:numId="7">
    <w:abstractNumId w:val="1"/>
  </w:num>
  <w:num w:numId="8">
    <w:abstractNumId w:val="13"/>
  </w:num>
  <w:num w:numId="9">
    <w:abstractNumId w:val="11"/>
  </w:num>
  <w:num w:numId="10">
    <w:abstractNumId w:val="27"/>
  </w:num>
  <w:num w:numId="11">
    <w:abstractNumId w:val="19"/>
  </w:num>
  <w:num w:numId="12">
    <w:abstractNumId w:val="22"/>
  </w:num>
  <w:num w:numId="13">
    <w:abstractNumId w:val="5"/>
  </w:num>
  <w:num w:numId="14">
    <w:abstractNumId w:val="18"/>
  </w:num>
  <w:num w:numId="15">
    <w:abstractNumId w:val="7"/>
  </w:num>
  <w:num w:numId="16">
    <w:abstractNumId w:val="24"/>
  </w:num>
  <w:num w:numId="17">
    <w:abstractNumId w:val="4"/>
  </w:num>
  <w:num w:numId="18">
    <w:abstractNumId w:val="14"/>
  </w:num>
  <w:num w:numId="19">
    <w:abstractNumId w:val="17"/>
  </w:num>
  <w:num w:numId="20">
    <w:abstractNumId w:val="22"/>
  </w:num>
  <w:num w:numId="21">
    <w:abstractNumId w:val="3"/>
  </w:num>
  <w:num w:numId="22">
    <w:abstractNumId w:val="0"/>
  </w:num>
  <w:num w:numId="23">
    <w:abstractNumId w:val="23"/>
  </w:num>
  <w:num w:numId="24">
    <w:abstractNumId w:val="12"/>
  </w:num>
  <w:num w:numId="25">
    <w:abstractNumId w:val="16"/>
  </w:num>
  <w:num w:numId="26">
    <w:abstractNumId w:val="9"/>
  </w:num>
  <w:num w:numId="27">
    <w:abstractNumId w:val="31"/>
  </w:num>
  <w:num w:numId="28">
    <w:abstractNumId w:val="15"/>
  </w:num>
  <w:num w:numId="29">
    <w:abstractNumId w:val="29"/>
  </w:num>
  <w:num w:numId="30">
    <w:abstractNumId w:val="10"/>
  </w:num>
  <w:num w:numId="31">
    <w:abstractNumId w:val="6"/>
  </w:num>
  <w:num w:numId="32">
    <w:abstractNumId w:val="25"/>
  </w:num>
  <w:num w:numId="33">
    <w:abstractNumId w:val="22"/>
  </w:num>
  <w:num w:numId="34">
    <w:abstractNumId w:val="20"/>
  </w:num>
  <w:num w:numId="35">
    <w:abstractNumId w:val="26"/>
  </w:num>
  <w:num w:numId="36">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iao Qiaoni">
    <w15:presenceInfo w15:providerId="Windows Live" w15:userId="55ceea9f7c3982e4"/>
  </w15:person>
  <w15:person w15:author="Wang Manyi 王曼伊(ESS,PATAC)">
    <w15:presenceInfo w15:providerId="AD" w15:userId="S-1-5-21-647455628-603139626-328618392-36494"/>
  </w15:person>
  <w15:person w15:author="Chen Deliao 陈德燎(ESS,PATAC)">
    <w15:presenceInfo w15:providerId="AD" w15:userId="S-1-5-21-647455628-603139626-328618392-28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attachedTemplate r:id="rId1"/>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FEE"/>
    <w:rsid w:val="000004FD"/>
    <w:rsid w:val="00002433"/>
    <w:rsid w:val="00002569"/>
    <w:rsid w:val="00004A46"/>
    <w:rsid w:val="00004FB8"/>
    <w:rsid w:val="000068FA"/>
    <w:rsid w:val="00007221"/>
    <w:rsid w:val="00011BE1"/>
    <w:rsid w:val="000126B2"/>
    <w:rsid w:val="00012A25"/>
    <w:rsid w:val="00013508"/>
    <w:rsid w:val="00013CAC"/>
    <w:rsid w:val="00013DE4"/>
    <w:rsid w:val="000145AE"/>
    <w:rsid w:val="00016A90"/>
    <w:rsid w:val="00016F42"/>
    <w:rsid w:val="00017C59"/>
    <w:rsid w:val="00020772"/>
    <w:rsid w:val="00021194"/>
    <w:rsid w:val="000211CE"/>
    <w:rsid w:val="00021FBF"/>
    <w:rsid w:val="00025E39"/>
    <w:rsid w:val="00026197"/>
    <w:rsid w:val="00027093"/>
    <w:rsid w:val="00027DDF"/>
    <w:rsid w:val="00030A22"/>
    <w:rsid w:val="00030E6F"/>
    <w:rsid w:val="00033674"/>
    <w:rsid w:val="00033F23"/>
    <w:rsid w:val="00035684"/>
    <w:rsid w:val="00035E9E"/>
    <w:rsid w:val="00036066"/>
    <w:rsid w:val="00036AC8"/>
    <w:rsid w:val="00037986"/>
    <w:rsid w:val="00041757"/>
    <w:rsid w:val="00041775"/>
    <w:rsid w:val="00043DA4"/>
    <w:rsid w:val="00051457"/>
    <w:rsid w:val="000515C8"/>
    <w:rsid w:val="00051CEB"/>
    <w:rsid w:val="0005238C"/>
    <w:rsid w:val="00052C2E"/>
    <w:rsid w:val="0005386D"/>
    <w:rsid w:val="000550B1"/>
    <w:rsid w:val="000554BE"/>
    <w:rsid w:val="000555F7"/>
    <w:rsid w:val="00055A8F"/>
    <w:rsid w:val="000578F9"/>
    <w:rsid w:val="00060A32"/>
    <w:rsid w:val="00064112"/>
    <w:rsid w:val="000655EA"/>
    <w:rsid w:val="00065E04"/>
    <w:rsid w:val="00066883"/>
    <w:rsid w:val="00066976"/>
    <w:rsid w:val="0006794E"/>
    <w:rsid w:val="00067AF8"/>
    <w:rsid w:val="000709A0"/>
    <w:rsid w:val="00070AA9"/>
    <w:rsid w:val="00071041"/>
    <w:rsid w:val="0007192F"/>
    <w:rsid w:val="000734B7"/>
    <w:rsid w:val="00074349"/>
    <w:rsid w:val="0007508C"/>
    <w:rsid w:val="00075132"/>
    <w:rsid w:val="0007752D"/>
    <w:rsid w:val="00080133"/>
    <w:rsid w:val="00081659"/>
    <w:rsid w:val="00081BBA"/>
    <w:rsid w:val="000838EF"/>
    <w:rsid w:val="00083B21"/>
    <w:rsid w:val="00085312"/>
    <w:rsid w:val="00085B9D"/>
    <w:rsid w:val="00086631"/>
    <w:rsid w:val="000879CA"/>
    <w:rsid w:val="00091483"/>
    <w:rsid w:val="000923C0"/>
    <w:rsid w:val="00093D4E"/>
    <w:rsid w:val="0009524D"/>
    <w:rsid w:val="00095E94"/>
    <w:rsid w:val="000970DB"/>
    <w:rsid w:val="00097321"/>
    <w:rsid w:val="000A00DE"/>
    <w:rsid w:val="000A130C"/>
    <w:rsid w:val="000A3ED7"/>
    <w:rsid w:val="000A46E3"/>
    <w:rsid w:val="000A48F5"/>
    <w:rsid w:val="000A4A34"/>
    <w:rsid w:val="000A4E2D"/>
    <w:rsid w:val="000A5917"/>
    <w:rsid w:val="000A7F71"/>
    <w:rsid w:val="000B21CC"/>
    <w:rsid w:val="000B2E45"/>
    <w:rsid w:val="000B3436"/>
    <w:rsid w:val="000B3EF7"/>
    <w:rsid w:val="000B41B9"/>
    <w:rsid w:val="000B468B"/>
    <w:rsid w:val="000B53AB"/>
    <w:rsid w:val="000B5C58"/>
    <w:rsid w:val="000B6E7D"/>
    <w:rsid w:val="000B7D9E"/>
    <w:rsid w:val="000B7DB8"/>
    <w:rsid w:val="000C072F"/>
    <w:rsid w:val="000C175B"/>
    <w:rsid w:val="000C1E8F"/>
    <w:rsid w:val="000C26AA"/>
    <w:rsid w:val="000C27CC"/>
    <w:rsid w:val="000C3F91"/>
    <w:rsid w:val="000C5807"/>
    <w:rsid w:val="000C5BD2"/>
    <w:rsid w:val="000D0895"/>
    <w:rsid w:val="000D147C"/>
    <w:rsid w:val="000D1CCB"/>
    <w:rsid w:val="000D3516"/>
    <w:rsid w:val="000D3C2E"/>
    <w:rsid w:val="000D41A7"/>
    <w:rsid w:val="000D49EB"/>
    <w:rsid w:val="000E5188"/>
    <w:rsid w:val="000E5EB9"/>
    <w:rsid w:val="000E6F0B"/>
    <w:rsid w:val="000E793C"/>
    <w:rsid w:val="000F03E2"/>
    <w:rsid w:val="000F0800"/>
    <w:rsid w:val="000F273E"/>
    <w:rsid w:val="000F5E77"/>
    <w:rsid w:val="00100546"/>
    <w:rsid w:val="00100E7A"/>
    <w:rsid w:val="00101A9E"/>
    <w:rsid w:val="00103791"/>
    <w:rsid w:val="001043F0"/>
    <w:rsid w:val="001061C1"/>
    <w:rsid w:val="001075D4"/>
    <w:rsid w:val="001102CE"/>
    <w:rsid w:val="00111435"/>
    <w:rsid w:val="00113872"/>
    <w:rsid w:val="001167FB"/>
    <w:rsid w:val="001170E6"/>
    <w:rsid w:val="00123E0F"/>
    <w:rsid w:val="00123F90"/>
    <w:rsid w:val="001245EA"/>
    <w:rsid w:val="00125F14"/>
    <w:rsid w:val="0012739A"/>
    <w:rsid w:val="00127871"/>
    <w:rsid w:val="00130B65"/>
    <w:rsid w:val="00132247"/>
    <w:rsid w:val="00132C0D"/>
    <w:rsid w:val="0013315C"/>
    <w:rsid w:val="00133AC9"/>
    <w:rsid w:val="00134543"/>
    <w:rsid w:val="00134A83"/>
    <w:rsid w:val="00135144"/>
    <w:rsid w:val="001362CA"/>
    <w:rsid w:val="00136A7A"/>
    <w:rsid w:val="00136CDF"/>
    <w:rsid w:val="00137E05"/>
    <w:rsid w:val="0014083D"/>
    <w:rsid w:val="0014654F"/>
    <w:rsid w:val="00146B3A"/>
    <w:rsid w:val="00146CFB"/>
    <w:rsid w:val="001475CD"/>
    <w:rsid w:val="001477B7"/>
    <w:rsid w:val="00147C74"/>
    <w:rsid w:val="001504CD"/>
    <w:rsid w:val="001518B5"/>
    <w:rsid w:val="00151C0A"/>
    <w:rsid w:val="0015529D"/>
    <w:rsid w:val="001554ED"/>
    <w:rsid w:val="001575B4"/>
    <w:rsid w:val="0015773F"/>
    <w:rsid w:val="00160B90"/>
    <w:rsid w:val="001614C1"/>
    <w:rsid w:val="00162049"/>
    <w:rsid w:val="001641FE"/>
    <w:rsid w:val="0016420F"/>
    <w:rsid w:val="00166935"/>
    <w:rsid w:val="001677CF"/>
    <w:rsid w:val="001705B5"/>
    <w:rsid w:val="00172D86"/>
    <w:rsid w:val="001739F5"/>
    <w:rsid w:val="00176F98"/>
    <w:rsid w:val="00180E25"/>
    <w:rsid w:val="00182BBA"/>
    <w:rsid w:val="00183081"/>
    <w:rsid w:val="001850E7"/>
    <w:rsid w:val="001852CB"/>
    <w:rsid w:val="00185640"/>
    <w:rsid w:val="00185964"/>
    <w:rsid w:val="00187F4F"/>
    <w:rsid w:val="001911DE"/>
    <w:rsid w:val="00191461"/>
    <w:rsid w:val="0019176C"/>
    <w:rsid w:val="001919A3"/>
    <w:rsid w:val="00192290"/>
    <w:rsid w:val="00192811"/>
    <w:rsid w:val="00192B2E"/>
    <w:rsid w:val="00192BDF"/>
    <w:rsid w:val="001931C5"/>
    <w:rsid w:val="001948A4"/>
    <w:rsid w:val="00195361"/>
    <w:rsid w:val="001965B3"/>
    <w:rsid w:val="001970CE"/>
    <w:rsid w:val="00197E3E"/>
    <w:rsid w:val="001A02AB"/>
    <w:rsid w:val="001A1AFE"/>
    <w:rsid w:val="001A3343"/>
    <w:rsid w:val="001A5AAB"/>
    <w:rsid w:val="001A5E29"/>
    <w:rsid w:val="001A7CCA"/>
    <w:rsid w:val="001B0526"/>
    <w:rsid w:val="001B11A3"/>
    <w:rsid w:val="001B1BA5"/>
    <w:rsid w:val="001B1E17"/>
    <w:rsid w:val="001B2917"/>
    <w:rsid w:val="001B2DE5"/>
    <w:rsid w:val="001B5905"/>
    <w:rsid w:val="001B6170"/>
    <w:rsid w:val="001B7AAA"/>
    <w:rsid w:val="001C0BE4"/>
    <w:rsid w:val="001C0DBA"/>
    <w:rsid w:val="001C0FA0"/>
    <w:rsid w:val="001C18EE"/>
    <w:rsid w:val="001C2686"/>
    <w:rsid w:val="001C35AE"/>
    <w:rsid w:val="001C3DB7"/>
    <w:rsid w:val="001C58FA"/>
    <w:rsid w:val="001C59FC"/>
    <w:rsid w:val="001C7772"/>
    <w:rsid w:val="001C7961"/>
    <w:rsid w:val="001C7D26"/>
    <w:rsid w:val="001D0D42"/>
    <w:rsid w:val="001D3A4C"/>
    <w:rsid w:val="001D4AF7"/>
    <w:rsid w:val="001D4D28"/>
    <w:rsid w:val="001D593C"/>
    <w:rsid w:val="001D7113"/>
    <w:rsid w:val="001D71F3"/>
    <w:rsid w:val="001E0726"/>
    <w:rsid w:val="001E12D6"/>
    <w:rsid w:val="001E3335"/>
    <w:rsid w:val="001E3ADA"/>
    <w:rsid w:val="001E3B47"/>
    <w:rsid w:val="001E4118"/>
    <w:rsid w:val="001E57B0"/>
    <w:rsid w:val="001F0F85"/>
    <w:rsid w:val="001F207D"/>
    <w:rsid w:val="001F486D"/>
    <w:rsid w:val="001F542B"/>
    <w:rsid w:val="001F63C8"/>
    <w:rsid w:val="001F7169"/>
    <w:rsid w:val="001F7FD7"/>
    <w:rsid w:val="002003B2"/>
    <w:rsid w:val="00206432"/>
    <w:rsid w:val="00206686"/>
    <w:rsid w:val="002067AA"/>
    <w:rsid w:val="0020710F"/>
    <w:rsid w:val="002078AF"/>
    <w:rsid w:val="00210481"/>
    <w:rsid w:val="00210EE0"/>
    <w:rsid w:val="00211295"/>
    <w:rsid w:val="00212217"/>
    <w:rsid w:val="00214725"/>
    <w:rsid w:val="00215590"/>
    <w:rsid w:val="00217C62"/>
    <w:rsid w:val="002200DC"/>
    <w:rsid w:val="0022126B"/>
    <w:rsid w:val="00221E9E"/>
    <w:rsid w:val="00222100"/>
    <w:rsid w:val="002236AF"/>
    <w:rsid w:val="00224251"/>
    <w:rsid w:val="00224450"/>
    <w:rsid w:val="00224680"/>
    <w:rsid w:val="00224BFF"/>
    <w:rsid w:val="00225D4E"/>
    <w:rsid w:val="00226D90"/>
    <w:rsid w:val="00226E12"/>
    <w:rsid w:val="00227CEF"/>
    <w:rsid w:val="00235266"/>
    <w:rsid w:val="0023620E"/>
    <w:rsid w:val="00237C9B"/>
    <w:rsid w:val="00240B5B"/>
    <w:rsid w:val="00240EB2"/>
    <w:rsid w:val="002417FB"/>
    <w:rsid w:val="00243DE9"/>
    <w:rsid w:val="002503B1"/>
    <w:rsid w:val="00251BC4"/>
    <w:rsid w:val="00252BBB"/>
    <w:rsid w:val="00253E71"/>
    <w:rsid w:val="0025615F"/>
    <w:rsid w:val="002561AC"/>
    <w:rsid w:val="00256E3E"/>
    <w:rsid w:val="0025745A"/>
    <w:rsid w:val="002575EA"/>
    <w:rsid w:val="00260BBE"/>
    <w:rsid w:val="002610A7"/>
    <w:rsid w:val="002621A9"/>
    <w:rsid w:val="0026328A"/>
    <w:rsid w:val="00264130"/>
    <w:rsid w:val="002651B3"/>
    <w:rsid w:val="00265AE9"/>
    <w:rsid w:val="00266BE5"/>
    <w:rsid w:val="002722D3"/>
    <w:rsid w:val="002726E9"/>
    <w:rsid w:val="00272F7F"/>
    <w:rsid w:val="00273162"/>
    <w:rsid w:val="00274560"/>
    <w:rsid w:val="0027492B"/>
    <w:rsid w:val="00274C9E"/>
    <w:rsid w:val="00276690"/>
    <w:rsid w:val="00280E01"/>
    <w:rsid w:val="002827FF"/>
    <w:rsid w:val="002831A2"/>
    <w:rsid w:val="00283351"/>
    <w:rsid w:val="002837F1"/>
    <w:rsid w:val="00283BA6"/>
    <w:rsid w:val="00284F8F"/>
    <w:rsid w:val="00285881"/>
    <w:rsid w:val="0029031F"/>
    <w:rsid w:val="00290386"/>
    <w:rsid w:val="00290730"/>
    <w:rsid w:val="00290CE2"/>
    <w:rsid w:val="00291DAF"/>
    <w:rsid w:val="002931AE"/>
    <w:rsid w:val="0029489F"/>
    <w:rsid w:val="00294AE0"/>
    <w:rsid w:val="00295484"/>
    <w:rsid w:val="002A02E4"/>
    <w:rsid w:val="002A0F2C"/>
    <w:rsid w:val="002A2FC6"/>
    <w:rsid w:val="002A3BBC"/>
    <w:rsid w:val="002A3DA7"/>
    <w:rsid w:val="002A789A"/>
    <w:rsid w:val="002B03A6"/>
    <w:rsid w:val="002B0418"/>
    <w:rsid w:val="002B0D73"/>
    <w:rsid w:val="002B319D"/>
    <w:rsid w:val="002B3D82"/>
    <w:rsid w:val="002B5D1C"/>
    <w:rsid w:val="002B6091"/>
    <w:rsid w:val="002C0991"/>
    <w:rsid w:val="002C0C69"/>
    <w:rsid w:val="002C15D8"/>
    <w:rsid w:val="002C1E79"/>
    <w:rsid w:val="002C2BF3"/>
    <w:rsid w:val="002C47C6"/>
    <w:rsid w:val="002C4D5B"/>
    <w:rsid w:val="002C5303"/>
    <w:rsid w:val="002C73A5"/>
    <w:rsid w:val="002C7836"/>
    <w:rsid w:val="002D0979"/>
    <w:rsid w:val="002D21CD"/>
    <w:rsid w:val="002D2A69"/>
    <w:rsid w:val="002D449A"/>
    <w:rsid w:val="002D5333"/>
    <w:rsid w:val="002D5646"/>
    <w:rsid w:val="002D6892"/>
    <w:rsid w:val="002D6E70"/>
    <w:rsid w:val="002D7480"/>
    <w:rsid w:val="002E075C"/>
    <w:rsid w:val="002E1B95"/>
    <w:rsid w:val="002E235D"/>
    <w:rsid w:val="002E2468"/>
    <w:rsid w:val="002E4E6F"/>
    <w:rsid w:val="002E666C"/>
    <w:rsid w:val="002E6932"/>
    <w:rsid w:val="002F1421"/>
    <w:rsid w:val="002F1471"/>
    <w:rsid w:val="002F356A"/>
    <w:rsid w:val="002F35DD"/>
    <w:rsid w:val="002F37F9"/>
    <w:rsid w:val="002F403E"/>
    <w:rsid w:val="002F4779"/>
    <w:rsid w:val="002F4A6A"/>
    <w:rsid w:val="002F654A"/>
    <w:rsid w:val="003017C1"/>
    <w:rsid w:val="00302690"/>
    <w:rsid w:val="00304BB5"/>
    <w:rsid w:val="00305E07"/>
    <w:rsid w:val="003067DD"/>
    <w:rsid w:val="00307DE7"/>
    <w:rsid w:val="0031068B"/>
    <w:rsid w:val="00310AA2"/>
    <w:rsid w:val="00310E51"/>
    <w:rsid w:val="003117A1"/>
    <w:rsid w:val="00312441"/>
    <w:rsid w:val="00315CA8"/>
    <w:rsid w:val="003164F7"/>
    <w:rsid w:val="00317511"/>
    <w:rsid w:val="003203BE"/>
    <w:rsid w:val="00320E22"/>
    <w:rsid w:val="00320FBF"/>
    <w:rsid w:val="00321BE2"/>
    <w:rsid w:val="003223C6"/>
    <w:rsid w:val="00322CDD"/>
    <w:rsid w:val="00323DD7"/>
    <w:rsid w:val="00323DEE"/>
    <w:rsid w:val="00324105"/>
    <w:rsid w:val="00325199"/>
    <w:rsid w:val="00327B62"/>
    <w:rsid w:val="003324D2"/>
    <w:rsid w:val="00332845"/>
    <w:rsid w:val="003328D0"/>
    <w:rsid w:val="00332BD8"/>
    <w:rsid w:val="00333152"/>
    <w:rsid w:val="00333442"/>
    <w:rsid w:val="00333813"/>
    <w:rsid w:val="00335D80"/>
    <w:rsid w:val="00336EDE"/>
    <w:rsid w:val="00340C41"/>
    <w:rsid w:val="0034169B"/>
    <w:rsid w:val="003419A1"/>
    <w:rsid w:val="00341AEE"/>
    <w:rsid w:val="0034225D"/>
    <w:rsid w:val="00343FDE"/>
    <w:rsid w:val="003458D3"/>
    <w:rsid w:val="00345A8B"/>
    <w:rsid w:val="00345BC9"/>
    <w:rsid w:val="003465DA"/>
    <w:rsid w:val="00346C83"/>
    <w:rsid w:val="00347A5C"/>
    <w:rsid w:val="00353F93"/>
    <w:rsid w:val="003550C6"/>
    <w:rsid w:val="00355CF7"/>
    <w:rsid w:val="00357797"/>
    <w:rsid w:val="00357A7E"/>
    <w:rsid w:val="00357A80"/>
    <w:rsid w:val="0036116B"/>
    <w:rsid w:val="00362141"/>
    <w:rsid w:val="00362640"/>
    <w:rsid w:val="0036297D"/>
    <w:rsid w:val="00362A62"/>
    <w:rsid w:val="003654F3"/>
    <w:rsid w:val="0036550C"/>
    <w:rsid w:val="0036696D"/>
    <w:rsid w:val="00366D7A"/>
    <w:rsid w:val="003702F8"/>
    <w:rsid w:val="003703E4"/>
    <w:rsid w:val="0037154E"/>
    <w:rsid w:val="003718F7"/>
    <w:rsid w:val="00372523"/>
    <w:rsid w:val="00372EFE"/>
    <w:rsid w:val="003733A1"/>
    <w:rsid w:val="00373785"/>
    <w:rsid w:val="0037405D"/>
    <w:rsid w:val="003805B6"/>
    <w:rsid w:val="00380CE4"/>
    <w:rsid w:val="00380EF9"/>
    <w:rsid w:val="00386AFE"/>
    <w:rsid w:val="00387901"/>
    <w:rsid w:val="003910A9"/>
    <w:rsid w:val="0039176F"/>
    <w:rsid w:val="00391EA5"/>
    <w:rsid w:val="00392841"/>
    <w:rsid w:val="0039383C"/>
    <w:rsid w:val="00395A7C"/>
    <w:rsid w:val="003A00C5"/>
    <w:rsid w:val="003A1B8E"/>
    <w:rsid w:val="003A29D6"/>
    <w:rsid w:val="003A3BCA"/>
    <w:rsid w:val="003A57E9"/>
    <w:rsid w:val="003A6775"/>
    <w:rsid w:val="003A6F12"/>
    <w:rsid w:val="003A75B7"/>
    <w:rsid w:val="003A7F87"/>
    <w:rsid w:val="003B2306"/>
    <w:rsid w:val="003B3233"/>
    <w:rsid w:val="003B757F"/>
    <w:rsid w:val="003C0758"/>
    <w:rsid w:val="003C11C7"/>
    <w:rsid w:val="003C2C98"/>
    <w:rsid w:val="003C37F8"/>
    <w:rsid w:val="003C46A6"/>
    <w:rsid w:val="003C6BDE"/>
    <w:rsid w:val="003C79F4"/>
    <w:rsid w:val="003C7DF0"/>
    <w:rsid w:val="003D027C"/>
    <w:rsid w:val="003D0921"/>
    <w:rsid w:val="003D1B29"/>
    <w:rsid w:val="003D1CCC"/>
    <w:rsid w:val="003D25E4"/>
    <w:rsid w:val="003D2AC4"/>
    <w:rsid w:val="003D4A75"/>
    <w:rsid w:val="003D5377"/>
    <w:rsid w:val="003D5EBF"/>
    <w:rsid w:val="003D6842"/>
    <w:rsid w:val="003D78F2"/>
    <w:rsid w:val="003E0114"/>
    <w:rsid w:val="003E02AD"/>
    <w:rsid w:val="003E15B1"/>
    <w:rsid w:val="003E15C8"/>
    <w:rsid w:val="003E2064"/>
    <w:rsid w:val="003E7265"/>
    <w:rsid w:val="003E76D1"/>
    <w:rsid w:val="003F0722"/>
    <w:rsid w:val="003F0FF4"/>
    <w:rsid w:val="003F1331"/>
    <w:rsid w:val="003F24F7"/>
    <w:rsid w:val="003F2B0C"/>
    <w:rsid w:val="003F3196"/>
    <w:rsid w:val="003F3474"/>
    <w:rsid w:val="003F3A33"/>
    <w:rsid w:val="003F4788"/>
    <w:rsid w:val="003F57C7"/>
    <w:rsid w:val="003F7874"/>
    <w:rsid w:val="004013DA"/>
    <w:rsid w:val="00401F44"/>
    <w:rsid w:val="00403D14"/>
    <w:rsid w:val="0040502F"/>
    <w:rsid w:val="00407636"/>
    <w:rsid w:val="00407B17"/>
    <w:rsid w:val="004103C9"/>
    <w:rsid w:val="004117C4"/>
    <w:rsid w:val="00414987"/>
    <w:rsid w:val="00414B77"/>
    <w:rsid w:val="00415369"/>
    <w:rsid w:val="00417038"/>
    <w:rsid w:val="00417A8A"/>
    <w:rsid w:val="00417D65"/>
    <w:rsid w:val="004204B6"/>
    <w:rsid w:val="0042071C"/>
    <w:rsid w:val="004221DB"/>
    <w:rsid w:val="004224A0"/>
    <w:rsid w:val="00423A85"/>
    <w:rsid w:val="00423D50"/>
    <w:rsid w:val="00424B3A"/>
    <w:rsid w:val="00425BEF"/>
    <w:rsid w:val="00426803"/>
    <w:rsid w:val="004279E8"/>
    <w:rsid w:val="00427C38"/>
    <w:rsid w:val="00427E0D"/>
    <w:rsid w:val="00431326"/>
    <w:rsid w:val="00431616"/>
    <w:rsid w:val="00431BB4"/>
    <w:rsid w:val="00431F13"/>
    <w:rsid w:val="0043412F"/>
    <w:rsid w:val="00435969"/>
    <w:rsid w:val="004368C2"/>
    <w:rsid w:val="0043788D"/>
    <w:rsid w:val="00441E71"/>
    <w:rsid w:val="00446B90"/>
    <w:rsid w:val="004511E9"/>
    <w:rsid w:val="0045201F"/>
    <w:rsid w:val="00452038"/>
    <w:rsid w:val="00456894"/>
    <w:rsid w:val="0046053D"/>
    <w:rsid w:val="004608D5"/>
    <w:rsid w:val="004611A1"/>
    <w:rsid w:val="004638BB"/>
    <w:rsid w:val="00463ACC"/>
    <w:rsid w:val="004647EF"/>
    <w:rsid w:val="004649B5"/>
    <w:rsid w:val="00464A74"/>
    <w:rsid w:val="00467285"/>
    <w:rsid w:val="0047083D"/>
    <w:rsid w:val="00470B80"/>
    <w:rsid w:val="00471003"/>
    <w:rsid w:val="0047281E"/>
    <w:rsid w:val="004737DB"/>
    <w:rsid w:val="00473AC6"/>
    <w:rsid w:val="00473FEE"/>
    <w:rsid w:val="00474A68"/>
    <w:rsid w:val="00474E8C"/>
    <w:rsid w:val="00474FCF"/>
    <w:rsid w:val="00475044"/>
    <w:rsid w:val="0047603B"/>
    <w:rsid w:val="004766BB"/>
    <w:rsid w:val="00476CBD"/>
    <w:rsid w:val="00480656"/>
    <w:rsid w:val="0048288E"/>
    <w:rsid w:val="004835FF"/>
    <w:rsid w:val="00485AFE"/>
    <w:rsid w:val="00486020"/>
    <w:rsid w:val="00487671"/>
    <w:rsid w:val="004878EB"/>
    <w:rsid w:val="004927D9"/>
    <w:rsid w:val="00494682"/>
    <w:rsid w:val="00494FF7"/>
    <w:rsid w:val="00495953"/>
    <w:rsid w:val="00495E44"/>
    <w:rsid w:val="00497594"/>
    <w:rsid w:val="00497F64"/>
    <w:rsid w:val="004A1626"/>
    <w:rsid w:val="004A181B"/>
    <w:rsid w:val="004A1CCB"/>
    <w:rsid w:val="004A2930"/>
    <w:rsid w:val="004A33D4"/>
    <w:rsid w:val="004A4B0A"/>
    <w:rsid w:val="004A526A"/>
    <w:rsid w:val="004A5473"/>
    <w:rsid w:val="004A5B31"/>
    <w:rsid w:val="004A7260"/>
    <w:rsid w:val="004B0336"/>
    <w:rsid w:val="004B1354"/>
    <w:rsid w:val="004B1758"/>
    <w:rsid w:val="004B3212"/>
    <w:rsid w:val="004B339D"/>
    <w:rsid w:val="004B472A"/>
    <w:rsid w:val="004B647F"/>
    <w:rsid w:val="004B6FC2"/>
    <w:rsid w:val="004B7245"/>
    <w:rsid w:val="004C093E"/>
    <w:rsid w:val="004C272A"/>
    <w:rsid w:val="004C3F10"/>
    <w:rsid w:val="004C5F68"/>
    <w:rsid w:val="004D0BB9"/>
    <w:rsid w:val="004D4145"/>
    <w:rsid w:val="004D4983"/>
    <w:rsid w:val="004D4E09"/>
    <w:rsid w:val="004D4F38"/>
    <w:rsid w:val="004D60DD"/>
    <w:rsid w:val="004D62D2"/>
    <w:rsid w:val="004E012C"/>
    <w:rsid w:val="004E08FA"/>
    <w:rsid w:val="004E0A1C"/>
    <w:rsid w:val="004E13B3"/>
    <w:rsid w:val="004E156E"/>
    <w:rsid w:val="004E57F6"/>
    <w:rsid w:val="004F0473"/>
    <w:rsid w:val="004F16DC"/>
    <w:rsid w:val="004F388B"/>
    <w:rsid w:val="004F3980"/>
    <w:rsid w:val="004F4923"/>
    <w:rsid w:val="004F4B92"/>
    <w:rsid w:val="004F552B"/>
    <w:rsid w:val="004F7DC9"/>
    <w:rsid w:val="00501048"/>
    <w:rsid w:val="0050104B"/>
    <w:rsid w:val="00503D10"/>
    <w:rsid w:val="00506D63"/>
    <w:rsid w:val="005070FD"/>
    <w:rsid w:val="005103A9"/>
    <w:rsid w:val="005107F8"/>
    <w:rsid w:val="00511C07"/>
    <w:rsid w:val="00511D6F"/>
    <w:rsid w:val="00511E54"/>
    <w:rsid w:val="00513724"/>
    <w:rsid w:val="0051447E"/>
    <w:rsid w:val="005150B2"/>
    <w:rsid w:val="00515325"/>
    <w:rsid w:val="00515405"/>
    <w:rsid w:val="00515EB6"/>
    <w:rsid w:val="005166EF"/>
    <w:rsid w:val="0051680A"/>
    <w:rsid w:val="005171CA"/>
    <w:rsid w:val="00521B9E"/>
    <w:rsid w:val="005229DB"/>
    <w:rsid w:val="00524A0C"/>
    <w:rsid w:val="00524B9E"/>
    <w:rsid w:val="00526436"/>
    <w:rsid w:val="00526572"/>
    <w:rsid w:val="0053111E"/>
    <w:rsid w:val="00534A4E"/>
    <w:rsid w:val="00535109"/>
    <w:rsid w:val="0053582A"/>
    <w:rsid w:val="00536C72"/>
    <w:rsid w:val="00536CDF"/>
    <w:rsid w:val="00543A36"/>
    <w:rsid w:val="00545641"/>
    <w:rsid w:val="00545911"/>
    <w:rsid w:val="005468A4"/>
    <w:rsid w:val="00547EDF"/>
    <w:rsid w:val="005511FD"/>
    <w:rsid w:val="005513DF"/>
    <w:rsid w:val="00551466"/>
    <w:rsid w:val="0055178F"/>
    <w:rsid w:val="00552F3C"/>
    <w:rsid w:val="00554D69"/>
    <w:rsid w:val="005556A0"/>
    <w:rsid w:val="00555CA5"/>
    <w:rsid w:val="00555CBE"/>
    <w:rsid w:val="00555FDE"/>
    <w:rsid w:val="005604F7"/>
    <w:rsid w:val="00560FCE"/>
    <w:rsid w:val="005611DF"/>
    <w:rsid w:val="005626B0"/>
    <w:rsid w:val="00562EE7"/>
    <w:rsid w:val="00565387"/>
    <w:rsid w:val="005705A9"/>
    <w:rsid w:val="00572F72"/>
    <w:rsid w:val="0057341A"/>
    <w:rsid w:val="005739E0"/>
    <w:rsid w:val="00576213"/>
    <w:rsid w:val="005763D6"/>
    <w:rsid w:val="005827D5"/>
    <w:rsid w:val="00582B70"/>
    <w:rsid w:val="00582FB9"/>
    <w:rsid w:val="00583516"/>
    <w:rsid w:val="005838C6"/>
    <w:rsid w:val="00584281"/>
    <w:rsid w:val="005846F9"/>
    <w:rsid w:val="00584AE2"/>
    <w:rsid w:val="00584CC2"/>
    <w:rsid w:val="00586191"/>
    <w:rsid w:val="005862EF"/>
    <w:rsid w:val="00586EB8"/>
    <w:rsid w:val="0058749E"/>
    <w:rsid w:val="00587B5E"/>
    <w:rsid w:val="00590DAF"/>
    <w:rsid w:val="00590DC0"/>
    <w:rsid w:val="0059180E"/>
    <w:rsid w:val="005934D9"/>
    <w:rsid w:val="00593A1A"/>
    <w:rsid w:val="00596D6F"/>
    <w:rsid w:val="00596DB7"/>
    <w:rsid w:val="00597BEF"/>
    <w:rsid w:val="005A03AB"/>
    <w:rsid w:val="005A08CA"/>
    <w:rsid w:val="005A0B4E"/>
    <w:rsid w:val="005A14EF"/>
    <w:rsid w:val="005A1574"/>
    <w:rsid w:val="005A2153"/>
    <w:rsid w:val="005A3817"/>
    <w:rsid w:val="005A3B72"/>
    <w:rsid w:val="005A3E70"/>
    <w:rsid w:val="005A569A"/>
    <w:rsid w:val="005A5800"/>
    <w:rsid w:val="005A6480"/>
    <w:rsid w:val="005A6A13"/>
    <w:rsid w:val="005A7F39"/>
    <w:rsid w:val="005B060E"/>
    <w:rsid w:val="005B0879"/>
    <w:rsid w:val="005B0D94"/>
    <w:rsid w:val="005B1960"/>
    <w:rsid w:val="005B2142"/>
    <w:rsid w:val="005B24BE"/>
    <w:rsid w:val="005B4146"/>
    <w:rsid w:val="005B4997"/>
    <w:rsid w:val="005B7FEF"/>
    <w:rsid w:val="005C08CA"/>
    <w:rsid w:val="005C2B76"/>
    <w:rsid w:val="005C2C1F"/>
    <w:rsid w:val="005C2EAE"/>
    <w:rsid w:val="005C2F6F"/>
    <w:rsid w:val="005C37F1"/>
    <w:rsid w:val="005C3852"/>
    <w:rsid w:val="005C484E"/>
    <w:rsid w:val="005D0348"/>
    <w:rsid w:val="005D0C1E"/>
    <w:rsid w:val="005D219A"/>
    <w:rsid w:val="005D5657"/>
    <w:rsid w:val="005E0812"/>
    <w:rsid w:val="005E12F6"/>
    <w:rsid w:val="005E3742"/>
    <w:rsid w:val="005E46FC"/>
    <w:rsid w:val="005E4E25"/>
    <w:rsid w:val="005E5AE1"/>
    <w:rsid w:val="005E692F"/>
    <w:rsid w:val="005E764D"/>
    <w:rsid w:val="005F11ED"/>
    <w:rsid w:val="005F1731"/>
    <w:rsid w:val="005F18D7"/>
    <w:rsid w:val="005F2ADA"/>
    <w:rsid w:val="005F364E"/>
    <w:rsid w:val="005F367B"/>
    <w:rsid w:val="005F562D"/>
    <w:rsid w:val="005F71C9"/>
    <w:rsid w:val="005F7F13"/>
    <w:rsid w:val="00600EE9"/>
    <w:rsid w:val="00601FC4"/>
    <w:rsid w:val="00602B38"/>
    <w:rsid w:val="00607514"/>
    <w:rsid w:val="0060757B"/>
    <w:rsid w:val="00607DA2"/>
    <w:rsid w:val="006106CF"/>
    <w:rsid w:val="0061077E"/>
    <w:rsid w:val="006109CF"/>
    <w:rsid w:val="00613C98"/>
    <w:rsid w:val="00614BCF"/>
    <w:rsid w:val="00615CC2"/>
    <w:rsid w:val="006176C3"/>
    <w:rsid w:val="006204CA"/>
    <w:rsid w:val="00623063"/>
    <w:rsid w:val="00623E6D"/>
    <w:rsid w:val="00625119"/>
    <w:rsid w:val="0062659C"/>
    <w:rsid w:val="006273A4"/>
    <w:rsid w:val="0062786C"/>
    <w:rsid w:val="006348DA"/>
    <w:rsid w:val="00634DC6"/>
    <w:rsid w:val="006355BA"/>
    <w:rsid w:val="00635949"/>
    <w:rsid w:val="00635F3E"/>
    <w:rsid w:val="006361BA"/>
    <w:rsid w:val="00636B69"/>
    <w:rsid w:val="00637B8E"/>
    <w:rsid w:val="006402DF"/>
    <w:rsid w:val="00641259"/>
    <w:rsid w:val="00642A84"/>
    <w:rsid w:val="00644D4F"/>
    <w:rsid w:val="0064555E"/>
    <w:rsid w:val="00646565"/>
    <w:rsid w:val="00646EF0"/>
    <w:rsid w:val="00650A49"/>
    <w:rsid w:val="00650CC7"/>
    <w:rsid w:val="00650DDA"/>
    <w:rsid w:val="00653BFB"/>
    <w:rsid w:val="0065499D"/>
    <w:rsid w:val="006550AE"/>
    <w:rsid w:val="0065653B"/>
    <w:rsid w:val="00660EA4"/>
    <w:rsid w:val="00662CD5"/>
    <w:rsid w:val="006669C4"/>
    <w:rsid w:val="00670AC6"/>
    <w:rsid w:val="00670C8A"/>
    <w:rsid w:val="00672A56"/>
    <w:rsid w:val="0067342F"/>
    <w:rsid w:val="00677422"/>
    <w:rsid w:val="006801C4"/>
    <w:rsid w:val="00681E3C"/>
    <w:rsid w:val="0068228C"/>
    <w:rsid w:val="00682E71"/>
    <w:rsid w:val="00684A8A"/>
    <w:rsid w:val="006853CC"/>
    <w:rsid w:val="00693C57"/>
    <w:rsid w:val="00694A02"/>
    <w:rsid w:val="00696D32"/>
    <w:rsid w:val="006A0BE1"/>
    <w:rsid w:val="006A122F"/>
    <w:rsid w:val="006A2E71"/>
    <w:rsid w:val="006A403D"/>
    <w:rsid w:val="006A44D6"/>
    <w:rsid w:val="006A4751"/>
    <w:rsid w:val="006A4941"/>
    <w:rsid w:val="006A4A78"/>
    <w:rsid w:val="006A59FE"/>
    <w:rsid w:val="006A5E65"/>
    <w:rsid w:val="006A60D4"/>
    <w:rsid w:val="006A6355"/>
    <w:rsid w:val="006A708B"/>
    <w:rsid w:val="006B043D"/>
    <w:rsid w:val="006B0E28"/>
    <w:rsid w:val="006B10C8"/>
    <w:rsid w:val="006B1B69"/>
    <w:rsid w:val="006B30D3"/>
    <w:rsid w:val="006B337F"/>
    <w:rsid w:val="006B46CD"/>
    <w:rsid w:val="006B7BB6"/>
    <w:rsid w:val="006C1D33"/>
    <w:rsid w:val="006C3A64"/>
    <w:rsid w:val="006C5790"/>
    <w:rsid w:val="006C77F5"/>
    <w:rsid w:val="006C7818"/>
    <w:rsid w:val="006D02A3"/>
    <w:rsid w:val="006D0981"/>
    <w:rsid w:val="006D2B70"/>
    <w:rsid w:val="006D2E5D"/>
    <w:rsid w:val="006D30B5"/>
    <w:rsid w:val="006D31AF"/>
    <w:rsid w:val="006D3E1D"/>
    <w:rsid w:val="006D65D8"/>
    <w:rsid w:val="006D72EA"/>
    <w:rsid w:val="006E0306"/>
    <w:rsid w:val="006E1B26"/>
    <w:rsid w:val="006E2168"/>
    <w:rsid w:val="006E2200"/>
    <w:rsid w:val="006E2398"/>
    <w:rsid w:val="006E4233"/>
    <w:rsid w:val="006E48C0"/>
    <w:rsid w:val="006E5F48"/>
    <w:rsid w:val="006E710A"/>
    <w:rsid w:val="006F1755"/>
    <w:rsid w:val="006F2098"/>
    <w:rsid w:val="006F2D7B"/>
    <w:rsid w:val="006F552C"/>
    <w:rsid w:val="006F5F28"/>
    <w:rsid w:val="006F6CDF"/>
    <w:rsid w:val="006F7572"/>
    <w:rsid w:val="006F79E2"/>
    <w:rsid w:val="007005BC"/>
    <w:rsid w:val="007014D0"/>
    <w:rsid w:val="00706334"/>
    <w:rsid w:val="00706B78"/>
    <w:rsid w:val="00707539"/>
    <w:rsid w:val="00710C7D"/>
    <w:rsid w:val="00711C11"/>
    <w:rsid w:val="00711ED3"/>
    <w:rsid w:val="00712028"/>
    <w:rsid w:val="007124E4"/>
    <w:rsid w:val="00713A95"/>
    <w:rsid w:val="00714332"/>
    <w:rsid w:val="007153A8"/>
    <w:rsid w:val="007158DB"/>
    <w:rsid w:val="00715949"/>
    <w:rsid w:val="00715B73"/>
    <w:rsid w:val="0071696A"/>
    <w:rsid w:val="007202E1"/>
    <w:rsid w:val="007224C5"/>
    <w:rsid w:val="00722839"/>
    <w:rsid w:val="007235E4"/>
    <w:rsid w:val="00723CCE"/>
    <w:rsid w:val="00725B6C"/>
    <w:rsid w:val="007267F7"/>
    <w:rsid w:val="00730475"/>
    <w:rsid w:val="00730FF8"/>
    <w:rsid w:val="007315A5"/>
    <w:rsid w:val="007315F5"/>
    <w:rsid w:val="00734451"/>
    <w:rsid w:val="00735192"/>
    <w:rsid w:val="00735409"/>
    <w:rsid w:val="00736750"/>
    <w:rsid w:val="00736DCD"/>
    <w:rsid w:val="007432E9"/>
    <w:rsid w:val="00744DBD"/>
    <w:rsid w:val="007459F8"/>
    <w:rsid w:val="007465F9"/>
    <w:rsid w:val="007470F8"/>
    <w:rsid w:val="007507C1"/>
    <w:rsid w:val="00750827"/>
    <w:rsid w:val="00750A07"/>
    <w:rsid w:val="00751680"/>
    <w:rsid w:val="00751757"/>
    <w:rsid w:val="00752A68"/>
    <w:rsid w:val="00752A72"/>
    <w:rsid w:val="007536B3"/>
    <w:rsid w:val="00754D74"/>
    <w:rsid w:val="0075525D"/>
    <w:rsid w:val="007604F1"/>
    <w:rsid w:val="0076184D"/>
    <w:rsid w:val="00761C04"/>
    <w:rsid w:val="00762CC8"/>
    <w:rsid w:val="00762E21"/>
    <w:rsid w:val="00763F98"/>
    <w:rsid w:val="007643D2"/>
    <w:rsid w:val="007669C2"/>
    <w:rsid w:val="00766AE7"/>
    <w:rsid w:val="007676EE"/>
    <w:rsid w:val="00767736"/>
    <w:rsid w:val="00767FC5"/>
    <w:rsid w:val="00770779"/>
    <w:rsid w:val="00771F08"/>
    <w:rsid w:val="007724C2"/>
    <w:rsid w:val="00773BB7"/>
    <w:rsid w:val="0077444E"/>
    <w:rsid w:val="00775023"/>
    <w:rsid w:val="00775591"/>
    <w:rsid w:val="00776592"/>
    <w:rsid w:val="0077683D"/>
    <w:rsid w:val="00777C16"/>
    <w:rsid w:val="00777D80"/>
    <w:rsid w:val="0078051C"/>
    <w:rsid w:val="00782E05"/>
    <w:rsid w:val="00783A63"/>
    <w:rsid w:val="00783C39"/>
    <w:rsid w:val="00786B9F"/>
    <w:rsid w:val="00791F46"/>
    <w:rsid w:val="007929D9"/>
    <w:rsid w:val="007930AC"/>
    <w:rsid w:val="00794875"/>
    <w:rsid w:val="007959C3"/>
    <w:rsid w:val="00795F53"/>
    <w:rsid w:val="007A09A0"/>
    <w:rsid w:val="007A3365"/>
    <w:rsid w:val="007A36A2"/>
    <w:rsid w:val="007A5489"/>
    <w:rsid w:val="007A6BCB"/>
    <w:rsid w:val="007A71D5"/>
    <w:rsid w:val="007A7B56"/>
    <w:rsid w:val="007B28E4"/>
    <w:rsid w:val="007B3B0E"/>
    <w:rsid w:val="007B3E6C"/>
    <w:rsid w:val="007B4E7E"/>
    <w:rsid w:val="007B4F5F"/>
    <w:rsid w:val="007B5734"/>
    <w:rsid w:val="007B6E41"/>
    <w:rsid w:val="007C0124"/>
    <w:rsid w:val="007C1E65"/>
    <w:rsid w:val="007C28BA"/>
    <w:rsid w:val="007C2A53"/>
    <w:rsid w:val="007C35FA"/>
    <w:rsid w:val="007C3CA4"/>
    <w:rsid w:val="007C446F"/>
    <w:rsid w:val="007C5926"/>
    <w:rsid w:val="007C5AB5"/>
    <w:rsid w:val="007C6840"/>
    <w:rsid w:val="007C766B"/>
    <w:rsid w:val="007C7E08"/>
    <w:rsid w:val="007D1279"/>
    <w:rsid w:val="007D15A1"/>
    <w:rsid w:val="007D2491"/>
    <w:rsid w:val="007D4A8A"/>
    <w:rsid w:val="007D4C95"/>
    <w:rsid w:val="007D549E"/>
    <w:rsid w:val="007D6FC9"/>
    <w:rsid w:val="007D7CB0"/>
    <w:rsid w:val="007D7EA8"/>
    <w:rsid w:val="007E063B"/>
    <w:rsid w:val="007E0770"/>
    <w:rsid w:val="007E10B8"/>
    <w:rsid w:val="007E14AD"/>
    <w:rsid w:val="007E1D09"/>
    <w:rsid w:val="007E299D"/>
    <w:rsid w:val="007E325D"/>
    <w:rsid w:val="007E3E98"/>
    <w:rsid w:val="007E40C9"/>
    <w:rsid w:val="007E413D"/>
    <w:rsid w:val="007E42C8"/>
    <w:rsid w:val="007E4545"/>
    <w:rsid w:val="007F28D9"/>
    <w:rsid w:val="007F2F88"/>
    <w:rsid w:val="007F4154"/>
    <w:rsid w:val="007F4862"/>
    <w:rsid w:val="007F4D07"/>
    <w:rsid w:val="00802CFF"/>
    <w:rsid w:val="0080302B"/>
    <w:rsid w:val="00803047"/>
    <w:rsid w:val="00803963"/>
    <w:rsid w:val="00804C2B"/>
    <w:rsid w:val="00804FB1"/>
    <w:rsid w:val="0080553E"/>
    <w:rsid w:val="00807075"/>
    <w:rsid w:val="00810606"/>
    <w:rsid w:val="00810B6D"/>
    <w:rsid w:val="008116CA"/>
    <w:rsid w:val="008121C1"/>
    <w:rsid w:val="00814E6F"/>
    <w:rsid w:val="00816076"/>
    <w:rsid w:val="00816181"/>
    <w:rsid w:val="00816FB3"/>
    <w:rsid w:val="008172AA"/>
    <w:rsid w:val="00817741"/>
    <w:rsid w:val="008205E2"/>
    <w:rsid w:val="0082187B"/>
    <w:rsid w:val="0082195D"/>
    <w:rsid w:val="00822355"/>
    <w:rsid w:val="00822457"/>
    <w:rsid w:val="00822DF9"/>
    <w:rsid w:val="008250CA"/>
    <w:rsid w:val="00825B78"/>
    <w:rsid w:val="00825D70"/>
    <w:rsid w:val="00825E21"/>
    <w:rsid w:val="00826D30"/>
    <w:rsid w:val="00830512"/>
    <w:rsid w:val="0083158C"/>
    <w:rsid w:val="008330ED"/>
    <w:rsid w:val="00833376"/>
    <w:rsid w:val="0083357B"/>
    <w:rsid w:val="00833B4C"/>
    <w:rsid w:val="00835B2C"/>
    <w:rsid w:val="00835E4C"/>
    <w:rsid w:val="00836025"/>
    <w:rsid w:val="00836F4A"/>
    <w:rsid w:val="008371E0"/>
    <w:rsid w:val="00837455"/>
    <w:rsid w:val="008411B5"/>
    <w:rsid w:val="00842191"/>
    <w:rsid w:val="00842C54"/>
    <w:rsid w:val="00842D95"/>
    <w:rsid w:val="00842E73"/>
    <w:rsid w:val="0084390C"/>
    <w:rsid w:val="00843F02"/>
    <w:rsid w:val="00846324"/>
    <w:rsid w:val="008464D9"/>
    <w:rsid w:val="00847164"/>
    <w:rsid w:val="008514F1"/>
    <w:rsid w:val="00853486"/>
    <w:rsid w:val="00854826"/>
    <w:rsid w:val="0085668F"/>
    <w:rsid w:val="00857B98"/>
    <w:rsid w:val="00864AF8"/>
    <w:rsid w:val="0086575C"/>
    <w:rsid w:val="008723F0"/>
    <w:rsid w:val="00874430"/>
    <w:rsid w:val="008747AA"/>
    <w:rsid w:val="00876A3A"/>
    <w:rsid w:val="0088123F"/>
    <w:rsid w:val="00881B98"/>
    <w:rsid w:val="008835E6"/>
    <w:rsid w:val="00883AC4"/>
    <w:rsid w:val="00884737"/>
    <w:rsid w:val="008847BB"/>
    <w:rsid w:val="008865F6"/>
    <w:rsid w:val="00887507"/>
    <w:rsid w:val="00887DD4"/>
    <w:rsid w:val="00890B79"/>
    <w:rsid w:val="00890C72"/>
    <w:rsid w:val="008913CF"/>
    <w:rsid w:val="00891AC6"/>
    <w:rsid w:val="00891DE7"/>
    <w:rsid w:val="008926BE"/>
    <w:rsid w:val="00893C0E"/>
    <w:rsid w:val="008944E9"/>
    <w:rsid w:val="00896FF4"/>
    <w:rsid w:val="008A0DBC"/>
    <w:rsid w:val="008A1C25"/>
    <w:rsid w:val="008A24CD"/>
    <w:rsid w:val="008A2519"/>
    <w:rsid w:val="008A4768"/>
    <w:rsid w:val="008A4A94"/>
    <w:rsid w:val="008A4C38"/>
    <w:rsid w:val="008A4CFE"/>
    <w:rsid w:val="008A4EFE"/>
    <w:rsid w:val="008A5439"/>
    <w:rsid w:val="008A5838"/>
    <w:rsid w:val="008A6DFA"/>
    <w:rsid w:val="008A7C81"/>
    <w:rsid w:val="008B0984"/>
    <w:rsid w:val="008B1E32"/>
    <w:rsid w:val="008B58E0"/>
    <w:rsid w:val="008B5E02"/>
    <w:rsid w:val="008B6594"/>
    <w:rsid w:val="008C13CF"/>
    <w:rsid w:val="008C3042"/>
    <w:rsid w:val="008C4211"/>
    <w:rsid w:val="008C4C5D"/>
    <w:rsid w:val="008C4EE9"/>
    <w:rsid w:val="008C64A3"/>
    <w:rsid w:val="008C6BF7"/>
    <w:rsid w:val="008C6D9F"/>
    <w:rsid w:val="008D01E9"/>
    <w:rsid w:val="008D0F49"/>
    <w:rsid w:val="008D169A"/>
    <w:rsid w:val="008D16F7"/>
    <w:rsid w:val="008D19F5"/>
    <w:rsid w:val="008D1B32"/>
    <w:rsid w:val="008D294E"/>
    <w:rsid w:val="008D3C07"/>
    <w:rsid w:val="008D5B0C"/>
    <w:rsid w:val="008D5DFC"/>
    <w:rsid w:val="008D6F36"/>
    <w:rsid w:val="008E0A23"/>
    <w:rsid w:val="008E292D"/>
    <w:rsid w:val="008E3499"/>
    <w:rsid w:val="008E4316"/>
    <w:rsid w:val="008E45E3"/>
    <w:rsid w:val="008E4AE1"/>
    <w:rsid w:val="008E6C7D"/>
    <w:rsid w:val="008E6D5F"/>
    <w:rsid w:val="008F1C58"/>
    <w:rsid w:val="008F2645"/>
    <w:rsid w:val="008F329D"/>
    <w:rsid w:val="008F3C71"/>
    <w:rsid w:val="008F5B65"/>
    <w:rsid w:val="00905DFB"/>
    <w:rsid w:val="009065C2"/>
    <w:rsid w:val="0091308D"/>
    <w:rsid w:val="0091647F"/>
    <w:rsid w:val="00917230"/>
    <w:rsid w:val="00920212"/>
    <w:rsid w:val="00920F66"/>
    <w:rsid w:val="00921145"/>
    <w:rsid w:val="00922585"/>
    <w:rsid w:val="009249A3"/>
    <w:rsid w:val="0092519E"/>
    <w:rsid w:val="00925FE9"/>
    <w:rsid w:val="00926DE7"/>
    <w:rsid w:val="009278FF"/>
    <w:rsid w:val="00932B2E"/>
    <w:rsid w:val="009355B6"/>
    <w:rsid w:val="00935AA7"/>
    <w:rsid w:val="009369BC"/>
    <w:rsid w:val="009372F7"/>
    <w:rsid w:val="00940299"/>
    <w:rsid w:val="00941299"/>
    <w:rsid w:val="0094195B"/>
    <w:rsid w:val="00945117"/>
    <w:rsid w:val="0094532A"/>
    <w:rsid w:val="00945E85"/>
    <w:rsid w:val="00950FE8"/>
    <w:rsid w:val="00952905"/>
    <w:rsid w:val="00953B8A"/>
    <w:rsid w:val="00953FA6"/>
    <w:rsid w:val="009558BA"/>
    <w:rsid w:val="00960EA0"/>
    <w:rsid w:val="009617EC"/>
    <w:rsid w:val="00964AFF"/>
    <w:rsid w:val="00970996"/>
    <w:rsid w:val="0097103D"/>
    <w:rsid w:val="00971E31"/>
    <w:rsid w:val="00972249"/>
    <w:rsid w:val="009724C3"/>
    <w:rsid w:val="0097257D"/>
    <w:rsid w:val="009731DB"/>
    <w:rsid w:val="00973A5E"/>
    <w:rsid w:val="00974507"/>
    <w:rsid w:val="0097649C"/>
    <w:rsid w:val="00982429"/>
    <w:rsid w:val="00982A7E"/>
    <w:rsid w:val="009835A1"/>
    <w:rsid w:val="00983A5F"/>
    <w:rsid w:val="00984358"/>
    <w:rsid w:val="00984A74"/>
    <w:rsid w:val="00985C85"/>
    <w:rsid w:val="00990179"/>
    <w:rsid w:val="00992440"/>
    <w:rsid w:val="009928FC"/>
    <w:rsid w:val="00993832"/>
    <w:rsid w:val="00993DA7"/>
    <w:rsid w:val="0099452A"/>
    <w:rsid w:val="00996FAE"/>
    <w:rsid w:val="009A2466"/>
    <w:rsid w:val="009A2586"/>
    <w:rsid w:val="009A39BB"/>
    <w:rsid w:val="009A3E12"/>
    <w:rsid w:val="009A3FC2"/>
    <w:rsid w:val="009A6527"/>
    <w:rsid w:val="009A6AFA"/>
    <w:rsid w:val="009A6CDA"/>
    <w:rsid w:val="009B2CEC"/>
    <w:rsid w:val="009B61D0"/>
    <w:rsid w:val="009B7166"/>
    <w:rsid w:val="009C0C0F"/>
    <w:rsid w:val="009C384B"/>
    <w:rsid w:val="009C4653"/>
    <w:rsid w:val="009C4E8D"/>
    <w:rsid w:val="009C6D74"/>
    <w:rsid w:val="009D06E4"/>
    <w:rsid w:val="009D10AD"/>
    <w:rsid w:val="009D4DC9"/>
    <w:rsid w:val="009D501B"/>
    <w:rsid w:val="009D6076"/>
    <w:rsid w:val="009D65C4"/>
    <w:rsid w:val="009D7339"/>
    <w:rsid w:val="009D79BC"/>
    <w:rsid w:val="009E2A7E"/>
    <w:rsid w:val="009E3E8E"/>
    <w:rsid w:val="009E4B66"/>
    <w:rsid w:val="009E4FBA"/>
    <w:rsid w:val="009F0FF0"/>
    <w:rsid w:val="009F158E"/>
    <w:rsid w:val="009F3035"/>
    <w:rsid w:val="009F4338"/>
    <w:rsid w:val="009F5C20"/>
    <w:rsid w:val="009F6420"/>
    <w:rsid w:val="009F6E39"/>
    <w:rsid w:val="009F7444"/>
    <w:rsid w:val="009F7E39"/>
    <w:rsid w:val="00A000EA"/>
    <w:rsid w:val="00A01927"/>
    <w:rsid w:val="00A02424"/>
    <w:rsid w:val="00A035EC"/>
    <w:rsid w:val="00A03C95"/>
    <w:rsid w:val="00A04E77"/>
    <w:rsid w:val="00A0525E"/>
    <w:rsid w:val="00A06CE4"/>
    <w:rsid w:val="00A1277A"/>
    <w:rsid w:val="00A14B46"/>
    <w:rsid w:val="00A15392"/>
    <w:rsid w:val="00A17BA0"/>
    <w:rsid w:val="00A20F65"/>
    <w:rsid w:val="00A211C8"/>
    <w:rsid w:val="00A22A95"/>
    <w:rsid w:val="00A22F8E"/>
    <w:rsid w:val="00A24618"/>
    <w:rsid w:val="00A25EE3"/>
    <w:rsid w:val="00A26060"/>
    <w:rsid w:val="00A2659B"/>
    <w:rsid w:val="00A30739"/>
    <w:rsid w:val="00A32A5D"/>
    <w:rsid w:val="00A34A12"/>
    <w:rsid w:val="00A36F99"/>
    <w:rsid w:val="00A377BF"/>
    <w:rsid w:val="00A37ED6"/>
    <w:rsid w:val="00A414D9"/>
    <w:rsid w:val="00A4279B"/>
    <w:rsid w:val="00A4287E"/>
    <w:rsid w:val="00A43DF6"/>
    <w:rsid w:val="00A44496"/>
    <w:rsid w:val="00A44A95"/>
    <w:rsid w:val="00A44ADC"/>
    <w:rsid w:val="00A45896"/>
    <w:rsid w:val="00A47635"/>
    <w:rsid w:val="00A478B4"/>
    <w:rsid w:val="00A51196"/>
    <w:rsid w:val="00A53559"/>
    <w:rsid w:val="00A540A5"/>
    <w:rsid w:val="00A54C72"/>
    <w:rsid w:val="00A556C0"/>
    <w:rsid w:val="00A5686E"/>
    <w:rsid w:val="00A572E9"/>
    <w:rsid w:val="00A60543"/>
    <w:rsid w:val="00A60612"/>
    <w:rsid w:val="00A60F6D"/>
    <w:rsid w:val="00A61B10"/>
    <w:rsid w:val="00A63472"/>
    <w:rsid w:val="00A639C7"/>
    <w:rsid w:val="00A64644"/>
    <w:rsid w:val="00A64648"/>
    <w:rsid w:val="00A668AB"/>
    <w:rsid w:val="00A6746E"/>
    <w:rsid w:val="00A7307A"/>
    <w:rsid w:val="00A739A3"/>
    <w:rsid w:val="00A73CAB"/>
    <w:rsid w:val="00A75B39"/>
    <w:rsid w:val="00A77E18"/>
    <w:rsid w:val="00A82AFC"/>
    <w:rsid w:val="00A841DA"/>
    <w:rsid w:val="00A856B3"/>
    <w:rsid w:val="00A86011"/>
    <w:rsid w:val="00A873CC"/>
    <w:rsid w:val="00A87A8E"/>
    <w:rsid w:val="00A91C64"/>
    <w:rsid w:val="00A92B7A"/>
    <w:rsid w:val="00A937CB"/>
    <w:rsid w:val="00A97380"/>
    <w:rsid w:val="00AA09A7"/>
    <w:rsid w:val="00AA10E3"/>
    <w:rsid w:val="00AA142F"/>
    <w:rsid w:val="00AA297E"/>
    <w:rsid w:val="00AA2C8F"/>
    <w:rsid w:val="00AA4C1E"/>
    <w:rsid w:val="00AA5A1F"/>
    <w:rsid w:val="00AA5F32"/>
    <w:rsid w:val="00AA63D4"/>
    <w:rsid w:val="00AA6C2B"/>
    <w:rsid w:val="00AA70F0"/>
    <w:rsid w:val="00AB11B2"/>
    <w:rsid w:val="00AB35B5"/>
    <w:rsid w:val="00AB3EBA"/>
    <w:rsid w:val="00AB4614"/>
    <w:rsid w:val="00AB5C7D"/>
    <w:rsid w:val="00AB6111"/>
    <w:rsid w:val="00AB68BE"/>
    <w:rsid w:val="00AB7048"/>
    <w:rsid w:val="00AB71C1"/>
    <w:rsid w:val="00AC0BF4"/>
    <w:rsid w:val="00AC1625"/>
    <w:rsid w:val="00AC2CED"/>
    <w:rsid w:val="00AC31E3"/>
    <w:rsid w:val="00AC4CF3"/>
    <w:rsid w:val="00AC5F7F"/>
    <w:rsid w:val="00AC74B0"/>
    <w:rsid w:val="00AD3F34"/>
    <w:rsid w:val="00AD560B"/>
    <w:rsid w:val="00AD59D2"/>
    <w:rsid w:val="00AD698B"/>
    <w:rsid w:val="00AD6E5A"/>
    <w:rsid w:val="00AD70D5"/>
    <w:rsid w:val="00AD75D2"/>
    <w:rsid w:val="00AD7834"/>
    <w:rsid w:val="00AE062D"/>
    <w:rsid w:val="00AE1321"/>
    <w:rsid w:val="00AE1553"/>
    <w:rsid w:val="00AE1567"/>
    <w:rsid w:val="00AE1948"/>
    <w:rsid w:val="00AE32F4"/>
    <w:rsid w:val="00AE421A"/>
    <w:rsid w:val="00AE45D8"/>
    <w:rsid w:val="00AE50B8"/>
    <w:rsid w:val="00AE59DA"/>
    <w:rsid w:val="00AE6440"/>
    <w:rsid w:val="00AE6C64"/>
    <w:rsid w:val="00AE6FC7"/>
    <w:rsid w:val="00AE7321"/>
    <w:rsid w:val="00AF17B5"/>
    <w:rsid w:val="00AF1F40"/>
    <w:rsid w:val="00AF4CDB"/>
    <w:rsid w:val="00AF4D49"/>
    <w:rsid w:val="00AF55DA"/>
    <w:rsid w:val="00AF7735"/>
    <w:rsid w:val="00B00E93"/>
    <w:rsid w:val="00B02CBE"/>
    <w:rsid w:val="00B056BC"/>
    <w:rsid w:val="00B06515"/>
    <w:rsid w:val="00B071FB"/>
    <w:rsid w:val="00B07A55"/>
    <w:rsid w:val="00B07F03"/>
    <w:rsid w:val="00B101A0"/>
    <w:rsid w:val="00B10740"/>
    <w:rsid w:val="00B10B25"/>
    <w:rsid w:val="00B11D23"/>
    <w:rsid w:val="00B11DE6"/>
    <w:rsid w:val="00B14363"/>
    <w:rsid w:val="00B161A3"/>
    <w:rsid w:val="00B16EA8"/>
    <w:rsid w:val="00B2169A"/>
    <w:rsid w:val="00B2197D"/>
    <w:rsid w:val="00B22D48"/>
    <w:rsid w:val="00B23940"/>
    <w:rsid w:val="00B2525A"/>
    <w:rsid w:val="00B25A5F"/>
    <w:rsid w:val="00B26216"/>
    <w:rsid w:val="00B26655"/>
    <w:rsid w:val="00B26A58"/>
    <w:rsid w:val="00B26B3A"/>
    <w:rsid w:val="00B26D28"/>
    <w:rsid w:val="00B279BA"/>
    <w:rsid w:val="00B30037"/>
    <w:rsid w:val="00B32FD5"/>
    <w:rsid w:val="00B348B0"/>
    <w:rsid w:val="00B34B6D"/>
    <w:rsid w:val="00B34EB7"/>
    <w:rsid w:val="00B34F92"/>
    <w:rsid w:val="00B43D51"/>
    <w:rsid w:val="00B43FFB"/>
    <w:rsid w:val="00B44D55"/>
    <w:rsid w:val="00B46A46"/>
    <w:rsid w:val="00B47CB7"/>
    <w:rsid w:val="00B507D5"/>
    <w:rsid w:val="00B51840"/>
    <w:rsid w:val="00B52451"/>
    <w:rsid w:val="00B53089"/>
    <w:rsid w:val="00B5487A"/>
    <w:rsid w:val="00B54CC5"/>
    <w:rsid w:val="00B605BA"/>
    <w:rsid w:val="00B6371F"/>
    <w:rsid w:val="00B63C17"/>
    <w:rsid w:val="00B66641"/>
    <w:rsid w:val="00B67F99"/>
    <w:rsid w:val="00B7029A"/>
    <w:rsid w:val="00B723E1"/>
    <w:rsid w:val="00B72B49"/>
    <w:rsid w:val="00B72B80"/>
    <w:rsid w:val="00B734F6"/>
    <w:rsid w:val="00B7611B"/>
    <w:rsid w:val="00B763C3"/>
    <w:rsid w:val="00B7722C"/>
    <w:rsid w:val="00B80CBE"/>
    <w:rsid w:val="00B812F1"/>
    <w:rsid w:val="00B81F5F"/>
    <w:rsid w:val="00B82C91"/>
    <w:rsid w:val="00B8303A"/>
    <w:rsid w:val="00B83D99"/>
    <w:rsid w:val="00B849EE"/>
    <w:rsid w:val="00B84A7B"/>
    <w:rsid w:val="00B84B73"/>
    <w:rsid w:val="00B8509C"/>
    <w:rsid w:val="00B90378"/>
    <w:rsid w:val="00B9127A"/>
    <w:rsid w:val="00B92A01"/>
    <w:rsid w:val="00B9360D"/>
    <w:rsid w:val="00B9416E"/>
    <w:rsid w:val="00B94679"/>
    <w:rsid w:val="00B94E92"/>
    <w:rsid w:val="00B96583"/>
    <w:rsid w:val="00B968FA"/>
    <w:rsid w:val="00B96BCC"/>
    <w:rsid w:val="00B96CA5"/>
    <w:rsid w:val="00B9798D"/>
    <w:rsid w:val="00BA0B6B"/>
    <w:rsid w:val="00BA0E7F"/>
    <w:rsid w:val="00BA3F91"/>
    <w:rsid w:val="00BA78CF"/>
    <w:rsid w:val="00BB0D87"/>
    <w:rsid w:val="00BB1A77"/>
    <w:rsid w:val="00BB1C4D"/>
    <w:rsid w:val="00BB2257"/>
    <w:rsid w:val="00BB23AC"/>
    <w:rsid w:val="00BB3D29"/>
    <w:rsid w:val="00BB4E2A"/>
    <w:rsid w:val="00BB55F8"/>
    <w:rsid w:val="00BC123A"/>
    <w:rsid w:val="00BC130A"/>
    <w:rsid w:val="00BC1669"/>
    <w:rsid w:val="00BC32B0"/>
    <w:rsid w:val="00BC471C"/>
    <w:rsid w:val="00BC5B43"/>
    <w:rsid w:val="00BD0726"/>
    <w:rsid w:val="00BD12C2"/>
    <w:rsid w:val="00BD24D4"/>
    <w:rsid w:val="00BD5B6A"/>
    <w:rsid w:val="00BD663C"/>
    <w:rsid w:val="00BD6F32"/>
    <w:rsid w:val="00BD719C"/>
    <w:rsid w:val="00BD7958"/>
    <w:rsid w:val="00BD7C06"/>
    <w:rsid w:val="00BE0A0B"/>
    <w:rsid w:val="00BE0F18"/>
    <w:rsid w:val="00BE46BC"/>
    <w:rsid w:val="00BE59BE"/>
    <w:rsid w:val="00BE5A81"/>
    <w:rsid w:val="00BE612F"/>
    <w:rsid w:val="00BF02B8"/>
    <w:rsid w:val="00BF0446"/>
    <w:rsid w:val="00BF083D"/>
    <w:rsid w:val="00BF44BB"/>
    <w:rsid w:val="00BF4690"/>
    <w:rsid w:val="00BF54DF"/>
    <w:rsid w:val="00BF5845"/>
    <w:rsid w:val="00BF79D4"/>
    <w:rsid w:val="00BF7F70"/>
    <w:rsid w:val="00BF7FEC"/>
    <w:rsid w:val="00C0078D"/>
    <w:rsid w:val="00C010FD"/>
    <w:rsid w:val="00C03954"/>
    <w:rsid w:val="00C0635B"/>
    <w:rsid w:val="00C0667B"/>
    <w:rsid w:val="00C06919"/>
    <w:rsid w:val="00C06A88"/>
    <w:rsid w:val="00C10EC2"/>
    <w:rsid w:val="00C11209"/>
    <w:rsid w:val="00C1546A"/>
    <w:rsid w:val="00C159E8"/>
    <w:rsid w:val="00C1602F"/>
    <w:rsid w:val="00C2005E"/>
    <w:rsid w:val="00C2009F"/>
    <w:rsid w:val="00C21747"/>
    <w:rsid w:val="00C21DF0"/>
    <w:rsid w:val="00C230E1"/>
    <w:rsid w:val="00C2491E"/>
    <w:rsid w:val="00C316E8"/>
    <w:rsid w:val="00C323C7"/>
    <w:rsid w:val="00C345FC"/>
    <w:rsid w:val="00C34B01"/>
    <w:rsid w:val="00C35D5A"/>
    <w:rsid w:val="00C4091E"/>
    <w:rsid w:val="00C4246C"/>
    <w:rsid w:val="00C425E0"/>
    <w:rsid w:val="00C42EAF"/>
    <w:rsid w:val="00C443B8"/>
    <w:rsid w:val="00C447B8"/>
    <w:rsid w:val="00C448D9"/>
    <w:rsid w:val="00C44B41"/>
    <w:rsid w:val="00C46147"/>
    <w:rsid w:val="00C47F90"/>
    <w:rsid w:val="00C51626"/>
    <w:rsid w:val="00C51C1D"/>
    <w:rsid w:val="00C51F26"/>
    <w:rsid w:val="00C52008"/>
    <w:rsid w:val="00C52B6B"/>
    <w:rsid w:val="00C52F27"/>
    <w:rsid w:val="00C5553E"/>
    <w:rsid w:val="00C563F5"/>
    <w:rsid w:val="00C56A30"/>
    <w:rsid w:val="00C56D1C"/>
    <w:rsid w:val="00C60D8A"/>
    <w:rsid w:val="00C620A0"/>
    <w:rsid w:val="00C624AD"/>
    <w:rsid w:val="00C63680"/>
    <w:rsid w:val="00C63FC6"/>
    <w:rsid w:val="00C646E4"/>
    <w:rsid w:val="00C65E80"/>
    <w:rsid w:val="00C66311"/>
    <w:rsid w:val="00C66FCB"/>
    <w:rsid w:val="00C714C7"/>
    <w:rsid w:val="00C71EBB"/>
    <w:rsid w:val="00C738AA"/>
    <w:rsid w:val="00C73E8B"/>
    <w:rsid w:val="00C74E6B"/>
    <w:rsid w:val="00C75A4B"/>
    <w:rsid w:val="00C75C51"/>
    <w:rsid w:val="00C768A7"/>
    <w:rsid w:val="00C76DC0"/>
    <w:rsid w:val="00C82740"/>
    <w:rsid w:val="00C830F1"/>
    <w:rsid w:val="00C8369D"/>
    <w:rsid w:val="00C83835"/>
    <w:rsid w:val="00C86081"/>
    <w:rsid w:val="00C86E38"/>
    <w:rsid w:val="00C87391"/>
    <w:rsid w:val="00C87E36"/>
    <w:rsid w:val="00C9406B"/>
    <w:rsid w:val="00C94AE1"/>
    <w:rsid w:val="00C9516B"/>
    <w:rsid w:val="00C96626"/>
    <w:rsid w:val="00C96FAF"/>
    <w:rsid w:val="00C97044"/>
    <w:rsid w:val="00CA08CE"/>
    <w:rsid w:val="00CA1DFC"/>
    <w:rsid w:val="00CA4A39"/>
    <w:rsid w:val="00CA4A47"/>
    <w:rsid w:val="00CA5CE4"/>
    <w:rsid w:val="00CB0F92"/>
    <w:rsid w:val="00CB511E"/>
    <w:rsid w:val="00CB5B44"/>
    <w:rsid w:val="00CB5F34"/>
    <w:rsid w:val="00CB6556"/>
    <w:rsid w:val="00CB77B1"/>
    <w:rsid w:val="00CB7891"/>
    <w:rsid w:val="00CC07E5"/>
    <w:rsid w:val="00CC0C5C"/>
    <w:rsid w:val="00CC1335"/>
    <w:rsid w:val="00CC2593"/>
    <w:rsid w:val="00CC3620"/>
    <w:rsid w:val="00CC513D"/>
    <w:rsid w:val="00CC6B55"/>
    <w:rsid w:val="00CC7E33"/>
    <w:rsid w:val="00CD173D"/>
    <w:rsid w:val="00CD6D42"/>
    <w:rsid w:val="00CD77C0"/>
    <w:rsid w:val="00CE13D1"/>
    <w:rsid w:val="00CE1A76"/>
    <w:rsid w:val="00CE1AE4"/>
    <w:rsid w:val="00CE2091"/>
    <w:rsid w:val="00CE29F9"/>
    <w:rsid w:val="00CE63E6"/>
    <w:rsid w:val="00CE6437"/>
    <w:rsid w:val="00CE695B"/>
    <w:rsid w:val="00CE7068"/>
    <w:rsid w:val="00CE7EE9"/>
    <w:rsid w:val="00CF2480"/>
    <w:rsid w:val="00CF4AD2"/>
    <w:rsid w:val="00CF547E"/>
    <w:rsid w:val="00CF5487"/>
    <w:rsid w:val="00CF621E"/>
    <w:rsid w:val="00D023E5"/>
    <w:rsid w:val="00D0248A"/>
    <w:rsid w:val="00D0333B"/>
    <w:rsid w:val="00D05BCF"/>
    <w:rsid w:val="00D06059"/>
    <w:rsid w:val="00D06131"/>
    <w:rsid w:val="00D061C3"/>
    <w:rsid w:val="00D116BD"/>
    <w:rsid w:val="00D157F6"/>
    <w:rsid w:val="00D15F1C"/>
    <w:rsid w:val="00D16119"/>
    <w:rsid w:val="00D1776B"/>
    <w:rsid w:val="00D205B2"/>
    <w:rsid w:val="00D2144E"/>
    <w:rsid w:val="00D21D63"/>
    <w:rsid w:val="00D23997"/>
    <w:rsid w:val="00D23A33"/>
    <w:rsid w:val="00D23E64"/>
    <w:rsid w:val="00D274AB"/>
    <w:rsid w:val="00D307DE"/>
    <w:rsid w:val="00D31644"/>
    <w:rsid w:val="00D31668"/>
    <w:rsid w:val="00D3242D"/>
    <w:rsid w:val="00D335F4"/>
    <w:rsid w:val="00D3648E"/>
    <w:rsid w:val="00D41A06"/>
    <w:rsid w:val="00D43771"/>
    <w:rsid w:val="00D43A8B"/>
    <w:rsid w:val="00D43CA7"/>
    <w:rsid w:val="00D454B7"/>
    <w:rsid w:val="00D47980"/>
    <w:rsid w:val="00D50844"/>
    <w:rsid w:val="00D50E5D"/>
    <w:rsid w:val="00D516DC"/>
    <w:rsid w:val="00D54857"/>
    <w:rsid w:val="00D556C4"/>
    <w:rsid w:val="00D556DE"/>
    <w:rsid w:val="00D55862"/>
    <w:rsid w:val="00D55BF2"/>
    <w:rsid w:val="00D60080"/>
    <w:rsid w:val="00D60D0D"/>
    <w:rsid w:val="00D62320"/>
    <w:rsid w:val="00D6282E"/>
    <w:rsid w:val="00D63312"/>
    <w:rsid w:val="00D6424E"/>
    <w:rsid w:val="00D6482A"/>
    <w:rsid w:val="00D64E8B"/>
    <w:rsid w:val="00D658AA"/>
    <w:rsid w:val="00D67444"/>
    <w:rsid w:val="00D703C5"/>
    <w:rsid w:val="00D70AAC"/>
    <w:rsid w:val="00D756B6"/>
    <w:rsid w:val="00D76E4C"/>
    <w:rsid w:val="00D77695"/>
    <w:rsid w:val="00D80239"/>
    <w:rsid w:val="00D83EB1"/>
    <w:rsid w:val="00D8432F"/>
    <w:rsid w:val="00D8489F"/>
    <w:rsid w:val="00D86964"/>
    <w:rsid w:val="00D86F15"/>
    <w:rsid w:val="00D914B3"/>
    <w:rsid w:val="00D922AA"/>
    <w:rsid w:val="00D93440"/>
    <w:rsid w:val="00D93B3E"/>
    <w:rsid w:val="00D9481D"/>
    <w:rsid w:val="00D951D0"/>
    <w:rsid w:val="00D95CA8"/>
    <w:rsid w:val="00D95F02"/>
    <w:rsid w:val="00DA1577"/>
    <w:rsid w:val="00DA367D"/>
    <w:rsid w:val="00DA3995"/>
    <w:rsid w:val="00DA40D0"/>
    <w:rsid w:val="00DA410F"/>
    <w:rsid w:val="00DA6276"/>
    <w:rsid w:val="00DB0C76"/>
    <w:rsid w:val="00DB19C2"/>
    <w:rsid w:val="00DB3BB1"/>
    <w:rsid w:val="00DB4B0F"/>
    <w:rsid w:val="00DB4D9B"/>
    <w:rsid w:val="00DB5162"/>
    <w:rsid w:val="00DB58FB"/>
    <w:rsid w:val="00DB5F4C"/>
    <w:rsid w:val="00DC01B5"/>
    <w:rsid w:val="00DC0AE0"/>
    <w:rsid w:val="00DC2D32"/>
    <w:rsid w:val="00DC6ADD"/>
    <w:rsid w:val="00DD037B"/>
    <w:rsid w:val="00DD07CC"/>
    <w:rsid w:val="00DD0B95"/>
    <w:rsid w:val="00DD0F0D"/>
    <w:rsid w:val="00DD183D"/>
    <w:rsid w:val="00DD1993"/>
    <w:rsid w:val="00DD1B96"/>
    <w:rsid w:val="00DD27BD"/>
    <w:rsid w:val="00DD28F5"/>
    <w:rsid w:val="00DD3363"/>
    <w:rsid w:val="00DD3432"/>
    <w:rsid w:val="00DD40D3"/>
    <w:rsid w:val="00DD54D9"/>
    <w:rsid w:val="00DD557B"/>
    <w:rsid w:val="00DD5A00"/>
    <w:rsid w:val="00DD5B46"/>
    <w:rsid w:val="00DD6134"/>
    <w:rsid w:val="00DD6555"/>
    <w:rsid w:val="00DD6DBE"/>
    <w:rsid w:val="00DE0441"/>
    <w:rsid w:val="00DE04CB"/>
    <w:rsid w:val="00DE09D0"/>
    <w:rsid w:val="00DE3943"/>
    <w:rsid w:val="00DE4B1C"/>
    <w:rsid w:val="00DE5F11"/>
    <w:rsid w:val="00DE70C7"/>
    <w:rsid w:val="00DE7CB6"/>
    <w:rsid w:val="00DF0A51"/>
    <w:rsid w:val="00DF11C6"/>
    <w:rsid w:val="00DF19FA"/>
    <w:rsid w:val="00DF26F4"/>
    <w:rsid w:val="00DF2743"/>
    <w:rsid w:val="00DF2BAF"/>
    <w:rsid w:val="00DF54A4"/>
    <w:rsid w:val="00DF593E"/>
    <w:rsid w:val="00DF6BF8"/>
    <w:rsid w:val="00E00ED9"/>
    <w:rsid w:val="00E0240C"/>
    <w:rsid w:val="00E02DF4"/>
    <w:rsid w:val="00E04419"/>
    <w:rsid w:val="00E04B9E"/>
    <w:rsid w:val="00E0556F"/>
    <w:rsid w:val="00E061E0"/>
    <w:rsid w:val="00E07D83"/>
    <w:rsid w:val="00E1231D"/>
    <w:rsid w:val="00E1779E"/>
    <w:rsid w:val="00E17A24"/>
    <w:rsid w:val="00E17A49"/>
    <w:rsid w:val="00E230AE"/>
    <w:rsid w:val="00E23B44"/>
    <w:rsid w:val="00E24012"/>
    <w:rsid w:val="00E259FB"/>
    <w:rsid w:val="00E2719A"/>
    <w:rsid w:val="00E2733C"/>
    <w:rsid w:val="00E274C5"/>
    <w:rsid w:val="00E3121B"/>
    <w:rsid w:val="00E32107"/>
    <w:rsid w:val="00E328E9"/>
    <w:rsid w:val="00E335A3"/>
    <w:rsid w:val="00E3429C"/>
    <w:rsid w:val="00E3502D"/>
    <w:rsid w:val="00E35344"/>
    <w:rsid w:val="00E35FAC"/>
    <w:rsid w:val="00E36AC1"/>
    <w:rsid w:val="00E403B6"/>
    <w:rsid w:val="00E40871"/>
    <w:rsid w:val="00E4243A"/>
    <w:rsid w:val="00E42522"/>
    <w:rsid w:val="00E427A8"/>
    <w:rsid w:val="00E4361D"/>
    <w:rsid w:val="00E4675B"/>
    <w:rsid w:val="00E47864"/>
    <w:rsid w:val="00E47F29"/>
    <w:rsid w:val="00E515AB"/>
    <w:rsid w:val="00E5254C"/>
    <w:rsid w:val="00E5289E"/>
    <w:rsid w:val="00E5374F"/>
    <w:rsid w:val="00E53925"/>
    <w:rsid w:val="00E561AC"/>
    <w:rsid w:val="00E56A18"/>
    <w:rsid w:val="00E5705A"/>
    <w:rsid w:val="00E57193"/>
    <w:rsid w:val="00E57E09"/>
    <w:rsid w:val="00E60327"/>
    <w:rsid w:val="00E614D0"/>
    <w:rsid w:val="00E65192"/>
    <w:rsid w:val="00E653F4"/>
    <w:rsid w:val="00E6578D"/>
    <w:rsid w:val="00E65AED"/>
    <w:rsid w:val="00E7068E"/>
    <w:rsid w:val="00E71312"/>
    <w:rsid w:val="00E743D4"/>
    <w:rsid w:val="00E74725"/>
    <w:rsid w:val="00E74E31"/>
    <w:rsid w:val="00E759FA"/>
    <w:rsid w:val="00E75F68"/>
    <w:rsid w:val="00E76BAB"/>
    <w:rsid w:val="00E77527"/>
    <w:rsid w:val="00E8247A"/>
    <w:rsid w:val="00E8350D"/>
    <w:rsid w:val="00E8398F"/>
    <w:rsid w:val="00E856AF"/>
    <w:rsid w:val="00E86A45"/>
    <w:rsid w:val="00E87263"/>
    <w:rsid w:val="00E8773F"/>
    <w:rsid w:val="00E87A9B"/>
    <w:rsid w:val="00E917BA"/>
    <w:rsid w:val="00E92374"/>
    <w:rsid w:val="00E93D95"/>
    <w:rsid w:val="00E942D4"/>
    <w:rsid w:val="00E957D3"/>
    <w:rsid w:val="00E97CF0"/>
    <w:rsid w:val="00EA0263"/>
    <w:rsid w:val="00EA02D4"/>
    <w:rsid w:val="00EA13E8"/>
    <w:rsid w:val="00EA1DC7"/>
    <w:rsid w:val="00EA1E61"/>
    <w:rsid w:val="00EA250E"/>
    <w:rsid w:val="00EA3006"/>
    <w:rsid w:val="00EA3A58"/>
    <w:rsid w:val="00EA3A62"/>
    <w:rsid w:val="00EA3C1B"/>
    <w:rsid w:val="00EA54F5"/>
    <w:rsid w:val="00EA5DB8"/>
    <w:rsid w:val="00EA6A3B"/>
    <w:rsid w:val="00EB0D8A"/>
    <w:rsid w:val="00EB1356"/>
    <w:rsid w:val="00EB16DA"/>
    <w:rsid w:val="00EB182B"/>
    <w:rsid w:val="00EB25D3"/>
    <w:rsid w:val="00EB27DB"/>
    <w:rsid w:val="00EB2979"/>
    <w:rsid w:val="00EB3EC0"/>
    <w:rsid w:val="00EB6930"/>
    <w:rsid w:val="00EB6BEB"/>
    <w:rsid w:val="00EC0838"/>
    <w:rsid w:val="00EC0F0B"/>
    <w:rsid w:val="00EC4304"/>
    <w:rsid w:val="00EC635A"/>
    <w:rsid w:val="00EC6834"/>
    <w:rsid w:val="00EC6FAB"/>
    <w:rsid w:val="00ED09F6"/>
    <w:rsid w:val="00ED2A34"/>
    <w:rsid w:val="00ED2E98"/>
    <w:rsid w:val="00ED3AE9"/>
    <w:rsid w:val="00ED522F"/>
    <w:rsid w:val="00ED55B5"/>
    <w:rsid w:val="00ED6C87"/>
    <w:rsid w:val="00ED7096"/>
    <w:rsid w:val="00EE08B2"/>
    <w:rsid w:val="00EE1A0A"/>
    <w:rsid w:val="00EE28ED"/>
    <w:rsid w:val="00EE2CA9"/>
    <w:rsid w:val="00EE64F6"/>
    <w:rsid w:val="00EE6BA2"/>
    <w:rsid w:val="00EF028C"/>
    <w:rsid w:val="00EF0B18"/>
    <w:rsid w:val="00EF1277"/>
    <w:rsid w:val="00EF1702"/>
    <w:rsid w:val="00EF33BA"/>
    <w:rsid w:val="00EF35DD"/>
    <w:rsid w:val="00EF3834"/>
    <w:rsid w:val="00EF3F0D"/>
    <w:rsid w:val="00EF4140"/>
    <w:rsid w:val="00EF4DC2"/>
    <w:rsid w:val="00EF6B9E"/>
    <w:rsid w:val="00EF71B7"/>
    <w:rsid w:val="00EF771D"/>
    <w:rsid w:val="00F00DE0"/>
    <w:rsid w:val="00F0206C"/>
    <w:rsid w:val="00F0421C"/>
    <w:rsid w:val="00F05711"/>
    <w:rsid w:val="00F05BFB"/>
    <w:rsid w:val="00F06BDB"/>
    <w:rsid w:val="00F06BF2"/>
    <w:rsid w:val="00F0710A"/>
    <w:rsid w:val="00F113EF"/>
    <w:rsid w:val="00F11A41"/>
    <w:rsid w:val="00F13BAE"/>
    <w:rsid w:val="00F14EB5"/>
    <w:rsid w:val="00F15688"/>
    <w:rsid w:val="00F1710D"/>
    <w:rsid w:val="00F17893"/>
    <w:rsid w:val="00F21140"/>
    <w:rsid w:val="00F2222B"/>
    <w:rsid w:val="00F22F62"/>
    <w:rsid w:val="00F22F8B"/>
    <w:rsid w:val="00F232D3"/>
    <w:rsid w:val="00F23EB8"/>
    <w:rsid w:val="00F26D1C"/>
    <w:rsid w:val="00F2777A"/>
    <w:rsid w:val="00F279A0"/>
    <w:rsid w:val="00F308E2"/>
    <w:rsid w:val="00F32FED"/>
    <w:rsid w:val="00F331C7"/>
    <w:rsid w:val="00F347B9"/>
    <w:rsid w:val="00F34AAC"/>
    <w:rsid w:val="00F36BEA"/>
    <w:rsid w:val="00F401DD"/>
    <w:rsid w:val="00F40930"/>
    <w:rsid w:val="00F41713"/>
    <w:rsid w:val="00F41C61"/>
    <w:rsid w:val="00F42842"/>
    <w:rsid w:val="00F43463"/>
    <w:rsid w:val="00F435B7"/>
    <w:rsid w:val="00F4562E"/>
    <w:rsid w:val="00F47218"/>
    <w:rsid w:val="00F500A3"/>
    <w:rsid w:val="00F50FC5"/>
    <w:rsid w:val="00F53A4C"/>
    <w:rsid w:val="00F54937"/>
    <w:rsid w:val="00F5508E"/>
    <w:rsid w:val="00F56447"/>
    <w:rsid w:val="00F56FB9"/>
    <w:rsid w:val="00F60A49"/>
    <w:rsid w:val="00F61F67"/>
    <w:rsid w:val="00F62BEE"/>
    <w:rsid w:val="00F63B4D"/>
    <w:rsid w:val="00F72A00"/>
    <w:rsid w:val="00F735CB"/>
    <w:rsid w:val="00F746FD"/>
    <w:rsid w:val="00F7764F"/>
    <w:rsid w:val="00F77CD0"/>
    <w:rsid w:val="00F86085"/>
    <w:rsid w:val="00F86651"/>
    <w:rsid w:val="00F871DF"/>
    <w:rsid w:val="00F908AF"/>
    <w:rsid w:val="00F90E2C"/>
    <w:rsid w:val="00F917EC"/>
    <w:rsid w:val="00F91DE2"/>
    <w:rsid w:val="00F94AC3"/>
    <w:rsid w:val="00F952ED"/>
    <w:rsid w:val="00F9544C"/>
    <w:rsid w:val="00F96A9F"/>
    <w:rsid w:val="00F97052"/>
    <w:rsid w:val="00F97282"/>
    <w:rsid w:val="00F972EC"/>
    <w:rsid w:val="00F975BB"/>
    <w:rsid w:val="00FA0165"/>
    <w:rsid w:val="00FA09B0"/>
    <w:rsid w:val="00FA0B6A"/>
    <w:rsid w:val="00FA16C1"/>
    <w:rsid w:val="00FA4583"/>
    <w:rsid w:val="00FA5E51"/>
    <w:rsid w:val="00FA612A"/>
    <w:rsid w:val="00FA6938"/>
    <w:rsid w:val="00FB04C1"/>
    <w:rsid w:val="00FB2A86"/>
    <w:rsid w:val="00FB5842"/>
    <w:rsid w:val="00FC0F94"/>
    <w:rsid w:val="00FC1201"/>
    <w:rsid w:val="00FC208F"/>
    <w:rsid w:val="00FC3459"/>
    <w:rsid w:val="00FC3D17"/>
    <w:rsid w:val="00FC4135"/>
    <w:rsid w:val="00FC48B4"/>
    <w:rsid w:val="00FC4CAB"/>
    <w:rsid w:val="00FC5BE1"/>
    <w:rsid w:val="00FC614F"/>
    <w:rsid w:val="00FD0DB1"/>
    <w:rsid w:val="00FD237A"/>
    <w:rsid w:val="00FD2900"/>
    <w:rsid w:val="00FD32FE"/>
    <w:rsid w:val="00FD33F4"/>
    <w:rsid w:val="00FD425C"/>
    <w:rsid w:val="00FD5354"/>
    <w:rsid w:val="00FD66FB"/>
    <w:rsid w:val="00FD7F89"/>
    <w:rsid w:val="00FE07D0"/>
    <w:rsid w:val="00FE37AF"/>
    <w:rsid w:val="00FE3E45"/>
    <w:rsid w:val="00FF09DB"/>
    <w:rsid w:val="00FF1199"/>
    <w:rsid w:val="00FF221A"/>
    <w:rsid w:val="00FF5692"/>
    <w:rsid w:val="00FF5B26"/>
    <w:rsid w:val="00FF5EF8"/>
    <w:rsid w:val="00FF62C3"/>
    <w:rsid w:val="00FF6362"/>
    <w:rsid w:val="034156D4"/>
    <w:rsid w:val="03C3260A"/>
    <w:rsid w:val="0C372D57"/>
    <w:rsid w:val="11BE5C57"/>
    <w:rsid w:val="133F11EE"/>
    <w:rsid w:val="17072592"/>
    <w:rsid w:val="1E645BAA"/>
    <w:rsid w:val="28365571"/>
    <w:rsid w:val="28C06FD7"/>
    <w:rsid w:val="2E43623B"/>
    <w:rsid w:val="353C28E7"/>
    <w:rsid w:val="3D3B5229"/>
    <w:rsid w:val="3DEC0193"/>
    <w:rsid w:val="40F001EC"/>
    <w:rsid w:val="42F90467"/>
    <w:rsid w:val="43264AA6"/>
    <w:rsid w:val="459479A6"/>
    <w:rsid w:val="4DF957D1"/>
    <w:rsid w:val="4E0C515E"/>
    <w:rsid w:val="5A601945"/>
    <w:rsid w:val="65D1365B"/>
    <w:rsid w:val="665A0E00"/>
    <w:rsid w:val="69690A02"/>
    <w:rsid w:val="6A034DE7"/>
    <w:rsid w:val="6D124B02"/>
    <w:rsid w:val="6EBA4059"/>
    <w:rsid w:val="7A0C44CF"/>
    <w:rsid w:val="7BF65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7AD2E"/>
  <w15:docId w15:val="{EA470643-4641-44A4-BEAC-F3AD748F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numPr>
        <w:ilvl w:val="2"/>
        <w:numId w:val="1"/>
      </w:numPr>
      <w:spacing w:before="260" w:after="260" w:line="416" w:lineRule="auto"/>
      <w:ind w:left="709"/>
      <w:outlineLvl w:val="2"/>
    </w:pPr>
    <w:rPr>
      <w:b/>
      <w:bCs/>
      <w:sz w:val="32"/>
      <w:szCs w:val="32"/>
    </w:rPr>
  </w:style>
  <w:style w:type="paragraph" w:styleId="Heading4">
    <w:name w:val="heading 4"/>
    <w:basedOn w:val="Normal"/>
    <w:next w:val="Normal"/>
    <w:link w:val="Heading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unhideWhenUsed/>
    <w:pPr>
      <w:spacing w:after="100"/>
      <w:ind w:left="1260"/>
    </w:pPr>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CommentText">
    <w:name w:val="annotation text"/>
    <w:basedOn w:val="Normal"/>
    <w:link w:val="CommentTextChar"/>
    <w:uiPriority w:val="99"/>
    <w:semiHidden/>
    <w:unhideWhenUsed/>
    <w:rPr>
      <w:sz w:val="20"/>
      <w:szCs w:val="20"/>
    </w:rPr>
  </w:style>
  <w:style w:type="paragraph" w:styleId="TOC3">
    <w:name w:val="toc 3"/>
    <w:basedOn w:val="Normal"/>
    <w:next w:val="Normal"/>
    <w:uiPriority w:val="39"/>
    <w:unhideWhenUsed/>
    <w:pPr>
      <w:ind w:leftChars="400" w:left="840"/>
    </w:pPr>
  </w:style>
  <w:style w:type="paragraph" w:styleId="BalloonText">
    <w:name w:val="Balloon Text"/>
    <w:basedOn w:val="Normal"/>
    <w:link w:val="BalloonTextChar"/>
    <w:uiPriority w:val="99"/>
    <w:semiHidden/>
    <w:unhideWhenUsed/>
    <w:rPr>
      <w:sz w:val="16"/>
      <w:szCs w:val="16"/>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NormalWeb">
    <w:name w:val="Normal (Web)"/>
    <w:basedOn w:val="Normal"/>
    <w:uiPriority w:val="99"/>
    <w:unhideWhenUsed/>
    <w:pPr>
      <w:widowControl/>
      <w:spacing w:before="100" w:beforeAutospacing="1" w:after="100" w:afterAutospacing="1"/>
      <w:jc w:val="left"/>
    </w:pPr>
    <w:rPr>
      <w:rFonts w:ascii="Times New Roman" w:hAnsi="Times New Roman" w:cs="Times New Roman"/>
      <w:kern w:val="0"/>
      <w:sz w:val="24"/>
      <w:szCs w:val="24"/>
    </w:rPr>
  </w:style>
  <w:style w:type="paragraph" w:styleId="Title">
    <w:name w:val="Title"/>
    <w:basedOn w:val="Normal"/>
    <w:next w:val="Normal"/>
    <w:link w:val="TitleChar"/>
    <w:uiPriority w:val="10"/>
    <w:qFormat/>
    <w:pPr>
      <w:spacing w:before="240" w:after="60"/>
      <w:jc w:val="center"/>
      <w:outlineLvl w:val="0"/>
    </w:pPr>
    <w:rPr>
      <w:rFonts w:asciiTheme="majorHAnsi" w:eastAsia="宋体" w:hAnsiTheme="majorHAnsi" w:cstheme="majorBidi"/>
      <w:b/>
      <w:bCs/>
      <w:sz w:val="32"/>
      <w:szCs w:val="32"/>
    </w:rPr>
  </w:style>
  <w:style w:type="paragraph" w:styleId="CommentSubject">
    <w:name w:val="annotation subject"/>
    <w:basedOn w:val="CommentText"/>
    <w:next w:val="CommentText"/>
    <w:link w:val="CommentSubjectChar"/>
    <w:uiPriority w:val="99"/>
    <w:semiHidden/>
    <w:unhideWhenUsed/>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character" w:styleId="CommentReference">
    <w:name w:val="annotation reference"/>
    <w:basedOn w:val="DefaultParagraphFont"/>
    <w:uiPriority w:val="99"/>
    <w:semiHidden/>
    <w:unhideWhenUsed/>
    <w:rPr>
      <w:sz w:val="16"/>
      <w:szCs w:val="16"/>
    </w:rPr>
  </w:style>
  <w:style w:type="table" w:customStyle="1" w:styleId="a">
    <w:name w:val="基础表格样式"/>
    <w:basedOn w:val="TableGrid"/>
    <w:uiPriority w:val="99"/>
    <w:tblPr>
      <w:jc w:val="center"/>
    </w:tblPr>
    <w:trPr>
      <w:jc w:val="center"/>
    </w:trPr>
    <w:tcPr>
      <w:vAlign w:val="center"/>
    </w:tc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uiPriority w:val="9"/>
    <w:rPr>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b/>
      <w:bCs/>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Pr>
      <w:b/>
      <w:bCs/>
      <w:sz w:val="28"/>
      <w:szCs w:val="28"/>
    </w:rPr>
  </w:style>
  <w:style w:type="character" w:customStyle="1" w:styleId="Heading6Char">
    <w:name w:val="Heading 6 Char"/>
    <w:basedOn w:val="DefaultParagraphFont"/>
    <w:link w:val="Heading6"/>
    <w:uiPriority w:val="9"/>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Pr>
      <w:b/>
      <w:bCs/>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szCs w:val="21"/>
    </w:rPr>
  </w:style>
  <w:style w:type="paragraph" w:customStyle="1" w:styleId="a0">
    <w:name w:val="普通正文"/>
    <w:basedOn w:val="Normal"/>
    <w:link w:val="Char"/>
    <w:qFormat/>
    <w:pPr>
      <w:spacing w:afterLines="50" w:after="50"/>
      <w:ind w:firstLine="420"/>
    </w:pPr>
    <w:rPr>
      <w:sz w:val="24"/>
    </w:rPr>
  </w:style>
  <w:style w:type="character" w:customStyle="1" w:styleId="TitleChar">
    <w:name w:val="Title Char"/>
    <w:basedOn w:val="DefaultParagraphFont"/>
    <w:link w:val="Title"/>
    <w:uiPriority w:val="10"/>
    <w:rPr>
      <w:rFonts w:asciiTheme="majorHAnsi" w:eastAsia="宋体" w:hAnsiTheme="majorHAnsi" w:cstheme="majorBidi"/>
      <w:b/>
      <w:bCs/>
      <w:sz w:val="32"/>
      <w:szCs w:val="32"/>
    </w:rPr>
  </w:style>
  <w:style w:type="character" w:customStyle="1" w:styleId="BalloonTextChar">
    <w:name w:val="Balloon Text Char"/>
    <w:basedOn w:val="DefaultParagraphFont"/>
    <w:link w:val="BalloonText"/>
    <w:uiPriority w:val="99"/>
    <w:semiHidden/>
    <w:rPr>
      <w:sz w:val="16"/>
      <w:szCs w:val="16"/>
    </w:rPr>
  </w:style>
  <w:style w:type="paragraph" w:customStyle="1" w:styleId="a1">
    <w:name w:val="图注样式"/>
    <w:basedOn w:val="a0"/>
    <w:link w:val="Char0"/>
    <w:qFormat/>
    <w:pPr>
      <w:spacing w:after="156"/>
      <w:jc w:val="center"/>
    </w:pPr>
  </w:style>
  <w:style w:type="paragraph" w:customStyle="1" w:styleId="a2">
    <w:name w:val="代码样式"/>
    <w:basedOn w:val="a0"/>
    <w:link w:val="Char1"/>
    <w:qFormat/>
    <w:pPr>
      <w:spacing w:afterLines="0" w:after="0"/>
      <w:ind w:firstLine="0"/>
    </w:pPr>
    <w:rPr>
      <w:rFonts w:ascii="Consolas" w:hAnsi="Consolas" w:cs="Consolas"/>
    </w:rPr>
  </w:style>
  <w:style w:type="character" w:customStyle="1" w:styleId="Char">
    <w:name w:val="普通正文 Char"/>
    <w:basedOn w:val="DefaultParagraphFont"/>
    <w:link w:val="a0"/>
    <w:rPr>
      <w:sz w:val="24"/>
    </w:rPr>
  </w:style>
  <w:style w:type="character" w:customStyle="1" w:styleId="Char0">
    <w:name w:val="图注样式 Char"/>
    <w:basedOn w:val="Char"/>
    <w:link w:val="a1"/>
    <w:rPr>
      <w:sz w:val="24"/>
    </w:rPr>
  </w:style>
  <w:style w:type="character" w:customStyle="1" w:styleId="Char1">
    <w:name w:val="代码样式 Char"/>
    <w:basedOn w:val="Char"/>
    <w:link w:val="a2"/>
    <w:rPr>
      <w:rFonts w:ascii="Consolas" w:hAnsi="Consolas" w:cs="Consolas"/>
      <w:sz w:val="24"/>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a3">
    <w:name w:val="页眉样式"/>
    <w:basedOn w:val="Header"/>
    <w:link w:val="Char2"/>
    <w:qFormat/>
    <w:pPr>
      <w:jc w:val="left"/>
    </w:pPr>
    <w:rPr>
      <w:b/>
      <w:sz w:val="28"/>
      <w:szCs w:val="28"/>
    </w:rPr>
  </w:style>
  <w:style w:type="character" w:customStyle="1" w:styleId="Char2">
    <w:name w:val="页眉样式 Char"/>
    <w:basedOn w:val="HeaderChar"/>
    <w:link w:val="a3"/>
    <w:rPr>
      <w:b/>
      <w:sz w:val="28"/>
      <w:szCs w:val="28"/>
    </w:rPr>
  </w:style>
  <w:style w:type="paragraph" w:styleId="NoSpacing">
    <w:name w:val="No Spacing"/>
    <w:uiPriority w:val="1"/>
    <w:qFormat/>
    <w:rPr>
      <w:sz w:val="22"/>
      <w:szCs w:val="22"/>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styleId="PlaceholderText">
    <w:name w:val="Placeholder Text"/>
    <w:basedOn w:val="DefaultParagraphFont"/>
    <w:uiPriority w:val="99"/>
    <w:semiHidden/>
    <w:rPr>
      <w:color w:val="808080"/>
    </w:rPr>
  </w:style>
  <w:style w:type="paragraph" w:styleId="Revision">
    <w:name w:val="Revision"/>
    <w:hidden/>
    <w:uiPriority w:val="99"/>
    <w:semiHidden/>
    <w:rsid w:val="007C6840"/>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2407">
      <w:bodyDiv w:val="1"/>
      <w:marLeft w:val="0"/>
      <w:marRight w:val="0"/>
      <w:marTop w:val="0"/>
      <w:marBottom w:val="0"/>
      <w:divBdr>
        <w:top w:val="none" w:sz="0" w:space="0" w:color="auto"/>
        <w:left w:val="none" w:sz="0" w:space="0" w:color="auto"/>
        <w:bottom w:val="none" w:sz="0" w:space="0" w:color="auto"/>
        <w:right w:val="none" w:sz="0" w:space="0" w:color="auto"/>
      </w:divBdr>
      <w:divsChild>
        <w:div w:id="159541108">
          <w:marLeft w:val="0"/>
          <w:marRight w:val="0"/>
          <w:marTop w:val="0"/>
          <w:marBottom w:val="0"/>
          <w:divBdr>
            <w:top w:val="none" w:sz="0" w:space="0" w:color="auto"/>
            <w:left w:val="none" w:sz="0" w:space="0" w:color="auto"/>
            <w:bottom w:val="none" w:sz="0" w:space="0" w:color="auto"/>
            <w:right w:val="none" w:sz="0" w:space="0" w:color="auto"/>
          </w:divBdr>
          <w:divsChild>
            <w:div w:id="376396440">
              <w:marLeft w:val="0"/>
              <w:marRight w:val="0"/>
              <w:marTop w:val="0"/>
              <w:marBottom w:val="0"/>
              <w:divBdr>
                <w:top w:val="none" w:sz="0" w:space="0" w:color="auto"/>
                <w:left w:val="none" w:sz="0" w:space="0" w:color="auto"/>
                <w:bottom w:val="none" w:sz="0" w:space="0" w:color="auto"/>
                <w:right w:val="none" w:sz="0" w:space="0" w:color="auto"/>
              </w:divBdr>
              <w:divsChild>
                <w:div w:id="925000051">
                  <w:marLeft w:val="0"/>
                  <w:marRight w:val="0"/>
                  <w:marTop w:val="0"/>
                  <w:marBottom w:val="0"/>
                  <w:divBdr>
                    <w:top w:val="none" w:sz="0" w:space="0" w:color="auto"/>
                    <w:left w:val="none" w:sz="0" w:space="0" w:color="auto"/>
                    <w:bottom w:val="none" w:sz="0" w:space="0" w:color="auto"/>
                    <w:right w:val="none" w:sz="0" w:space="0" w:color="auto"/>
                  </w:divBdr>
                  <w:divsChild>
                    <w:div w:id="916475524">
                      <w:marLeft w:val="0"/>
                      <w:marRight w:val="0"/>
                      <w:marTop w:val="0"/>
                      <w:marBottom w:val="0"/>
                      <w:divBdr>
                        <w:top w:val="none" w:sz="0" w:space="0" w:color="auto"/>
                        <w:left w:val="none" w:sz="0" w:space="0" w:color="auto"/>
                        <w:bottom w:val="none" w:sz="0" w:space="0" w:color="auto"/>
                        <w:right w:val="none" w:sz="0" w:space="0" w:color="auto"/>
                      </w:divBdr>
                      <w:divsChild>
                        <w:div w:id="1149831897">
                          <w:marLeft w:val="0"/>
                          <w:marRight w:val="0"/>
                          <w:marTop w:val="0"/>
                          <w:marBottom w:val="0"/>
                          <w:divBdr>
                            <w:top w:val="none" w:sz="0" w:space="0" w:color="auto"/>
                            <w:left w:val="none" w:sz="0" w:space="0" w:color="auto"/>
                            <w:bottom w:val="none" w:sz="0" w:space="0" w:color="auto"/>
                            <w:right w:val="none" w:sz="0" w:space="0" w:color="auto"/>
                          </w:divBdr>
                          <w:divsChild>
                            <w:div w:id="1885288497">
                              <w:marLeft w:val="0"/>
                              <w:marRight w:val="0"/>
                              <w:marTop w:val="0"/>
                              <w:marBottom w:val="0"/>
                              <w:divBdr>
                                <w:top w:val="none" w:sz="0" w:space="0" w:color="auto"/>
                                <w:left w:val="none" w:sz="0" w:space="0" w:color="auto"/>
                                <w:bottom w:val="none" w:sz="0" w:space="0" w:color="auto"/>
                                <w:right w:val="none" w:sz="0" w:space="0" w:color="auto"/>
                              </w:divBdr>
                              <w:divsChild>
                                <w:div w:id="2101871916">
                                  <w:marLeft w:val="0"/>
                                  <w:marRight w:val="0"/>
                                  <w:marTop w:val="0"/>
                                  <w:marBottom w:val="0"/>
                                  <w:divBdr>
                                    <w:top w:val="single" w:sz="6" w:space="9" w:color="EEEEEE"/>
                                    <w:left w:val="none" w:sz="0" w:space="0" w:color="auto"/>
                                    <w:bottom w:val="single" w:sz="6" w:space="11" w:color="EEEEEE"/>
                                    <w:right w:val="single" w:sz="6" w:space="15" w:color="EEEEEE"/>
                                  </w:divBdr>
                                  <w:divsChild>
                                    <w:div w:id="5903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472060">
      <w:bodyDiv w:val="1"/>
      <w:marLeft w:val="0"/>
      <w:marRight w:val="0"/>
      <w:marTop w:val="0"/>
      <w:marBottom w:val="0"/>
      <w:divBdr>
        <w:top w:val="none" w:sz="0" w:space="0" w:color="auto"/>
        <w:left w:val="none" w:sz="0" w:space="0" w:color="auto"/>
        <w:bottom w:val="none" w:sz="0" w:space="0" w:color="auto"/>
        <w:right w:val="none" w:sz="0" w:space="0" w:color="auto"/>
      </w:divBdr>
    </w:div>
    <w:div w:id="86077402">
      <w:bodyDiv w:val="1"/>
      <w:marLeft w:val="0"/>
      <w:marRight w:val="0"/>
      <w:marTop w:val="0"/>
      <w:marBottom w:val="0"/>
      <w:divBdr>
        <w:top w:val="none" w:sz="0" w:space="0" w:color="auto"/>
        <w:left w:val="none" w:sz="0" w:space="0" w:color="auto"/>
        <w:bottom w:val="none" w:sz="0" w:space="0" w:color="auto"/>
        <w:right w:val="none" w:sz="0" w:space="0" w:color="auto"/>
      </w:divBdr>
      <w:divsChild>
        <w:div w:id="770053468">
          <w:marLeft w:val="0"/>
          <w:marRight w:val="0"/>
          <w:marTop w:val="0"/>
          <w:marBottom w:val="0"/>
          <w:divBdr>
            <w:top w:val="none" w:sz="0" w:space="0" w:color="auto"/>
            <w:left w:val="none" w:sz="0" w:space="0" w:color="auto"/>
            <w:bottom w:val="none" w:sz="0" w:space="0" w:color="auto"/>
            <w:right w:val="none" w:sz="0" w:space="0" w:color="auto"/>
          </w:divBdr>
          <w:divsChild>
            <w:div w:id="1554004360">
              <w:marLeft w:val="0"/>
              <w:marRight w:val="0"/>
              <w:marTop w:val="0"/>
              <w:marBottom w:val="0"/>
              <w:divBdr>
                <w:top w:val="none" w:sz="0" w:space="0" w:color="auto"/>
                <w:left w:val="none" w:sz="0" w:space="0" w:color="auto"/>
                <w:bottom w:val="none" w:sz="0" w:space="0" w:color="auto"/>
                <w:right w:val="none" w:sz="0" w:space="0" w:color="auto"/>
              </w:divBdr>
              <w:divsChild>
                <w:div w:id="616722172">
                  <w:marLeft w:val="0"/>
                  <w:marRight w:val="0"/>
                  <w:marTop w:val="0"/>
                  <w:marBottom w:val="0"/>
                  <w:divBdr>
                    <w:top w:val="none" w:sz="0" w:space="0" w:color="auto"/>
                    <w:left w:val="none" w:sz="0" w:space="0" w:color="auto"/>
                    <w:bottom w:val="none" w:sz="0" w:space="0" w:color="auto"/>
                    <w:right w:val="none" w:sz="0" w:space="0" w:color="auto"/>
                  </w:divBdr>
                  <w:divsChild>
                    <w:div w:id="1639914696">
                      <w:marLeft w:val="0"/>
                      <w:marRight w:val="0"/>
                      <w:marTop w:val="0"/>
                      <w:marBottom w:val="0"/>
                      <w:divBdr>
                        <w:top w:val="none" w:sz="0" w:space="0" w:color="auto"/>
                        <w:left w:val="none" w:sz="0" w:space="0" w:color="auto"/>
                        <w:bottom w:val="none" w:sz="0" w:space="0" w:color="auto"/>
                        <w:right w:val="none" w:sz="0" w:space="0" w:color="auto"/>
                      </w:divBdr>
                      <w:divsChild>
                        <w:div w:id="1022703028">
                          <w:marLeft w:val="0"/>
                          <w:marRight w:val="0"/>
                          <w:marTop w:val="0"/>
                          <w:marBottom w:val="0"/>
                          <w:divBdr>
                            <w:top w:val="none" w:sz="0" w:space="0" w:color="auto"/>
                            <w:left w:val="none" w:sz="0" w:space="0" w:color="auto"/>
                            <w:bottom w:val="none" w:sz="0" w:space="0" w:color="auto"/>
                            <w:right w:val="none" w:sz="0" w:space="0" w:color="auto"/>
                          </w:divBdr>
                          <w:divsChild>
                            <w:div w:id="1718551233">
                              <w:marLeft w:val="0"/>
                              <w:marRight w:val="0"/>
                              <w:marTop w:val="0"/>
                              <w:marBottom w:val="0"/>
                              <w:divBdr>
                                <w:top w:val="none" w:sz="0" w:space="0" w:color="auto"/>
                                <w:left w:val="none" w:sz="0" w:space="0" w:color="auto"/>
                                <w:bottom w:val="none" w:sz="0" w:space="0" w:color="auto"/>
                                <w:right w:val="none" w:sz="0" w:space="0" w:color="auto"/>
                              </w:divBdr>
                              <w:divsChild>
                                <w:div w:id="501628194">
                                  <w:marLeft w:val="0"/>
                                  <w:marRight w:val="0"/>
                                  <w:marTop w:val="0"/>
                                  <w:marBottom w:val="0"/>
                                  <w:divBdr>
                                    <w:top w:val="single" w:sz="6" w:space="9" w:color="EEEEEE"/>
                                    <w:left w:val="none" w:sz="0" w:space="0" w:color="auto"/>
                                    <w:bottom w:val="single" w:sz="6" w:space="11" w:color="EEEEEE"/>
                                    <w:right w:val="single" w:sz="6" w:space="15" w:color="EEEEEE"/>
                                  </w:divBdr>
                                  <w:divsChild>
                                    <w:div w:id="8703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596711">
      <w:bodyDiv w:val="1"/>
      <w:marLeft w:val="0"/>
      <w:marRight w:val="0"/>
      <w:marTop w:val="0"/>
      <w:marBottom w:val="0"/>
      <w:divBdr>
        <w:top w:val="none" w:sz="0" w:space="0" w:color="auto"/>
        <w:left w:val="none" w:sz="0" w:space="0" w:color="auto"/>
        <w:bottom w:val="none" w:sz="0" w:space="0" w:color="auto"/>
        <w:right w:val="none" w:sz="0" w:space="0" w:color="auto"/>
      </w:divBdr>
      <w:divsChild>
        <w:div w:id="150633748">
          <w:marLeft w:val="0"/>
          <w:marRight w:val="0"/>
          <w:marTop w:val="0"/>
          <w:marBottom w:val="0"/>
          <w:divBdr>
            <w:top w:val="none" w:sz="0" w:space="0" w:color="auto"/>
            <w:left w:val="none" w:sz="0" w:space="0" w:color="auto"/>
            <w:bottom w:val="none" w:sz="0" w:space="0" w:color="auto"/>
            <w:right w:val="none" w:sz="0" w:space="0" w:color="auto"/>
          </w:divBdr>
          <w:divsChild>
            <w:div w:id="2116053043">
              <w:marLeft w:val="0"/>
              <w:marRight w:val="0"/>
              <w:marTop w:val="0"/>
              <w:marBottom w:val="0"/>
              <w:divBdr>
                <w:top w:val="none" w:sz="0" w:space="0" w:color="auto"/>
                <w:left w:val="none" w:sz="0" w:space="0" w:color="auto"/>
                <w:bottom w:val="none" w:sz="0" w:space="0" w:color="auto"/>
                <w:right w:val="none" w:sz="0" w:space="0" w:color="auto"/>
              </w:divBdr>
              <w:divsChild>
                <w:div w:id="332687257">
                  <w:marLeft w:val="0"/>
                  <w:marRight w:val="0"/>
                  <w:marTop w:val="0"/>
                  <w:marBottom w:val="0"/>
                  <w:divBdr>
                    <w:top w:val="none" w:sz="0" w:space="0" w:color="auto"/>
                    <w:left w:val="none" w:sz="0" w:space="0" w:color="auto"/>
                    <w:bottom w:val="none" w:sz="0" w:space="0" w:color="auto"/>
                    <w:right w:val="none" w:sz="0" w:space="0" w:color="auto"/>
                  </w:divBdr>
                  <w:divsChild>
                    <w:div w:id="915825528">
                      <w:marLeft w:val="0"/>
                      <w:marRight w:val="0"/>
                      <w:marTop w:val="0"/>
                      <w:marBottom w:val="0"/>
                      <w:divBdr>
                        <w:top w:val="none" w:sz="0" w:space="0" w:color="auto"/>
                        <w:left w:val="none" w:sz="0" w:space="0" w:color="auto"/>
                        <w:bottom w:val="none" w:sz="0" w:space="0" w:color="auto"/>
                        <w:right w:val="none" w:sz="0" w:space="0" w:color="auto"/>
                      </w:divBdr>
                      <w:divsChild>
                        <w:div w:id="570653159">
                          <w:marLeft w:val="0"/>
                          <w:marRight w:val="0"/>
                          <w:marTop w:val="0"/>
                          <w:marBottom w:val="0"/>
                          <w:divBdr>
                            <w:top w:val="none" w:sz="0" w:space="0" w:color="auto"/>
                            <w:left w:val="none" w:sz="0" w:space="0" w:color="auto"/>
                            <w:bottom w:val="none" w:sz="0" w:space="0" w:color="auto"/>
                            <w:right w:val="none" w:sz="0" w:space="0" w:color="auto"/>
                          </w:divBdr>
                          <w:divsChild>
                            <w:div w:id="1753503314">
                              <w:marLeft w:val="0"/>
                              <w:marRight w:val="0"/>
                              <w:marTop w:val="0"/>
                              <w:marBottom w:val="0"/>
                              <w:divBdr>
                                <w:top w:val="none" w:sz="0" w:space="0" w:color="auto"/>
                                <w:left w:val="none" w:sz="0" w:space="0" w:color="auto"/>
                                <w:bottom w:val="none" w:sz="0" w:space="0" w:color="auto"/>
                                <w:right w:val="none" w:sz="0" w:space="0" w:color="auto"/>
                              </w:divBdr>
                              <w:divsChild>
                                <w:div w:id="534199523">
                                  <w:marLeft w:val="0"/>
                                  <w:marRight w:val="0"/>
                                  <w:marTop w:val="0"/>
                                  <w:marBottom w:val="0"/>
                                  <w:divBdr>
                                    <w:top w:val="single" w:sz="6" w:space="9" w:color="EEEEEE"/>
                                    <w:left w:val="none" w:sz="0" w:space="0" w:color="auto"/>
                                    <w:bottom w:val="single" w:sz="6" w:space="11" w:color="EEEEEE"/>
                                    <w:right w:val="single" w:sz="6" w:space="15" w:color="EEEEEE"/>
                                  </w:divBdr>
                                  <w:divsChild>
                                    <w:div w:id="373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485809">
      <w:bodyDiv w:val="1"/>
      <w:marLeft w:val="0"/>
      <w:marRight w:val="0"/>
      <w:marTop w:val="0"/>
      <w:marBottom w:val="0"/>
      <w:divBdr>
        <w:top w:val="none" w:sz="0" w:space="0" w:color="auto"/>
        <w:left w:val="none" w:sz="0" w:space="0" w:color="auto"/>
        <w:bottom w:val="none" w:sz="0" w:space="0" w:color="auto"/>
        <w:right w:val="none" w:sz="0" w:space="0" w:color="auto"/>
      </w:divBdr>
      <w:divsChild>
        <w:div w:id="1347901246">
          <w:marLeft w:val="0"/>
          <w:marRight w:val="0"/>
          <w:marTop w:val="0"/>
          <w:marBottom w:val="0"/>
          <w:divBdr>
            <w:top w:val="none" w:sz="0" w:space="0" w:color="auto"/>
            <w:left w:val="none" w:sz="0" w:space="0" w:color="auto"/>
            <w:bottom w:val="none" w:sz="0" w:space="0" w:color="auto"/>
            <w:right w:val="none" w:sz="0" w:space="0" w:color="auto"/>
          </w:divBdr>
          <w:divsChild>
            <w:div w:id="963315918">
              <w:marLeft w:val="0"/>
              <w:marRight w:val="0"/>
              <w:marTop w:val="0"/>
              <w:marBottom w:val="0"/>
              <w:divBdr>
                <w:top w:val="none" w:sz="0" w:space="0" w:color="auto"/>
                <w:left w:val="none" w:sz="0" w:space="0" w:color="auto"/>
                <w:bottom w:val="none" w:sz="0" w:space="0" w:color="auto"/>
                <w:right w:val="none" w:sz="0" w:space="0" w:color="auto"/>
              </w:divBdr>
              <w:divsChild>
                <w:div w:id="131103040">
                  <w:marLeft w:val="0"/>
                  <w:marRight w:val="0"/>
                  <w:marTop w:val="0"/>
                  <w:marBottom w:val="0"/>
                  <w:divBdr>
                    <w:top w:val="none" w:sz="0" w:space="0" w:color="auto"/>
                    <w:left w:val="none" w:sz="0" w:space="0" w:color="auto"/>
                    <w:bottom w:val="none" w:sz="0" w:space="0" w:color="auto"/>
                    <w:right w:val="none" w:sz="0" w:space="0" w:color="auto"/>
                  </w:divBdr>
                  <w:divsChild>
                    <w:div w:id="1034887704">
                      <w:marLeft w:val="0"/>
                      <w:marRight w:val="0"/>
                      <w:marTop w:val="0"/>
                      <w:marBottom w:val="0"/>
                      <w:divBdr>
                        <w:top w:val="none" w:sz="0" w:space="0" w:color="auto"/>
                        <w:left w:val="none" w:sz="0" w:space="0" w:color="auto"/>
                        <w:bottom w:val="none" w:sz="0" w:space="0" w:color="auto"/>
                        <w:right w:val="none" w:sz="0" w:space="0" w:color="auto"/>
                      </w:divBdr>
                      <w:divsChild>
                        <w:div w:id="213320078">
                          <w:marLeft w:val="0"/>
                          <w:marRight w:val="0"/>
                          <w:marTop w:val="0"/>
                          <w:marBottom w:val="0"/>
                          <w:divBdr>
                            <w:top w:val="none" w:sz="0" w:space="0" w:color="auto"/>
                            <w:left w:val="none" w:sz="0" w:space="0" w:color="auto"/>
                            <w:bottom w:val="none" w:sz="0" w:space="0" w:color="auto"/>
                            <w:right w:val="none" w:sz="0" w:space="0" w:color="auto"/>
                          </w:divBdr>
                          <w:divsChild>
                            <w:div w:id="1694647361">
                              <w:marLeft w:val="0"/>
                              <w:marRight w:val="0"/>
                              <w:marTop w:val="0"/>
                              <w:marBottom w:val="0"/>
                              <w:divBdr>
                                <w:top w:val="none" w:sz="0" w:space="0" w:color="auto"/>
                                <w:left w:val="none" w:sz="0" w:space="0" w:color="auto"/>
                                <w:bottom w:val="none" w:sz="0" w:space="0" w:color="auto"/>
                                <w:right w:val="none" w:sz="0" w:space="0" w:color="auto"/>
                              </w:divBdr>
                              <w:divsChild>
                                <w:div w:id="1061515458">
                                  <w:marLeft w:val="0"/>
                                  <w:marRight w:val="0"/>
                                  <w:marTop w:val="0"/>
                                  <w:marBottom w:val="0"/>
                                  <w:divBdr>
                                    <w:top w:val="single" w:sz="6" w:space="9" w:color="EEEEEE"/>
                                    <w:left w:val="none" w:sz="0" w:space="0" w:color="auto"/>
                                    <w:bottom w:val="single" w:sz="6" w:space="11" w:color="EEEEEE"/>
                                    <w:right w:val="single" w:sz="6" w:space="15" w:color="EEEEEE"/>
                                  </w:divBdr>
                                  <w:divsChild>
                                    <w:div w:id="1388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944215">
      <w:bodyDiv w:val="1"/>
      <w:marLeft w:val="0"/>
      <w:marRight w:val="0"/>
      <w:marTop w:val="0"/>
      <w:marBottom w:val="0"/>
      <w:divBdr>
        <w:top w:val="none" w:sz="0" w:space="0" w:color="auto"/>
        <w:left w:val="none" w:sz="0" w:space="0" w:color="auto"/>
        <w:bottom w:val="none" w:sz="0" w:space="0" w:color="auto"/>
        <w:right w:val="none" w:sz="0" w:space="0" w:color="auto"/>
      </w:divBdr>
    </w:div>
    <w:div w:id="496925969">
      <w:bodyDiv w:val="1"/>
      <w:marLeft w:val="0"/>
      <w:marRight w:val="0"/>
      <w:marTop w:val="0"/>
      <w:marBottom w:val="0"/>
      <w:divBdr>
        <w:top w:val="none" w:sz="0" w:space="0" w:color="auto"/>
        <w:left w:val="none" w:sz="0" w:space="0" w:color="auto"/>
        <w:bottom w:val="none" w:sz="0" w:space="0" w:color="auto"/>
        <w:right w:val="none" w:sz="0" w:space="0" w:color="auto"/>
      </w:divBdr>
      <w:divsChild>
        <w:div w:id="1624536440">
          <w:marLeft w:val="0"/>
          <w:marRight w:val="0"/>
          <w:marTop w:val="0"/>
          <w:marBottom w:val="0"/>
          <w:divBdr>
            <w:top w:val="none" w:sz="0" w:space="0" w:color="auto"/>
            <w:left w:val="none" w:sz="0" w:space="0" w:color="auto"/>
            <w:bottom w:val="none" w:sz="0" w:space="0" w:color="auto"/>
            <w:right w:val="none" w:sz="0" w:space="0" w:color="auto"/>
          </w:divBdr>
          <w:divsChild>
            <w:div w:id="1429890197">
              <w:marLeft w:val="0"/>
              <w:marRight w:val="0"/>
              <w:marTop w:val="0"/>
              <w:marBottom w:val="0"/>
              <w:divBdr>
                <w:top w:val="none" w:sz="0" w:space="0" w:color="auto"/>
                <w:left w:val="none" w:sz="0" w:space="0" w:color="auto"/>
                <w:bottom w:val="none" w:sz="0" w:space="0" w:color="auto"/>
                <w:right w:val="none" w:sz="0" w:space="0" w:color="auto"/>
              </w:divBdr>
              <w:divsChild>
                <w:div w:id="1373503794">
                  <w:marLeft w:val="0"/>
                  <w:marRight w:val="0"/>
                  <w:marTop w:val="0"/>
                  <w:marBottom w:val="0"/>
                  <w:divBdr>
                    <w:top w:val="none" w:sz="0" w:space="0" w:color="auto"/>
                    <w:left w:val="none" w:sz="0" w:space="0" w:color="auto"/>
                    <w:bottom w:val="none" w:sz="0" w:space="0" w:color="auto"/>
                    <w:right w:val="none" w:sz="0" w:space="0" w:color="auto"/>
                  </w:divBdr>
                  <w:divsChild>
                    <w:div w:id="1302662037">
                      <w:marLeft w:val="0"/>
                      <w:marRight w:val="0"/>
                      <w:marTop w:val="0"/>
                      <w:marBottom w:val="0"/>
                      <w:divBdr>
                        <w:top w:val="none" w:sz="0" w:space="0" w:color="auto"/>
                        <w:left w:val="none" w:sz="0" w:space="0" w:color="auto"/>
                        <w:bottom w:val="none" w:sz="0" w:space="0" w:color="auto"/>
                        <w:right w:val="none" w:sz="0" w:space="0" w:color="auto"/>
                      </w:divBdr>
                      <w:divsChild>
                        <w:div w:id="1116212604">
                          <w:marLeft w:val="0"/>
                          <w:marRight w:val="0"/>
                          <w:marTop w:val="0"/>
                          <w:marBottom w:val="0"/>
                          <w:divBdr>
                            <w:top w:val="none" w:sz="0" w:space="0" w:color="auto"/>
                            <w:left w:val="none" w:sz="0" w:space="0" w:color="auto"/>
                            <w:bottom w:val="none" w:sz="0" w:space="0" w:color="auto"/>
                            <w:right w:val="none" w:sz="0" w:space="0" w:color="auto"/>
                          </w:divBdr>
                          <w:divsChild>
                            <w:div w:id="634484919">
                              <w:marLeft w:val="0"/>
                              <w:marRight w:val="0"/>
                              <w:marTop w:val="0"/>
                              <w:marBottom w:val="0"/>
                              <w:divBdr>
                                <w:top w:val="none" w:sz="0" w:space="0" w:color="auto"/>
                                <w:left w:val="none" w:sz="0" w:space="0" w:color="auto"/>
                                <w:bottom w:val="none" w:sz="0" w:space="0" w:color="auto"/>
                                <w:right w:val="none" w:sz="0" w:space="0" w:color="auto"/>
                              </w:divBdr>
                              <w:divsChild>
                                <w:div w:id="1631786777">
                                  <w:marLeft w:val="0"/>
                                  <w:marRight w:val="0"/>
                                  <w:marTop w:val="0"/>
                                  <w:marBottom w:val="0"/>
                                  <w:divBdr>
                                    <w:top w:val="single" w:sz="6" w:space="9" w:color="EEEEEE"/>
                                    <w:left w:val="none" w:sz="0" w:space="0" w:color="auto"/>
                                    <w:bottom w:val="single" w:sz="6" w:space="11" w:color="EEEEEE"/>
                                    <w:right w:val="single" w:sz="6" w:space="15" w:color="EEEEEE"/>
                                  </w:divBdr>
                                  <w:divsChild>
                                    <w:div w:id="17244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410007">
      <w:bodyDiv w:val="1"/>
      <w:marLeft w:val="0"/>
      <w:marRight w:val="0"/>
      <w:marTop w:val="0"/>
      <w:marBottom w:val="0"/>
      <w:divBdr>
        <w:top w:val="none" w:sz="0" w:space="0" w:color="auto"/>
        <w:left w:val="none" w:sz="0" w:space="0" w:color="auto"/>
        <w:bottom w:val="none" w:sz="0" w:space="0" w:color="auto"/>
        <w:right w:val="none" w:sz="0" w:space="0" w:color="auto"/>
      </w:divBdr>
    </w:div>
    <w:div w:id="589049735">
      <w:bodyDiv w:val="1"/>
      <w:marLeft w:val="0"/>
      <w:marRight w:val="0"/>
      <w:marTop w:val="0"/>
      <w:marBottom w:val="0"/>
      <w:divBdr>
        <w:top w:val="none" w:sz="0" w:space="0" w:color="auto"/>
        <w:left w:val="none" w:sz="0" w:space="0" w:color="auto"/>
        <w:bottom w:val="none" w:sz="0" w:space="0" w:color="auto"/>
        <w:right w:val="none" w:sz="0" w:space="0" w:color="auto"/>
      </w:divBdr>
    </w:div>
    <w:div w:id="593439410">
      <w:bodyDiv w:val="1"/>
      <w:marLeft w:val="0"/>
      <w:marRight w:val="0"/>
      <w:marTop w:val="0"/>
      <w:marBottom w:val="0"/>
      <w:divBdr>
        <w:top w:val="none" w:sz="0" w:space="0" w:color="auto"/>
        <w:left w:val="none" w:sz="0" w:space="0" w:color="auto"/>
        <w:bottom w:val="none" w:sz="0" w:space="0" w:color="auto"/>
        <w:right w:val="none" w:sz="0" w:space="0" w:color="auto"/>
      </w:divBdr>
      <w:divsChild>
        <w:div w:id="609555995">
          <w:marLeft w:val="0"/>
          <w:marRight w:val="0"/>
          <w:marTop w:val="0"/>
          <w:marBottom w:val="0"/>
          <w:divBdr>
            <w:top w:val="none" w:sz="0" w:space="0" w:color="auto"/>
            <w:left w:val="none" w:sz="0" w:space="0" w:color="auto"/>
            <w:bottom w:val="none" w:sz="0" w:space="0" w:color="auto"/>
            <w:right w:val="none" w:sz="0" w:space="0" w:color="auto"/>
          </w:divBdr>
          <w:divsChild>
            <w:div w:id="275597858">
              <w:marLeft w:val="0"/>
              <w:marRight w:val="0"/>
              <w:marTop w:val="0"/>
              <w:marBottom w:val="0"/>
              <w:divBdr>
                <w:top w:val="none" w:sz="0" w:space="0" w:color="auto"/>
                <w:left w:val="none" w:sz="0" w:space="0" w:color="auto"/>
                <w:bottom w:val="none" w:sz="0" w:space="0" w:color="auto"/>
                <w:right w:val="none" w:sz="0" w:space="0" w:color="auto"/>
              </w:divBdr>
              <w:divsChild>
                <w:div w:id="1119377021">
                  <w:marLeft w:val="0"/>
                  <w:marRight w:val="0"/>
                  <w:marTop w:val="0"/>
                  <w:marBottom w:val="0"/>
                  <w:divBdr>
                    <w:top w:val="none" w:sz="0" w:space="0" w:color="auto"/>
                    <w:left w:val="none" w:sz="0" w:space="0" w:color="auto"/>
                    <w:bottom w:val="none" w:sz="0" w:space="0" w:color="auto"/>
                    <w:right w:val="none" w:sz="0" w:space="0" w:color="auto"/>
                  </w:divBdr>
                  <w:divsChild>
                    <w:div w:id="1523862155">
                      <w:marLeft w:val="0"/>
                      <w:marRight w:val="0"/>
                      <w:marTop w:val="0"/>
                      <w:marBottom w:val="0"/>
                      <w:divBdr>
                        <w:top w:val="none" w:sz="0" w:space="0" w:color="auto"/>
                        <w:left w:val="none" w:sz="0" w:space="0" w:color="auto"/>
                        <w:bottom w:val="none" w:sz="0" w:space="0" w:color="auto"/>
                        <w:right w:val="none" w:sz="0" w:space="0" w:color="auto"/>
                      </w:divBdr>
                      <w:divsChild>
                        <w:div w:id="423308994">
                          <w:marLeft w:val="0"/>
                          <w:marRight w:val="0"/>
                          <w:marTop w:val="0"/>
                          <w:marBottom w:val="0"/>
                          <w:divBdr>
                            <w:top w:val="none" w:sz="0" w:space="0" w:color="auto"/>
                            <w:left w:val="none" w:sz="0" w:space="0" w:color="auto"/>
                            <w:bottom w:val="none" w:sz="0" w:space="0" w:color="auto"/>
                            <w:right w:val="none" w:sz="0" w:space="0" w:color="auto"/>
                          </w:divBdr>
                          <w:divsChild>
                            <w:div w:id="1967276144">
                              <w:marLeft w:val="0"/>
                              <w:marRight w:val="0"/>
                              <w:marTop w:val="0"/>
                              <w:marBottom w:val="0"/>
                              <w:divBdr>
                                <w:top w:val="none" w:sz="0" w:space="0" w:color="auto"/>
                                <w:left w:val="none" w:sz="0" w:space="0" w:color="auto"/>
                                <w:bottom w:val="none" w:sz="0" w:space="0" w:color="auto"/>
                                <w:right w:val="none" w:sz="0" w:space="0" w:color="auto"/>
                              </w:divBdr>
                              <w:divsChild>
                                <w:div w:id="354961506">
                                  <w:marLeft w:val="0"/>
                                  <w:marRight w:val="0"/>
                                  <w:marTop w:val="0"/>
                                  <w:marBottom w:val="0"/>
                                  <w:divBdr>
                                    <w:top w:val="single" w:sz="6" w:space="9" w:color="EEEEEE"/>
                                    <w:left w:val="none" w:sz="0" w:space="0" w:color="auto"/>
                                    <w:bottom w:val="single" w:sz="6" w:space="11" w:color="EEEEEE"/>
                                    <w:right w:val="single" w:sz="6" w:space="15" w:color="EEEEEE"/>
                                  </w:divBdr>
                                  <w:divsChild>
                                    <w:div w:id="19347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897459">
      <w:bodyDiv w:val="1"/>
      <w:marLeft w:val="0"/>
      <w:marRight w:val="0"/>
      <w:marTop w:val="0"/>
      <w:marBottom w:val="0"/>
      <w:divBdr>
        <w:top w:val="none" w:sz="0" w:space="0" w:color="auto"/>
        <w:left w:val="none" w:sz="0" w:space="0" w:color="auto"/>
        <w:bottom w:val="none" w:sz="0" w:space="0" w:color="auto"/>
        <w:right w:val="none" w:sz="0" w:space="0" w:color="auto"/>
      </w:divBdr>
      <w:divsChild>
        <w:div w:id="1206213542">
          <w:marLeft w:val="0"/>
          <w:marRight w:val="0"/>
          <w:marTop w:val="0"/>
          <w:marBottom w:val="0"/>
          <w:divBdr>
            <w:top w:val="none" w:sz="0" w:space="0" w:color="auto"/>
            <w:left w:val="none" w:sz="0" w:space="0" w:color="auto"/>
            <w:bottom w:val="none" w:sz="0" w:space="0" w:color="auto"/>
            <w:right w:val="none" w:sz="0" w:space="0" w:color="auto"/>
          </w:divBdr>
          <w:divsChild>
            <w:div w:id="1899776641">
              <w:marLeft w:val="0"/>
              <w:marRight w:val="0"/>
              <w:marTop w:val="0"/>
              <w:marBottom w:val="0"/>
              <w:divBdr>
                <w:top w:val="none" w:sz="0" w:space="0" w:color="auto"/>
                <w:left w:val="none" w:sz="0" w:space="0" w:color="auto"/>
                <w:bottom w:val="none" w:sz="0" w:space="0" w:color="auto"/>
                <w:right w:val="none" w:sz="0" w:space="0" w:color="auto"/>
              </w:divBdr>
              <w:divsChild>
                <w:div w:id="1078673982">
                  <w:marLeft w:val="0"/>
                  <w:marRight w:val="0"/>
                  <w:marTop w:val="0"/>
                  <w:marBottom w:val="0"/>
                  <w:divBdr>
                    <w:top w:val="none" w:sz="0" w:space="0" w:color="auto"/>
                    <w:left w:val="none" w:sz="0" w:space="0" w:color="auto"/>
                    <w:bottom w:val="none" w:sz="0" w:space="0" w:color="auto"/>
                    <w:right w:val="none" w:sz="0" w:space="0" w:color="auto"/>
                  </w:divBdr>
                  <w:divsChild>
                    <w:div w:id="31149924">
                      <w:marLeft w:val="0"/>
                      <w:marRight w:val="0"/>
                      <w:marTop w:val="0"/>
                      <w:marBottom w:val="0"/>
                      <w:divBdr>
                        <w:top w:val="none" w:sz="0" w:space="0" w:color="auto"/>
                        <w:left w:val="none" w:sz="0" w:space="0" w:color="auto"/>
                        <w:bottom w:val="none" w:sz="0" w:space="0" w:color="auto"/>
                        <w:right w:val="none" w:sz="0" w:space="0" w:color="auto"/>
                      </w:divBdr>
                      <w:divsChild>
                        <w:div w:id="2011131928">
                          <w:marLeft w:val="0"/>
                          <w:marRight w:val="0"/>
                          <w:marTop w:val="0"/>
                          <w:marBottom w:val="0"/>
                          <w:divBdr>
                            <w:top w:val="none" w:sz="0" w:space="0" w:color="auto"/>
                            <w:left w:val="none" w:sz="0" w:space="0" w:color="auto"/>
                            <w:bottom w:val="none" w:sz="0" w:space="0" w:color="auto"/>
                            <w:right w:val="none" w:sz="0" w:space="0" w:color="auto"/>
                          </w:divBdr>
                          <w:divsChild>
                            <w:div w:id="58019782">
                              <w:marLeft w:val="0"/>
                              <w:marRight w:val="0"/>
                              <w:marTop w:val="0"/>
                              <w:marBottom w:val="0"/>
                              <w:divBdr>
                                <w:top w:val="none" w:sz="0" w:space="0" w:color="auto"/>
                                <w:left w:val="none" w:sz="0" w:space="0" w:color="auto"/>
                                <w:bottom w:val="none" w:sz="0" w:space="0" w:color="auto"/>
                                <w:right w:val="none" w:sz="0" w:space="0" w:color="auto"/>
                              </w:divBdr>
                              <w:divsChild>
                                <w:div w:id="2054301986">
                                  <w:marLeft w:val="0"/>
                                  <w:marRight w:val="0"/>
                                  <w:marTop w:val="0"/>
                                  <w:marBottom w:val="0"/>
                                  <w:divBdr>
                                    <w:top w:val="single" w:sz="6" w:space="9" w:color="EEEEEE"/>
                                    <w:left w:val="none" w:sz="0" w:space="0" w:color="auto"/>
                                    <w:bottom w:val="single" w:sz="6" w:space="11" w:color="EEEEEE"/>
                                    <w:right w:val="single" w:sz="6" w:space="15" w:color="EEEEEE"/>
                                  </w:divBdr>
                                  <w:divsChild>
                                    <w:div w:id="284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9987837">
      <w:bodyDiv w:val="1"/>
      <w:marLeft w:val="0"/>
      <w:marRight w:val="0"/>
      <w:marTop w:val="0"/>
      <w:marBottom w:val="0"/>
      <w:divBdr>
        <w:top w:val="none" w:sz="0" w:space="0" w:color="auto"/>
        <w:left w:val="none" w:sz="0" w:space="0" w:color="auto"/>
        <w:bottom w:val="none" w:sz="0" w:space="0" w:color="auto"/>
        <w:right w:val="none" w:sz="0" w:space="0" w:color="auto"/>
      </w:divBdr>
      <w:divsChild>
        <w:div w:id="375079992">
          <w:marLeft w:val="0"/>
          <w:marRight w:val="0"/>
          <w:marTop w:val="0"/>
          <w:marBottom w:val="0"/>
          <w:divBdr>
            <w:top w:val="none" w:sz="0" w:space="0" w:color="auto"/>
            <w:left w:val="none" w:sz="0" w:space="0" w:color="auto"/>
            <w:bottom w:val="none" w:sz="0" w:space="0" w:color="auto"/>
            <w:right w:val="none" w:sz="0" w:space="0" w:color="auto"/>
          </w:divBdr>
          <w:divsChild>
            <w:div w:id="458031768">
              <w:marLeft w:val="0"/>
              <w:marRight w:val="0"/>
              <w:marTop w:val="0"/>
              <w:marBottom w:val="0"/>
              <w:divBdr>
                <w:top w:val="none" w:sz="0" w:space="0" w:color="auto"/>
                <w:left w:val="none" w:sz="0" w:space="0" w:color="auto"/>
                <w:bottom w:val="none" w:sz="0" w:space="0" w:color="auto"/>
                <w:right w:val="none" w:sz="0" w:space="0" w:color="auto"/>
              </w:divBdr>
              <w:divsChild>
                <w:div w:id="731775200">
                  <w:marLeft w:val="0"/>
                  <w:marRight w:val="0"/>
                  <w:marTop w:val="0"/>
                  <w:marBottom w:val="0"/>
                  <w:divBdr>
                    <w:top w:val="none" w:sz="0" w:space="0" w:color="auto"/>
                    <w:left w:val="none" w:sz="0" w:space="0" w:color="auto"/>
                    <w:bottom w:val="none" w:sz="0" w:space="0" w:color="auto"/>
                    <w:right w:val="none" w:sz="0" w:space="0" w:color="auto"/>
                  </w:divBdr>
                  <w:divsChild>
                    <w:div w:id="392967309">
                      <w:marLeft w:val="0"/>
                      <w:marRight w:val="0"/>
                      <w:marTop w:val="0"/>
                      <w:marBottom w:val="0"/>
                      <w:divBdr>
                        <w:top w:val="none" w:sz="0" w:space="0" w:color="auto"/>
                        <w:left w:val="none" w:sz="0" w:space="0" w:color="auto"/>
                        <w:bottom w:val="none" w:sz="0" w:space="0" w:color="auto"/>
                        <w:right w:val="none" w:sz="0" w:space="0" w:color="auto"/>
                      </w:divBdr>
                      <w:divsChild>
                        <w:div w:id="423652814">
                          <w:marLeft w:val="0"/>
                          <w:marRight w:val="0"/>
                          <w:marTop w:val="0"/>
                          <w:marBottom w:val="0"/>
                          <w:divBdr>
                            <w:top w:val="none" w:sz="0" w:space="0" w:color="auto"/>
                            <w:left w:val="none" w:sz="0" w:space="0" w:color="auto"/>
                            <w:bottom w:val="none" w:sz="0" w:space="0" w:color="auto"/>
                            <w:right w:val="none" w:sz="0" w:space="0" w:color="auto"/>
                          </w:divBdr>
                          <w:divsChild>
                            <w:div w:id="1827429480">
                              <w:marLeft w:val="0"/>
                              <w:marRight w:val="0"/>
                              <w:marTop w:val="0"/>
                              <w:marBottom w:val="0"/>
                              <w:divBdr>
                                <w:top w:val="none" w:sz="0" w:space="0" w:color="auto"/>
                                <w:left w:val="none" w:sz="0" w:space="0" w:color="auto"/>
                                <w:bottom w:val="none" w:sz="0" w:space="0" w:color="auto"/>
                                <w:right w:val="none" w:sz="0" w:space="0" w:color="auto"/>
                              </w:divBdr>
                              <w:divsChild>
                                <w:div w:id="42024440">
                                  <w:marLeft w:val="0"/>
                                  <w:marRight w:val="0"/>
                                  <w:marTop w:val="0"/>
                                  <w:marBottom w:val="0"/>
                                  <w:divBdr>
                                    <w:top w:val="single" w:sz="6" w:space="9" w:color="EEEEEE"/>
                                    <w:left w:val="none" w:sz="0" w:space="0" w:color="auto"/>
                                    <w:bottom w:val="single" w:sz="6" w:space="11" w:color="EEEEEE"/>
                                    <w:right w:val="single" w:sz="6" w:space="15" w:color="EEEEEE"/>
                                  </w:divBdr>
                                  <w:divsChild>
                                    <w:div w:id="21126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0672784">
      <w:bodyDiv w:val="1"/>
      <w:marLeft w:val="0"/>
      <w:marRight w:val="0"/>
      <w:marTop w:val="0"/>
      <w:marBottom w:val="0"/>
      <w:divBdr>
        <w:top w:val="none" w:sz="0" w:space="0" w:color="auto"/>
        <w:left w:val="none" w:sz="0" w:space="0" w:color="auto"/>
        <w:bottom w:val="none" w:sz="0" w:space="0" w:color="auto"/>
        <w:right w:val="none" w:sz="0" w:space="0" w:color="auto"/>
      </w:divBdr>
    </w:div>
    <w:div w:id="686102941">
      <w:bodyDiv w:val="1"/>
      <w:marLeft w:val="0"/>
      <w:marRight w:val="0"/>
      <w:marTop w:val="0"/>
      <w:marBottom w:val="0"/>
      <w:divBdr>
        <w:top w:val="none" w:sz="0" w:space="0" w:color="auto"/>
        <w:left w:val="none" w:sz="0" w:space="0" w:color="auto"/>
        <w:bottom w:val="none" w:sz="0" w:space="0" w:color="auto"/>
        <w:right w:val="none" w:sz="0" w:space="0" w:color="auto"/>
      </w:divBdr>
      <w:divsChild>
        <w:div w:id="897974500">
          <w:marLeft w:val="0"/>
          <w:marRight w:val="0"/>
          <w:marTop w:val="0"/>
          <w:marBottom w:val="0"/>
          <w:divBdr>
            <w:top w:val="none" w:sz="0" w:space="0" w:color="auto"/>
            <w:left w:val="none" w:sz="0" w:space="0" w:color="auto"/>
            <w:bottom w:val="none" w:sz="0" w:space="0" w:color="auto"/>
            <w:right w:val="none" w:sz="0" w:space="0" w:color="auto"/>
          </w:divBdr>
          <w:divsChild>
            <w:div w:id="1634871891">
              <w:marLeft w:val="0"/>
              <w:marRight w:val="0"/>
              <w:marTop w:val="0"/>
              <w:marBottom w:val="0"/>
              <w:divBdr>
                <w:top w:val="none" w:sz="0" w:space="0" w:color="auto"/>
                <w:left w:val="none" w:sz="0" w:space="0" w:color="auto"/>
                <w:bottom w:val="none" w:sz="0" w:space="0" w:color="auto"/>
                <w:right w:val="none" w:sz="0" w:space="0" w:color="auto"/>
              </w:divBdr>
              <w:divsChild>
                <w:div w:id="325322718">
                  <w:marLeft w:val="0"/>
                  <w:marRight w:val="0"/>
                  <w:marTop w:val="0"/>
                  <w:marBottom w:val="0"/>
                  <w:divBdr>
                    <w:top w:val="none" w:sz="0" w:space="0" w:color="auto"/>
                    <w:left w:val="none" w:sz="0" w:space="0" w:color="auto"/>
                    <w:bottom w:val="none" w:sz="0" w:space="0" w:color="auto"/>
                    <w:right w:val="none" w:sz="0" w:space="0" w:color="auto"/>
                  </w:divBdr>
                  <w:divsChild>
                    <w:div w:id="815686603">
                      <w:marLeft w:val="0"/>
                      <w:marRight w:val="0"/>
                      <w:marTop w:val="0"/>
                      <w:marBottom w:val="0"/>
                      <w:divBdr>
                        <w:top w:val="none" w:sz="0" w:space="0" w:color="auto"/>
                        <w:left w:val="none" w:sz="0" w:space="0" w:color="auto"/>
                        <w:bottom w:val="none" w:sz="0" w:space="0" w:color="auto"/>
                        <w:right w:val="none" w:sz="0" w:space="0" w:color="auto"/>
                      </w:divBdr>
                      <w:divsChild>
                        <w:div w:id="1220046080">
                          <w:marLeft w:val="0"/>
                          <w:marRight w:val="0"/>
                          <w:marTop w:val="0"/>
                          <w:marBottom w:val="0"/>
                          <w:divBdr>
                            <w:top w:val="none" w:sz="0" w:space="0" w:color="auto"/>
                            <w:left w:val="none" w:sz="0" w:space="0" w:color="auto"/>
                            <w:bottom w:val="none" w:sz="0" w:space="0" w:color="auto"/>
                            <w:right w:val="none" w:sz="0" w:space="0" w:color="auto"/>
                          </w:divBdr>
                          <w:divsChild>
                            <w:div w:id="1904634222">
                              <w:marLeft w:val="0"/>
                              <w:marRight w:val="0"/>
                              <w:marTop w:val="0"/>
                              <w:marBottom w:val="0"/>
                              <w:divBdr>
                                <w:top w:val="none" w:sz="0" w:space="0" w:color="auto"/>
                                <w:left w:val="none" w:sz="0" w:space="0" w:color="auto"/>
                                <w:bottom w:val="none" w:sz="0" w:space="0" w:color="auto"/>
                                <w:right w:val="none" w:sz="0" w:space="0" w:color="auto"/>
                              </w:divBdr>
                              <w:divsChild>
                                <w:div w:id="2049986812">
                                  <w:marLeft w:val="0"/>
                                  <w:marRight w:val="0"/>
                                  <w:marTop w:val="0"/>
                                  <w:marBottom w:val="0"/>
                                  <w:divBdr>
                                    <w:top w:val="single" w:sz="6" w:space="9" w:color="EEEEEE"/>
                                    <w:left w:val="none" w:sz="0" w:space="0" w:color="auto"/>
                                    <w:bottom w:val="single" w:sz="6" w:space="11" w:color="EEEEEE"/>
                                    <w:right w:val="single" w:sz="6" w:space="15" w:color="EEEEEE"/>
                                  </w:divBdr>
                                  <w:divsChild>
                                    <w:div w:id="18491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1683908">
      <w:bodyDiv w:val="1"/>
      <w:marLeft w:val="0"/>
      <w:marRight w:val="0"/>
      <w:marTop w:val="0"/>
      <w:marBottom w:val="0"/>
      <w:divBdr>
        <w:top w:val="none" w:sz="0" w:space="0" w:color="auto"/>
        <w:left w:val="none" w:sz="0" w:space="0" w:color="auto"/>
        <w:bottom w:val="none" w:sz="0" w:space="0" w:color="auto"/>
        <w:right w:val="none" w:sz="0" w:space="0" w:color="auto"/>
      </w:divBdr>
      <w:divsChild>
        <w:div w:id="1746299119">
          <w:marLeft w:val="0"/>
          <w:marRight w:val="0"/>
          <w:marTop w:val="0"/>
          <w:marBottom w:val="0"/>
          <w:divBdr>
            <w:top w:val="none" w:sz="0" w:space="0" w:color="auto"/>
            <w:left w:val="none" w:sz="0" w:space="0" w:color="auto"/>
            <w:bottom w:val="none" w:sz="0" w:space="0" w:color="auto"/>
            <w:right w:val="none" w:sz="0" w:space="0" w:color="auto"/>
          </w:divBdr>
          <w:divsChild>
            <w:div w:id="900598644">
              <w:marLeft w:val="0"/>
              <w:marRight w:val="0"/>
              <w:marTop w:val="0"/>
              <w:marBottom w:val="0"/>
              <w:divBdr>
                <w:top w:val="none" w:sz="0" w:space="0" w:color="auto"/>
                <w:left w:val="none" w:sz="0" w:space="0" w:color="auto"/>
                <w:bottom w:val="none" w:sz="0" w:space="0" w:color="auto"/>
                <w:right w:val="none" w:sz="0" w:space="0" w:color="auto"/>
              </w:divBdr>
              <w:divsChild>
                <w:div w:id="902760914">
                  <w:marLeft w:val="0"/>
                  <w:marRight w:val="0"/>
                  <w:marTop w:val="0"/>
                  <w:marBottom w:val="0"/>
                  <w:divBdr>
                    <w:top w:val="none" w:sz="0" w:space="0" w:color="auto"/>
                    <w:left w:val="none" w:sz="0" w:space="0" w:color="auto"/>
                    <w:bottom w:val="none" w:sz="0" w:space="0" w:color="auto"/>
                    <w:right w:val="none" w:sz="0" w:space="0" w:color="auto"/>
                  </w:divBdr>
                  <w:divsChild>
                    <w:div w:id="1609190764">
                      <w:marLeft w:val="0"/>
                      <w:marRight w:val="0"/>
                      <w:marTop w:val="0"/>
                      <w:marBottom w:val="0"/>
                      <w:divBdr>
                        <w:top w:val="none" w:sz="0" w:space="0" w:color="auto"/>
                        <w:left w:val="none" w:sz="0" w:space="0" w:color="auto"/>
                        <w:bottom w:val="none" w:sz="0" w:space="0" w:color="auto"/>
                        <w:right w:val="none" w:sz="0" w:space="0" w:color="auto"/>
                      </w:divBdr>
                      <w:divsChild>
                        <w:div w:id="613485371">
                          <w:marLeft w:val="0"/>
                          <w:marRight w:val="0"/>
                          <w:marTop w:val="0"/>
                          <w:marBottom w:val="0"/>
                          <w:divBdr>
                            <w:top w:val="none" w:sz="0" w:space="0" w:color="auto"/>
                            <w:left w:val="none" w:sz="0" w:space="0" w:color="auto"/>
                            <w:bottom w:val="none" w:sz="0" w:space="0" w:color="auto"/>
                            <w:right w:val="none" w:sz="0" w:space="0" w:color="auto"/>
                          </w:divBdr>
                          <w:divsChild>
                            <w:div w:id="1323001787">
                              <w:marLeft w:val="0"/>
                              <w:marRight w:val="0"/>
                              <w:marTop w:val="0"/>
                              <w:marBottom w:val="0"/>
                              <w:divBdr>
                                <w:top w:val="none" w:sz="0" w:space="0" w:color="auto"/>
                                <w:left w:val="none" w:sz="0" w:space="0" w:color="auto"/>
                                <w:bottom w:val="none" w:sz="0" w:space="0" w:color="auto"/>
                                <w:right w:val="none" w:sz="0" w:space="0" w:color="auto"/>
                              </w:divBdr>
                              <w:divsChild>
                                <w:div w:id="918557846">
                                  <w:marLeft w:val="0"/>
                                  <w:marRight w:val="0"/>
                                  <w:marTop w:val="0"/>
                                  <w:marBottom w:val="0"/>
                                  <w:divBdr>
                                    <w:top w:val="single" w:sz="6" w:space="9" w:color="EEEEEE"/>
                                    <w:left w:val="none" w:sz="0" w:space="0" w:color="auto"/>
                                    <w:bottom w:val="single" w:sz="6" w:space="11" w:color="EEEEEE"/>
                                    <w:right w:val="single" w:sz="6" w:space="15" w:color="EEEEEE"/>
                                  </w:divBdr>
                                  <w:divsChild>
                                    <w:div w:id="13195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701989">
      <w:bodyDiv w:val="1"/>
      <w:marLeft w:val="0"/>
      <w:marRight w:val="0"/>
      <w:marTop w:val="0"/>
      <w:marBottom w:val="0"/>
      <w:divBdr>
        <w:top w:val="none" w:sz="0" w:space="0" w:color="auto"/>
        <w:left w:val="none" w:sz="0" w:space="0" w:color="auto"/>
        <w:bottom w:val="none" w:sz="0" w:space="0" w:color="auto"/>
        <w:right w:val="none" w:sz="0" w:space="0" w:color="auto"/>
      </w:divBdr>
      <w:divsChild>
        <w:div w:id="1588418384">
          <w:marLeft w:val="0"/>
          <w:marRight w:val="0"/>
          <w:marTop w:val="0"/>
          <w:marBottom w:val="0"/>
          <w:divBdr>
            <w:top w:val="none" w:sz="0" w:space="0" w:color="auto"/>
            <w:left w:val="none" w:sz="0" w:space="0" w:color="auto"/>
            <w:bottom w:val="none" w:sz="0" w:space="0" w:color="auto"/>
            <w:right w:val="none" w:sz="0" w:space="0" w:color="auto"/>
          </w:divBdr>
          <w:divsChild>
            <w:div w:id="1775904229">
              <w:marLeft w:val="0"/>
              <w:marRight w:val="0"/>
              <w:marTop w:val="0"/>
              <w:marBottom w:val="0"/>
              <w:divBdr>
                <w:top w:val="none" w:sz="0" w:space="0" w:color="auto"/>
                <w:left w:val="none" w:sz="0" w:space="0" w:color="auto"/>
                <w:bottom w:val="none" w:sz="0" w:space="0" w:color="auto"/>
                <w:right w:val="none" w:sz="0" w:space="0" w:color="auto"/>
              </w:divBdr>
              <w:divsChild>
                <w:div w:id="2113233422">
                  <w:marLeft w:val="0"/>
                  <w:marRight w:val="0"/>
                  <w:marTop w:val="0"/>
                  <w:marBottom w:val="0"/>
                  <w:divBdr>
                    <w:top w:val="none" w:sz="0" w:space="0" w:color="auto"/>
                    <w:left w:val="none" w:sz="0" w:space="0" w:color="auto"/>
                    <w:bottom w:val="none" w:sz="0" w:space="0" w:color="auto"/>
                    <w:right w:val="none" w:sz="0" w:space="0" w:color="auto"/>
                  </w:divBdr>
                  <w:divsChild>
                    <w:div w:id="1101148217">
                      <w:marLeft w:val="0"/>
                      <w:marRight w:val="0"/>
                      <w:marTop w:val="0"/>
                      <w:marBottom w:val="0"/>
                      <w:divBdr>
                        <w:top w:val="none" w:sz="0" w:space="0" w:color="auto"/>
                        <w:left w:val="none" w:sz="0" w:space="0" w:color="auto"/>
                        <w:bottom w:val="none" w:sz="0" w:space="0" w:color="auto"/>
                        <w:right w:val="none" w:sz="0" w:space="0" w:color="auto"/>
                      </w:divBdr>
                      <w:divsChild>
                        <w:div w:id="1216433409">
                          <w:marLeft w:val="0"/>
                          <w:marRight w:val="0"/>
                          <w:marTop w:val="0"/>
                          <w:marBottom w:val="0"/>
                          <w:divBdr>
                            <w:top w:val="none" w:sz="0" w:space="0" w:color="auto"/>
                            <w:left w:val="none" w:sz="0" w:space="0" w:color="auto"/>
                            <w:bottom w:val="none" w:sz="0" w:space="0" w:color="auto"/>
                            <w:right w:val="none" w:sz="0" w:space="0" w:color="auto"/>
                          </w:divBdr>
                          <w:divsChild>
                            <w:div w:id="90665720">
                              <w:marLeft w:val="0"/>
                              <w:marRight w:val="0"/>
                              <w:marTop w:val="0"/>
                              <w:marBottom w:val="0"/>
                              <w:divBdr>
                                <w:top w:val="none" w:sz="0" w:space="0" w:color="auto"/>
                                <w:left w:val="none" w:sz="0" w:space="0" w:color="auto"/>
                                <w:bottom w:val="none" w:sz="0" w:space="0" w:color="auto"/>
                                <w:right w:val="none" w:sz="0" w:space="0" w:color="auto"/>
                              </w:divBdr>
                              <w:divsChild>
                                <w:div w:id="678434264">
                                  <w:marLeft w:val="0"/>
                                  <w:marRight w:val="0"/>
                                  <w:marTop w:val="0"/>
                                  <w:marBottom w:val="0"/>
                                  <w:divBdr>
                                    <w:top w:val="single" w:sz="6" w:space="9" w:color="EEEEEE"/>
                                    <w:left w:val="none" w:sz="0" w:space="0" w:color="auto"/>
                                    <w:bottom w:val="single" w:sz="6" w:space="11" w:color="EEEEEE"/>
                                    <w:right w:val="single" w:sz="6" w:space="15" w:color="EEEEEE"/>
                                  </w:divBdr>
                                  <w:divsChild>
                                    <w:div w:id="17760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484474">
      <w:bodyDiv w:val="1"/>
      <w:marLeft w:val="0"/>
      <w:marRight w:val="0"/>
      <w:marTop w:val="0"/>
      <w:marBottom w:val="0"/>
      <w:divBdr>
        <w:top w:val="none" w:sz="0" w:space="0" w:color="auto"/>
        <w:left w:val="none" w:sz="0" w:space="0" w:color="auto"/>
        <w:bottom w:val="none" w:sz="0" w:space="0" w:color="auto"/>
        <w:right w:val="none" w:sz="0" w:space="0" w:color="auto"/>
      </w:divBdr>
      <w:divsChild>
        <w:div w:id="377095069">
          <w:marLeft w:val="0"/>
          <w:marRight w:val="0"/>
          <w:marTop w:val="0"/>
          <w:marBottom w:val="0"/>
          <w:divBdr>
            <w:top w:val="none" w:sz="0" w:space="0" w:color="auto"/>
            <w:left w:val="none" w:sz="0" w:space="0" w:color="auto"/>
            <w:bottom w:val="none" w:sz="0" w:space="0" w:color="auto"/>
            <w:right w:val="none" w:sz="0" w:space="0" w:color="auto"/>
          </w:divBdr>
          <w:divsChild>
            <w:div w:id="1168399737">
              <w:marLeft w:val="0"/>
              <w:marRight w:val="0"/>
              <w:marTop w:val="0"/>
              <w:marBottom w:val="0"/>
              <w:divBdr>
                <w:top w:val="none" w:sz="0" w:space="0" w:color="auto"/>
                <w:left w:val="none" w:sz="0" w:space="0" w:color="auto"/>
                <w:bottom w:val="none" w:sz="0" w:space="0" w:color="auto"/>
                <w:right w:val="none" w:sz="0" w:space="0" w:color="auto"/>
              </w:divBdr>
              <w:divsChild>
                <w:div w:id="1101686613">
                  <w:marLeft w:val="0"/>
                  <w:marRight w:val="0"/>
                  <w:marTop w:val="0"/>
                  <w:marBottom w:val="0"/>
                  <w:divBdr>
                    <w:top w:val="none" w:sz="0" w:space="0" w:color="auto"/>
                    <w:left w:val="none" w:sz="0" w:space="0" w:color="auto"/>
                    <w:bottom w:val="none" w:sz="0" w:space="0" w:color="auto"/>
                    <w:right w:val="none" w:sz="0" w:space="0" w:color="auto"/>
                  </w:divBdr>
                  <w:divsChild>
                    <w:div w:id="1980575756">
                      <w:marLeft w:val="0"/>
                      <w:marRight w:val="0"/>
                      <w:marTop w:val="0"/>
                      <w:marBottom w:val="0"/>
                      <w:divBdr>
                        <w:top w:val="none" w:sz="0" w:space="0" w:color="auto"/>
                        <w:left w:val="none" w:sz="0" w:space="0" w:color="auto"/>
                        <w:bottom w:val="none" w:sz="0" w:space="0" w:color="auto"/>
                        <w:right w:val="none" w:sz="0" w:space="0" w:color="auto"/>
                      </w:divBdr>
                      <w:divsChild>
                        <w:div w:id="322003451">
                          <w:marLeft w:val="0"/>
                          <w:marRight w:val="0"/>
                          <w:marTop w:val="0"/>
                          <w:marBottom w:val="0"/>
                          <w:divBdr>
                            <w:top w:val="none" w:sz="0" w:space="0" w:color="auto"/>
                            <w:left w:val="none" w:sz="0" w:space="0" w:color="auto"/>
                            <w:bottom w:val="none" w:sz="0" w:space="0" w:color="auto"/>
                            <w:right w:val="none" w:sz="0" w:space="0" w:color="auto"/>
                          </w:divBdr>
                          <w:divsChild>
                            <w:div w:id="1395590592">
                              <w:marLeft w:val="0"/>
                              <w:marRight w:val="0"/>
                              <w:marTop w:val="0"/>
                              <w:marBottom w:val="0"/>
                              <w:divBdr>
                                <w:top w:val="none" w:sz="0" w:space="0" w:color="auto"/>
                                <w:left w:val="none" w:sz="0" w:space="0" w:color="auto"/>
                                <w:bottom w:val="none" w:sz="0" w:space="0" w:color="auto"/>
                                <w:right w:val="none" w:sz="0" w:space="0" w:color="auto"/>
                              </w:divBdr>
                              <w:divsChild>
                                <w:div w:id="1305425933">
                                  <w:marLeft w:val="0"/>
                                  <w:marRight w:val="0"/>
                                  <w:marTop w:val="0"/>
                                  <w:marBottom w:val="0"/>
                                  <w:divBdr>
                                    <w:top w:val="single" w:sz="6" w:space="9" w:color="EEEEEE"/>
                                    <w:left w:val="none" w:sz="0" w:space="0" w:color="auto"/>
                                    <w:bottom w:val="single" w:sz="6" w:space="11" w:color="EEEEEE"/>
                                    <w:right w:val="single" w:sz="6" w:space="15" w:color="EEEEEE"/>
                                  </w:divBdr>
                                  <w:divsChild>
                                    <w:div w:id="17491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727302">
      <w:bodyDiv w:val="1"/>
      <w:marLeft w:val="0"/>
      <w:marRight w:val="0"/>
      <w:marTop w:val="0"/>
      <w:marBottom w:val="0"/>
      <w:divBdr>
        <w:top w:val="none" w:sz="0" w:space="0" w:color="auto"/>
        <w:left w:val="none" w:sz="0" w:space="0" w:color="auto"/>
        <w:bottom w:val="none" w:sz="0" w:space="0" w:color="auto"/>
        <w:right w:val="none" w:sz="0" w:space="0" w:color="auto"/>
      </w:divBdr>
      <w:divsChild>
        <w:div w:id="1695692542">
          <w:marLeft w:val="0"/>
          <w:marRight w:val="0"/>
          <w:marTop w:val="0"/>
          <w:marBottom w:val="0"/>
          <w:divBdr>
            <w:top w:val="none" w:sz="0" w:space="0" w:color="auto"/>
            <w:left w:val="none" w:sz="0" w:space="0" w:color="auto"/>
            <w:bottom w:val="none" w:sz="0" w:space="0" w:color="auto"/>
            <w:right w:val="none" w:sz="0" w:space="0" w:color="auto"/>
          </w:divBdr>
          <w:divsChild>
            <w:div w:id="1711418877">
              <w:marLeft w:val="0"/>
              <w:marRight w:val="0"/>
              <w:marTop w:val="0"/>
              <w:marBottom w:val="0"/>
              <w:divBdr>
                <w:top w:val="none" w:sz="0" w:space="0" w:color="auto"/>
                <w:left w:val="none" w:sz="0" w:space="0" w:color="auto"/>
                <w:bottom w:val="none" w:sz="0" w:space="0" w:color="auto"/>
                <w:right w:val="none" w:sz="0" w:space="0" w:color="auto"/>
              </w:divBdr>
              <w:divsChild>
                <w:div w:id="368799918">
                  <w:marLeft w:val="0"/>
                  <w:marRight w:val="0"/>
                  <w:marTop w:val="0"/>
                  <w:marBottom w:val="0"/>
                  <w:divBdr>
                    <w:top w:val="none" w:sz="0" w:space="0" w:color="auto"/>
                    <w:left w:val="none" w:sz="0" w:space="0" w:color="auto"/>
                    <w:bottom w:val="none" w:sz="0" w:space="0" w:color="auto"/>
                    <w:right w:val="none" w:sz="0" w:space="0" w:color="auto"/>
                  </w:divBdr>
                  <w:divsChild>
                    <w:div w:id="189337341">
                      <w:marLeft w:val="0"/>
                      <w:marRight w:val="0"/>
                      <w:marTop w:val="0"/>
                      <w:marBottom w:val="0"/>
                      <w:divBdr>
                        <w:top w:val="none" w:sz="0" w:space="0" w:color="auto"/>
                        <w:left w:val="none" w:sz="0" w:space="0" w:color="auto"/>
                        <w:bottom w:val="none" w:sz="0" w:space="0" w:color="auto"/>
                        <w:right w:val="none" w:sz="0" w:space="0" w:color="auto"/>
                      </w:divBdr>
                      <w:divsChild>
                        <w:div w:id="121657360">
                          <w:marLeft w:val="0"/>
                          <w:marRight w:val="0"/>
                          <w:marTop w:val="0"/>
                          <w:marBottom w:val="0"/>
                          <w:divBdr>
                            <w:top w:val="none" w:sz="0" w:space="0" w:color="auto"/>
                            <w:left w:val="none" w:sz="0" w:space="0" w:color="auto"/>
                            <w:bottom w:val="none" w:sz="0" w:space="0" w:color="auto"/>
                            <w:right w:val="none" w:sz="0" w:space="0" w:color="auto"/>
                          </w:divBdr>
                          <w:divsChild>
                            <w:div w:id="1831674602">
                              <w:marLeft w:val="0"/>
                              <w:marRight w:val="0"/>
                              <w:marTop w:val="0"/>
                              <w:marBottom w:val="0"/>
                              <w:divBdr>
                                <w:top w:val="none" w:sz="0" w:space="0" w:color="auto"/>
                                <w:left w:val="none" w:sz="0" w:space="0" w:color="auto"/>
                                <w:bottom w:val="none" w:sz="0" w:space="0" w:color="auto"/>
                                <w:right w:val="none" w:sz="0" w:space="0" w:color="auto"/>
                              </w:divBdr>
                              <w:divsChild>
                                <w:div w:id="1329359375">
                                  <w:marLeft w:val="0"/>
                                  <w:marRight w:val="0"/>
                                  <w:marTop w:val="0"/>
                                  <w:marBottom w:val="0"/>
                                  <w:divBdr>
                                    <w:top w:val="single" w:sz="6" w:space="9" w:color="EEEEEE"/>
                                    <w:left w:val="none" w:sz="0" w:space="0" w:color="auto"/>
                                    <w:bottom w:val="single" w:sz="6" w:space="11" w:color="EEEEEE"/>
                                    <w:right w:val="single" w:sz="6" w:space="15" w:color="EEEEEE"/>
                                  </w:divBdr>
                                  <w:divsChild>
                                    <w:div w:id="14382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314102">
      <w:bodyDiv w:val="1"/>
      <w:marLeft w:val="0"/>
      <w:marRight w:val="0"/>
      <w:marTop w:val="0"/>
      <w:marBottom w:val="0"/>
      <w:divBdr>
        <w:top w:val="none" w:sz="0" w:space="0" w:color="auto"/>
        <w:left w:val="none" w:sz="0" w:space="0" w:color="auto"/>
        <w:bottom w:val="none" w:sz="0" w:space="0" w:color="auto"/>
        <w:right w:val="none" w:sz="0" w:space="0" w:color="auto"/>
      </w:divBdr>
    </w:div>
    <w:div w:id="1066032405">
      <w:bodyDiv w:val="1"/>
      <w:marLeft w:val="0"/>
      <w:marRight w:val="0"/>
      <w:marTop w:val="0"/>
      <w:marBottom w:val="0"/>
      <w:divBdr>
        <w:top w:val="none" w:sz="0" w:space="0" w:color="auto"/>
        <w:left w:val="none" w:sz="0" w:space="0" w:color="auto"/>
        <w:bottom w:val="none" w:sz="0" w:space="0" w:color="auto"/>
        <w:right w:val="none" w:sz="0" w:space="0" w:color="auto"/>
      </w:divBdr>
    </w:div>
    <w:div w:id="1103502736">
      <w:bodyDiv w:val="1"/>
      <w:marLeft w:val="0"/>
      <w:marRight w:val="0"/>
      <w:marTop w:val="0"/>
      <w:marBottom w:val="0"/>
      <w:divBdr>
        <w:top w:val="none" w:sz="0" w:space="0" w:color="auto"/>
        <w:left w:val="none" w:sz="0" w:space="0" w:color="auto"/>
        <w:bottom w:val="none" w:sz="0" w:space="0" w:color="auto"/>
        <w:right w:val="none" w:sz="0" w:space="0" w:color="auto"/>
      </w:divBdr>
    </w:div>
    <w:div w:id="1138036091">
      <w:bodyDiv w:val="1"/>
      <w:marLeft w:val="0"/>
      <w:marRight w:val="0"/>
      <w:marTop w:val="0"/>
      <w:marBottom w:val="0"/>
      <w:divBdr>
        <w:top w:val="none" w:sz="0" w:space="0" w:color="auto"/>
        <w:left w:val="none" w:sz="0" w:space="0" w:color="auto"/>
        <w:bottom w:val="none" w:sz="0" w:space="0" w:color="auto"/>
        <w:right w:val="none" w:sz="0" w:space="0" w:color="auto"/>
      </w:divBdr>
      <w:divsChild>
        <w:div w:id="761603506">
          <w:marLeft w:val="0"/>
          <w:marRight w:val="0"/>
          <w:marTop w:val="0"/>
          <w:marBottom w:val="0"/>
          <w:divBdr>
            <w:top w:val="none" w:sz="0" w:space="0" w:color="auto"/>
            <w:left w:val="none" w:sz="0" w:space="0" w:color="auto"/>
            <w:bottom w:val="none" w:sz="0" w:space="0" w:color="auto"/>
            <w:right w:val="none" w:sz="0" w:space="0" w:color="auto"/>
          </w:divBdr>
          <w:divsChild>
            <w:div w:id="92361204">
              <w:marLeft w:val="0"/>
              <w:marRight w:val="0"/>
              <w:marTop w:val="0"/>
              <w:marBottom w:val="0"/>
              <w:divBdr>
                <w:top w:val="none" w:sz="0" w:space="0" w:color="auto"/>
                <w:left w:val="none" w:sz="0" w:space="0" w:color="auto"/>
                <w:bottom w:val="none" w:sz="0" w:space="0" w:color="auto"/>
                <w:right w:val="none" w:sz="0" w:space="0" w:color="auto"/>
              </w:divBdr>
              <w:divsChild>
                <w:div w:id="1265772890">
                  <w:marLeft w:val="0"/>
                  <w:marRight w:val="0"/>
                  <w:marTop w:val="0"/>
                  <w:marBottom w:val="0"/>
                  <w:divBdr>
                    <w:top w:val="none" w:sz="0" w:space="0" w:color="auto"/>
                    <w:left w:val="none" w:sz="0" w:space="0" w:color="auto"/>
                    <w:bottom w:val="none" w:sz="0" w:space="0" w:color="auto"/>
                    <w:right w:val="none" w:sz="0" w:space="0" w:color="auto"/>
                  </w:divBdr>
                  <w:divsChild>
                    <w:div w:id="2139452886">
                      <w:marLeft w:val="0"/>
                      <w:marRight w:val="0"/>
                      <w:marTop w:val="0"/>
                      <w:marBottom w:val="0"/>
                      <w:divBdr>
                        <w:top w:val="none" w:sz="0" w:space="0" w:color="auto"/>
                        <w:left w:val="none" w:sz="0" w:space="0" w:color="auto"/>
                        <w:bottom w:val="none" w:sz="0" w:space="0" w:color="auto"/>
                        <w:right w:val="none" w:sz="0" w:space="0" w:color="auto"/>
                      </w:divBdr>
                      <w:divsChild>
                        <w:div w:id="1374231547">
                          <w:marLeft w:val="0"/>
                          <w:marRight w:val="0"/>
                          <w:marTop w:val="0"/>
                          <w:marBottom w:val="0"/>
                          <w:divBdr>
                            <w:top w:val="none" w:sz="0" w:space="0" w:color="auto"/>
                            <w:left w:val="none" w:sz="0" w:space="0" w:color="auto"/>
                            <w:bottom w:val="none" w:sz="0" w:space="0" w:color="auto"/>
                            <w:right w:val="none" w:sz="0" w:space="0" w:color="auto"/>
                          </w:divBdr>
                          <w:divsChild>
                            <w:div w:id="1771465611">
                              <w:marLeft w:val="0"/>
                              <w:marRight w:val="0"/>
                              <w:marTop w:val="0"/>
                              <w:marBottom w:val="0"/>
                              <w:divBdr>
                                <w:top w:val="none" w:sz="0" w:space="0" w:color="auto"/>
                                <w:left w:val="none" w:sz="0" w:space="0" w:color="auto"/>
                                <w:bottom w:val="none" w:sz="0" w:space="0" w:color="auto"/>
                                <w:right w:val="none" w:sz="0" w:space="0" w:color="auto"/>
                              </w:divBdr>
                              <w:divsChild>
                                <w:div w:id="1665623123">
                                  <w:marLeft w:val="0"/>
                                  <w:marRight w:val="0"/>
                                  <w:marTop w:val="0"/>
                                  <w:marBottom w:val="0"/>
                                  <w:divBdr>
                                    <w:top w:val="single" w:sz="6" w:space="9" w:color="EEEEEE"/>
                                    <w:left w:val="none" w:sz="0" w:space="0" w:color="auto"/>
                                    <w:bottom w:val="single" w:sz="6" w:space="11" w:color="EEEEEE"/>
                                    <w:right w:val="single" w:sz="6" w:space="15" w:color="EEEEEE"/>
                                  </w:divBdr>
                                  <w:divsChild>
                                    <w:div w:id="19111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936893">
      <w:bodyDiv w:val="1"/>
      <w:marLeft w:val="0"/>
      <w:marRight w:val="0"/>
      <w:marTop w:val="0"/>
      <w:marBottom w:val="0"/>
      <w:divBdr>
        <w:top w:val="none" w:sz="0" w:space="0" w:color="auto"/>
        <w:left w:val="none" w:sz="0" w:space="0" w:color="auto"/>
        <w:bottom w:val="none" w:sz="0" w:space="0" w:color="auto"/>
        <w:right w:val="none" w:sz="0" w:space="0" w:color="auto"/>
      </w:divBdr>
    </w:div>
    <w:div w:id="1190794829">
      <w:bodyDiv w:val="1"/>
      <w:marLeft w:val="0"/>
      <w:marRight w:val="0"/>
      <w:marTop w:val="0"/>
      <w:marBottom w:val="0"/>
      <w:divBdr>
        <w:top w:val="none" w:sz="0" w:space="0" w:color="auto"/>
        <w:left w:val="none" w:sz="0" w:space="0" w:color="auto"/>
        <w:bottom w:val="none" w:sz="0" w:space="0" w:color="auto"/>
        <w:right w:val="none" w:sz="0" w:space="0" w:color="auto"/>
      </w:divBdr>
      <w:divsChild>
        <w:div w:id="1421878206">
          <w:marLeft w:val="0"/>
          <w:marRight w:val="0"/>
          <w:marTop w:val="0"/>
          <w:marBottom w:val="0"/>
          <w:divBdr>
            <w:top w:val="none" w:sz="0" w:space="0" w:color="auto"/>
            <w:left w:val="none" w:sz="0" w:space="0" w:color="auto"/>
            <w:bottom w:val="none" w:sz="0" w:space="0" w:color="auto"/>
            <w:right w:val="none" w:sz="0" w:space="0" w:color="auto"/>
          </w:divBdr>
          <w:divsChild>
            <w:div w:id="631904326">
              <w:marLeft w:val="0"/>
              <w:marRight w:val="0"/>
              <w:marTop w:val="0"/>
              <w:marBottom w:val="0"/>
              <w:divBdr>
                <w:top w:val="none" w:sz="0" w:space="0" w:color="auto"/>
                <w:left w:val="none" w:sz="0" w:space="0" w:color="auto"/>
                <w:bottom w:val="none" w:sz="0" w:space="0" w:color="auto"/>
                <w:right w:val="none" w:sz="0" w:space="0" w:color="auto"/>
              </w:divBdr>
              <w:divsChild>
                <w:div w:id="181554899">
                  <w:marLeft w:val="0"/>
                  <w:marRight w:val="0"/>
                  <w:marTop w:val="0"/>
                  <w:marBottom w:val="0"/>
                  <w:divBdr>
                    <w:top w:val="none" w:sz="0" w:space="0" w:color="auto"/>
                    <w:left w:val="none" w:sz="0" w:space="0" w:color="auto"/>
                    <w:bottom w:val="none" w:sz="0" w:space="0" w:color="auto"/>
                    <w:right w:val="none" w:sz="0" w:space="0" w:color="auto"/>
                  </w:divBdr>
                  <w:divsChild>
                    <w:div w:id="440490464">
                      <w:marLeft w:val="0"/>
                      <w:marRight w:val="0"/>
                      <w:marTop w:val="0"/>
                      <w:marBottom w:val="0"/>
                      <w:divBdr>
                        <w:top w:val="none" w:sz="0" w:space="0" w:color="auto"/>
                        <w:left w:val="none" w:sz="0" w:space="0" w:color="auto"/>
                        <w:bottom w:val="none" w:sz="0" w:space="0" w:color="auto"/>
                        <w:right w:val="none" w:sz="0" w:space="0" w:color="auto"/>
                      </w:divBdr>
                      <w:divsChild>
                        <w:div w:id="1742675167">
                          <w:marLeft w:val="0"/>
                          <w:marRight w:val="0"/>
                          <w:marTop w:val="0"/>
                          <w:marBottom w:val="0"/>
                          <w:divBdr>
                            <w:top w:val="none" w:sz="0" w:space="0" w:color="auto"/>
                            <w:left w:val="none" w:sz="0" w:space="0" w:color="auto"/>
                            <w:bottom w:val="none" w:sz="0" w:space="0" w:color="auto"/>
                            <w:right w:val="none" w:sz="0" w:space="0" w:color="auto"/>
                          </w:divBdr>
                          <w:divsChild>
                            <w:div w:id="50277105">
                              <w:marLeft w:val="0"/>
                              <w:marRight w:val="0"/>
                              <w:marTop w:val="0"/>
                              <w:marBottom w:val="0"/>
                              <w:divBdr>
                                <w:top w:val="none" w:sz="0" w:space="0" w:color="auto"/>
                                <w:left w:val="none" w:sz="0" w:space="0" w:color="auto"/>
                                <w:bottom w:val="none" w:sz="0" w:space="0" w:color="auto"/>
                                <w:right w:val="none" w:sz="0" w:space="0" w:color="auto"/>
                              </w:divBdr>
                              <w:divsChild>
                                <w:div w:id="689068235">
                                  <w:marLeft w:val="0"/>
                                  <w:marRight w:val="0"/>
                                  <w:marTop w:val="0"/>
                                  <w:marBottom w:val="0"/>
                                  <w:divBdr>
                                    <w:top w:val="single" w:sz="6" w:space="9" w:color="EEEEEE"/>
                                    <w:left w:val="none" w:sz="0" w:space="0" w:color="auto"/>
                                    <w:bottom w:val="single" w:sz="6" w:space="11" w:color="EEEEEE"/>
                                    <w:right w:val="single" w:sz="6" w:space="15" w:color="EEEEEE"/>
                                  </w:divBdr>
                                  <w:divsChild>
                                    <w:div w:id="3627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2244552">
      <w:bodyDiv w:val="1"/>
      <w:marLeft w:val="0"/>
      <w:marRight w:val="0"/>
      <w:marTop w:val="0"/>
      <w:marBottom w:val="0"/>
      <w:divBdr>
        <w:top w:val="none" w:sz="0" w:space="0" w:color="auto"/>
        <w:left w:val="none" w:sz="0" w:space="0" w:color="auto"/>
        <w:bottom w:val="none" w:sz="0" w:space="0" w:color="auto"/>
        <w:right w:val="none" w:sz="0" w:space="0" w:color="auto"/>
      </w:divBdr>
    </w:div>
    <w:div w:id="1304503094">
      <w:bodyDiv w:val="1"/>
      <w:marLeft w:val="0"/>
      <w:marRight w:val="0"/>
      <w:marTop w:val="0"/>
      <w:marBottom w:val="0"/>
      <w:divBdr>
        <w:top w:val="none" w:sz="0" w:space="0" w:color="auto"/>
        <w:left w:val="none" w:sz="0" w:space="0" w:color="auto"/>
        <w:bottom w:val="none" w:sz="0" w:space="0" w:color="auto"/>
        <w:right w:val="none" w:sz="0" w:space="0" w:color="auto"/>
      </w:divBdr>
      <w:divsChild>
        <w:div w:id="38434069">
          <w:marLeft w:val="0"/>
          <w:marRight w:val="0"/>
          <w:marTop w:val="0"/>
          <w:marBottom w:val="0"/>
          <w:divBdr>
            <w:top w:val="none" w:sz="0" w:space="0" w:color="auto"/>
            <w:left w:val="none" w:sz="0" w:space="0" w:color="auto"/>
            <w:bottom w:val="none" w:sz="0" w:space="0" w:color="auto"/>
            <w:right w:val="none" w:sz="0" w:space="0" w:color="auto"/>
          </w:divBdr>
          <w:divsChild>
            <w:div w:id="1717394885">
              <w:marLeft w:val="0"/>
              <w:marRight w:val="0"/>
              <w:marTop w:val="0"/>
              <w:marBottom w:val="0"/>
              <w:divBdr>
                <w:top w:val="none" w:sz="0" w:space="0" w:color="auto"/>
                <w:left w:val="none" w:sz="0" w:space="0" w:color="auto"/>
                <w:bottom w:val="none" w:sz="0" w:space="0" w:color="auto"/>
                <w:right w:val="none" w:sz="0" w:space="0" w:color="auto"/>
              </w:divBdr>
              <w:divsChild>
                <w:div w:id="13655686">
                  <w:marLeft w:val="0"/>
                  <w:marRight w:val="0"/>
                  <w:marTop w:val="0"/>
                  <w:marBottom w:val="0"/>
                  <w:divBdr>
                    <w:top w:val="none" w:sz="0" w:space="0" w:color="auto"/>
                    <w:left w:val="none" w:sz="0" w:space="0" w:color="auto"/>
                    <w:bottom w:val="none" w:sz="0" w:space="0" w:color="auto"/>
                    <w:right w:val="none" w:sz="0" w:space="0" w:color="auto"/>
                  </w:divBdr>
                  <w:divsChild>
                    <w:div w:id="1163424683">
                      <w:marLeft w:val="0"/>
                      <w:marRight w:val="0"/>
                      <w:marTop w:val="0"/>
                      <w:marBottom w:val="0"/>
                      <w:divBdr>
                        <w:top w:val="none" w:sz="0" w:space="0" w:color="auto"/>
                        <w:left w:val="none" w:sz="0" w:space="0" w:color="auto"/>
                        <w:bottom w:val="none" w:sz="0" w:space="0" w:color="auto"/>
                        <w:right w:val="none" w:sz="0" w:space="0" w:color="auto"/>
                      </w:divBdr>
                      <w:divsChild>
                        <w:div w:id="804738589">
                          <w:marLeft w:val="0"/>
                          <w:marRight w:val="0"/>
                          <w:marTop w:val="0"/>
                          <w:marBottom w:val="0"/>
                          <w:divBdr>
                            <w:top w:val="none" w:sz="0" w:space="0" w:color="auto"/>
                            <w:left w:val="none" w:sz="0" w:space="0" w:color="auto"/>
                            <w:bottom w:val="none" w:sz="0" w:space="0" w:color="auto"/>
                            <w:right w:val="none" w:sz="0" w:space="0" w:color="auto"/>
                          </w:divBdr>
                          <w:divsChild>
                            <w:div w:id="1022433119">
                              <w:marLeft w:val="0"/>
                              <w:marRight w:val="0"/>
                              <w:marTop w:val="0"/>
                              <w:marBottom w:val="0"/>
                              <w:divBdr>
                                <w:top w:val="none" w:sz="0" w:space="0" w:color="auto"/>
                                <w:left w:val="none" w:sz="0" w:space="0" w:color="auto"/>
                                <w:bottom w:val="none" w:sz="0" w:space="0" w:color="auto"/>
                                <w:right w:val="none" w:sz="0" w:space="0" w:color="auto"/>
                              </w:divBdr>
                              <w:divsChild>
                                <w:div w:id="1799109140">
                                  <w:marLeft w:val="0"/>
                                  <w:marRight w:val="0"/>
                                  <w:marTop w:val="0"/>
                                  <w:marBottom w:val="0"/>
                                  <w:divBdr>
                                    <w:top w:val="single" w:sz="6" w:space="9" w:color="EEEEEE"/>
                                    <w:left w:val="none" w:sz="0" w:space="0" w:color="auto"/>
                                    <w:bottom w:val="single" w:sz="6" w:space="11" w:color="EEEEEE"/>
                                    <w:right w:val="single" w:sz="6" w:space="15" w:color="EEEEEE"/>
                                  </w:divBdr>
                                  <w:divsChild>
                                    <w:div w:id="11638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320726">
      <w:bodyDiv w:val="1"/>
      <w:marLeft w:val="0"/>
      <w:marRight w:val="0"/>
      <w:marTop w:val="0"/>
      <w:marBottom w:val="0"/>
      <w:divBdr>
        <w:top w:val="none" w:sz="0" w:space="0" w:color="auto"/>
        <w:left w:val="none" w:sz="0" w:space="0" w:color="auto"/>
        <w:bottom w:val="none" w:sz="0" w:space="0" w:color="auto"/>
        <w:right w:val="none" w:sz="0" w:space="0" w:color="auto"/>
      </w:divBdr>
      <w:divsChild>
        <w:div w:id="1173228750">
          <w:marLeft w:val="0"/>
          <w:marRight w:val="0"/>
          <w:marTop w:val="0"/>
          <w:marBottom w:val="0"/>
          <w:divBdr>
            <w:top w:val="none" w:sz="0" w:space="0" w:color="auto"/>
            <w:left w:val="none" w:sz="0" w:space="0" w:color="auto"/>
            <w:bottom w:val="none" w:sz="0" w:space="0" w:color="auto"/>
            <w:right w:val="none" w:sz="0" w:space="0" w:color="auto"/>
          </w:divBdr>
          <w:divsChild>
            <w:div w:id="963733016">
              <w:marLeft w:val="0"/>
              <w:marRight w:val="0"/>
              <w:marTop w:val="0"/>
              <w:marBottom w:val="0"/>
              <w:divBdr>
                <w:top w:val="none" w:sz="0" w:space="0" w:color="auto"/>
                <w:left w:val="none" w:sz="0" w:space="0" w:color="auto"/>
                <w:bottom w:val="none" w:sz="0" w:space="0" w:color="auto"/>
                <w:right w:val="none" w:sz="0" w:space="0" w:color="auto"/>
              </w:divBdr>
              <w:divsChild>
                <w:div w:id="1445882292">
                  <w:marLeft w:val="0"/>
                  <w:marRight w:val="0"/>
                  <w:marTop w:val="0"/>
                  <w:marBottom w:val="0"/>
                  <w:divBdr>
                    <w:top w:val="none" w:sz="0" w:space="0" w:color="auto"/>
                    <w:left w:val="none" w:sz="0" w:space="0" w:color="auto"/>
                    <w:bottom w:val="none" w:sz="0" w:space="0" w:color="auto"/>
                    <w:right w:val="none" w:sz="0" w:space="0" w:color="auto"/>
                  </w:divBdr>
                  <w:divsChild>
                    <w:div w:id="2095584456">
                      <w:marLeft w:val="0"/>
                      <w:marRight w:val="0"/>
                      <w:marTop w:val="0"/>
                      <w:marBottom w:val="0"/>
                      <w:divBdr>
                        <w:top w:val="none" w:sz="0" w:space="0" w:color="auto"/>
                        <w:left w:val="none" w:sz="0" w:space="0" w:color="auto"/>
                        <w:bottom w:val="none" w:sz="0" w:space="0" w:color="auto"/>
                        <w:right w:val="none" w:sz="0" w:space="0" w:color="auto"/>
                      </w:divBdr>
                      <w:divsChild>
                        <w:div w:id="1373846188">
                          <w:marLeft w:val="0"/>
                          <w:marRight w:val="0"/>
                          <w:marTop w:val="0"/>
                          <w:marBottom w:val="0"/>
                          <w:divBdr>
                            <w:top w:val="none" w:sz="0" w:space="0" w:color="auto"/>
                            <w:left w:val="none" w:sz="0" w:space="0" w:color="auto"/>
                            <w:bottom w:val="none" w:sz="0" w:space="0" w:color="auto"/>
                            <w:right w:val="none" w:sz="0" w:space="0" w:color="auto"/>
                          </w:divBdr>
                          <w:divsChild>
                            <w:div w:id="1528062538">
                              <w:marLeft w:val="0"/>
                              <w:marRight w:val="0"/>
                              <w:marTop w:val="0"/>
                              <w:marBottom w:val="0"/>
                              <w:divBdr>
                                <w:top w:val="none" w:sz="0" w:space="0" w:color="auto"/>
                                <w:left w:val="none" w:sz="0" w:space="0" w:color="auto"/>
                                <w:bottom w:val="none" w:sz="0" w:space="0" w:color="auto"/>
                                <w:right w:val="none" w:sz="0" w:space="0" w:color="auto"/>
                              </w:divBdr>
                              <w:divsChild>
                                <w:div w:id="272791689">
                                  <w:marLeft w:val="0"/>
                                  <w:marRight w:val="0"/>
                                  <w:marTop w:val="0"/>
                                  <w:marBottom w:val="0"/>
                                  <w:divBdr>
                                    <w:top w:val="single" w:sz="6" w:space="9" w:color="EEEEEE"/>
                                    <w:left w:val="none" w:sz="0" w:space="0" w:color="auto"/>
                                    <w:bottom w:val="single" w:sz="6" w:space="11" w:color="EEEEEE"/>
                                    <w:right w:val="single" w:sz="6" w:space="15" w:color="EEEEEE"/>
                                  </w:divBdr>
                                  <w:divsChild>
                                    <w:div w:id="1867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139100">
      <w:bodyDiv w:val="1"/>
      <w:marLeft w:val="0"/>
      <w:marRight w:val="0"/>
      <w:marTop w:val="0"/>
      <w:marBottom w:val="0"/>
      <w:divBdr>
        <w:top w:val="none" w:sz="0" w:space="0" w:color="auto"/>
        <w:left w:val="none" w:sz="0" w:space="0" w:color="auto"/>
        <w:bottom w:val="none" w:sz="0" w:space="0" w:color="auto"/>
        <w:right w:val="none" w:sz="0" w:space="0" w:color="auto"/>
      </w:divBdr>
    </w:div>
    <w:div w:id="1479682995">
      <w:bodyDiv w:val="1"/>
      <w:marLeft w:val="0"/>
      <w:marRight w:val="0"/>
      <w:marTop w:val="0"/>
      <w:marBottom w:val="0"/>
      <w:divBdr>
        <w:top w:val="none" w:sz="0" w:space="0" w:color="auto"/>
        <w:left w:val="none" w:sz="0" w:space="0" w:color="auto"/>
        <w:bottom w:val="none" w:sz="0" w:space="0" w:color="auto"/>
        <w:right w:val="none" w:sz="0" w:space="0" w:color="auto"/>
      </w:divBdr>
      <w:divsChild>
        <w:div w:id="960458058">
          <w:marLeft w:val="0"/>
          <w:marRight w:val="0"/>
          <w:marTop w:val="0"/>
          <w:marBottom w:val="0"/>
          <w:divBdr>
            <w:top w:val="none" w:sz="0" w:space="0" w:color="auto"/>
            <w:left w:val="none" w:sz="0" w:space="0" w:color="auto"/>
            <w:bottom w:val="none" w:sz="0" w:space="0" w:color="auto"/>
            <w:right w:val="none" w:sz="0" w:space="0" w:color="auto"/>
          </w:divBdr>
          <w:divsChild>
            <w:div w:id="1029719126">
              <w:marLeft w:val="0"/>
              <w:marRight w:val="0"/>
              <w:marTop w:val="0"/>
              <w:marBottom w:val="0"/>
              <w:divBdr>
                <w:top w:val="none" w:sz="0" w:space="0" w:color="auto"/>
                <w:left w:val="none" w:sz="0" w:space="0" w:color="auto"/>
                <w:bottom w:val="none" w:sz="0" w:space="0" w:color="auto"/>
                <w:right w:val="none" w:sz="0" w:space="0" w:color="auto"/>
              </w:divBdr>
              <w:divsChild>
                <w:div w:id="1495801119">
                  <w:marLeft w:val="0"/>
                  <w:marRight w:val="0"/>
                  <w:marTop w:val="0"/>
                  <w:marBottom w:val="0"/>
                  <w:divBdr>
                    <w:top w:val="none" w:sz="0" w:space="0" w:color="auto"/>
                    <w:left w:val="none" w:sz="0" w:space="0" w:color="auto"/>
                    <w:bottom w:val="none" w:sz="0" w:space="0" w:color="auto"/>
                    <w:right w:val="none" w:sz="0" w:space="0" w:color="auto"/>
                  </w:divBdr>
                  <w:divsChild>
                    <w:div w:id="993532915">
                      <w:marLeft w:val="0"/>
                      <w:marRight w:val="0"/>
                      <w:marTop w:val="0"/>
                      <w:marBottom w:val="0"/>
                      <w:divBdr>
                        <w:top w:val="none" w:sz="0" w:space="0" w:color="auto"/>
                        <w:left w:val="none" w:sz="0" w:space="0" w:color="auto"/>
                        <w:bottom w:val="none" w:sz="0" w:space="0" w:color="auto"/>
                        <w:right w:val="none" w:sz="0" w:space="0" w:color="auto"/>
                      </w:divBdr>
                      <w:divsChild>
                        <w:div w:id="145052359">
                          <w:marLeft w:val="0"/>
                          <w:marRight w:val="0"/>
                          <w:marTop w:val="0"/>
                          <w:marBottom w:val="0"/>
                          <w:divBdr>
                            <w:top w:val="none" w:sz="0" w:space="0" w:color="auto"/>
                            <w:left w:val="none" w:sz="0" w:space="0" w:color="auto"/>
                            <w:bottom w:val="none" w:sz="0" w:space="0" w:color="auto"/>
                            <w:right w:val="none" w:sz="0" w:space="0" w:color="auto"/>
                          </w:divBdr>
                          <w:divsChild>
                            <w:div w:id="809713462">
                              <w:marLeft w:val="0"/>
                              <w:marRight w:val="0"/>
                              <w:marTop w:val="0"/>
                              <w:marBottom w:val="0"/>
                              <w:divBdr>
                                <w:top w:val="none" w:sz="0" w:space="0" w:color="auto"/>
                                <w:left w:val="none" w:sz="0" w:space="0" w:color="auto"/>
                                <w:bottom w:val="none" w:sz="0" w:space="0" w:color="auto"/>
                                <w:right w:val="none" w:sz="0" w:space="0" w:color="auto"/>
                              </w:divBdr>
                              <w:divsChild>
                                <w:div w:id="1864778571">
                                  <w:marLeft w:val="0"/>
                                  <w:marRight w:val="0"/>
                                  <w:marTop w:val="0"/>
                                  <w:marBottom w:val="0"/>
                                  <w:divBdr>
                                    <w:top w:val="single" w:sz="6" w:space="9" w:color="EEEEEE"/>
                                    <w:left w:val="none" w:sz="0" w:space="0" w:color="auto"/>
                                    <w:bottom w:val="single" w:sz="6" w:space="11" w:color="EEEEEE"/>
                                    <w:right w:val="single" w:sz="6" w:space="15" w:color="EEEEEE"/>
                                  </w:divBdr>
                                  <w:divsChild>
                                    <w:div w:id="14964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222633">
      <w:bodyDiv w:val="1"/>
      <w:marLeft w:val="0"/>
      <w:marRight w:val="0"/>
      <w:marTop w:val="0"/>
      <w:marBottom w:val="0"/>
      <w:divBdr>
        <w:top w:val="none" w:sz="0" w:space="0" w:color="auto"/>
        <w:left w:val="none" w:sz="0" w:space="0" w:color="auto"/>
        <w:bottom w:val="none" w:sz="0" w:space="0" w:color="auto"/>
        <w:right w:val="none" w:sz="0" w:space="0" w:color="auto"/>
      </w:divBdr>
      <w:divsChild>
        <w:div w:id="1047072027">
          <w:marLeft w:val="0"/>
          <w:marRight w:val="0"/>
          <w:marTop w:val="0"/>
          <w:marBottom w:val="0"/>
          <w:divBdr>
            <w:top w:val="none" w:sz="0" w:space="0" w:color="auto"/>
            <w:left w:val="none" w:sz="0" w:space="0" w:color="auto"/>
            <w:bottom w:val="none" w:sz="0" w:space="0" w:color="auto"/>
            <w:right w:val="none" w:sz="0" w:space="0" w:color="auto"/>
          </w:divBdr>
          <w:divsChild>
            <w:div w:id="1885016540">
              <w:marLeft w:val="0"/>
              <w:marRight w:val="0"/>
              <w:marTop w:val="0"/>
              <w:marBottom w:val="0"/>
              <w:divBdr>
                <w:top w:val="none" w:sz="0" w:space="0" w:color="auto"/>
                <w:left w:val="none" w:sz="0" w:space="0" w:color="auto"/>
                <w:bottom w:val="none" w:sz="0" w:space="0" w:color="auto"/>
                <w:right w:val="none" w:sz="0" w:space="0" w:color="auto"/>
              </w:divBdr>
              <w:divsChild>
                <w:div w:id="181212468">
                  <w:marLeft w:val="0"/>
                  <w:marRight w:val="0"/>
                  <w:marTop w:val="0"/>
                  <w:marBottom w:val="0"/>
                  <w:divBdr>
                    <w:top w:val="none" w:sz="0" w:space="0" w:color="auto"/>
                    <w:left w:val="none" w:sz="0" w:space="0" w:color="auto"/>
                    <w:bottom w:val="none" w:sz="0" w:space="0" w:color="auto"/>
                    <w:right w:val="none" w:sz="0" w:space="0" w:color="auto"/>
                  </w:divBdr>
                  <w:divsChild>
                    <w:div w:id="2118789500">
                      <w:marLeft w:val="0"/>
                      <w:marRight w:val="0"/>
                      <w:marTop w:val="0"/>
                      <w:marBottom w:val="0"/>
                      <w:divBdr>
                        <w:top w:val="none" w:sz="0" w:space="0" w:color="auto"/>
                        <w:left w:val="none" w:sz="0" w:space="0" w:color="auto"/>
                        <w:bottom w:val="none" w:sz="0" w:space="0" w:color="auto"/>
                        <w:right w:val="none" w:sz="0" w:space="0" w:color="auto"/>
                      </w:divBdr>
                      <w:divsChild>
                        <w:div w:id="758792727">
                          <w:marLeft w:val="0"/>
                          <w:marRight w:val="0"/>
                          <w:marTop w:val="0"/>
                          <w:marBottom w:val="0"/>
                          <w:divBdr>
                            <w:top w:val="none" w:sz="0" w:space="0" w:color="auto"/>
                            <w:left w:val="none" w:sz="0" w:space="0" w:color="auto"/>
                            <w:bottom w:val="none" w:sz="0" w:space="0" w:color="auto"/>
                            <w:right w:val="none" w:sz="0" w:space="0" w:color="auto"/>
                          </w:divBdr>
                          <w:divsChild>
                            <w:div w:id="1116103545">
                              <w:marLeft w:val="0"/>
                              <w:marRight w:val="0"/>
                              <w:marTop w:val="0"/>
                              <w:marBottom w:val="0"/>
                              <w:divBdr>
                                <w:top w:val="none" w:sz="0" w:space="0" w:color="auto"/>
                                <w:left w:val="none" w:sz="0" w:space="0" w:color="auto"/>
                                <w:bottom w:val="none" w:sz="0" w:space="0" w:color="auto"/>
                                <w:right w:val="none" w:sz="0" w:space="0" w:color="auto"/>
                              </w:divBdr>
                              <w:divsChild>
                                <w:div w:id="40402014">
                                  <w:marLeft w:val="0"/>
                                  <w:marRight w:val="0"/>
                                  <w:marTop w:val="0"/>
                                  <w:marBottom w:val="0"/>
                                  <w:divBdr>
                                    <w:top w:val="single" w:sz="6" w:space="9" w:color="EEEEEE"/>
                                    <w:left w:val="none" w:sz="0" w:space="0" w:color="auto"/>
                                    <w:bottom w:val="single" w:sz="6" w:space="11" w:color="EEEEEE"/>
                                    <w:right w:val="single" w:sz="6" w:space="15" w:color="EEEEEE"/>
                                  </w:divBdr>
                                  <w:divsChild>
                                    <w:div w:id="15640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283029">
      <w:bodyDiv w:val="1"/>
      <w:marLeft w:val="0"/>
      <w:marRight w:val="0"/>
      <w:marTop w:val="0"/>
      <w:marBottom w:val="0"/>
      <w:divBdr>
        <w:top w:val="none" w:sz="0" w:space="0" w:color="auto"/>
        <w:left w:val="none" w:sz="0" w:space="0" w:color="auto"/>
        <w:bottom w:val="none" w:sz="0" w:space="0" w:color="auto"/>
        <w:right w:val="none" w:sz="0" w:space="0" w:color="auto"/>
      </w:divBdr>
    </w:div>
    <w:div w:id="1670593419">
      <w:bodyDiv w:val="1"/>
      <w:marLeft w:val="0"/>
      <w:marRight w:val="0"/>
      <w:marTop w:val="0"/>
      <w:marBottom w:val="0"/>
      <w:divBdr>
        <w:top w:val="none" w:sz="0" w:space="0" w:color="auto"/>
        <w:left w:val="none" w:sz="0" w:space="0" w:color="auto"/>
        <w:bottom w:val="none" w:sz="0" w:space="0" w:color="auto"/>
        <w:right w:val="none" w:sz="0" w:space="0" w:color="auto"/>
      </w:divBdr>
      <w:divsChild>
        <w:div w:id="1848327328">
          <w:marLeft w:val="0"/>
          <w:marRight w:val="0"/>
          <w:marTop w:val="0"/>
          <w:marBottom w:val="0"/>
          <w:divBdr>
            <w:top w:val="none" w:sz="0" w:space="0" w:color="auto"/>
            <w:left w:val="none" w:sz="0" w:space="0" w:color="auto"/>
            <w:bottom w:val="none" w:sz="0" w:space="0" w:color="auto"/>
            <w:right w:val="none" w:sz="0" w:space="0" w:color="auto"/>
          </w:divBdr>
          <w:divsChild>
            <w:div w:id="791632908">
              <w:marLeft w:val="0"/>
              <w:marRight w:val="0"/>
              <w:marTop w:val="0"/>
              <w:marBottom w:val="0"/>
              <w:divBdr>
                <w:top w:val="none" w:sz="0" w:space="0" w:color="auto"/>
                <w:left w:val="none" w:sz="0" w:space="0" w:color="auto"/>
                <w:bottom w:val="none" w:sz="0" w:space="0" w:color="auto"/>
                <w:right w:val="none" w:sz="0" w:space="0" w:color="auto"/>
              </w:divBdr>
              <w:divsChild>
                <w:div w:id="1969781259">
                  <w:marLeft w:val="0"/>
                  <w:marRight w:val="0"/>
                  <w:marTop w:val="0"/>
                  <w:marBottom w:val="0"/>
                  <w:divBdr>
                    <w:top w:val="none" w:sz="0" w:space="0" w:color="auto"/>
                    <w:left w:val="none" w:sz="0" w:space="0" w:color="auto"/>
                    <w:bottom w:val="none" w:sz="0" w:space="0" w:color="auto"/>
                    <w:right w:val="none" w:sz="0" w:space="0" w:color="auto"/>
                  </w:divBdr>
                  <w:divsChild>
                    <w:div w:id="7024706">
                      <w:marLeft w:val="0"/>
                      <w:marRight w:val="0"/>
                      <w:marTop w:val="0"/>
                      <w:marBottom w:val="0"/>
                      <w:divBdr>
                        <w:top w:val="none" w:sz="0" w:space="0" w:color="auto"/>
                        <w:left w:val="none" w:sz="0" w:space="0" w:color="auto"/>
                        <w:bottom w:val="none" w:sz="0" w:space="0" w:color="auto"/>
                        <w:right w:val="none" w:sz="0" w:space="0" w:color="auto"/>
                      </w:divBdr>
                      <w:divsChild>
                        <w:div w:id="464395966">
                          <w:marLeft w:val="0"/>
                          <w:marRight w:val="0"/>
                          <w:marTop w:val="0"/>
                          <w:marBottom w:val="0"/>
                          <w:divBdr>
                            <w:top w:val="none" w:sz="0" w:space="0" w:color="auto"/>
                            <w:left w:val="none" w:sz="0" w:space="0" w:color="auto"/>
                            <w:bottom w:val="none" w:sz="0" w:space="0" w:color="auto"/>
                            <w:right w:val="none" w:sz="0" w:space="0" w:color="auto"/>
                          </w:divBdr>
                          <w:divsChild>
                            <w:div w:id="1071851490">
                              <w:marLeft w:val="0"/>
                              <w:marRight w:val="0"/>
                              <w:marTop w:val="0"/>
                              <w:marBottom w:val="0"/>
                              <w:divBdr>
                                <w:top w:val="none" w:sz="0" w:space="0" w:color="auto"/>
                                <w:left w:val="none" w:sz="0" w:space="0" w:color="auto"/>
                                <w:bottom w:val="none" w:sz="0" w:space="0" w:color="auto"/>
                                <w:right w:val="none" w:sz="0" w:space="0" w:color="auto"/>
                              </w:divBdr>
                              <w:divsChild>
                                <w:div w:id="1391735099">
                                  <w:marLeft w:val="0"/>
                                  <w:marRight w:val="0"/>
                                  <w:marTop w:val="0"/>
                                  <w:marBottom w:val="0"/>
                                  <w:divBdr>
                                    <w:top w:val="single" w:sz="6" w:space="9" w:color="EEEEEE"/>
                                    <w:left w:val="none" w:sz="0" w:space="0" w:color="auto"/>
                                    <w:bottom w:val="single" w:sz="6" w:space="11" w:color="EEEEEE"/>
                                    <w:right w:val="single" w:sz="6" w:space="15" w:color="EEEEEE"/>
                                  </w:divBdr>
                                  <w:divsChild>
                                    <w:div w:id="7416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978584">
      <w:bodyDiv w:val="1"/>
      <w:marLeft w:val="0"/>
      <w:marRight w:val="0"/>
      <w:marTop w:val="0"/>
      <w:marBottom w:val="0"/>
      <w:divBdr>
        <w:top w:val="none" w:sz="0" w:space="0" w:color="auto"/>
        <w:left w:val="none" w:sz="0" w:space="0" w:color="auto"/>
        <w:bottom w:val="none" w:sz="0" w:space="0" w:color="auto"/>
        <w:right w:val="none" w:sz="0" w:space="0" w:color="auto"/>
      </w:divBdr>
    </w:div>
    <w:div w:id="1727333142">
      <w:bodyDiv w:val="1"/>
      <w:marLeft w:val="0"/>
      <w:marRight w:val="0"/>
      <w:marTop w:val="0"/>
      <w:marBottom w:val="0"/>
      <w:divBdr>
        <w:top w:val="none" w:sz="0" w:space="0" w:color="auto"/>
        <w:left w:val="none" w:sz="0" w:space="0" w:color="auto"/>
        <w:bottom w:val="none" w:sz="0" w:space="0" w:color="auto"/>
        <w:right w:val="none" w:sz="0" w:space="0" w:color="auto"/>
      </w:divBdr>
      <w:divsChild>
        <w:div w:id="1828132394">
          <w:marLeft w:val="0"/>
          <w:marRight w:val="0"/>
          <w:marTop w:val="0"/>
          <w:marBottom w:val="0"/>
          <w:divBdr>
            <w:top w:val="none" w:sz="0" w:space="0" w:color="auto"/>
            <w:left w:val="none" w:sz="0" w:space="0" w:color="auto"/>
            <w:bottom w:val="none" w:sz="0" w:space="0" w:color="auto"/>
            <w:right w:val="none" w:sz="0" w:space="0" w:color="auto"/>
          </w:divBdr>
          <w:divsChild>
            <w:div w:id="1467776118">
              <w:marLeft w:val="0"/>
              <w:marRight w:val="0"/>
              <w:marTop w:val="0"/>
              <w:marBottom w:val="0"/>
              <w:divBdr>
                <w:top w:val="none" w:sz="0" w:space="0" w:color="auto"/>
                <w:left w:val="none" w:sz="0" w:space="0" w:color="auto"/>
                <w:bottom w:val="none" w:sz="0" w:space="0" w:color="auto"/>
                <w:right w:val="none" w:sz="0" w:space="0" w:color="auto"/>
              </w:divBdr>
              <w:divsChild>
                <w:div w:id="169759352">
                  <w:marLeft w:val="0"/>
                  <w:marRight w:val="0"/>
                  <w:marTop w:val="0"/>
                  <w:marBottom w:val="0"/>
                  <w:divBdr>
                    <w:top w:val="none" w:sz="0" w:space="0" w:color="auto"/>
                    <w:left w:val="none" w:sz="0" w:space="0" w:color="auto"/>
                    <w:bottom w:val="none" w:sz="0" w:space="0" w:color="auto"/>
                    <w:right w:val="none" w:sz="0" w:space="0" w:color="auto"/>
                  </w:divBdr>
                  <w:divsChild>
                    <w:div w:id="2076706797">
                      <w:marLeft w:val="0"/>
                      <w:marRight w:val="0"/>
                      <w:marTop w:val="0"/>
                      <w:marBottom w:val="0"/>
                      <w:divBdr>
                        <w:top w:val="none" w:sz="0" w:space="0" w:color="auto"/>
                        <w:left w:val="none" w:sz="0" w:space="0" w:color="auto"/>
                        <w:bottom w:val="none" w:sz="0" w:space="0" w:color="auto"/>
                        <w:right w:val="none" w:sz="0" w:space="0" w:color="auto"/>
                      </w:divBdr>
                      <w:divsChild>
                        <w:div w:id="2058813813">
                          <w:marLeft w:val="0"/>
                          <w:marRight w:val="0"/>
                          <w:marTop w:val="0"/>
                          <w:marBottom w:val="0"/>
                          <w:divBdr>
                            <w:top w:val="none" w:sz="0" w:space="0" w:color="auto"/>
                            <w:left w:val="none" w:sz="0" w:space="0" w:color="auto"/>
                            <w:bottom w:val="none" w:sz="0" w:space="0" w:color="auto"/>
                            <w:right w:val="none" w:sz="0" w:space="0" w:color="auto"/>
                          </w:divBdr>
                          <w:divsChild>
                            <w:div w:id="192427455">
                              <w:marLeft w:val="0"/>
                              <w:marRight w:val="0"/>
                              <w:marTop w:val="0"/>
                              <w:marBottom w:val="0"/>
                              <w:divBdr>
                                <w:top w:val="none" w:sz="0" w:space="0" w:color="auto"/>
                                <w:left w:val="none" w:sz="0" w:space="0" w:color="auto"/>
                                <w:bottom w:val="none" w:sz="0" w:space="0" w:color="auto"/>
                                <w:right w:val="none" w:sz="0" w:space="0" w:color="auto"/>
                              </w:divBdr>
                              <w:divsChild>
                                <w:div w:id="812336180">
                                  <w:marLeft w:val="0"/>
                                  <w:marRight w:val="0"/>
                                  <w:marTop w:val="0"/>
                                  <w:marBottom w:val="0"/>
                                  <w:divBdr>
                                    <w:top w:val="single" w:sz="6" w:space="9" w:color="EEEEEE"/>
                                    <w:left w:val="none" w:sz="0" w:space="0" w:color="auto"/>
                                    <w:bottom w:val="single" w:sz="6" w:space="11" w:color="EEEEEE"/>
                                    <w:right w:val="single" w:sz="6" w:space="15" w:color="EEEEEE"/>
                                  </w:divBdr>
                                  <w:divsChild>
                                    <w:div w:id="3148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349024">
      <w:bodyDiv w:val="1"/>
      <w:marLeft w:val="0"/>
      <w:marRight w:val="0"/>
      <w:marTop w:val="0"/>
      <w:marBottom w:val="0"/>
      <w:divBdr>
        <w:top w:val="none" w:sz="0" w:space="0" w:color="auto"/>
        <w:left w:val="none" w:sz="0" w:space="0" w:color="auto"/>
        <w:bottom w:val="none" w:sz="0" w:space="0" w:color="auto"/>
        <w:right w:val="none" w:sz="0" w:space="0" w:color="auto"/>
      </w:divBdr>
      <w:divsChild>
        <w:div w:id="990211910">
          <w:marLeft w:val="0"/>
          <w:marRight w:val="0"/>
          <w:marTop w:val="0"/>
          <w:marBottom w:val="0"/>
          <w:divBdr>
            <w:top w:val="none" w:sz="0" w:space="0" w:color="auto"/>
            <w:left w:val="none" w:sz="0" w:space="0" w:color="auto"/>
            <w:bottom w:val="none" w:sz="0" w:space="0" w:color="auto"/>
            <w:right w:val="none" w:sz="0" w:space="0" w:color="auto"/>
          </w:divBdr>
          <w:divsChild>
            <w:div w:id="1672368385">
              <w:marLeft w:val="0"/>
              <w:marRight w:val="0"/>
              <w:marTop w:val="0"/>
              <w:marBottom w:val="0"/>
              <w:divBdr>
                <w:top w:val="none" w:sz="0" w:space="0" w:color="auto"/>
                <w:left w:val="none" w:sz="0" w:space="0" w:color="auto"/>
                <w:bottom w:val="none" w:sz="0" w:space="0" w:color="auto"/>
                <w:right w:val="none" w:sz="0" w:space="0" w:color="auto"/>
              </w:divBdr>
              <w:divsChild>
                <w:div w:id="630483181">
                  <w:marLeft w:val="0"/>
                  <w:marRight w:val="0"/>
                  <w:marTop w:val="0"/>
                  <w:marBottom w:val="0"/>
                  <w:divBdr>
                    <w:top w:val="none" w:sz="0" w:space="0" w:color="auto"/>
                    <w:left w:val="none" w:sz="0" w:space="0" w:color="auto"/>
                    <w:bottom w:val="none" w:sz="0" w:space="0" w:color="auto"/>
                    <w:right w:val="none" w:sz="0" w:space="0" w:color="auto"/>
                  </w:divBdr>
                  <w:divsChild>
                    <w:div w:id="1020158073">
                      <w:marLeft w:val="0"/>
                      <w:marRight w:val="0"/>
                      <w:marTop w:val="0"/>
                      <w:marBottom w:val="0"/>
                      <w:divBdr>
                        <w:top w:val="none" w:sz="0" w:space="0" w:color="auto"/>
                        <w:left w:val="none" w:sz="0" w:space="0" w:color="auto"/>
                        <w:bottom w:val="none" w:sz="0" w:space="0" w:color="auto"/>
                        <w:right w:val="none" w:sz="0" w:space="0" w:color="auto"/>
                      </w:divBdr>
                      <w:divsChild>
                        <w:div w:id="1722942813">
                          <w:marLeft w:val="0"/>
                          <w:marRight w:val="0"/>
                          <w:marTop w:val="0"/>
                          <w:marBottom w:val="0"/>
                          <w:divBdr>
                            <w:top w:val="none" w:sz="0" w:space="0" w:color="auto"/>
                            <w:left w:val="none" w:sz="0" w:space="0" w:color="auto"/>
                            <w:bottom w:val="none" w:sz="0" w:space="0" w:color="auto"/>
                            <w:right w:val="none" w:sz="0" w:space="0" w:color="auto"/>
                          </w:divBdr>
                          <w:divsChild>
                            <w:div w:id="1231964051">
                              <w:marLeft w:val="0"/>
                              <w:marRight w:val="0"/>
                              <w:marTop w:val="0"/>
                              <w:marBottom w:val="0"/>
                              <w:divBdr>
                                <w:top w:val="none" w:sz="0" w:space="0" w:color="auto"/>
                                <w:left w:val="none" w:sz="0" w:space="0" w:color="auto"/>
                                <w:bottom w:val="none" w:sz="0" w:space="0" w:color="auto"/>
                                <w:right w:val="none" w:sz="0" w:space="0" w:color="auto"/>
                              </w:divBdr>
                              <w:divsChild>
                                <w:div w:id="2117821092">
                                  <w:marLeft w:val="0"/>
                                  <w:marRight w:val="0"/>
                                  <w:marTop w:val="0"/>
                                  <w:marBottom w:val="0"/>
                                  <w:divBdr>
                                    <w:top w:val="single" w:sz="6" w:space="9" w:color="EEEEEE"/>
                                    <w:left w:val="none" w:sz="0" w:space="0" w:color="auto"/>
                                    <w:bottom w:val="single" w:sz="6" w:space="11" w:color="EEEEEE"/>
                                    <w:right w:val="single" w:sz="6" w:space="15" w:color="EEEEEE"/>
                                  </w:divBdr>
                                  <w:divsChild>
                                    <w:div w:id="1724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694998">
      <w:bodyDiv w:val="1"/>
      <w:marLeft w:val="0"/>
      <w:marRight w:val="0"/>
      <w:marTop w:val="0"/>
      <w:marBottom w:val="0"/>
      <w:divBdr>
        <w:top w:val="none" w:sz="0" w:space="0" w:color="auto"/>
        <w:left w:val="none" w:sz="0" w:space="0" w:color="auto"/>
        <w:bottom w:val="none" w:sz="0" w:space="0" w:color="auto"/>
        <w:right w:val="none" w:sz="0" w:space="0" w:color="auto"/>
      </w:divBdr>
    </w:div>
    <w:div w:id="1810050475">
      <w:bodyDiv w:val="1"/>
      <w:marLeft w:val="0"/>
      <w:marRight w:val="0"/>
      <w:marTop w:val="0"/>
      <w:marBottom w:val="0"/>
      <w:divBdr>
        <w:top w:val="none" w:sz="0" w:space="0" w:color="auto"/>
        <w:left w:val="none" w:sz="0" w:space="0" w:color="auto"/>
        <w:bottom w:val="none" w:sz="0" w:space="0" w:color="auto"/>
        <w:right w:val="none" w:sz="0" w:space="0" w:color="auto"/>
      </w:divBdr>
    </w:div>
    <w:div w:id="1858736024">
      <w:bodyDiv w:val="1"/>
      <w:marLeft w:val="0"/>
      <w:marRight w:val="0"/>
      <w:marTop w:val="0"/>
      <w:marBottom w:val="0"/>
      <w:divBdr>
        <w:top w:val="none" w:sz="0" w:space="0" w:color="auto"/>
        <w:left w:val="none" w:sz="0" w:space="0" w:color="auto"/>
        <w:bottom w:val="none" w:sz="0" w:space="0" w:color="auto"/>
        <w:right w:val="none" w:sz="0" w:space="0" w:color="auto"/>
      </w:divBdr>
    </w:div>
    <w:div w:id="1879780141">
      <w:bodyDiv w:val="1"/>
      <w:marLeft w:val="0"/>
      <w:marRight w:val="0"/>
      <w:marTop w:val="0"/>
      <w:marBottom w:val="0"/>
      <w:divBdr>
        <w:top w:val="none" w:sz="0" w:space="0" w:color="auto"/>
        <w:left w:val="none" w:sz="0" w:space="0" w:color="auto"/>
        <w:bottom w:val="none" w:sz="0" w:space="0" w:color="auto"/>
        <w:right w:val="none" w:sz="0" w:space="0" w:color="auto"/>
      </w:divBdr>
      <w:divsChild>
        <w:div w:id="254482733">
          <w:marLeft w:val="0"/>
          <w:marRight w:val="0"/>
          <w:marTop w:val="0"/>
          <w:marBottom w:val="0"/>
          <w:divBdr>
            <w:top w:val="none" w:sz="0" w:space="0" w:color="auto"/>
            <w:left w:val="none" w:sz="0" w:space="0" w:color="auto"/>
            <w:bottom w:val="none" w:sz="0" w:space="0" w:color="auto"/>
            <w:right w:val="none" w:sz="0" w:space="0" w:color="auto"/>
          </w:divBdr>
          <w:divsChild>
            <w:div w:id="1476877422">
              <w:marLeft w:val="0"/>
              <w:marRight w:val="0"/>
              <w:marTop w:val="0"/>
              <w:marBottom w:val="0"/>
              <w:divBdr>
                <w:top w:val="none" w:sz="0" w:space="0" w:color="auto"/>
                <w:left w:val="none" w:sz="0" w:space="0" w:color="auto"/>
                <w:bottom w:val="none" w:sz="0" w:space="0" w:color="auto"/>
                <w:right w:val="none" w:sz="0" w:space="0" w:color="auto"/>
              </w:divBdr>
              <w:divsChild>
                <w:div w:id="287325657">
                  <w:marLeft w:val="0"/>
                  <w:marRight w:val="0"/>
                  <w:marTop w:val="0"/>
                  <w:marBottom w:val="0"/>
                  <w:divBdr>
                    <w:top w:val="none" w:sz="0" w:space="0" w:color="auto"/>
                    <w:left w:val="none" w:sz="0" w:space="0" w:color="auto"/>
                    <w:bottom w:val="none" w:sz="0" w:space="0" w:color="auto"/>
                    <w:right w:val="none" w:sz="0" w:space="0" w:color="auto"/>
                  </w:divBdr>
                  <w:divsChild>
                    <w:div w:id="1206213989">
                      <w:marLeft w:val="0"/>
                      <w:marRight w:val="0"/>
                      <w:marTop w:val="0"/>
                      <w:marBottom w:val="0"/>
                      <w:divBdr>
                        <w:top w:val="none" w:sz="0" w:space="0" w:color="auto"/>
                        <w:left w:val="none" w:sz="0" w:space="0" w:color="auto"/>
                        <w:bottom w:val="none" w:sz="0" w:space="0" w:color="auto"/>
                        <w:right w:val="none" w:sz="0" w:space="0" w:color="auto"/>
                      </w:divBdr>
                      <w:divsChild>
                        <w:div w:id="826213922">
                          <w:marLeft w:val="0"/>
                          <w:marRight w:val="0"/>
                          <w:marTop w:val="0"/>
                          <w:marBottom w:val="0"/>
                          <w:divBdr>
                            <w:top w:val="none" w:sz="0" w:space="0" w:color="auto"/>
                            <w:left w:val="none" w:sz="0" w:space="0" w:color="auto"/>
                            <w:bottom w:val="none" w:sz="0" w:space="0" w:color="auto"/>
                            <w:right w:val="none" w:sz="0" w:space="0" w:color="auto"/>
                          </w:divBdr>
                          <w:divsChild>
                            <w:div w:id="540048544">
                              <w:marLeft w:val="0"/>
                              <w:marRight w:val="0"/>
                              <w:marTop w:val="0"/>
                              <w:marBottom w:val="0"/>
                              <w:divBdr>
                                <w:top w:val="none" w:sz="0" w:space="0" w:color="auto"/>
                                <w:left w:val="none" w:sz="0" w:space="0" w:color="auto"/>
                                <w:bottom w:val="none" w:sz="0" w:space="0" w:color="auto"/>
                                <w:right w:val="none" w:sz="0" w:space="0" w:color="auto"/>
                              </w:divBdr>
                              <w:divsChild>
                                <w:div w:id="1348558568">
                                  <w:marLeft w:val="0"/>
                                  <w:marRight w:val="0"/>
                                  <w:marTop w:val="0"/>
                                  <w:marBottom w:val="0"/>
                                  <w:divBdr>
                                    <w:top w:val="single" w:sz="6" w:space="9" w:color="EEEEEE"/>
                                    <w:left w:val="none" w:sz="0" w:space="0" w:color="auto"/>
                                    <w:bottom w:val="single" w:sz="6" w:space="11" w:color="EEEEEE"/>
                                    <w:right w:val="single" w:sz="6" w:space="15" w:color="EEEEEE"/>
                                  </w:divBdr>
                                  <w:divsChild>
                                    <w:div w:id="21442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6986225">
      <w:bodyDiv w:val="1"/>
      <w:marLeft w:val="0"/>
      <w:marRight w:val="0"/>
      <w:marTop w:val="0"/>
      <w:marBottom w:val="0"/>
      <w:divBdr>
        <w:top w:val="none" w:sz="0" w:space="0" w:color="auto"/>
        <w:left w:val="none" w:sz="0" w:space="0" w:color="auto"/>
        <w:bottom w:val="none" w:sz="0" w:space="0" w:color="auto"/>
        <w:right w:val="none" w:sz="0" w:space="0" w:color="auto"/>
      </w:divBdr>
      <w:divsChild>
        <w:div w:id="687289948">
          <w:marLeft w:val="0"/>
          <w:marRight w:val="0"/>
          <w:marTop w:val="0"/>
          <w:marBottom w:val="0"/>
          <w:divBdr>
            <w:top w:val="none" w:sz="0" w:space="0" w:color="auto"/>
            <w:left w:val="none" w:sz="0" w:space="0" w:color="auto"/>
            <w:bottom w:val="none" w:sz="0" w:space="0" w:color="auto"/>
            <w:right w:val="none" w:sz="0" w:space="0" w:color="auto"/>
          </w:divBdr>
          <w:divsChild>
            <w:div w:id="363989420">
              <w:marLeft w:val="0"/>
              <w:marRight w:val="0"/>
              <w:marTop w:val="0"/>
              <w:marBottom w:val="0"/>
              <w:divBdr>
                <w:top w:val="none" w:sz="0" w:space="0" w:color="auto"/>
                <w:left w:val="none" w:sz="0" w:space="0" w:color="auto"/>
                <w:bottom w:val="none" w:sz="0" w:space="0" w:color="auto"/>
                <w:right w:val="none" w:sz="0" w:space="0" w:color="auto"/>
              </w:divBdr>
              <w:divsChild>
                <w:div w:id="1723093769">
                  <w:marLeft w:val="0"/>
                  <w:marRight w:val="0"/>
                  <w:marTop w:val="0"/>
                  <w:marBottom w:val="0"/>
                  <w:divBdr>
                    <w:top w:val="none" w:sz="0" w:space="0" w:color="auto"/>
                    <w:left w:val="none" w:sz="0" w:space="0" w:color="auto"/>
                    <w:bottom w:val="none" w:sz="0" w:space="0" w:color="auto"/>
                    <w:right w:val="none" w:sz="0" w:space="0" w:color="auto"/>
                  </w:divBdr>
                  <w:divsChild>
                    <w:div w:id="1287807442">
                      <w:marLeft w:val="0"/>
                      <w:marRight w:val="0"/>
                      <w:marTop w:val="0"/>
                      <w:marBottom w:val="0"/>
                      <w:divBdr>
                        <w:top w:val="none" w:sz="0" w:space="0" w:color="auto"/>
                        <w:left w:val="none" w:sz="0" w:space="0" w:color="auto"/>
                        <w:bottom w:val="none" w:sz="0" w:space="0" w:color="auto"/>
                        <w:right w:val="none" w:sz="0" w:space="0" w:color="auto"/>
                      </w:divBdr>
                      <w:divsChild>
                        <w:div w:id="403645841">
                          <w:marLeft w:val="0"/>
                          <w:marRight w:val="0"/>
                          <w:marTop w:val="0"/>
                          <w:marBottom w:val="0"/>
                          <w:divBdr>
                            <w:top w:val="none" w:sz="0" w:space="0" w:color="auto"/>
                            <w:left w:val="none" w:sz="0" w:space="0" w:color="auto"/>
                            <w:bottom w:val="none" w:sz="0" w:space="0" w:color="auto"/>
                            <w:right w:val="none" w:sz="0" w:space="0" w:color="auto"/>
                          </w:divBdr>
                          <w:divsChild>
                            <w:div w:id="1821386935">
                              <w:marLeft w:val="0"/>
                              <w:marRight w:val="0"/>
                              <w:marTop w:val="0"/>
                              <w:marBottom w:val="0"/>
                              <w:divBdr>
                                <w:top w:val="none" w:sz="0" w:space="0" w:color="auto"/>
                                <w:left w:val="none" w:sz="0" w:space="0" w:color="auto"/>
                                <w:bottom w:val="none" w:sz="0" w:space="0" w:color="auto"/>
                                <w:right w:val="none" w:sz="0" w:space="0" w:color="auto"/>
                              </w:divBdr>
                              <w:divsChild>
                                <w:div w:id="1215191059">
                                  <w:marLeft w:val="0"/>
                                  <w:marRight w:val="0"/>
                                  <w:marTop w:val="0"/>
                                  <w:marBottom w:val="0"/>
                                  <w:divBdr>
                                    <w:top w:val="single" w:sz="6" w:space="9" w:color="EEEEEE"/>
                                    <w:left w:val="none" w:sz="0" w:space="0" w:color="auto"/>
                                    <w:bottom w:val="single" w:sz="6" w:space="11" w:color="EEEEEE"/>
                                    <w:right w:val="single" w:sz="6" w:space="15" w:color="EEEEEE"/>
                                  </w:divBdr>
                                  <w:divsChild>
                                    <w:div w:id="13545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743390">
      <w:bodyDiv w:val="1"/>
      <w:marLeft w:val="0"/>
      <w:marRight w:val="0"/>
      <w:marTop w:val="0"/>
      <w:marBottom w:val="0"/>
      <w:divBdr>
        <w:top w:val="none" w:sz="0" w:space="0" w:color="auto"/>
        <w:left w:val="none" w:sz="0" w:space="0" w:color="auto"/>
        <w:bottom w:val="none" w:sz="0" w:space="0" w:color="auto"/>
        <w:right w:val="none" w:sz="0" w:space="0" w:color="auto"/>
      </w:divBdr>
      <w:divsChild>
        <w:div w:id="585458785">
          <w:marLeft w:val="0"/>
          <w:marRight w:val="0"/>
          <w:marTop w:val="0"/>
          <w:marBottom w:val="0"/>
          <w:divBdr>
            <w:top w:val="none" w:sz="0" w:space="0" w:color="auto"/>
            <w:left w:val="none" w:sz="0" w:space="0" w:color="auto"/>
            <w:bottom w:val="none" w:sz="0" w:space="0" w:color="auto"/>
            <w:right w:val="none" w:sz="0" w:space="0" w:color="auto"/>
          </w:divBdr>
          <w:divsChild>
            <w:div w:id="1294484572">
              <w:marLeft w:val="0"/>
              <w:marRight w:val="0"/>
              <w:marTop w:val="0"/>
              <w:marBottom w:val="0"/>
              <w:divBdr>
                <w:top w:val="none" w:sz="0" w:space="0" w:color="auto"/>
                <w:left w:val="none" w:sz="0" w:space="0" w:color="auto"/>
                <w:bottom w:val="none" w:sz="0" w:space="0" w:color="auto"/>
                <w:right w:val="none" w:sz="0" w:space="0" w:color="auto"/>
              </w:divBdr>
              <w:divsChild>
                <w:div w:id="783891042">
                  <w:marLeft w:val="0"/>
                  <w:marRight w:val="0"/>
                  <w:marTop w:val="0"/>
                  <w:marBottom w:val="0"/>
                  <w:divBdr>
                    <w:top w:val="none" w:sz="0" w:space="0" w:color="auto"/>
                    <w:left w:val="none" w:sz="0" w:space="0" w:color="auto"/>
                    <w:bottom w:val="none" w:sz="0" w:space="0" w:color="auto"/>
                    <w:right w:val="none" w:sz="0" w:space="0" w:color="auto"/>
                  </w:divBdr>
                  <w:divsChild>
                    <w:div w:id="683239562">
                      <w:marLeft w:val="0"/>
                      <w:marRight w:val="0"/>
                      <w:marTop w:val="0"/>
                      <w:marBottom w:val="0"/>
                      <w:divBdr>
                        <w:top w:val="none" w:sz="0" w:space="0" w:color="auto"/>
                        <w:left w:val="none" w:sz="0" w:space="0" w:color="auto"/>
                        <w:bottom w:val="none" w:sz="0" w:space="0" w:color="auto"/>
                        <w:right w:val="none" w:sz="0" w:space="0" w:color="auto"/>
                      </w:divBdr>
                      <w:divsChild>
                        <w:div w:id="430055110">
                          <w:marLeft w:val="0"/>
                          <w:marRight w:val="0"/>
                          <w:marTop w:val="0"/>
                          <w:marBottom w:val="0"/>
                          <w:divBdr>
                            <w:top w:val="none" w:sz="0" w:space="0" w:color="auto"/>
                            <w:left w:val="none" w:sz="0" w:space="0" w:color="auto"/>
                            <w:bottom w:val="none" w:sz="0" w:space="0" w:color="auto"/>
                            <w:right w:val="none" w:sz="0" w:space="0" w:color="auto"/>
                          </w:divBdr>
                          <w:divsChild>
                            <w:div w:id="759444884">
                              <w:marLeft w:val="0"/>
                              <w:marRight w:val="0"/>
                              <w:marTop w:val="0"/>
                              <w:marBottom w:val="0"/>
                              <w:divBdr>
                                <w:top w:val="none" w:sz="0" w:space="0" w:color="auto"/>
                                <w:left w:val="none" w:sz="0" w:space="0" w:color="auto"/>
                                <w:bottom w:val="none" w:sz="0" w:space="0" w:color="auto"/>
                                <w:right w:val="none" w:sz="0" w:space="0" w:color="auto"/>
                              </w:divBdr>
                              <w:divsChild>
                                <w:div w:id="509300846">
                                  <w:marLeft w:val="0"/>
                                  <w:marRight w:val="0"/>
                                  <w:marTop w:val="0"/>
                                  <w:marBottom w:val="0"/>
                                  <w:divBdr>
                                    <w:top w:val="single" w:sz="6" w:space="9" w:color="EEEEEE"/>
                                    <w:left w:val="none" w:sz="0" w:space="0" w:color="auto"/>
                                    <w:bottom w:val="single" w:sz="6" w:space="11" w:color="EEEEEE"/>
                                    <w:right w:val="single" w:sz="6" w:space="15" w:color="EEEEEE"/>
                                  </w:divBdr>
                                  <w:divsChild>
                                    <w:div w:id="17409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641331">
      <w:bodyDiv w:val="1"/>
      <w:marLeft w:val="0"/>
      <w:marRight w:val="0"/>
      <w:marTop w:val="0"/>
      <w:marBottom w:val="0"/>
      <w:divBdr>
        <w:top w:val="none" w:sz="0" w:space="0" w:color="auto"/>
        <w:left w:val="none" w:sz="0" w:space="0" w:color="auto"/>
        <w:bottom w:val="none" w:sz="0" w:space="0" w:color="auto"/>
        <w:right w:val="none" w:sz="0" w:space="0" w:color="auto"/>
      </w:divBdr>
    </w:div>
    <w:div w:id="2052413766">
      <w:bodyDiv w:val="1"/>
      <w:marLeft w:val="0"/>
      <w:marRight w:val="0"/>
      <w:marTop w:val="0"/>
      <w:marBottom w:val="0"/>
      <w:divBdr>
        <w:top w:val="none" w:sz="0" w:space="0" w:color="auto"/>
        <w:left w:val="none" w:sz="0" w:space="0" w:color="auto"/>
        <w:bottom w:val="none" w:sz="0" w:space="0" w:color="auto"/>
        <w:right w:val="none" w:sz="0" w:space="0" w:color="auto"/>
      </w:divBdr>
    </w:div>
    <w:div w:id="2080442167">
      <w:bodyDiv w:val="1"/>
      <w:marLeft w:val="0"/>
      <w:marRight w:val="0"/>
      <w:marTop w:val="0"/>
      <w:marBottom w:val="0"/>
      <w:divBdr>
        <w:top w:val="none" w:sz="0" w:space="0" w:color="auto"/>
        <w:left w:val="none" w:sz="0" w:space="0" w:color="auto"/>
        <w:bottom w:val="none" w:sz="0" w:space="0" w:color="auto"/>
        <w:right w:val="none" w:sz="0" w:space="0" w:color="auto"/>
      </w:divBdr>
    </w:div>
    <w:div w:id="2094931865">
      <w:bodyDiv w:val="1"/>
      <w:marLeft w:val="0"/>
      <w:marRight w:val="0"/>
      <w:marTop w:val="0"/>
      <w:marBottom w:val="0"/>
      <w:divBdr>
        <w:top w:val="none" w:sz="0" w:space="0" w:color="auto"/>
        <w:left w:val="none" w:sz="0" w:space="0" w:color="auto"/>
        <w:bottom w:val="none" w:sz="0" w:space="0" w:color="auto"/>
        <w:right w:val="none" w:sz="0" w:space="0" w:color="auto"/>
      </w:divBdr>
      <w:divsChild>
        <w:div w:id="1696416956">
          <w:marLeft w:val="0"/>
          <w:marRight w:val="0"/>
          <w:marTop w:val="0"/>
          <w:marBottom w:val="0"/>
          <w:divBdr>
            <w:top w:val="none" w:sz="0" w:space="0" w:color="auto"/>
            <w:left w:val="none" w:sz="0" w:space="0" w:color="auto"/>
            <w:bottom w:val="none" w:sz="0" w:space="0" w:color="auto"/>
            <w:right w:val="none" w:sz="0" w:space="0" w:color="auto"/>
          </w:divBdr>
          <w:divsChild>
            <w:div w:id="683870938">
              <w:marLeft w:val="0"/>
              <w:marRight w:val="0"/>
              <w:marTop w:val="0"/>
              <w:marBottom w:val="0"/>
              <w:divBdr>
                <w:top w:val="none" w:sz="0" w:space="0" w:color="auto"/>
                <w:left w:val="none" w:sz="0" w:space="0" w:color="auto"/>
                <w:bottom w:val="none" w:sz="0" w:space="0" w:color="auto"/>
                <w:right w:val="none" w:sz="0" w:space="0" w:color="auto"/>
              </w:divBdr>
              <w:divsChild>
                <w:div w:id="224146130">
                  <w:marLeft w:val="0"/>
                  <w:marRight w:val="0"/>
                  <w:marTop w:val="0"/>
                  <w:marBottom w:val="0"/>
                  <w:divBdr>
                    <w:top w:val="none" w:sz="0" w:space="0" w:color="auto"/>
                    <w:left w:val="none" w:sz="0" w:space="0" w:color="auto"/>
                    <w:bottom w:val="none" w:sz="0" w:space="0" w:color="auto"/>
                    <w:right w:val="none" w:sz="0" w:space="0" w:color="auto"/>
                  </w:divBdr>
                  <w:divsChild>
                    <w:div w:id="274990464">
                      <w:marLeft w:val="0"/>
                      <w:marRight w:val="0"/>
                      <w:marTop w:val="0"/>
                      <w:marBottom w:val="0"/>
                      <w:divBdr>
                        <w:top w:val="none" w:sz="0" w:space="0" w:color="auto"/>
                        <w:left w:val="none" w:sz="0" w:space="0" w:color="auto"/>
                        <w:bottom w:val="none" w:sz="0" w:space="0" w:color="auto"/>
                        <w:right w:val="none" w:sz="0" w:space="0" w:color="auto"/>
                      </w:divBdr>
                      <w:divsChild>
                        <w:div w:id="269778540">
                          <w:marLeft w:val="0"/>
                          <w:marRight w:val="0"/>
                          <w:marTop w:val="0"/>
                          <w:marBottom w:val="0"/>
                          <w:divBdr>
                            <w:top w:val="none" w:sz="0" w:space="0" w:color="auto"/>
                            <w:left w:val="none" w:sz="0" w:space="0" w:color="auto"/>
                            <w:bottom w:val="none" w:sz="0" w:space="0" w:color="auto"/>
                            <w:right w:val="none" w:sz="0" w:space="0" w:color="auto"/>
                          </w:divBdr>
                          <w:divsChild>
                            <w:div w:id="2139102641">
                              <w:marLeft w:val="0"/>
                              <w:marRight w:val="0"/>
                              <w:marTop w:val="0"/>
                              <w:marBottom w:val="0"/>
                              <w:divBdr>
                                <w:top w:val="none" w:sz="0" w:space="0" w:color="auto"/>
                                <w:left w:val="none" w:sz="0" w:space="0" w:color="auto"/>
                                <w:bottom w:val="none" w:sz="0" w:space="0" w:color="auto"/>
                                <w:right w:val="none" w:sz="0" w:space="0" w:color="auto"/>
                              </w:divBdr>
                              <w:divsChild>
                                <w:div w:id="1123841195">
                                  <w:marLeft w:val="0"/>
                                  <w:marRight w:val="0"/>
                                  <w:marTop w:val="0"/>
                                  <w:marBottom w:val="0"/>
                                  <w:divBdr>
                                    <w:top w:val="single" w:sz="6" w:space="9" w:color="EEEEEE"/>
                                    <w:left w:val="none" w:sz="0" w:space="0" w:color="auto"/>
                                    <w:bottom w:val="single" w:sz="6" w:space="11" w:color="EEEEEE"/>
                                    <w:right w:val="single" w:sz="6" w:space="15" w:color="EEEEEE"/>
                                  </w:divBdr>
                                  <w:divsChild>
                                    <w:div w:id="16742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package" Target="embeddings/Microsoft_Excel_Worksheet.xlsx"/><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hyperlink" Target="mailto:manyi_wang@patac.com.cn" TargetMode="External"/><Relationship Id="rId14"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36710;&#36742;&#25511;&#21046;func%20spec\function%20spec%20&#27169;&#26495;\Func%20Spe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1FBE24-4C88-47E6-9F71-13F3BAF9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 Spec Template.dotx</Template>
  <TotalTime>20864</TotalTime>
  <Pages>61</Pages>
  <Words>16892</Words>
  <Characters>96291</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SGM</Company>
  <LinksUpToDate>false</LinksUpToDate>
  <CharactersWithSpaces>112958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jie2_gu@patac.com.cn</dc:creator>
  <cp:keywords/>
  <dc:description/>
  <cp:lastModifiedBy>Wang Manyi 王曼伊(ESS,PATAC)</cp:lastModifiedBy>
  <cp:revision>140</cp:revision>
  <cp:lastPrinted>2020-11-20T09:01:00Z</cp:lastPrinted>
  <dcterms:created xsi:type="dcterms:W3CDTF">2019-09-12T11:49:00Z</dcterms:created>
  <dcterms:modified xsi:type="dcterms:W3CDTF">2021-01-06T07:42:00Z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2052-11.1.0.9022</vt:lpwstr>
  </property>
</Properties>
</file>